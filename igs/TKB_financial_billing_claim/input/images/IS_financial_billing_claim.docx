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color w:val="auto"/>
          <w:szCs w:val="20"/>
        </w:rPr>
      </w:sdtEndPr>
      <w:sdtContent>
        <w:sdt>
          <w:sdtPr>
            <w:rPr>
              <w:color w:val="E7DAC5" w:themeColor="accent2"/>
              <w:sz w:val="60"/>
              <w:szCs w:val="60"/>
              <w:lang w:val="sv-SE"/>
            </w:rPr>
            <w:id w:val="-1712642038"/>
            <w:placeholder>
              <w:docPart w:val="C5C0C2A931474DF3B11D1E4DD9255BE4"/>
            </w:placeholder>
            <w:dataBinding w:prefixMappings="xmlns:ns0='http://purl.org/dc/elements/1.1/' xmlns:ns1='http://schemas.openxmlformats.org/package/2006/metadata/core-properties' " w:xpath="/ns1:coreProperties[1]/ns0:title[1]" w:storeItemID="{6C3C8BC8-F283-45AE-878A-BAB7291924A1}"/>
            <w:text/>
          </w:sdtPr>
          <w:sdtContent>
            <w:p w14:paraId="1974C4CD" w14:textId="5CDAD6C8" w:rsidR="00D834D3" w:rsidRPr="004D4E2E" w:rsidRDefault="004D4E2E" w:rsidP="00D37668">
              <w:pPr>
                <w:pStyle w:val="Rubrik"/>
                <w:rPr>
                  <w:color w:val="E7DAC5" w:themeColor="accent2"/>
                  <w:sz w:val="72"/>
                  <w:szCs w:val="44"/>
                  <w:lang w:val="sv-SE"/>
                </w:rPr>
              </w:pPr>
              <w:r w:rsidRPr="001B649D">
                <w:rPr>
                  <w:color w:val="E7DAC5" w:themeColor="accent2"/>
                  <w:sz w:val="60"/>
                  <w:szCs w:val="60"/>
                  <w:lang w:val="sv-SE"/>
                </w:rPr>
                <w:t>Informations-specifikation</w:t>
              </w:r>
              <w:r w:rsidR="007305B4" w:rsidRPr="001B649D">
                <w:rPr>
                  <w:color w:val="E7DAC5" w:themeColor="accent2"/>
                  <w:sz w:val="60"/>
                  <w:szCs w:val="60"/>
                  <w:lang w:val="sv-SE"/>
                </w:rPr>
                <w:t xml:space="preserve"> </w:t>
              </w:r>
              <w:r w:rsidRPr="001B649D">
                <w:rPr>
                  <w:color w:val="E7DAC5" w:themeColor="accent2"/>
                  <w:sz w:val="60"/>
                  <w:szCs w:val="60"/>
                  <w:lang w:val="sv-SE"/>
                </w:rPr>
                <w:t xml:space="preserve">för </w:t>
              </w:r>
              <w:r w:rsidR="001B649D" w:rsidRPr="001B649D">
                <w:rPr>
                  <w:color w:val="E7DAC5" w:themeColor="accent2"/>
                  <w:sz w:val="60"/>
                  <w:szCs w:val="60"/>
                  <w:lang w:val="sv-SE"/>
                </w:rPr>
                <w:t>Utomlänsfakturering</w:t>
              </w:r>
            </w:p>
          </w:sdtContent>
        </w:sdt>
        <w:sdt>
          <w:sdtPr>
            <w:rPr>
              <w:color w:val="FFFFFF" w:themeColor="background1"/>
              <w:lang w:val="sv-SE"/>
            </w:rPr>
            <w:id w:val="1869794757"/>
            <w:placeholder>
              <w:docPart w:val="39DF7ADE8A324C99A70E4C93B9C6265A"/>
            </w:placeholder>
            <w:dataBinding w:prefixMappings="xmlns:ns0='http://purl.org/dc/elements/1.1/' xmlns:ns1='http://schemas.openxmlformats.org/package/2006/metadata/core-properties' " w:xpath="/ns1:coreProperties[1]/ns0:subject[1]" w:storeItemID="{6C3C8BC8-F283-45AE-878A-BAB7291924A1}"/>
            <w:text/>
          </w:sdtPr>
          <w:sdtContent>
            <w:p w14:paraId="2FAEBD19" w14:textId="56E67DB6" w:rsidR="00D834D3" w:rsidRPr="0066768F" w:rsidRDefault="000612B3" w:rsidP="0021531E">
              <w:pPr>
                <w:pStyle w:val="Underrubrik"/>
                <w:rPr>
                  <w:color w:val="FFFFFF" w:themeColor="background1"/>
                  <w:lang w:val="sv-SE"/>
                </w:rPr>
              </w:pPr>
              <w:r>
                <w:rPr>
                  <w:color w:val="FFFFFF" w:themeColor="background1"/>
                  <w:lang w:val="sv-SE"/>
                </w:rPr>
                <w:t>Version:</w:t>
              </w:r>
              <w:r w:rsidR="001B649D">
                <w:rPr>
                  <w:color w:val="FFFFFF" w:themeColor="background1"/>
                  <w:lang w:val="sv-SE"/>
                </w:rPr>
                <w:t xml:space="preserve"> 1.</w:t>
              </w:r>
              <w:r w:rsidR="00FF18B3">
                <w:rPr>
                  <w:color w:val="FFFFFF" w:themeColor="background1"/>
                  <w:lang w:val="sv-SE"/>
                </w:rPr>
                <w:t>1</w:t>
              </w:r>
            </w:p>
          </w:sdtContent>
        </w:sdt>
        <w:p w14:paraId="5D992CA4" w14:textId="77777777" w:rsidR="00D834D3" w:rsidRPr="0066768F" w:rsidRDefault="00D834D3" w:rsidP="00317330">
          <w:pPr>
            <w:rPr>
              <w:bCs/>
              <w:color w:val="A33662" w:themeColor="accent1"/>
              <w:sz w:val="84"/>
              <w:szCs w:val="48"/>
            </w:rPr>
          </w:pPr>
          <w:r w:rsidRPr="0066768F">
            <w:rPr>
              <w:noProof/>
            </w:rPr>
            <w:drawing>
              <wp:anchor distT="0" distB="0" distL="114300" distR="114300" simplePos="0" relativeHeight="251658240" behindDoc="1" locked="1" layoutInCell="1" allowOverlap="1" wp14:anchorId="52C1CC35" wp14:editId="6FC3EA63">
                <wp:simplePos x="0" y="0"/>
                <wp:positionH relativeFrom="page">
                  <wp:posOffset>-8255</wp:posOffset>
                </wp:positionH>
                <wp:positionV relativeFrom="page">
                  <wp:posOffset>-13335</wp:posOffset>
                </wp:positionV>
                <wp:extent cx="7567930" cy="10702290"/>
                <wp:effectExtent l="0" t="0" r="0" b="381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6768F">
            <w:rPr>
              <w:noProof/>
            </w:rPr>
            <w:drawing>
              <wp:anchor distT="0" distB="0" distL="114300" distR="114300" simplePos="0" relativeHeight="251658241" behindDoc="0" locked="1" layoutInCell="1" allowOverlap="1" wp14:anchorId="4A03CFB3" wp14:editId="0F43EA0F">
                <wp:simplePos x="0" y="0"/>
                <wp:positionH relativeFrom="column">
                  <wp:posOffset>4464050</wp:posOffset>
                </wp:positionH>
                <wp:positionV relativeFrom="page">
                  <wp:posOffset>9197975</wp:posOffset>
                </wp:positionV>
                <wp:extent cx="1276985" cy="59563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66768F">
            <w:br w:type="page"/>
          </w:r>
        </w:p>
      </w:sdtContent>
    </w:sdt>
    <w:p w14:paraId="58527122" w14:textId="07F26A88" w:rsidR="004F6E9F" w:rsidRPr="0066768F" w:rsidRDefault="004F6E9F" w:rsidP="00E115CC">
      <w:pPr>
        <w:pStyle w:val="Innehllsfrteckningsrubrik"/>
        <w:rPr>
          <w:lang w:val="sv-SE"/>
        </w:rPr>
      </w:pPr>
      <w:r w:rsidRPr="0066768F">
        <w:rPr>
          <w:lang w:val="sv-SE"/>
        </w:rPr>
        <w:lastRenderedPageBreak/>
        <w:t>Innehållsförteckning</w:t>
      </w:r>
    </w:p>
    <w:sdt>
      <w:sdtPr>
        <w:rPr>
          <w:b w:val="0"/>
          <w:shd w:val="clear" w:color="auto" w:fill="F0F0F0"/>
        </w:rPr>
        <w:id w:val="1684700861"/>
        <w:docPartObj>
          <w:docPartGallery w:val="Table of Contents"/>
          <w:docPartUnique/>
        </w:docPartObj>
      </w:sdtPr>
      <w:sdtEndPr>
        <w:rPr>
          <w:b/>
        </w:rPr>
      </w:sdtEndPr>
      <w:sdtContent>
        <w:p w14:paraId="497F69D2" w14:textId="6EDA165B" w:rsidR="005863E2" w:rsidRDefault="004F6E9F">
          <w:pPr>
            <w:pStyle w:val="Innehll1"/>
            <w:rPr>
              <w:b w:val="0"/>
              <w:kern w:val="2"/>
              <w:sz w:val="24"/>
              <w:szCs w:val="24"/>
              <w14:ligatures w14:val="standardContextual"/>
            </w:rPr>
          </w:pPr>
          <w:r w:rsidRPr="0066768F">
            <w:rPr>
              <w:b w:val="0"/>
              <w:shd w:val="clear" w:color="auto" w:fill="F0F0F0"/>
              <w:lang w:eastAsia="zh-CN"/>
            </w:rPr>
            <w:fldChar w:fldCharType="begin"/>
          </w:r>
          <w:r w:rsidRPr="0066768F">
            <w:rPr>
              <w:shd w:val="clear" w:color="auto" w:fill="F0F0F0"/>
            </w:rPr>
            <w:instrText xml:space="preserve"> TOC \o "2-3" \h \z \t "Rubrik 1;1;Numrerad rubrik 1;1" </w:instrText>
          </w:r>
          <w:r w:rsidRPr="0066768F">
            <w:rPr>
              <w:b w:val="0"/>
              <w:shd w:val="clear" w:color="auto" w:fill="F0F0F0"/>
              <w:lang w:eastAsia="zh-CN"/>
            </w:rPr>
            <w:fldChar w:fldCharType="separate"/>
          </w:r>
          <w:hyperlink w:anchor="_Toc203981240" w:history="1">
            <w:r w:rsidR="005863E2" w:rsidRPr="005E381C">
              <w:rPr>
                <w:rStyle w:val="Hyperlnk"/>
              </w:rPr>
              <w:t>1</w:t>
            </w:r>
            <w:r w:rsidR="005863E2">
              <w:rPr>
                <w:b w:val="0"/>
                <w:kern w:val="2"/>
                <w:sz w:val="24"/>
                <w:szCs w:val="24"/>
                <w14:ligatures w14:val="standardContextual"/>
              </w:rPr>
              <w:tab/>
            </w:r>
            <w:r w:rsidR="005863E2" w:rsidRPr="005E381C">
              <w:rPr>
                <w:rStyle w:val="Hyperlnk"/>
              </w:rPr>
              <w:t>Inledning</w:t>
            </w:r>
            <w:r w:rsidR="005863E2">
              <w:rPr>
                <w:webHidden/>
              </w:rPr>
              <w:tab/>
            </w:r>
            <w:r w:rsidR="005863E2">
              <w:rPr>
                <w:webHidden/>
              </w:rPr>
              <w:fldChar w:fldCharType="begin"/>
            </w:r>
            <w:r w:rsidR="005863E2">
              <w:rPr>
                <w:webHidden/>
              </w:rPr>
              <w:instrText xml:space="preserve"> PAGEREF _Toc203981240 \h </w:instrText>
            </w:r>
            <w:r w:rsidR="005863E2">
              <w:rPr>
                <w:webHidden/>
              </w:rPr>
            </w:r>
            <w:r w:rsidR="005863E2">
              <w:rPr>
                <w:webHidden/>
              </w:rPr>
              <w:fldChar w:fldCharType="separate"/>
            </w:r>
            <w:r w:rsidR="005863E2">
              <w:rPr>
                <w:webHidden/>
              </w:rPr>
              <w:t>7</w:t>
            </w:r>
            <w:r w:rsidR="005863E2">
              <w:rPr>
                <w:webHidden/>
              </w:rPr>
              <w:fldChar w:fldCharType="end"/>
            </w:r>
          </w:hyperlink>
        </w:p>
        <w:p w14:paraId="380B673E" w14:textId="59700720" w:rsidR="005863E2" w:rsidRDefault="005863E2">
          <w:pPr>
            <w:pStyle w:val="Innehll1"/>
            <w:rPr>
              <w:b w:val="0"/>
              <w:kern w:val="2"/>
              <w:sz w:val="24"/>
              <w:szCs w:val="24"/>
              <w14:ligatures w14:val="standardContextual"/>
            </w:rPr>
          </w:pPr>
          <w:hyperlink w:anchor="_Toc203981241" w:history="1">
            <w:r w:rsidRPr="005E381C">
              <w:rPr>
                <w:rStyle w:val="Hyperlnk"/>
              </w:rPr>
              <w:t>2</w:t>
            </w:r>
            <w:r>
              <w:rPr>
                <w:b w:val="0"/>
                <w:kern w:val="2"/>
                <w:sz w:val="24"/>
                <w:szCs w:val="24"/>
                <w14:ligatures w14:val="standardContextual"/>
              </w:rPr>
              <w:tab/>
            </w:r>
            <w:r w:rsidRPr="005E381C">
              <w:rPr>
                <w:rStyle w:val="Hyperlnk"/>
              </w:rPr>
              <w:t>Informationssäkerhet</w:t>
            </w:r>
            <w:r>
              <w:rPr>
                <w:webHidden/>
              </w:rPr>
              <w:tab/>
            </w:r>
            <w:r>
              <w:rPr>
                <w:webHidden/>
              </w:rPr>
              <w:fldChar w:fldCharType="begin"/>
            </w:r>
            <w:r>
              <w:rPr>
                <w:webHidden/>
              </w:rPr>
              <w:instrText xml:space="preserve"> PAGEREF _Toc203981241 \h </w:instrText>
            </w:r>
            <w:r>
              <w:rPr>
                <w:webHidden/>
              </w:rPr>
            </w:r>
            <w:r>
              <w:rPr>
                <w:webHidden/>
              </w:rPr>
              <w:fldChar w:fldCharType="separate"/>
            </w:r>
            <w:r>
              <w:rPr>
                <w:webHidden/>
              </w:rPr>
              <w:t>7</w:t>
            </w:r>
            <w:r>
              <w:rPr>
                <w:webHidden/>
              </w:rPr>
              <w:fldChar w:fldCharType="end"/>
            </w:r>
          </w:hyperlink>
        </w:p>
        <w:p w14:paraId="28849A14" w14:textId="38849B9E" w:rsidR="005863E2" w:rsidRDefault="005863E2">
          <w:pPr>
            <w:pStyle w:val="Innehll1"/>
            <w:rPr>
              <w:b w:val="0"/>
              <w:kern w:val="2"/>
              <w:sz w:val="24"/>
              <w:szCs w:val="24"/>
              <w14:ligatures w14:val="standardContextual"/>
            </w:rPr>
          </w:pPr>
          <w:hyperlink w:anchor="_Toc203981242" w:history="1">
            <w:r w:rsidRPr="005E381C">
              <w:rPr>
                <w:rStyle w:val="Hyperlnk"/>
              </w:rPr>
              <w:t>3</w:t>
            </w:r>
            <w:r>
              <w:rPr>
                <w:b w:val="0"/>
                <w:kern w:val="2"/>
                <w:sz w:val="24"/>
                <w:szCs w:val="24"/>
                <w14:ligatures w14:val="standardContextual"/>
              </w:rPr>
              <w:tab/>
            </w:r>
            <w:r w:rsidRPr="005E381C">
              <w:rPr>
                <w:rStyle w:val="Hyperlnk"/>
              </w:rPr>
              <w:t>Referensmodellsförteckning</w:t>
            </w:r>
            <w:r>
              <w:rPr>
                <w:webHidden/>
              </w:rPr>
              <w:tab/>
            </w:r>
            <w:r>
              <w:rPr>
                <w:webHidden/>
              </w:rPr>
              <w:fldChar w:fldCharType="begin"/>
            </w:r>
            <w:r>
              <w:rPr>
                <w:webHidden/>
              </w:rPr>
              <w:instrText xml:space="preserve"> PAGEREF _Toc203981242 \h </w:instrText>
            </w:r>
            <w:r>
              <w:rPr>
                <w:webHidden/>
              </w:rPr>
            </w:r>
            <w:r>
              <w:rPr>
                <w:webHidden/>
              </w:rPr>
              <w:fldChar w:fldCharType="separate"/>
            </w:r>
            <w:r>
              <w:rPr>
                <w:webHidden/>
              </w:rPr>
              <w:t>10</w:t>
            </w:r>
            <w:r>
              <w:rPr>
                <w:webHidden/>
              </w:rPr>
              <w:fldChar w:fldCharType="end"/>
            </w:r>
          </w:hyperlink>
        </w:p>
        <w:p w14:paraId="0217C1F8" w14:textId="4B0C40B5" w:rsidR="005863E2" w:rsidRDefault="005863E2">
          <w:pPr>
            <w:pStyle w:val="Innehll1"/>
            <w:rPr>
              <w:b w:val="0"/>
              <w:kern w:val="2"/>
              <w:sz w:val="24"/>
              <w:szCs w:val="24"/>
              <w14:ligatures w14:val="standardContextual"/>
            </w:rPr>
          </w:pPr>
          <w:hyperlink w:anchor="_Toc203981243" w:history="1">
            <w:r w:rsidRPr="005E381C">
              <w:rPr>
                <w:rStyle w:val="Hyperlnk"/>
              </w:rPr>
              <w:t>4</w:t>
            </w:r>
            <w:r>
              <w:rPr>
                <w:b w:val="0"/>
                <w:kern w:val="2"/>
                <w:sz w:val="24"/>
                <w:szCs w:val="24"/>
                <w14:ligatures w14:val="standardContextual"/>
              </w:rPr>
              <w:tab/>
            </w:r>
            <w:r w:rsidRPr="005E381C">
              <w:rPr>
                <w:rStyle w:val="Hyperlnk"/>
              </w:rPr>
              <w:t>Beskrivning av informationens sammanhang</w:t>
            </w:r>
            <w:r>
              <w:rPr>
                <w:webHidden/>
              </w:rPr>
              <w:tab/>
            </w:r>
            <w:r>
              <w:rPr>
                <w:webHidden/>
              </w:rPr>
              <w:fldChar w:fldCharType="begin"/>
            </w:r>
            <w:r>
              <w:rPr>
                <w:webHidden/>
              </w:rPr>
              <w:instrText xml:space="preserve"> PAGEREF _Toc203981243 \h </w:instrText>
            </w:r>
            <w:r>
              <w:rPr>
                <w:webHidden/>
              </w:rPr>
            </w:r>
            <w:r>
              <w:rPr>
                <w:webHidden/>
              </w:rPr>
              <w:fldChar w:fldCharType="separate"/>
            </w:r>
            <w:r>
              <w:rPr>
                <w:webHidden/>
              </w:rPr>
              <w:t>10</w:t>
            </w:r>
            <w:r>
              <w:rPr>
                <w:webHidden/>
              </w:rPr>
              <w:fldChar w:fldCharType="end"/>
            </w:r>
          </w:hyperlink>
        </w:p>
        <w:p w14:paraId="6478EC42" w14:textId="21015C6F" w:rsidR="005863E2" w:rsidRDefault="005863E2">
          <w:pPr>
            <w:pStyle w:val="Innehll2"/>
            <w:tabs>
              <w:tab w:val="left" w:pos="1361"/>
            </w:tabs>
            <w:rPr>
              <w:kern w:val="2"/>
              <w:sz w:val="24"/>
              <w:szCs w:val="24"/>
              <w:lang w:eastAsia="sv-SE"/>
              <w14:ligatures w14:val="standardContextual"/>
            </w:rPr>
          </w:pPr>
          <w:hyperlink w:anchor="_Toc203981244" w:history="1">
            <w:r w:rsidRPr="005E381C">
              <w:rPr>
                <w:rStyle w:val="Hyperlnk"/>
                <w:lang w:eastAsia="sv-SE"/>
              </w:rPr>
              <w:t>4.1</w:t>
            </w:r>
            <w:r>
              <w:rPr>
                <w:kern w:val="2"/>
                <w:sz w:val="24"/>
                <w:szCs w:val="24"/>
                <w:lang w:eastAsia="sv-SE"/>
                <w14:ligatures w14:val="standardContextual"/>
              </w:rPr>
              <w:tab/>
            </w:r>
            <w:r w:rsidRPr="005E381C">
              <w:rPr>
                <w:rStyle w:val="Hyperlnk"/>
                <w:lang w:eastAsia="sv-SE"/>
              </w:rPr>
              <w:t>Användningsfallsmodell</w:t>
            </w:r>
            <w:r>
              <w:rPr>
                <w:webHidden/>
              </w:rPr>
              <w:tab/>
            </w:r>
            <w:r>
              <w:rPr>
                <w:webHidden/>
              </w:rPr>
              <w:fldChar w:fldCharType="begin"/>
            </w:r>
            <w:r>
              <w:rPr>
                <w:webHidden/>
              </w:rPr>
              <w:instrText xml:space="preserve"> PAGEREF _Toc203981244 \h </w:instrText>
            </w:r>
            <w:r>
              <w:rPr>
                <w:webHidden/>
              </w:rPr>
            </w:r>
            <w:r>
              <w:rPr>
                <w:webHidden/>
              </w:rPr>
              <w:fldChar w:fldCharType="separate"/>
            </w:r>
            <w:r>
              <w:rPr>
                <w:webHidden/>
              </w:rPr>
              <w:t>10</w:t>
            </w:r>
            <w:r>
              <w:rPr>
                <w:webHidden/>
              </w:rPr>
              <w:fldChar w:fldCharType="end"/>
            </w:r>
          </w:hyperlink>
        </w:p>
        <w:p w14:paraId="0E0C7D6B" w14:textId="613A66F1" w:rsidR="005863E2" w:rsidRDefault="005863E2">
          <w:pPr>
            <w:pStyle w:val="Innehll2"/>
            <w:tabs>
              <w:tab w:val="left" w:pos="1361"/>
            </w:tabs>
            <w:rPr>
              <w:kern w:val="2"/>
              <w:sz w:val="24"/>
              <w:szCs w:val="24"/>
              <w:lang w:eastAsia="sv-SE"/>
              <w14:ligatures w14:val="standardContextual"/>
            </w:rPr>
          </w:pPr>
          <w:hyperlink w:anchor="_Toc203981245" w:history="1">
            <w:r w:rsidRPr="005E381C">
              <w:rPr>
                <w:rStyle w:val="Hyperlnk"/>
              </w:rPr>
              <w:t>4.2</w:t>
            </w:r>
            <w:r>
              <w:rPr>
                <w:kern w:val="2"/>
                <w:sz w:val="24"/>
                <w:szCs w:val="24"/>
                <w:lang w:eastAsia="sv-SE"/>
                <w14:ligatures w14:val="standardContextual"/>
              </w:rPr>
              <w:tab/>
            </w:r>
            <w:r w:rsidRPr="005E381C">
              <w:rPr>
                <w:rStyle w:val="Hyperlnk"/>
              </w:rPr>
              <w:t>Flödesbeskrivning</w:t>
            </w:r>
            <w:r>
              <w:rPr>
                <w:webHidden/>
              </w:rPr>
              <w:tab/>
            </w:r>
            <w:r>
              <w:rPr>
                <w:webHidden/>
              </w:rPr>
              <w:fldChar w:fldCharType="begin"/>
            </w:r>
            <w:r>
              <w:rPr>
                <w:webHidden/>
              </w:rPr>
              <w:instrText xml:space="preserve"> PAGEREF _Toc203981245 \h </w:instrText>
            </w:r>
            <w:r>
              <w:rPr>
                <w:webHidden/>
              </w:rPr>
            </w:r>
            <w:r>
              <w:rPr>
                <w:webHidden/>
              </w:rPr>
              <w:fldChar w:fldCharType="separate"/>
            </w:r>
            <w:r>
              <w:rPr>
                <w:webHidden/>
              </w:rPr>
              <w:t>12</w:t>
            </w:r>
            <w:r>
              <w:rPr>
                <w:webHidden/>
              </w:rPr>
              <w:fldChar w:fldCharType="end"/>
            </w:r>
          </w:hyperlink>
        </w:p>
        <w:p w14:paraId="10342965" w14:textId="50192F18" w:rsidR="005863E2" w:rsidRDefault="005863E2">
          <w:pPr>
            <w:pStyle w:val="Innehll3"/>
            <w:tabs>
              <w:tab w:val="left" w:pos="1701"/>
            </w:tabs>
            <w:rPr>
              <w:kern w:val="2"/>
              <w:sz w:val="24"/>
              <w:szCs w:val="24"/>
              <w:lang w:eastAsia="sv-SE"/>
              <w14:ligatures w14:val="standardContextual"/>
            </w:rPr>
          </w:pPr>
          <w:hyperlink w:anchor="_Toc203981246" w:history="1">
            <w:r w:rsidRPr="005E381C">
              <w:rPr>
                <w:rStyle w:val="Hyperlnk"/>
              </w:rPr>
              <w:t>4.2.1</w:t>
            </w:r>
            <w:r>
              <w:rPr>
                <w:kern w:val="2"/>
                <w:sz w:val="24"/>
                <w:szCs w:val="24"/>
                <w:lang w:eastAsia="sv-SE"/>
                <w14:ligatures w14:val="standardContextual"/>
              </w:rPr>
              <w:tab/>
            </w:r>
            <w:r w:rsidRPr="005E381C">
              <w:rPr>
                <w:rStyle w:val="Hyperlnk"/>
              </w:rPr>
              <w:t>Skapa och skicka fakturaunderlag</w:t>
            </w:r>
            <w:r>
              <w:rPr>
                <w:webHidden/>
              </w:rPr>
              <w:tab/>
            </w:r>
            <w:r>
              <w:rPr>
                <w:webHidden/>
              </w:rPr>
              <w:fldChar w:fldCharType="begin"/>
            </w:r>
            <w:r>
              <w:rPr>
                <w:webHidden/>
              </w:rPr>
              <w:instrText xml:space="preserve"> PAGEREF _Toc203981246 \h </w:instrText>
            </w:r>
            <w:r>
              <w:rPr>
                <w:webHidden/>
              </w:rPr>
            </w:r>
            <w:r>
              <w:rPr>
                <w:webHidden/>
              </w:rPr>
              <w:fldChar w:fldCharType="separate"/>
            </w:r>
            <w:r>
              <w:rPr>
                <w:webHidden/>
              </w:rPr>
              <w:t>13</w:t>
            </w:r>
            <w:r>
              <w:rPr>
                <w:webHidden/>
              </w:rPr>
              <w:fldChar w:fldCharType="end"/>
            </w:r>
          </w:hyperlink>
        </w:p>
        <w:p w14:paraId="3C24D205" w14:textId="6C35FF7E" w:rsidR="005863E2" w:rsidRDefault="005863E2">
          <w:pPr>
            <w:pStyle w:val="Innehll3"/>
            <w:tabs>
              <w:tab w:val="left" w:pos="1701"/>
            </w:tabs>
            <w:rPr>
              <w:kern w:val="2"/>
              <w:sz w:val="24"/>
              <w:szCs w:val="24"/>
              <w:lang w:eastAsia="sv-SE"/>
              <w14:ligatures w14:val="standardContextual"/>
            </w:rPr>
          </w:pPr>
          <w:hyperlink w:anchor="_Toc203981247" w:history="1">
            <w:r w:rsidRPr="005E381C">
              <w:rPr>
                <w:rStyle w:val="Hyperlnk"/>
              </w:rPr>
              <w:t>4.2.2</w:t>
            </w:r>
            <w:r>
              <w:rPr>
                <w:kern w:val="2"/>
                <w:sz w:val="24"/>
                <w:szCs w:val="24"/>
                <w:lang w:eastAsia="sv-SE"/>
                <w14:ligatures w14:val="standardContextual"/>
              </w:rPr>
              <w:tab/>
            </w:r>
            <w:r w:rsidRPr="005E381C">
              <w:rPr>
                <w:rStyle w:val="Hyperlnk"/>
              </w:rPr>
              <w:t>Kreditering vid felaktig faktura eller fakturaunderlag</w:t>
            </w:r>
            <w:r>
              <w:rPr>
                <w:webHidden/>
              </w:rPr>
              <w:tab/>
            </w:r>
            <w:r>
              <w:rPr>
                <w:webHidden/>
              </w:rPr>
              <w:fldChar w:fldCharType="begin"/>
            </w:r>
            <w:r>
              <w:rPr>
                <w:webHidden/>
              </w:rPr>
              <w:instrText xml:space="preserve"> PAGEREF _Toc203981247 \h </w:instrText>
            </w:r>
            <w:r>
              <w:rPr>
                <w:webHidden/>
              </w:rPr>
            </w:r>
            <w:r>
              <w:rPr>
                <w:webHidden/>
              </w:rPr>
              <w:fldChar w:fldCharType="separate"/>
            </w:r>
            <w:r>
              <w:rPr>
                <w:webHidden/>
              </w:rPr>
              <w:t>14</w:t>
            </w:r>
            <w:r>
              <w:rPr>
                <w:webHidden/>
              </w:rPr>
              <w:fldChar w:fldCharType="end"/>
            </w:r>
          </w:hyperlink>
        </w:p>
        <w:p w14:paraId="6B99EAD9" w14:textId="420F6805" w:rsidR="005863E2" w:rsidRDefault="005863E2">
          <w:pPr>
            <w:pStyle w:val="Innehll1"/>
            <w:rPr>
              <w:b w:val="0"/>
              <w:kern w:val="2"/>
              <w:sz w:val="24"/>
              <w:szCs w:val="24"/>
              <w14:ligatures w14:val="standardContextual"/>
            </w:rPr>
          </w:pPr>
          <w:hyperlink w:anchor="_Toc203981248" w:history="1">
            <w:r w:rsidRPr="005E381C">
              <w:rPr>
                <w:rStyle w:val="Hyperlnk"/>
              </w:rPr>
              <w:t>5</w:t>
            </w:r>
            <w:r>
              <w:rPr>
                <w:b w:val="0"/>
                <w:kern w:val="2"/>
                <w:sz w:val="24"/>
                <w:szCs w:val="24"/>
                <w14:ligatures w14:val="standardContextual"/>
              </w:rPr>
              <w:tab/>
            </w:r>
            <w:r w:rsidRPr="005E381C">
              <w:rPr>
                <w:rStyle w:val="Hyperlnk"/>
              </w:rPr>
              <w:t>Begreppsmodell</w:t>
            </w:r>
            <w:r>
              <w:rPr>
                <w:webHidden/>
              </w:rPr>
              <w:tab/>
            </w:r>
            <w:r>
              <w:rPr>
                <w:webHidden/>
              </w:rPr>
              <w:fldChar w:fldCharType="begin"/>
            </w:r>
            <w:r>
              <w:rPr>
                <w:webHidden/>
              </w:rPr>
              <w:instrText xml:space="preserve"> PAGEREF _Toc203981248 \h </w:instrText>
            </w:r>
            <w:r>
              <w:rPr>
                <w:webHidden/>
              </w:rPr>
            </w:r>
            <w:r>
              <w:rPr>
                <w:webHidden/>
              </w:rPr>
              <w:fldChar w:fldCharType="separate"/>
            </w:r>
            <w:r>
              <w:rPr>
                <w:webHidden/>
              </w:rPr>
              <w:t>17</w:t>
            </w:r>
            <w:r>
              <w:rPr>
                <w:webHidden/>
              </w:rPr>
              <w:fldChar w:fldCharType="end"/>
            </w:r>
          </w:hyperlink>
        </w:p>
        <w:p w14:paraId="0AD3694B" w14:textId="4B342A1D" w:rsidR="005863E2" w:rsidRDefault="005863E2">
          <w:pPr>
            <w:pStyle w:val="Innehll2"/>
            <w:tabs>
              <w:tab w:val="left" w:pos="1361"/>
            </w:tabs>
            <w:rPr>
              <w:kern w:val="2"/>
              <w:sz w:val="24"/>
              <w:szCs w:val="24"/>
              <w:lang w:eastAsia="sv-SE"/>
              <w14:ligatures w14:val="standardContextual"/>
            </w:rPr>
          </w:pPr>
          <w:hyperlink w:anchor="_Toc203981249" w:history="1">
            <w:r w:rsidRPr="005E381C">
              <w:rPr>
                <w:rStyle w:val="Hyperlnk"/>
              </w:rPr>
              <w:t>5.1</w:t>
            </w:r>
            <w:r>
              <w:rPr>
                <w:kern w:val="2"/>
                <w:sz w:val="24"/>
                <w:szCs w:val="24"/>
                <w:lang w:eastAsia="sv-SE"/>
                <w14:ligatures w14:val="standardContextual"/>
              </w:rPr>
              <w:tab/>
            </w:r>
            <w:r w:rsidRPr="005E381C">
              <w:rPr>
                <w:rStyle w:val="Hyperlnk"/>
              </w:rPr>
              <w:t>Begreppsmodell, grafisk del</w:t>
            </w:r>
            <w:r>
              <w:rPr>
                <w:webHidden/>
              </w:rPr>
              <w:tab/>
            </w:r>
            <w:r>
              <w:rPr>
                <w:webHidden/>
              </w:rPr>
              <w:fldChar w:fldCharType="begin"/>
            </w:r>
            <w:r>
              <w:rPr>
                <w:webHidden/>
              </w:rPr>
              <w:instrText xml:space="preserve"> PAGEREF _Toc203981249 \h </w:instrText>
            </w:r>
            <w:r>
              <w:rPr>
                <w:webHidden/>
              </w:rPr>
            </w:r>
            <w:r>
              <w:rPr>
                <w:webHidden/>
              </w:rPr>
              <w:fldChar w:fldCharType="separate"/>
            </w:r>
            <w:r>
              <w:rPr>
                <w:webHidden/>
              </w:rPr>
              <w:t>18</w:t>
            </w:r>
            <w:r>
              <w:rPr>
                <w:webHidden/>
              </w:rPr>
              <w:fldChar w:fldCharType="end"/>
            </w:r>
          </w:hyperlink>
        </w:p>
        <w:p w14:paraId="6B7B096E" w14:textId="64EAFF75" w:rsidR="005863E2" w:rsidRDefault="005863E2">
          <w:pPr>
            <w:pStyle w:val="Innehll2"/>
            <w:tabs>
              <w:tab w:val="left" w:pos="1361"/>
            </w:tabs>
            <w:rPr>
              <w:kern w:val="2"/>
              <w:sz w:val="24"/>
              <w:szCs w:val="24"/>
              <w:lang w:eastAsia="sv-SE"/>
              <w14:ligatures w14:val="standardContextual"/>
            </w:rPr>
          </w:pPr>
          <w:hyperlink w:anchor="_Toc203981250" w:history="1">
            <w:r w:rsidRPr="005E381C">
              <w:rPr>
                <w:rStyle w:val="Hyperlnk"/>
              </w:rPr>
              <w:t>5.2</w:t>
            </w:r>
            <w:r>
              <w:rPr>
                <w:kern w:val="2"/>
                <w:sz w:val="24"/>
                <w:szCs w:val="24"/>
                <w:lang w:eastAsia="sv-SE"/>
                <w14:ligatures w14:val="standardContextual"/>
              </w:rPr>
              <w:tab/>
            </w:r>
            <w:r w:rsidRPr="005E381C">
              <w:rPr>
                <w:rStyle w:val="Hyperlnk"/>
              </w:rPr>
              <w:t>Begreppsmodell, textuell del</w:t>
            </w:r>
            <w:r>
              <w:rPr>
                <w:webHidden/>
              </w:rPr>
              <w:tab/>
            </w:r>
            <w:r>
              <w:rPr>
                <w:webHidden/>
              </w:rPr>
              <w:fldChar w:fldCharType="begin"/>
            </w:r>
            <w:r>
              <w:rPr>
                <w:webHidden/>
              </w:rPr>
              <w:instrText xml:space="preserve"> PAGEREF _Toc203981250 \h </w:instrText>
            </w:r>
            <w:r>
              <w:rPr>
                <w:webHidden/>
              </w:rPr>
            </w:r>
            <w:r>
              <w:rPr>
                <w:webHidden/>
              </w:rPr>
              <w:fldChar w:fldCharType="separate"/>
            </w:r>
            <w:r>
              <w:rPr>
                <w:webHidden/>
              </w:rPr>
              <w:t>19</w:t>
            </w:r>
            <w:r>
              <w:rPr>
                <w:webHidden/>
              </w:rPr>
              <w:fldChar w:fldCharType="end"/>
            </w:r>
          </w:hyperlink>
        </w:p>
        <w:p w14:paraId="6A25C116" w14:textId="744F48CF" w:rsidR="005863E2" w:rsidRDefault="005863E2">
          <w:pPr>
            <w:pStyle w:val="Innehll1"/>
            <w:rPr>
              <w:b w:val="0"/>
              <w:kern w:val="2"/>
              <w:sz w:val="24"/>
              <w:szCs w:val="24"/>
              <w14:ligatures w14:val="standardContextual"/>
            </w:rPr>
          </w:pPr>
          <w:hyperlink w:anchor="_Toc203981251" w:history="1">
            <w:r w:rsidRPr="005E381C">
              <w:rPr>
                <w:rStyle w:val="Hyperlnk"/>
              </w:rPr>
              <w:t>6</w:t>
            </w:r>
            <w:r>
              <w:rPr>
                <w:b w:val="0"/>
                <w:kern w:val="2"/>
                <w:sz w:val="24"/>
                <w:szCs w:val="24"/>
                <w14:ligatures w14:val="standardContextual"/>
              </w:rPr>
              <w:tab/>
            </w:r>
            <w:r w:rsidRPr="005E381C">
              <w:rPr>
                <w:rStyle w:val="Hyperlnk"/>
              </w:rPr>
              <w:t>Informationsmodell</w:t>
            </w:r>
            <w:r>
              <w:rPr>
                <w:webHidden/>
              </w:rPr>
              <w:tab/>
            </w:r>
            <w:r>
              <w:rPr>
                <w:webHidden/>
              </w:rPr>
              <w:fldChar w:fldCharType="begin"/>
            </w:r>
            <w:r>
              <w:rPr>
                <w:webHidden/>
              </w:rPr>
              <w:instrText xml:space="preserve"> PAGEREF _Toc203981251 \h </w:instrText>
            </w:r>
            <w:r>
              <w:rPr>
                <w:webHidden/>
              </w:rPr>
            </w:r>
            <w:r>
              <w:rPr>
                <w:webHidden/>
              </w:rPr>
              <w:fldChar w:fldCharType="separate"/>
            </w:r>
            <w:r>
              <w:rPr>
                <w:webHidden/>
              </w:rPr>
              <w:t>25</w:t>
            </w:r>
            <w:r>
              <w:rPr>
                <w:webHidden/>
              </w:rPr>
              <w:fldChar w:fldCharType="end"/>
            </w:r>
          </w:hyperlink>
        </w:p>
        <w:p w14:paraId="456D5A35" w14:textId="143CE5CF" w:rsidR="005863E2" w:rsidRDefault="005863E2">
          <w:pPr>
            <w:pStyle w:val="Innehll2"/>
            <w:tabs>
              <w:tab w:val="left" w:pos="1361"/>
            </w:tabs>
            <w:rPr>
              <w:kern w:val="2"/>
              <w:sz w:val="24"/>
              <w:szCs w:val="24"/>
              <w:lang w:eastAsia="sv-SE"/>
              <w14:ligatures w14:val="standardContextual"/>
            </w:rPr>
          </w:pPr>
          <w:hyperlink w:anchor="_Toc203981252" w:history="1">
            <w:r w:rsidRPr="005E381C">
              <w:rPr>
                <w:rStyle w:val="Hyperlnk"/>
              </w:rPr>
              <w:t>6.1</w:t>
            </w:r>
            <w:r>
              <w:rPr>
                <w:kern w:val="2"/>
                <w:sz w:val="24"/>
                <w:szCs w:val="24"/>
                <w:lang w:eastAsia="sv-SE"/>
                <w14:ligatures w14:val="standardContextual"/>
              </w:rPr>
              <w:tab/>
            </w:r>
            <w:r w:rsidRPr="005E381C">
              <w:rPr>
                <w:rStyle w:val="Hyperlnk"/>
              </w:rPr>
              <w:t>Informationsmodell, grafisk del</w:t>
            </w:r>
            <w:r>
              <w:rPr>
                <w:webHidden/>
              </w:rPr>
              <w:tab/>
            </w:r>
            <w:r>
              <w:rPr>
                <w:webHidden/>
              </w:rPr>
              <w:fldChar w:fldCharType="begin"/>
            </w:r>
            <w:r>
              <w:rPr>
                <w:webHidden/>
              </w:rPr>
              <w:instrText xml:space="preserve"> PAGEREF _Toc203981252 \h </w:instrText>
            </w:r>
            <w:r>
              <w:rPr>
                <w:webHidden/>
              </w:rPr>
            </w:r>
            <w:r>
              <w:rPr>
                <w:webHidden/>
              </w:rPr>
              <w:fldChar w:fldCharType="separate"/>
            </w:r>
            <w:r>
              <w:rPr>
                <w:webHidden/>
              </w:rPr>
              <w:t>26</w:t>
            </w:r>
            <w:r>
              <w:rPr>
                <w:webHidden/>
              </w:rPr>
              <w:fldChar w:fldCharType="end"/>
            </w:r>
          </w:hyperlink>
        </w:p>
        <w:p w14:paraId="0F2A8EB4" w14:textId="2A4ACE41" w:rsidR="005863E2" w:rsidRDefault="005863E2">
          <w:pPr>
            <w:pStyle w:val="Innehll2"/>
            <w:tabs>
              <w:tab w:val="left" w:pos="1361"/>
            </w:tabs>
            <w:rPr>
              <w:kern w:val="2"/>
              <w:sz w:val="24"/>
              <w:szCs w:val="24"/>
              <w:lang w:eastAsia="sv-SE"/>
              <w14:ligatures w14:val="standardContextual"/>
            </w:rPr>
          </w:pPr>
          <w:hyperlink w:anchor="_Toc203981253" w:history="1">
            <w:r w:rsidRPr="005E381C">
              <w:rPr>
                <w:rStyle w:val="Hyperlnk"/>
              </w:rPr>
              <w:t>6.2</w:t>
            </w:r>
            <w:r>
              <w:rPr>
                <w:kern w:val="2"/>
                <w:sz w:val="24"/>
                <w:szCs w:val="24"/>
                <w:lang w:eastAsia="sv-SE"/>
                <w14:ligatures w14:val="standardContextual"/>
              </w:rPr>
              <w:tab/>
            </w:r>
            <w:r w:rsidRPr="005E381C">
              <w:rPr>
                <w:rStyle w:val="Hyperlnk"/>
              </w:rPr>
              <w:t>Klasser och attribut</w:t>
            </w:r>
            <w:r>
              <w:rPr>
                <w:webHidden/>
              </w:rPr>
              <w:tab/>
            </w:r>
            <w:r>
              <w:rPr>
                <w:webHidden/>
              </w:rPr>
              <w:fldChar w:fldCharType="begin"/>
            </w:r>
            <w:r>
              <w:rPr>
                <w:webHidden/>
              </w:rPr>
              <w:instrText xml:space="preserve"> PAGEREF _Toc203981253 \h </w:instrText>
            </w:r>
            <w:r>
              <w:rPr>
                <w:webHidden/>
              </w:rPr>
            </w:r>
            <w:r>
              <w:rPr>
                <w:webHidden/>
              </w:rPr>
              <w:fldChar w:fldCharType="separate"/>
            </w:r>
            <w:r>
              <w:rPr>
                <w:webHidden/>
              </w:rPr>
              <w:t>27</w:t>
            </w:r>
            <w:r>
              <w:rPr>
                <w:webHidden/>
              </w:rPr>
              <w:fldChar w:fldCharType="end"/>
            </w:r>
          </w:hyperlink>
        </w:p>
        <w:p w14:paraId="6EB154FF" w14:textId="6D04D305" w:rsidR="005863E2" w:rsidRDefault="005863E2">
          <w:pPr>
            <w:pStyle w:val="Innehll3"/>
            <w:tabs>
              <w:tab w:val="left" w:pos="1701"/>
            </w:tabs>
            <w:rPr>
              <w:kern w:val="2"/>
              <w:sz w:val="24"/>
              <w:szCs w:val="24"/>
              <w:lang w:eastAsia="sv-SE"/>
              <w14:ligatures w14:val="standardContextual"/>
            </w:rPr>
          </w:pPr>
          <w:hyperlink w:anchor="_Toc203981254" w:history="1">
            <w:r w:rsidRPr="005E381C">
              <w:rPr>
                <w:rStyle w:val="Hyperlnk"/>
              </w:rPr>
              <w:t>6.2.1</w:t>
            </w:r>
            <w:r>
              <w:rPr>
                <w:kern w:val="2"/>
                <w:sz w:val="24"/>
                <w:szCs w:val="24"/>
                <w:lang w:eastAsia="sv-SE"/>
                <w14:ligatures w14:val="standardContextual"/>
              </w:rPr>
              <w:tab/>
            </w:r>
            <w:r w:rsidRPr="005E381C">
              <w:rPr>
                <w:rStyle w:val="Hyperlnk"/>
              </w:rPr>
              <w:t>Antal dagar</w:t>
            </w:r>
            <w:r>
              <w:rPr>
                <w:webHidden/>
              </w:rPr>
              <w:tab/>
            </w:r>
            <w:r>
              <w:rPr>
                <w:webHidden/>
              </w:rPr>
              <w:fldChar w:fldCharType="begin"/>
            </w:r>
            <w:r>
              <w:rPr>
                <w:webHidden/>
              </w:rPr>
              <w:instrText xml:space="preserve"> PAGEREF _Toc203981254 \h </w:instrText>
            </w:r>
            <w:r>
              <w:rPr>
                <w:webHidden/>
              </w:rPr>
            </w:r>
            <w:r>
              <w:rPr>
                <w:webHidden/>
              </w:rPr>
              <w:fldChar w:fldCharType="separate"/>
            </w:r>
            <w:r>
              <w:rPr>
                <w:webHidden/>
              </w:rPr>
              <w:t>27</w:t>
            </w:r>
            <w:r>
              <w:rPr>
                <w:webHidden/>
              </w:rPr>
              <w:fldChar w:fldCharType="end"/>
            </w:r>
          </w:hyperlink>
        </w:p>
        <w:p w14:paraId="2416B107" w14:textId="0A31F536" w:rsidR="005863E2" w:rsidRDefault="005863E2">
          <w:pPr>
            <w:pStyle w:val="Innehll3"/>
            <w:tabs>
              <w:tab w:val="left" w:pos="1701"/>
            </w:tabs>
            <w:rPr>
              <w:kern w:val="2"/>
              <w:sz w:val="24"/>
              <w:szCs w:val="24"/>
              <w:lang w:eastAsia="sv-SE"/>
              <w14:ligatures w14:val="standardContextual"/>
            </w:rPr>
          </w:pPr>
          <w:hyperlink w:anchor="_Toc203981255" w:history="1">
            <w:r w:rsidRPr="005E381C">
              <w:rPr>
                <w:rStyle w:val="Hyperlnk"/>
              </w:rPr>
              <w:t>6.2.2</w:t>
            </w:r>
            <w:r>
              <w:rPr>
                <w:kern w:val="2"/>
                <w:sz w:val="24"/>
                <w:szCs w:val="24"/>
                <w:lang w:eastAsia="sv-SE"/>
                <w14:ligatures w14:val="standardContextual"/>
              </w:rPr>
              <w:tab/>
            </w:r>
            <w:r w:rsidRPr="005E381C">
              <w:rPr>
                <w:rStyle w:val="Hyperlnk"/>
              </w:rPr>
              <w:t>Besökstid</w:t>
            </w:r>
            <w:r>
              <w:rPr>
                <w:webHidden/>
              </w:rPr>
              <w:tab/>
            </w:r>
            <w:r>
              <w:rPr>
                <w:webHidden/>
              </w:rPr>
              <w:fldChar w:fldCharType="begin"/>
            </w:r>
            <w:r>
              <w:rPr>
                <w:webHidden/>
              </w:rPr>
              <w:instrText xml:space="preserve"> PAGEREF _Toc203981255 \h </w:instrText>
            </w:r>
            <w:r>
              <w:rPr>
                <w:webHidden/>
              </w:rPr>
            </w:r>
            <w:r>
              <w:rPr>
                <w:webHidden/>
              </w:rPr>
              <w:fldChar w:fldCharType="separate"/>
            </w:r>
            <w:r>
              <w:rPr>
                <w:webHidden/>
              </w:rPr>
              <w:t>28</w:t>
            </w:r>
            <w:r>
              <w:rPr>
                <w:webHidden/>
              </w:rPr>
              <w:fldChar w:fldCharType="end"/>
            </w:r>
          </w:hyperlink>
        </w:p>
        <w:p w14:paraId="15920CB9" w14:textId="372237A6" w:rsidR="005863E2" w:rsidRDefault="005863E2">
          <w:pPr>
            <w:pStyle w:val="Innehll3"/>
            <w:tabs>
              <w:tab w:val="left" w:pos="1701"/>
            </w:tabs>
            <w:rPr>
              <w:kern w:val="2"/>
              <w:sz w:val="24"/>
              <w:szCs w:val="24"/>
              <w:lang w:eastAsia="sv-SE"/>
              <w14:ligatures w14:val="standardContextual"/>
            </w:rPr>
          </w:pPr>
          <w:hyperlink w:anchor="_Toc203981256" w:history="1">
            <w:r w:rsidRPr="005E381C">
              <w:rPr>
                <w:rStyle w:val="Hyperlnk"/>
              </w:rPr>
              <w:t>6.2.3</w:t>
            </w:r>
            <w:r>
              <w:rPr>
                <w:kern w:val="2"/>
                <w:sz w:val="24"/>
                <w:szCs w:val="24"/>
                <w:lang w:eastAsia="sv-SE"/>
                <w14:ligatures w14:val="standardContextual"/>
              </w:rPr>
              <w:tab/>
            </w:r>
            <w:r w:rsidRPr="005E381C">
              <w:rPr>
                <w:rStyle w:val="Hyperlnk"/>
              </w:rPr>
              <w:t>Betalningsförbindelse</w:t>
            </w:r>
            <w:r>
              <w:rPr>
                <w:webHidden/>
              </w:rPr>
              <w:tab/>
            </w:r>
            <w:r>
              <w:rPr>
                <w:webHidden/>
              </w:rPr>
              <w:fldChar w:fldCharType="begin"/>
            </w:r>
            <w:r>
              <w:rPr>
                <w:webHidden/>
              </w:rPr>
              <w:instrText xml:space="preserve"> PAGEREF _Toc203981256 \h </w:instrText>
            </w:r>
            <w:r>
              <w:rPr>
                <w:webHidden/>
              </w:rPr>
            </w:r>
            <w:r>
              <w:rPr>
                <w:webHidden/>
              </w:rPr>
              <w:fldChar w:fldCharType="separate"/>
            </w:r>
            <w:r>
              <w:rPr>
                <w:webHidden/>
              </w:rPr>
              <w:t>28</w:t>
            </w:r>
            <w:r>
              <w:rPr>
                <w:webHidden/>
              </w:rPr>
              <w:fldChar w:fldCharType="end"/>
            </w:r>
          </w:hyperlink>
        </w:p>
        <w:p w14:paraId="1EFECB02" w14:textId="255FAF30" w:rsidR="005863E2" w:rsidRDefault="005863E2">
          <w:pPr>
            <w:pStyle w:val="Innehll3"/>
            <w:tabs>
              <w:tab w:val="left" w:pos="1701"/>
            </w:tabs>
            <w:rPr>
              <w:kern w:val="2"/>
              <w:sz w:val="24"/>
              <w:szCs w:val="24"/>
              <w:lang w:eastAsia="sv-SE"/>
              <w14:ligatures w14:val="standardContextual"/>
            </w:rPr>
          </w:pPr>
          <w:hyperlink w:anchor="_Toc203981257" w:history="1">
            <w:r w:rsidRPr="005E381C">
              <w:rPr>
                <w:rStyle w:val="Hyperlnk"/>
              </w:rPr>
              <w:t>6.2.4</w:t>
            </w:r>
            <w:r>
              <w:rPr>
                <w:kern w:val="2"/>
                <w:sz w:val="24"/>
                <w:szCs w:val="24"/>
                <w:lang w:eastAsia="sv-SE"/>
                <w14:ligatures w14:val="standardContextual"/>
              </w:rPr>
              <w:tab/>
            </w:r>
            <w:r w:rsidRPr="005E381C">
              <w:rPr>
                <w:rStyle w:val="Hyperlnk"/>
              </w:rPr>
              <w:t>Bidiagnos</w:t>
            </w:r>
            <w:r>
              <w:rPr>
                <w:webHidden/>
              </w:rPr>
              <w:tab/>
            </w:r>
            <w:r>
              <w:rPr>
                <w:webHidden/>
              </w:rPr>
              <w:fldChar w:fldCharType="begin"/>
            </w:r>
            <w:r>
              <w:rPr>
                <w:webHidden/>
              </w:rPr>
              <w:instrText xml:space="preserve"> PAGEREF _Toc203981257 \h </w:instrText>
            </w:r>
            <w:r>
              <w:rPr>
                <w:webHidden/>
              </w:rPr>
            </w:r>
            <w:r>
              <w:rPr>
                <w:webHidden/>
              </w:rPr>
              <w:fldChar w:fldCharType="separate"/>
            </w:r>
            <w:r>
              <w:rPr>
                <w:webHidden/>
              </w:rPr>
              <w:t>31</w:t>
            </w:r>
            <w:r>
              <w:rPr>
                <w:webHidden/>
              </w:rPr>
              <w:fldChar w:fldCharType="end"/>
            </w:r>
          </w:hyperlink>
        </w:p>
        <w:p w14:paraId="2FBECF3D" w14:textId="738C528E" w:rsidR="005863E2" w:rsidRDefault="005863E2">
          <w:pPr>
            <w:pStyle w:val="Innehll3"/>
            <w:tabs>
              <w:tab w:val="left" w:pos="1701"/>
            </w:tabs>
            <w:rPr>
              <w:kern w:val="2"/>
              <w:sz w:val="24"/>
              <w:szCs w:val="24"/>
              <w:lang w:eastAsia="sv-SE"/>
              <w14:ligatures w14:val="standardContextual"/>
            </w:rPr>
          </w:pPr>
          <w:hyperlink w:anchor="_Toc203981258" w:history="1">
            <w:r w:rsidRPr="005E381C">
              <w:rPr>
                <w:rStyle w:val="Hyperlnk"/>
              </w:rPr>
              <w:t>6.2.5</w:t>
            </w:r>
            <w:r>
              <w:rPr>
                <w:kern w:val="2"/>
                <w:sz w:val="24"/>
                <w:szCs w:val="24"/>
                <w:lang w:eastAsia="sv-SE"/>
                <w14:ligatures w14:val="standardContextual"/>
              </w:rPr>
              <w:tab/>
            </w:r>
            <w:r w:rsidRPr="005E381C">
              <w:rPr>
                <w:rStyle w:val="Hyperlnk"/>
              </w:rPr>
              <w:t>Diagnos</w:t>
            </w:r>
            <w:r>
              <w:rPr>
                <w:webHidden/>
              </w:rPr>
              <w:tab/>
            </w:r>
            <w:r>
              <w:rPr>
                <w:webHidden/>
              </w:rPr>
              <w:fldChar w:fldCharType="begin"/>
            </w:r>
            <w:r>
              <w:rPr>
                <w:webHidden/>
              </w:rPr>
              <w:instrText xml:space="preserve"> PAGEREF _Toc203981258 \h </w:instrText>
            </w:r>
            <w:r>
              <w:rPr>
                <w:webHidden/>
              </w:rPr>
            </w:r>
            <w:r>
              <w:rPr>
                <w:webHidden/>
              </w:rPr>
              <w:fldChar w:fldCharType="separate"/>
            </w:r>
            <w:r>
              <w:rPr>
                <w:webHidden/>
              </w:rPr>
              <w:t>31</w:t>
            </w:r>
            <w:r>
              <w:rPr>
                <w:webHidden/>
              </w:rPr>
              <w:fldChar w:fldCharType="end"/>
            </w:r>
          </w:hyperlink>
        </w:p>
        <w:p w14:paraId="462123E3" w14:textId="0B6F54B0" w:rsidR="005863E2" w:rsidRDefault="005863E2">
          <w:pPr>
            <w:pStyle w:val="Innehll3"/>
            <w:tabs>
              <w:tab w:val="left" w:pos="1701"/>
            </w:tabs>
            <w:rPr>
              <w:kern w:val="2"/>
              <w:sz w:val="24"/>
              <w:szCs w:val="24"/>
              <w:lang w:eastAsia="sv-SE"/>
              <w14:ligatures w14:val="standardContextual"/>
            </w:rPr>
          </w:pPr>
          <w:hyperlink w:anchor="_Toc203981259" w:history="1">
            <w:r w:rsidRPr="005E381C">
              <w:rPr>
                <w:rStyle w:val="Hyperlnk"/>
              </w:rPr>
              <w:t>6.2.6</w:t>
            </w:r>
            <w:r>
              <w:rPr>
                <w:kern w:val="2"/>
                <w:sz w:val="24"/>
                <w:szCs w:val="24"/>
                <w:lang w:eastAsia="sv-SE"/>
                <w14:ligatures w14:val="standardContextual"/>
              </w:rPr>
              <w:tab/>
            </w:r>
            <w:r w:rsidRPr="005E381C">
              <w:rPr>
                <w:rStyle w:val="Hyperlnk"/>
              </w:rPr>
              <w:t>Diagnos slutenvård</w:t>
            </w:r>
            <w:r>
              <w:rPr>
                <w:webHidden/>
              </w:rPr>
              <w:tab/>
            </w:r>
            <w:r>
              <w:rPr>
                <w:webHidden/>
              </w:rPr>
              <w:fldChar w:fldCharType="begin"/>
            </w:r>
            <w:r>
              <w:rPr>
                <w:webHidden/>
              </w:rPr>
              <w:instrText xml:space="preserve"> PAGEREF _Toc203981259 \h </w:instrText>
            </w:r>
            <w:r>
              <w:rPr>
                <w:webHidden/>
              </w:rPr>
            </w:r>
            <w:r>
              <w:rPr>
                <w:webHidden/>
              </w:rPr>
              <w:fldChar w:fldCharType="separate"/>
            </w:r>
            <w:r>
              <w:rPr>
                <w:webHidden/>
              </w:rPr>
              <w:t>31</w:t>
            </w:r>
            <w:r>
              <w:rPr>
                <w:webHidden/>
              </w:rPr>
              <w:fldChar w:fldCharType="end"/>
            </w:r>
          </w:hyperlink>
        </w:p>
        <w:p w14:paraId="006A954F" w14:textId="1C17B47C" w:rsidR="005863E2" w:rsidRDefault="005863E2">
          <w:pPr>
            <w:pStyle w:val="Innehll3"/>
            <w:tabs>
              <w:tab w:val="left" w:pos="1701"/>
            </w:tabs>
            <w:rPr>
              <w:kern w:val="2"/>
              <w:sz w:val="24"/>
              <w:szCs w:val="24"/>
              <w:lang w:eastAsia="sv-SE"/>
              <w14:ligatures w14:val="standardContextual"/>
            </w:rPr>
          </w:pPr>
          <w:hyperlink w:anchor="_Toc203981260" w:history="1">
            <w:r w:rsidRPr="005E381C">
              <w:rPr>
                <w:rStyle w:val="Hyperlnk"/>
              </w:rPr>
              <w:t>6.2.7</w:t>
            </w:r>
            <w:r>
              <w:rPr>
                <w:kern w:val="2"/>
                <w:sz w:val="24"/>
                <w:szCs w:val="24"/>
                <w:lang w:eastAsia="sv-SE"/>
                <w14:ligatures w14:val="standardContextual"/>
              </w:rPr>
              <w:tab/>
            </w:r>
            <w:r w:rsidRPr="005E381C">
              <w:rPr>
                <w:rStyle w:val="Hyperlnk"/>
              </w:rPr>
              <w:t>Diagnos öppenvård</w:t>
            </w:r>
            <w:r>
              <w:rPr>
                <w:webHidden/>
              </w:rPr>
              <w:tab/>
            </w:r>
            <w:r>
              <w:rPr>
                <w:webHidden/>
              </w:rPr>
              <w:fldChar w:fldCharType="begin"/>
            </w:r>
            <w:r>
              <w:rPr>
                <w:webHidden/>
              </w:rPr>
              <w:instrText xml:space="preserve"> PAGEREF _Toc203981260 \h </w:instrText>
            </w:r>
            <w:r>
              <w:rPr>
                <w:webHidden/>
              </w:rPr>
            </w:r>
            <w:r>
              <w:rPr>
                <w:webHidden/>
              </w:rPr>
              <w:fldChar w:fldCharType="separate"/>
            </w:r>
            <w:r>
              <w:rPr>
                <w:webHidden/>
              </w:rPr>
              <w:t>31</w:t>
            </w:r>
            <w:r>
              <w:rPr>
                <w:webHidden/>
              </w:rPr>
              <w:fldChar w:fldCharType="end"/>
            </w:r>
          </w:hyperlink>
        </w:p>
        <w:p w14:paraId="13EEA303" w14:textId="76F0285B" w:rsidR="005863E2" w:rsidRDefault="005863E2">
          <w:pPr>
            <w:pStyle w:val="Innehll3"/>
            <w:tabs>
              <w:tab w:val="left" w:pos="1701"/>
            </w:tabs>
            <w:rPr>
              <w:kern w:val="2"/>
              <w:sz w:val="24"/>
              <w:szCs w:val="24"/>
              <w:lang w:eastAsia="sv-SE"/>
              <w14:ligatures w14:val="standardContextual"/>
            </w:rPr>
          </w:pPr>
          <w:hyperlink w:anchor="_Toc203981261" w:history="1">
            <w:r w:rsidRPr="005E381C">
              <w:rPr>
                <w:rStyle w:val="Hyperlnk"/>
              </w:rPr>
              <w:t>6.2.8</w:t>
            </w:r>
            <w:r>
              <w:rPr>
                <w:kern w:val="2"/>
                <w:sz w:val="24"/>
                <w:szCs w:val="24"/>
                <w:lang w:eastAsia="sv-SE"/>
                <w14:ligatures w14:val="standardContextual"/>
              </w:rPr>
              <w:tab/>
            </w:r>
            <w:r w:rsidRPr="005E381C">
              <w:rPr>
                <w:rStyle w:val="Hyperlnk"/>
              </w:rPr>
              <w:t>DRG</w:t>
            </w:r>
            <w:r>
              <w:rPr>
                <w:webHidden/>
              </w:rPr>
              <w:tab/>
            </w:r>
            <w:r>
              <w:rPr>
                <w:webHidden/>
              </w:rPr>
              <w:fldChar w:fldCharType="begin"/>
            </w:r>
            <w:r>
              <w:rPr>
                <w:webHidden/>
              </w:rPr>
              <w:instrText xml:space="preserve"> PAGEREF _Toc203981261 \h </w:instrText>
            </w:r>
            <w:r>
              <w:rPr>
                <w:webHidden/>
              </w:rPr>
            </w:r>
            <w:r>
              <w:rPr>
                <w:webHidden/>
              </w:rPr>
              <w:fldChar w:fldCharType="separate"/>
            </w:r>
            <w:r>
              <w:rPr>
                <w:webHidden/>
              </w:rPr>
              <w:t>32</w:t>
            </w:r>
            <w:r>
              <w:rPr>
                <w:webHidden/>
              </w:rPr>
              <w:fldChar w:fldCharType="end"/>
            </w:r>
          </w:hyperlink>
        </w:p>
        <w:p w14:paraId="44F05D1E" w14:textId="6C95431F" w:rsidR="005863E2" w:rsidRDefault="005863E2">
          <w:pPr>
            <w:pStyle w:val="Innehll3"/>
            <w:tabs>
              <w:tab w:val="left" w:pos="1701"/>
            </w:tabs>
            <w:rPr>
              <w:kern w:val="2"/>
              <w:sz w:val="24"/>
              <w:szCs w:val="24"/>
              <w:lang w:eastAsia="sv-SE"/>
              <w14:ligatures w14:val="standardContextual"/>
            </w:rPr>
          </w:pPr>
          <w:hyperlink w:anchor="_Toc203981262" w:history="1">
            <w:r w:rsidRPr="005E381C">
              <w:rPr>
                <w:rStyle w:val="Hyperlnk"/>
              </w:rPr>
              <w:t>6.2.9</w:t>
            </w:r>
            <w:r>
              <w:rPr>
                <w:kern w:val="2"/>
                <w:sz w:val="24"/>
                <w:szCs w:val="24"/>
                <w:lang w:eastAsia="sv-SE"/>
                <w14:ligatures w14:val="standardContextual"/>
              </w:rPr>
              <w:tab/>
            </w:r>
            <w:r w:rsidRPr="005E381C">
              <w:rPr>
                <w:rStyle w:val="Hyperlnk"/>
              </w:rPr>
              <w:t>DRG-kostnad</w:t>
            </w:r>
            <w:r>
              <w:rPr>
                <w:webHidden/>
              </w:rPr>
              <w:tab/>
            </w:r>
            <w:r>
              <w:rPr>
                <w:webHidden/>
              </w:rPr>
              <w:fldChar w:fldCharType="begin"/>
            </w:r>
            <w:r>
              <w:rPr>
                <w:webHidden/>
              </w:rPr>
              <w:instrText xml:space="preserve"> PAGEREF _Toc203981262 \h </w:instrText>
            </w:r>
            <w:r>
              <w:rPr>
                <w:webHidden/>
              </w:rPr>
            </w:r>
            <w:r>
              <w:rPr>
                <w:webHidden/>
              </w:rPr>
              <w:fldChar w:fldCharType="separate"/>
            </w:r>
            <w:r>
              <w:rPr>
                <w:webHidden/>
              </w:rPr>
              <w:t>32</w:t>
            </w:r>
            <w:r>
              <w:rPr>
                <w:webHidden/>
              </w:rPr>
              <w:fldChar w:fldCharType="end"/>
            </w:r>
          </w:hyperlink>
        </w:p>
        <w:p w14:paraId="543121A0" w14:textId="7D1350FA" w:rsidR="005863E2" w:rsidRDefault="005863E2">
          <w:pPr>
            <w:pStyle w:val="Innehll3"/>
            <w:tabs>
              <w:tab w:val="left" w:pos="1701"/>
            </w:tabs>
            <w:rPr>
              <w:kern w:val="2"/>
              <w:sz w:val="24"/>
              <w:szCs w:val="24"/>
              <w:lang w:eastAsia="sv-SE"/>
              <w14:ligatures w14:val="standardContextual"/>
            </w:rPr>
          </w:pPr>
          <w:hyperlink w:anchor="_Toc203981263" w:history="1">
            <w:r w:rsidRPr="005E381C">
              <w:rPr>
                <w:rStyle w:val="Hyperlnk"/>
              </w:rPr>
              <w:t>6.2.10</w:t>
            </w:r>
            <w:r>
              <w:rPr>
                <w:kern w:val="2"/>
                <w:sz w:val="24"/>
                <w:szCs w:val="24"/>
                <w:lang w:eastAsia="sv-SE"/>
                <w14:ligatures w14:val="standardContextual"/>
              </w:rPr>
              <w:tab/>
            </w:r>
            <w:r w:rsidRPr="005E381C">
              <w:rPr>
                <w:rStyle w:val="Hyperlnk"/>
              </w:rPr>
              <w:t>Fakturaunderlag vård</w:t>
            </w:r>
            <w:r>
              <w:rPr>
                <w:webHidden/>
              </w:rPr>
              <w:tab/>
            </w:r>
            <w:r>
              <w:rPr>
                <w:webHidden/>
              </w:rPr>
              <w:fldChar w:fldCharType="begin"/>
            </w:r>
            <w:r>
              <w:rPr>
                <w:webHidden/>
              </w:rPr>
              <w:instrText xml:space="preserve"> PAGEREF _Toc203981263 \h </w:instrText>
            </w:r>
            <w:r>
              <w:rPr>
                <w:webHidden/>
              </w:rPr>
            </w:r>
            <w:r>
              <w:rPr>
                <w:webHidden/>
              </w:rPr>
              <w:fldChar w:fldCharType="separate"/>
            </w:r>
            <w:r>
              <w:rPr>
                <w:webHidden/>
              </w:rPr>
              <w:t>34</w:t>
            </w:r>
            <w:r>
              <w:rPr>
                <w:webHidden/>
              </w:rPr>
              <w:fldChar w:fldCharType="end"/>
            </w:r>
          </w:hyperlink>
        </w:p>
        <w:p w14:paraId="7BE3D17C" w14:textId="20CDDCED" w:rsidR="005863E2" w:rsidRDefault="005863E2">
          <w:pPr>
            <w:pStyle w:val="Innehll3"/>
            <w:tabs>
              <w:tab w:val="left" w:pos="1701"/>
            </w:tabs>
            <w:rPr>
              <w:kern w:val="2"/>
              <w:sz w:val="24"/>
              <w:szCs w:val="24"/>
              <w:lang w:eastAsia="sv-SE"/>
              <w14:ligatures w14:val="standardContextual"/>
            </w:rPr>
          </w:pPr>
          <w:hyperlink w:anchor="_Toc203981264" w:history="1">
            <w:r w:rsidRPr="005E381C">
              <w:rPr>
                <w:rStyle w:val="Hyperlnk"/>
              </w:rPr>
              <w:t>6.2.11</w:t>
            </w:r>
            <w:r>
              <w:rPr>
                <w:kern w:val="2"/>
                <w:sz w:val="24"/>
                <w:szCs w:val="24"/>
                <w:lang w:eastAsia="sv-SE"/>
                <w14:ligatures w14:val="standardContextual"/>
              </w:rPr>
              <w:tab/>
            </w:r>
            <w:r w:rsidRPr="005E381C">
              <w:rPr>
                <w:rStyle w:val="Hyperlnk"/>
              </w:rPr>
              <w:t>Fakturaunderlag vård_huvud</w:t>
            </w:r>
            <w:r>
              <w:rPr>
                <w:webHidden/>
              </w:rPr>
              <w:tab/>
            </w:r>
            <w:r>
              <w:rPr>
                <w:webHidden/>
              </w:rPr>
              <w:fldChar w:fldCharType="begin"/>
            </w:r>
            <w:r>
              <w:rPr>
                <w:webHidden/>
              </w:rPr>
              <w:instrText xml:space="preserve"> PAGEREF _Toc203981264 \h </w:instrText>
            </w:r>
            <w:r>
              <w:rPr>
                <w:webHidden/>
              </w:rPr>
            </w:r>
            <w:r>
              <w:rPr>
                <w:webHidden/>
              </w:rPr>
              <w:fldChar w:fldCharType="separate"/>
            </w:r>
            <w:r>
              <w:rPr>
                <w:webHidden/>
              </w:rPr>
              <w:t>34</w:t>
            </w:r>
            <w:r>
              <w:rPr>
                <w:webHidden/>
              </w:rPr>
              <w:fldChar w:fldCharType="end"/>
            </w:r>
          </w:hyperlink>
        </w:p>
        <w:p w14:paraId="6DE8847F" w14:textId="069C1C08" w:rsidR="005863E2" w:rsidRDefault="005863E2">
          <w:pPr>
            <w:pStyle w:val="Innehll3"/>
            <w:tabs>
              <w:tab w:val="left" w:pos="1701"/>
            </w:tabs>
            <w:rPr>
              <w:kern w:val="2"/>
              <w:sz w:val="24"/>
              <w:szCs w:val="24"/>
              <w:lang w:eastAsia="sv-SE"/>
              <w14:ligatures w14:val="standardContextual"/>
            </w:rPr>
          </w:pPr>
          <w:hyperlink w:anchor="_Toc203981265" w:history="1">
            <w:r w:rsidRPr="005E381C">
              <w:rPr>
                <w:rStyle w:val="Hyperlnk"/>
              </w:rPr>
              <w:t>6.2.12</w:t>
            </w:r>
            <w:r>
              <w:rPr>
                <w:kern w:val="2"/>
                <w:sz w:val="24"/>
                <w:szCs w:val="24"/>
                <w:lang w:eastAsia="sv-SE"/>
                <w14:ligatures w14:val="standardContextual"/>
              </w:rPr>
              <w:tab/>
            </w:r>
            <w:r w:rsidRPr="005E381C">
              <w:rPr>
                <w:rStyle w:val="Hyperlnk"/>
              </w:rPr>
              <w:t>Fakturaunderlag vård_rad</w:t>
            </w:r>
            <w:r>
              <w:rPr>
                <w:webHidden/>
              </w:rPr>
              <w:tab/>
            </w:r>
            <w:r>
              <w:rPr>
                <w:webHidden/>
              </w:rPr>
              <w:fldChar w:fldCharType="begin"/>
            </w:r>
            <w:r>
              <w:rPr>
                <w:webHidden/>
              </w:rPr>
              <w:instrText xml:space="preserve"> PAGEREF _Toc203981265 \h </w:instrText>
            </w:r>
            <w:r>
              <w:rPr>
                <w:webHidden/>
              </w:rPr>
            </w:r>
            <w:r>
              <w:rPr>
                <w:webHidden/>
              </w:rPr>
              <w:fldChar w:fldCharType="separate"/>
            </w:r>
            <w:r>
              <w:rPr>
                <w:webHidden/>
              </w:rPr>
              <w:t>37</w:t>
            </w:r>
            <w:r>
              <w:rPr>
                <w:webHidden/>
              </w:rPr>
              <w:fldChar w:fldCharType="end"/>
            </w:r>
          </w:hyperlink>
        </w:p>
        <w:p w14:paraId="0C2FDF1F" w14:textId="567B54E6" w:rsidR="005863E2" w:rsidRDefault="005863E2">
          <w:pPr>
            <w:pStyle w:val="Innehll3"/>
            <w:tabs>
              <w:tab w:val="left" w:pos="1701"/>
            </w:tabs>
            <w:rPr>
              <w:kern w:val="2"/>
              <w:sz w:val="24"/>
              <w:szCs w:val="24"/>
              <w:lang w:eastAsia="sv-SE"/>
              <w14:ligatures w14:val="standardContextual"/>
            </w:rPr>
          </w:pPr>
          <w:hyperlink w:anchor="_Toc203981266" w:history="1">
            <w:r w:rsidRPr="005E381C">
              <w:rPr>
                <w:rStyle w:val="Hyperlnk"/>
              </w:rPr>
              <w:t>6.2.13</w:t>
            </w:r>
            <w:r>
              <w:rPr>
                <w:kern w:val="2"/>
                <w:sz w:val="24"/>
                <w:szCs w:val="24"/>
                <w:lang w:eastAsia="sv-SE"/>
                <w14:ligatures w14:val="standardContextual"/>
              </w:rPr>
              <w:tab/>
            </w:r>
            <w:r w:rsidRPr="005E381C">
              <w:rPr>
                <w:rStyle w:val="Hyperlnk"/>
              </w:rPr>
              <w:t>Fakturerat</w:t>
            </w:r>
            <w:r>
              <w:rPr>
                <w:webHidden/>
              </w:rPr>
              <w:tab/>
            </w:r>
            <w:r>
              <w:rPr>
                <w:webHidden/>
              </w:rPr>
              <w:fldChar w:fldCharType="begin"/>
            </w:r>
            <w:r>
              <w:rPr>
                <w:webHidden/>
              </w:rPr>
              <w:instrText xml:space="preserve"> PAGEREF _Toc203981266 \h </w:instrText>
            </w:r>
            <w:r>
              <w:rPr>
                <w:webHidden/>
              </w:rPr>
            </w:r>
            <w:r>
              <w:rPr>
                <w:webHidden/>
              </w:rPr>
              <w:fldChar w:fldCharType="separate"/>
            </w:r>
            <w:r>
              <w:rPr>
                <w:webHidden/>
              </w:rPr>
              <w:t>37</w:t>
            </w:r>
            <w:r>
              <w:rPr>
                <w:webHidden/>
              </w:rPr>
              <w:fldChar w:fldCharType="end"/>
            </w:r>
          </w:hyperlink>
        </w:p>
        <w:p w14:paraId="238F59CB" w14:textId="237E5A98" w:rsidR="005863E2" w:rsidRDefault="005863E2">
          <w:pPr>
            <w:pStyle w:val="Innehll3"/>
            <w:tabs>
              <w:tab w:val="left" w:pos="1701"/>
            </w:tabs>
            <w:rPr>
              <w:kern w:val="2"/>
              <w:sz w:val="24"/>
              <w:szCs w:val="24"/>
              <w:lang w:eastAsia="sv-SE"/>
              <w14:ligatures w14:val="standardContextual"/>
            </w:rPr>
          </w:pPr>
          <w:hyperlink w:anchor="_Toc203981267" w:history="1">
            <w:r w:rsidRPr="005E381C">
              <w:rPr>
                <w:rStyle w:val="Hyperlnk"/>
              </w:rPr>
              <w:t>6.2.14</w:t>
            </w:r>
            <w:r>
              <w:rPr>
                <w:kern w:val="2"/>
                <w:sz w:val="24"/>
                <w:szCs w:val="24"/>
                <w:lang w:eastAsia="sv-SE"/>
                <w14:ligatures w14:val="standardContextual"/>
              </w:rPr>
              <w:tab/>
            </w:r>
            <w:r w:rsidRPr="005E381C">
              <w:rPr>
                <w:rStyle w:val="Hyperlnk"/>
              </w:rPr>
              <w:t>Huvuddiagnos</w:t>
            </w:r>
            <w:r>
              <w:rPr>
                <w:webHidden/>
              </w:rPr>
              <w:tab/>
            </w:r>
            <w:r>
              <w:rPr>
                <w:webHidden/>
              </w:rPr>
              <w:fldChar w:fldCharType="begin"/>
            </w:r>
            <w:r>
              <w:rPr>
                <w:webHidden/>
              </w:rPr>
              <w:instrText xml:space="preserve"> PAGEREF _Toc203981267 \h </w:instrText>
            </w:r>
            <w:r>
              <w:rPr>
                <w:webHidden/>
              </w:rPr>
            </w:r>
            <w:r>
              <w:rPr>
                <w:webHidden/>
              </w:rPr>
              <w:fldChar w:fldCharType="separate"/>
            </w:r>
            <w:r>
              <w:rPr>
                <w:webHidden/>
              </w:rPr>
              <w:t>40</w:t>
            </w:r>
            <w:r>
              <w:rPr>
                <w:webHidden/>
              </w:rPr>
              <w:fldChar w:fldCharType="end"/>
            </w:r>
          </w:hyperlink>
        </w:p>
        <w:p w14:paraId="4D7476B2" w14:textId="0C20288D" w:rsidR="005863E2" w:rsidRDefault="005863E2">
          <w:pPr>
            <w:pStyle w:val="Innehll3"/>
            <w:tabs>
              <w:tab w:val="left" w:pos="1701"/>
            </w:tabs>
            <w:rPr>
              <w:kern w:val="2"/>
              <w:sz w:val="24"/>
              <w:szCs w:val="24"/>
              <w:lang w:eastAsia="sv-SE"/>
              <w14:ligatures w14:val="standardContextual"/>
            </w:rPr>
          </w:pPr>
          <w:hyperlink w:anchor="_Toc203981268" w:history="1">
            <w:r w:rsidRPr="005E381C">
              <w:rPr>
                <w:rStyle w:val="Hyperlnk"/>
              </w:rPr>
              <w:t>6.2.15</w:t>
            </w:r>
            <w:r>
              <w:rPr>
                <w:kern w:val="2"/>
                <w:sz w:val="24"/>
                <w:szCs w:val="24"/>
                <w:lang w:eastAsia="sv-SE"/>
                <w14:ligatures w14:val="standardContextual"/>
              </w:rPr>
              <w:tab/>
            </w:r>
            <w:r w:rsidRPr="005E381C">
              <w:rPr>
                <w:rStyle w:val="Hyperlnk"/>
              </w:rPr>
              <w:t>Kategorisering</w:t>
            </w:r>
            <w:r>
              <w:rPr>
                <w:webHidden/>
              </w:rPr>
              <w:tab/>
            </w:r>
            <w:r>
              <w:rPr>
                <w:webHidden/>
              </w:rPr>
              <w:fldChar w:fldCharType="begin"/>
            </w:r>
            <w:r>
              <w:rPr>
                <w:webHidden/>
              </w:rPr>
              <w:instrText xml:space="preserve"> PAGEREF _Toc203981268 \h </w:instrText>
            </w:r>
            <w:r>
              <w:rPr>
                <w:webHidden/>
              </w:rPr>
            </w:r>
            <w:r>
              <w:rPr>
                <w:webHidden/>
              </w:rPr>
              <w:fldChar w:fldCharType="separate"/>
            </w:r>
            <w:r>
              <w:rPr>
                <w:webHidden/>
              </w:rPr>
              <w:t>41</w:t>
            </w:r>
            <w:r>
              <w:rPr>
                <w:webHidden/>
              </w:rPr>
              <w:fldChar w:fldCharType="end"/>
            </w:r>
          </w:hyperlink>
        </w:p>
        <w:p w14:paraId="07FA5C1D" w14:textId="1491C925" w:rsidR="005863E2" w:rsidRDefault="005863E2">
          <w:pPr>
            <w:pStyle w:val="Innehll3"/>
            <w:tabs>
              <w:tab w:val="left" w:pos="1701"/>
            </w:tabs>
            <w:rPr>
              <w:kern w:val="2"/>
              <w:sz w:val="24"/>
              <w:szCs w:val="24"/>
              <w:lang w:eastAsia="sv-SE"/>
              <w14:ligatures w14:val="standardContextual"/>
            </w:rPr>
          </w:pPr>
          <w:hyperlink w:anchor="_Toc203981269" w:history="1">
            <w:r w:rsidRPr="005E381C">
              <w:rPr>
                <w:rStyle w:val="Hyperlnk"/>
              </w:rPr>
              <w:t>6.2.16</w:t>
            </w:r>
            <w:r>
              <w:rPr>
                <w:kern w:val="2"/>
                <w:sz w:val="24"/>
                <w:szCs w:val="24"/>
                <w:lang w:eastAsia="sv-SE"/>
                <w14:ligatures w14:val="standardContextual"/>
              </w:rPr>
              <w:tab/>
            </w:r>
            <w:r w:rsidRPr="005E381C">
              <w:rPr>
                <w:rStyle w:val="Hyperlnk"/>
              </w:rPr>
              <w:t>Kontaktuppgifter</w:t>
            </w:r>
            <w:r>
              <w:rPr>
                <w:webHidden/>
              </w:rPr>
              <w:tab/>
            </w:r>
            <w:r>
              <w:rPr>
                <w:webHidden/>
              </w:rPr>
              <w:fldChar w:fldCharType="begin"/>
            </w:r>
            <w:r>
              <w:rPr>
                <w:webHidden/>
              </w:rPr>
              <w:instrText xml:space="preserve"> PAGEREF _Toc203981269 \h </w:instrText>
            </w:r>
            <w:r>
              <w:rPr>
                <w:webHidden/>
              </w:rPr>
            </w:r>
            <w:r>
              <w:rPr>
                <w:webHidden/>
              </w:rPr>
              <w:fldChar w:fldCharType="separate"/>
            </w:r>
            <w:r>
              <w:rPr>
                <w:webHidden/>
              </w:rPr>
              <w:t>41</w:t>
            </w:r>
            <w:r>
              <w:rPr>
                <w:webHidden/>
              </w:rPr>
              <w:fldChar w:fldCharType="end"/>
            </w:r>
          </w:hyperlink>
        </w:p>
        <w:p w14:paraId="2AAC8905" w14:textId="668CACC5" w:rsidR="005863E2" w:rsidRDefault="005863E2">
          <w:pPr>
            <w:pStyle w:val="Innehll3"/>
            <w:tabs>
              <w:tab w:val="left" w:pos="1701"/>
            </w:tabs>
            <w:rPr>
              <w:kern w:val="2"/>
              <w:sz w:val="24"/>
              <w:szCs w:val="24"/>
              <w:lang w:eastAsia="sv-SE"/>
              <w14:ligatures w14:val="standardContextual"/>
            </w:rPr>
          </w:pPr>
          <w:hyperlink w:anchor="_Toc203981270" w:history="1">
            <w:r w:rsidRPr="005E381C">
              <w:rPr>
                <w:rStyle w:val="Hyperlnk"/>
              </w:rPr>
              <w:t>6.2.17</w:t>
            </w:r>
            <w:r>
              <w:rPr>
                <w:kern w:val="2"/>
                <w:sz w:val="24"/>
                <w:szCs w:val="24"/>
                <w:lang w:eastAsia="sv-SE"/>
                <w14:ligatures w14:val="standardContextual"/>
              </w:rPr>
              <w:tab/>
            </w:r>
            <w:r w:rsidRPr="005E381C">
              <w:rPr>
                <w:rStyle w:val="Hyperlnk"/>
              </w:rPr>
              <w:t>Köpare</w:t>
            </w:r>
            <w:r>
              <w:rPr>
                <w:webHidden/>
              </w:rPr>
              <w:tab/>
            </w:r>
            <w:r>
              <w:rPr>
                <w:webHidden/>
              </w:rPr>
              <w:fldChar w:fldCharType="begin"/>
            </w:r>
            <w:r>
              <w:rPr>
                <w:webHidden/>
              </w:rPr>
              <w:instrText xml:space="preserve"> PAGEREF _Toc203981270 \h </w:instrText>
            </w:r>
            <w:r>
              <w:rPr>
                <w:webHidden/>
              </w:rPr>
            </w:r>
            <w:r>
              <w:rPr>
                <w:webHidden/>
              </w:rPr>
              <w:fldChar w:fldCharType="separate"/>
            </w:r>
            <w:r>
              <w:rPr>
                <w:webHidden/>
              </w:rPr>
              <w:t>42</w:t>
            </w:r>
            <w:r>
              <w:rPr>
                <w:webHidden/>
              </w:rPr>
              <w:fldChar w:fldCharType="end"/>
            </w:r>
          </w:hyperlink>
        </w:p>
        <w:p w14:paraId="38115F68" w14:textId="7CAFD566" w:rsidR="005863E2" w:rsidRDefault="005863E2">
          <w:pPr>
            <w:pStyle w:val="Innehll3"/>
            <w:tabs>
              <w:tab w:val="left" w:pos="1701"/>
            </w:tabs>
            <w:rPr>
              <w:kern w:val="2"/>
              <w:sz w:val="24"/>
              <w:szCs w:val="24"/>
              <w:lang w:eastAsia="sv-SE"/>
              <w14:ligatures w14:val="standardContextual"/>
            </w:rPr>
          </w:pPr>
          <w:hyperlink w:anchor="_Toc203981271" w:history="1">
            <w:r w:rsidRPr="005E381C">
              <w:rPr>
                <w:rStyle w:val="Hyperlnk"/>
              </w:rPr>
              <w:t>6.2.18</w:t>
            </w:r>
            <w:r>
              <w:rPr>
                <w:kern w:val="2"/>
                <w:sz w:val="24"/>
                <w:szCs w:val="24"/>
                <w:lang w:eastAsia="sv-SE"/>
                <w14:ligatures w14:val="standardContextual"/>
              </w:rPr>
              <w:tab/>
            </w:r>
            <w:r w:rsidRPr="005E381C">
              <w:rPr>
                <w:rStyle w:val="Hyperlnk"/>
              </w:rPr>
              <w:t>Leverantör</w:t>
            </w:r>
            <w:r>
              <w:rPr>
                <w:webHidden/>
              </w:rPr>
              <w:tab/>
            </w:r>
            <w:r>
              <w:rPr>
                <w:webHidden/>
              </w:rPr>
              <w:fldChar w:fldCharType="begin"/>
            </w:r>
            <w:r>
              <w:rPr>
                <w:webHidden/>
              </w:rPr>
              <w:instrText xml:space="preserve"> PAGEREF _Toc203981271 \h </w:instrText>
            </w:r>
            <w:r>
              <w:rPr>
                <w:webHidden/>
              </w:rPr>
            </w:r>
            <w:r>
              <w:rPr>
                <w:webHidden/>
              </w:rPr>
              <w:fldChar w:fldCharType="separate"/>
            </w:r>
            <w:r>
              <w:rPr>
                <w:webHidden/>
              </w:rPr>
              <w:t>42</w:t>
            </w:r>
            <w:r>
              <w:rPr>
                <w:webHidden/>
              </w:rPr>
              <w:fldChar w:fldCharType="end"/>
            </w:r>
          </w:hyperlink>
        </w:p>
        <w:p w14:paraId="0D85E36A" w14:textId="48405A9F" w:rsidR="005863E2" w:rsidRDefault="005863E2">
          <w:pPr>
            <w:pStyle w:val="Innehll3"/>
            <w:tabs>
              <w:tab w:val="left" w:pos="1701"/>
            </w:tabs>
            <w:rPr>
              <w:kern w:val="2"/>
              <w:sz w:val="24"/>
              <w:szCs w:val="24"/>
              <w:lang w:eastAsia="sv-SE"/>
              <w14:ligatures w14:val="standardContextual"/>
            </w:rPr>
          </w:pPr>
          <w:hyperlink w:anchor="_Toc203981272" w:history="1">
            <w:r w:rsidRPr="005E381C">
              <w:rPr>
                <w:rStyle w:val="Hyperlnk"/>
              </w:rPr>
              <w:t>6.2.19</w:t>
            </w:r>
            <w:r>
              <w:rPr>
                <w:kern w:val="2"/>
                <w:sz w:val="24"/>
                <w:szCs w:val="24"/>
                <w:lang w:eastAsia="sv-SE"/>
                <w14:ligatures w14:val="standardContextual"/>
              </w:rPr>
              <w:tab/>
            </w:r>
            <w:r w:rsidRPr="005E381C">
              <w:rPr>
                <w:rStyle w:val="Hyperlnk"/>
              </w:rPr>
              <w:t>Patient</w:t>
            </w:r>
            <w:r>
              <w:rPr>
                <w:webHidden/>
              </w:rPr>
              <w:tab/>
            </w:r>
            <w:r>
              <w:rPr>
                <w:webHidden/>
              </w:rPr>
              <w:fldChar w:fldCharType="begin"/>
            </w:r>
            <w:r>
              <w:rPr>
                <w:webHidden/>
              </w:rPr>
              <w:instrText xml:space="preserve"> PAGEREF _Toc203981272 \h </w:instrText>
            </w:r>
            <w:r>
              <w:rPr>
                <w:webHidden/>
              </w:rPr>
            </w:r>
            <w:r>
              <w:rPr>
                <w:webHidden/>
              </w:rPr>
              <w:fldChar w:fldCharType="separate"/>
            </w:r>
            <w:r>
              <w:rPr>
                <w:webHidden/>
              </w:rPr>
              <w:t>43</w:t>
            </w:r>
            <w:r>
              <w:rPr>
                <w:webHidden/>
              </w:rPr>
              <w:fldChar w:fldCharType="end"/>
            </w:r>
          </w:hyperlink>
        </w:p>
        <w:p w14:paraId="647209AF" w14:textId="4EC0F5B0" w:rsidR="005863E2" w:rsidRDefault="005863E2">
          <w:pPr>
            <w:pStyle w:val="Innehll3"/>
            <w:tabs>
              <w:tab w:val="left" w:pos="1701"/>
            </w:tabs>
            <w:rPr>
              <w:kern w:val="2"/>
              <w:sz w:val="24"/>
              <w:szCs w:val="24"/>
              <w:lang w:eastAsia="sv-SE"/>
              <w14:ligatures w14:val="standardContextual"/>
            </w:rPr>
          </w:pPr>
          <w:hyperlink w:anchor="_Toc203981273" w:history="1">
            <w:r w:rsidRPr="005E381C">
              <w:rPr>
                <w:rStyle w:val="Hyperlnk"/>
              </w:rPr>
              <w:t>6.2.20</w:t>
            </w:r>
            <w:r>
              <w:rPr>
                <w:kern w:val="2"/>
                <w:sz w:val="24"/>
                <w:szCs w:val="24"/>
                <w:lang w:eastAsia="sv-SE"/>
                <w14:ligatures w14:val="standardContextual"/>
              </w:rPr>
              <w:tab/>
            </w:r>
            <w:r w:rsidRPr="005E381C">
              <w:rPr>
                <w:rStyle w:val="Hyperlnk"/>
              </w:rPr>
              <w:t>Patientspecifik åtgärd</w:t>
            </w:r>
            <w:r>
              <w:rPr>
                <w:webHidden/>
              </w:rPr>
              <w:tab/>
            </w:r>
            <w:r>
              <w:rPr>
                <w:webHidden/>
              </w:rPr>
              <w:fldChar w:fldCharType="begin"/>
            </w:r>
            <w:r>
              <w:rPr>
                <w:webHidden/>
              </w:rPr>
              <w:instrText xml:space="preserve"> PAGEREF _Toc203981273 \h </w:instrText>
            </w:r>
            <w:r>
              <w:rPr>
                <w:webHidden/>
              </w:rPr>
            </w:r>
            <w:r>
              <w:rPr>
                <w:webHidden/>
              </w:rPr>
              <w:fldChar w:fldCharType="separate"/>
            </w:r>
            <w:r>
              <w:rPr>
                <w:webHidden/>
              </w:rPr>
              <w:t>44</w:t>
            </w:r>
            <w:r>
              <w:rPr>
                <w:webHidden/>
              </w:rPr>
              <w:fldChar w:fldCharType="end"/>
            </w:r>
          </w:hyperlink>
        </w:p>
        <w:p w14:paraId="05EA76EA" w14:textId="63555287" w:rsidR="005863E2" w:rsidRDefault="005863E2">
          <w:pPr>
            <w:pStyle w:val="Innehll3"/>
            <w:tabs>
              <w:tab w:val="left" w:pos="1701"/>
            </w:tabs>
            <w:rPr>
              <w:kern w:val="2"/>
              <w:sz w:val="24"/>
              <w:szCs w:val="24"/>
              <w:lang w:eastAsia="sv-SE"/>
              <w14:ligatures w14:val="standardContextual"/>
            </w:rPr>
          </w:pPr>
          <w:hyperlink w:anchor="_Toc203981274" w:history="1">
            <w:r w:rsidRPr="005E381C">
              <w:rPr>
                <w:rStyle w:val="Hyperlnk"/>
              </w:rPr>
              <w:t>6.2.21</w:t>
            </w:r>
            <w:r>
              <w:rPr>
                <w:kern w:val="2"/>
                <w:sz w:val="24"/>
                <w:szCs w:val="24"/>
                <w:lang w:eastAsia="sv-SE"/>
                <w14:ligatures w14:val="standardContextual"/>
              </w:rPr>
              <w:tab/>
            </w:r>
            <w:r w:rsidRPr="005E381C">
              <w:rPr>
                <w:rStyle w:val="Hyperlnk"/>
              </w:rPr>
              <w:t>Tidsomfång</w:t>
            </w:r>
            <w:r>
              <w:rPr>
                <w:webHidden/>
              </w:rPr>
              <w:tab/>
            </w:r>
            <w:r>
              <w:rPr>
                <w:webHidden/>
              </w:rPr>
              <w:fldChar w:fldCharType="begin"/>
            </w:r>
            <w:r>
              <w:rPr>
                <w:webHidden/>
              </w:rPr>
              <w:instrText xml:space="preserve"> PAGEREF _Toc203981274 \h </w:instrText>
            </w:r>
            <w:r>
              <w:rPr>
                <w:webHidden/>
              </w:rPr>
            </w:r>
            <w:r>
              <w:rPr>
                <w:webHidden/>
              </w:rPr>
              <w:fldChar w:fldCharType="separate"/>
            </w:r>
            <w:r>
              <w:rPr>
                <w:webHidden/>
              </w:rPr>
              <w:t>46</w:t>
            </w:r>
            <w:r>
              <w:rPr>
                <w:webHidden/>
              </w:rPr>
              <w:fldChar w:fldCharType="end"/>
            </w:r>
          </w:hyperlink>
        </w:p>
        <w:p w14:paraId="0EE0978C" w14:textId="0BE2B10C" w:rsidR="005863E2" w:rsidRDefault="005863E2">
          <w:pPr>
            <w:pStyle w:val="Innehll3"/>
            <w:tabs>
              <w:tab w:val="left" w:pos="1701"/>
            </w:tabs>
            <w:rPr>
              <w:kern w:val="2"/>
              <w:sz w:val="24"/>
              <w:szCs w:val="24"/>
              <w:lang w:eastAsia="sv-SE"/>
              <w14:ligatures w14:val="standardContextual"/>
            </w:rPr>
          </w:pPr>
          <w:hyperlink w:anchor="_Toc203981275" w:history="1">
            <w:r w:rsidRPr="005E381C">
              <w:rPr>
                <w:rStyle w:val="Hyperlnk"/>
              </w:rPr>
              <w:t>6.2.22</w:t>
            </w:r>
            <w:r>
              <w:rPr>
                <w:kern w:val="2"/>
                <w:sz w:val="24"/>
                <w:szCs w:val="24"/>
                <w:lang w:eastAsia="sv-SE"/>
                <w14:ligatures w14:val="standardContextual"/>
              </w:rPr>
              <w:tab/>
            </w:r>
            <w:r w:rsidRPr="005E381C">
              <w:rPr>
                <w:rStyle w:val="Hyperlnk"/>
              </w:rPr>
              <w:t>Utskrivningsdatum och tid</w:t>
            </w:r>
            <w:r>
              <w:rPr>
                <w:webHidden/>
              </w:rPr>
              <w:tab/>
            </w:r>
            <w:r>
              <w:rPr>
                <w:webHidden/>
              </w:rPr>
              <w:fldChar w:fldCharType="begin"/>
            </w:r>
            <w:r>
              <w:rPr>
                <w:webHidden/>
              </w:rPr>
              <w:instrText xml:space="preserve"> PAGEREF _Toc203981275 \h </w:instrText>
            </w:r>
            <w:r>
              <w:rPr>
                <w:webHidden/>
              </w:rPr>
            </w:r>
            <w:r>
              <w:rPr>
                <w:webHidden/>
              </w:rPr>
              <w:fldChar w:fldCharType="separate"/>
            </w:r>
            <w:r>
              <w:rPr>
                <w:webHidden/>
              </w:rPr>
              <w:t>47</w:t>
            </w:r>
            <w:r>
              <w:rPr>
                <w:webHidden/>
              </w:rPr>
              <w:fldChar w:fldCharType="end"/>
            </w:r>
          </w:hyperlink>
        </w:p>
        <w:p w14:paraId="59229399" w14:textId="59B81F99" w:rsidR="005863E2" w:rsidRDefault="005863E2">
          <w:pPr>
            <w:pStyle w:val="Innehll3"/>
            <w:tabs>
              <w:tab w:val="left" w:pos="1701"/>
            </w:tabs>
            <w:rPr>
              <w:kern w:val="2"/>
              <w:sz w:val="24"/>
              <w:szCs w:val="24"/>
              <w:lang w:eastAsia="sv-SE"/>
              <w14:ligatures w14:val="standardContextual"/>
            </w:rPr>
          </w:pPr>
          <w:hyperlink w:anchor="_Toc203981276" w:history="1">
            <w:r w:rsidRPr="005E381C">
              <w:rPr>
                <w:rStyle w:val="Hyperlnk"/>
              </w:rPr>
              <w:t>6.2.23</w:t>
            </w:r>
            <w:r>
              <w:rPr>
                <w:kern w:val="2"/>
                <w:sz w:val="24"/>
                <w:szCs w:val="24"/>
                <w:lang w:eastAsia="sv-SE"/>
                <w14:ligatures w14:val="standardContextual"/>
              </w:rPr>
              <w:tab/>
            </w:r>
            <w:r w:rsidRPr="005E381C">
              <w:rPr>
                <w:rStyle w:val="Hyperlnk"/>
              </w:rPr>
              <w:t>Verksamhet</w:t>
            </w:r>
            <w:r>
              <w:rPr>
                <w:webHidden/>
              </w:rPr>
              <w:tab/>
            </w:r>
            <w:r>
              <w:rPr>
                <w:webHidden/>
              </w:rPr>
              <w:fldChar w:fldCharType="begin"/>
            </w:r>
            <w:r>
              <w:rPr>
                <w:webHidden/>
              </w:rPr>
              <w:instrText xml:space="preserve"> PAGEREF _Toc203981276 \h </w:instrText>
            </w:r>
            <w:r>
              <w:rPr>
                <w:webHidden/>
              </w:rPr>
            </w:r>
            <w:r>
              <w:rPr>
                <w:webHidden/>
              </w:rPr>
              <w:fldChar w:fldCharType="separate"/>
            </w:r>
            <w:r>
              <w:rPr>
                <w:webHidden/>
              </w:rPr>
              <w:t>47</w:t>
            </w:r>
            <w:r>
              <w:rPr>
                <w:webHidden/>
              </w:rPr>
              <w:fldChar w:fldCharType="end"/>
            </w:r>
          </w:hyperlink>
        </w:p>
        <w:p w14:paraId="1E854833" w14:textId="4B557DA9" w:rsidR="005863E2" w:rsidRDefault="005863E2">
          <w:pPr>
            <w:pStyle w:val="Innehll3"/>
            <w:tabs>
              <w:tab w:val="left" w:pos="1701"/>
            </w:tabs>
            <w:rPr>
              <w:kern w:val="2"/>
              <w:sz w:val="24"/>
              <w:szCs w:val="24"/>
              <w:lang w:eastAsia="sv-SE"/>
              <w14:ligatures w14:val="standardContextual"/>
            </w:rPr>
          </w:pPr>
          <w:hyperlink w:anchor="_Toc203981277" w:history="1">
            <w:r w:rsidRPr="005E381C">
              <w:rPr>
                <w:rStyle w:val="Hyperlnk"/>
              </w:rPr>
              <w:t>6.2.24</w:t>
            </w:r>
            <w:r>
              <w:rPr>
                <w:kern w:val="2"/>
                <w:sz w:val="24"/>
                <w:szCs w:val="24"/>
                <w:lang w:eastAsia="sv-SE"/>
                <w14:ligatures w14:val="standardContextual"/>
              </w:rPr>
              <w:tab/>
            </w:r>
            <w:r w:rsidRPr="005E381C">
              <w:rPr>
                <w:rStyle w:val="Hyperlnk"/>
              </w:rPr>
              <w:t>Vårdenhet</w:t>
            </w:r>
            <w:r>
              <w:rPr>
                <w:webHidden/>
              </w:rPr>
              <w:tab/>
            </w:r>
            <w:r>
              <w:rPr>
                <w:webHidden/>
              </w:rPr>
              <w:fldChar w:fldCharType="begin"/>
            </w:r>
            <w:r>
              <w:rPr>
                <w:webHidden/>
              </w:rPr>
              <w:instrText xml:space="preserve"> PAGEREF _Toc203981277 \h </w:instrText>
            </w:r>
            <w:r>
              <w:rPr>
                <w:webHidden/>
              </w:rPr>
            </w:r>
            <w:r>
              <w:rPr>
                <w:webHidden/>
              </w:rPr>
              <w:fldChar w:fldCharType="separate"/>
            </w:r>
            <w:r>
              <w:rPr>
                <w:webHidden/>
              </w:rPr>
              <w:t>49</w:t>
            </w:r>
            <w:r>
              <w:rPr>
                <w:webHidden/>
              </w:rPr>
              <w:fldChar w:fldCharType="end"/>
            </w:r>
          </w:hyperlink>
        </w:p>
        <w:p w14:paraId="7A2F8A6A" w14:textId="29550A1C" w:rsidR="005863E2" w:rsidRDefault="005863E2">
          <w:pPr>
            <w:pStyle w:val="Innehll3"/>
            <w:tabs>
              <w:tab w:val="left" w:pos="1701"/>
            </w:tabs>
            <w:rPr>
              <w:kern w:val="2"/>
              <w:sz w:val="24"/>
              <w:szCs w:val="24"/>
              <w:lang w:eastAsia="sv-SE"/>
              <w14:ligatures w14:val="standardContextual"/>
            </w:rPr>
          </w:pPr>
          <w:hyperlink w:anchor="_Toc203981278" w:history="1">
            <w:r w:rsidRPr="005E381C">
              <w:rPr>
                <w:rStyle w:val="Hyperlnk"/>
              </w:rPr>
              <w:t>6.2.25</w:t>
            </w:r>
            <w:r>
              <w:rPr>
                <w:kern w:val="2"/>
                <w:sz w:val="24"/>
                <w:szCs w:val="24"/>
                <w:lang w:eastAsia="sv-SE"/>
                <w14:ligatures w14:val="standardContextual"/>
              </w:rPr>
              <w:tab/>
            </w:r>
            <w:r w:rsidRPr="005E381C">
              <w:rPr>
                <w:rStyle w:val="Hyperlnk"/>
              </w:rPr>
              <w:t>Vårdinsats</w:t>
            </w:r>
            <w:r>
              <w:rPr>
                <w:webHidden/>
              </w:rPr>
              <w:tab/>
            </w:r>
            <w:r>
              <w:rPr>
                <w:webHidden/>
              </w:rPr>
              <w:fldChar w:fldCharType="begin"/>
            </w:r>
            <w:r>
              <w:rPr>
                <w:webHidden/>
              </w:rPr>
              <w:instrText xml:space="preserve"> PAGEREF _Toc203981278 \h </w:instrText>
            </w:r>
            <w:r>
              <w:rPr>
                <w:webHidden/>
              </w:rPr>
            </w:r>
            <w:r>
              <w:rPr>
                <w:webHidden/>
              </w:rPr>
              <w:fldChar w:fldCharType="separate"/>
            </w:r>
            <w:r>
              <w:rPr>
                <w:webHidden/>
              </w:rPr>
              <w:t>51</w:t>
            </w:r>
            <w:r>
              <w:rPr>
                <w:webHidden/>
              </w:rPr>
              <w:fldChar w:fldCharType="end"/>
            </w:r>
          </w:hyperlink>
        </w:p>
        <w:p w14:paraId="0CDE0610" w14:textId="258D300C" w:rsidR="005863E2" w:rsidRDefault="005863E2">
          <w:pPr>
            <w:pStyle w:val="Innehll3"/>
            <w:tabs>
              <w:tab w:val="left" w:pos="1701"/>
            </w:tabs>
            <w:rPr>
              <w:kern w:val="2"/>
              <w:sz w:val="24"/>
              <w:szCs w:val="24"/>
              <w:lang w:eastAsia="sv-SE"/>
              <w14:ligatures w14:val="standardContextual"/>
            </w:rPr>
          </w:pPr>
          <w:hyperlink w:anchor="_Toc203981279" w:history="1">
            <w:r w:rsidRPr="005E381C">
              <w:rPr>
                <w:rStyle w:val="Hyperlnk"/>
              </w:rPr>
              <w:t>6.2.26</w:t>
            </w:r>
            <w:r>
              <w:rPr>
                <w:kern w:val="2"/>
                <w:sz w:val="24"/>
                <w:szCs w:val="24"/>
                <w:lang w:eastAsia="sv-SE"/>
                <w14:ligatures w14:val="standardContextual"/>
              </w:rPr>
              <w:tab/>
            </w:r>
            <w:r w:rsidRPr="005E381C">
              <w:rPr>
                <w:rStyle w:val="Hyperlnk"/>
              </w:rPr>
              <w:t>Vårdkategori</w:t>
            </w:r>
            <w:r>
              <w:rPr>
                <w:webHidden/>
              </w:rPr>
              <w:tab/>
            </w:r>
            <w:r>
              <w:rPr>
                <w:webHidden/>
              </w:rPr>
              <w:fldChar w:fldCharType="begin"/>
            </w:r>
            <w:r>
              <w:rPr>
                <w:webHidden/>
              </w:rPr>
              <w:instrText xml:space="preserve"> PAGEREF _Toc203981279 \h </w:instrText>
            </w:r>
            <w:r>
              <w:rPr>
                <w:webHidden/>
              </w:rPr>
            </w:r>
            <w:r>
              <w:rPr>
                <w:webHidden/>
              </w:rPr>
              <w:fldChar w:fldCharType="separate"/>
            </w:r>
            <w:r>
              <w:rPr>
                <w:webHidden/>
              </w:rPr>
              <w:t>56</w:t>
            </w:r>
            <w:r>
              <w:rPr>
                <w:webHidden/>
              </w:rPr>
              <w:fldChar w:fldCharType="end"/>
            </w:r>
          </w:hyperlink>
        </w:p>
        <w:p w14:paraId="3C9B4989" w14:textId="1FFFE61F" w:rsidR="005863E2" w:rsidRDefault="005863E2">
          <w:pPr>
            <w:pStyle w:val="Innehll3"/>
            <w:tabs>
              <w:tab w:val="left" w:pos="1701"/>
            </w:tabs>
            <w:rPr>
              <w:kern w:val="2"/>
              <w:sz w:val="24"/>
              <w:szCs w:val="24"/>
              <w:lang w:eastAsia="sv-SE"/>
              <w14:ligatures w14:val="standardContextual"/>
            </w:rPr>
          </w:pPr>
          <w:hyperlink w:anchor="_Toc203981280" w:history="1">
            <w:r w:rsidRPr="005E381C">
              <w:rPr>
                <w:rStyle w:val="Hyperlnk"/>
              </w:rPr>
              <w:t>6.2.27</w:t>
            </w:r>
            <w:r>
              <w:rPr>
                <w:kern w:val="2"/>
                <w:sz w:val="24"/>
                <w:szCs w:val="24"/>
                <w:lang w:eastAsia="sv-SE"/>
                <w14:ligatures w14:val="standardContextual"/>
              </w:rPr>
              <w:tab/>
            </w:r>
            <w:r w:rsidRPr="005E381C">
              <w:rPr>
                <w:rStyle w:val="Hyperlnk"/>
              </w:rPr>
              <w:t>Yttre orsak</w:t>
            </w:r>
            <w:r>
              <w:rPr>
                <w:webHidden/>
              </w:rPr>
              <w:tab/>
            </w:r>
            <w:r>
              <w:rPr>
                <w:webHidden/>
              </w:rPr>
              <w:fldChar w:fldCharType="begin"/>
            </w:r>
            <w:r>
              <w:rPr>
                <w:webHidden/>
              </w:rPr>
              <w:instrText xml:space="preserve"> PAGEREF _Toc203981280 \h </w:instrText>
            </w:r>
            <w:r>
              <w:rPr>
                <w:webHidden/>
              </w:rPr>
            </w:r>
            <w:r>
              <w:rPr>
                <w:webHidden/>
              </w:rPr>
              <w:fldChar w:fldCharType="separate"/>
            </w:r>
            <w:r>
              <w:rPr>
                <w:webHidden/>
              </w:rPr>
              <w:t>58</w:t>
            </w:r>
            <w:r>
              <w:rPr>
                <w:webHidden/>
              </w:rPr>
              <w:fldChar w:fldCharType="end"/>
            </w:r>
          </w:hyperlink>
        </w:p>
        <w:p w14:paraId="2C60EFAD" w14:textId="2CDA9454" w:rsidR="005863E2" w:rsidRDefault="005863E2">
          <w:pPr>
            <w:pStyle w:val="Innehll3"/>
            <w:tabs>
              <w:tab w:val="left" w:pos="1701"/>
            </w:tabs>
            <w:rPr>
              <w:kern w:val="2"/>
              <w:sz w:val="24"/>
              <w:szCs w:val="24"/>
              <w:lang w:eastAsia="sv-SE"/>
              <w14:ligatures w14:val="standardContextual"/>
            </w:rPr>
          </w:pPr>
          <w:hyperlink w:anchor="_Toc203981281" w:history="1">
            <w:r w:rsidRPr="005E381C">
              <w:rPr>
                <w:rStyle w:val="Hyperlnk"/>
              </w:rPr>
              <w:t>6.2.28</w:t>
            </w:r>
            <w:r>
              <w:rPr>
                <w:kern w:val="2"/>
                <w:sz w:val="24"/>
                <w:szCs w:val="24"/>
                <w:lang w:eastAsia="sv-SE"/>
                <w14:ligatures w14:val="standardContextual"/>
              </w:rPr>
              <w:tab/>
            </w:r>
            <w:r w:rsidRPr="005E381C">
              <w:rPr>
                <w:rStyle w:val="Hyperlnk"/>
              </w:rPr>
              <w:t>Åtgärd</w:t>
            </w:r>
            <w:r>
              <w:rPr>
                <w:webHidden/>
              </w:rPr>
              <w:tab/>
            </w:r>
            <w:r>
              <w:rPr>
                <w:webHidden/>
              </w:rPr>
              <w:fldChar w:fldCharType="begin"/>
            </w:r>
            <w:r>
              <w:rPr>
                <w:webHidden/>
              </w:rPr>
              <w:instrText xml:space="preserve"> PAGEREF _Toc203981281 \h </w:instrText>
            </w:r>
            <w:r>
              <w:rPr>
                <w:webHidden/>
              </w:rPr>
            </w:r>
            <w:r>
              <w:rPr>
                <w:webHidden/>
              </w:rPr>
              <w:fldChar w:fldCharType="separate"/>
            </w:r>
            <w:r>
              <w:rPr>
                <w:webHidden/>
              </w:rPr>
              <w:t>59</w:t>
            </w:r>
            <w:r>
              <w:rPr>
                <w:webHidden/>
              </w:rPr>
              <w:fldChar w:fldCharType="end"/>
            </w:r>
          </w:hyperlink>
        </w:p>
        <w:p w14:paraId="1DD790B3" w14:textId="3D3C1455" w:rsidR="005863E2" w:rsidRDefault="005863E2">
          <w:pPr>
            <w:pStyle w:val="Innehll3"/>
            <w:tabs>
              <w:tab w:val="left" w:pos="1701"/>
            </w:tabs>
            <w:rPr>
              <w:kern w:val="2"/>
              <w:sz w:val="24"/>
              <w:szCs w:val="24"/>
              <w:lang w:eastAsia="sv-SE"/>
              <w14:ligatures w14:val="standardContextual"/>
            </w:rPr>
          </w:pPr>
          <w:hyperlink w:anchor="_Toc203981282" w:history="1">
            <w:r w:rsidRPr="005E381C">
              <w:rPr>
                <w:rStyle w:val="Hyperlnk"/>
              </w:rPr>
              <w:t>6.2.29</w:t>
            </w:r>
            <w:r>
              <w:rPr>
                <w:kern w:val="2"/>
                <w:sz w:val="24"/>
                <w:szCs w:val="24"/>
                <w:lang w:eastAsia="sv-SE"/>
                <w14:ligatures w14:val="standardContextual"/>
              </w:rPr>
              <w:tab/>
            </w:r>
            <w:r w:rsidRPr="005E381C">
              <w:rPr>
                <w:rStyle w:val="Hyperlnk"/>
              </w:rPr>
              <w:t>Övrig information</w:t>
            </w:r>
            <w:r>
              <w:rPr>
                <w:webHidden/>
              </w:rPr>
              <w:tab/>
            </w:r>
            <w:r>
              <w:rPr>
                <w:webHidden/>
              </w:rPr>
              <w:fldChar w:fldCharType="begin"/>
            </w:r>
            <w:r>
              <w:rPr>
                <w:webHidden/>
              </w:rPr>
              <w:instrText xml:space="preserve"> PAGEREF _Toc203981282 \h </w:instrText>
            </w:r>
            <w:r>
              <w:rPr>
                <w:webHidden/>
              </w:rPr>
            </w:r>
            <w:r>
              <w:rPr>
                <w:webHidden/>
              </w:rPr>
              <w:fldChar w:fldCharType="separate"/>
            </w:r>
            <w:r>
              <w:rPr>
                <w:webHidden/>
              </w:rPr>
              <w:t>59</w:t>
            </w:r>
            <w:r>
              <w:rPr>
                <w:webHidden/>
              </w:rPr>
              <w:fldChar w:fldCharType="end"/>
            </w:r>
          </w:hyperlink>
        </w:p>
        <w:p w14:paraId="71D6D620" w14:textId="1C960046" w:rsidR="005863E2" w:rsidRDefault="005863E2">
          <w:pPr>
            <w:pStyle w:val="Innehll2"/>
            <w:tabs>
              <w:tab w:val="left" w:pos="1361"/>
            </w:tabs>
            <w:rPr>
              <w:kern w:val="2"/>
              <w:sz w:val="24"/>
              <w:szCs w:val="24"/>
              <w:lang w:eastAsia="sv-SE"/>
              <w14:ligatures w14:val="standardContextual"/>
            </w:rPr>
          </w:pPr>
          <w:hyperlink w:anchor="_Toc203981283" w:history="1">
            <w:r w:rsidRPr="005E381C">
              <w:rPr>
                <w:rStyle w:val="Hyperlnk"/>
              </w:rPr>
              <w:t>6.3</w:t>
            </w:r>
            <w:r>
              <w:rPr>
                <w:kern w:val="2"/>
                <w:sz w:val="24"/>
                <w:szCs w:val="24"/>
                <w:lang w:eastAsia="sv-SE"/>
                <w14:ligatures w14:val="standardContextual"/>
              </w:rPr>
              <w:tab/>
            </w:r>
            <w:r w:rsidRPr="005E381C">
              <w:rPr>
                <w:rStyle w:val="Hyperlnk"/>
              </w:rPr>
              <w:t>Datatyper i informationsmodellen</w:t>
            </w:r>
            <w:r>
              <w:rPr>
                <w:webHidden/>
              </w:rPr>
              <w:tab/>
            </w:r>
            <w:r>
              <w:rPr>
                <w:webHidden/>
              </w:rPr>
              <w:fldChar w:fldCharType="begin"/>
            </w:r>
            <w:r>
              <w:rPr>
                <w:webHidden/>
              </w:rPr>
              <w:instrText xml:space="preserve"> PAGEREF _Toc203981283 \h </w:instrText>
            </w:r>
            <w:r>
              <w:rPr>
                <w:webHidden/>
              </w:rPr>
            </w:r>
            <w:r>
              <w:rPr>
                <w:webHidden/>
              </w:rPr>
              <w:fldChar w:fldCharType="separate"/>
            </w:r>
            <w:r>
              <w:rPr>
                <w:webHidden/>
              </w:rPr>
              <w:t>61</w:t>
            </w:r>
            <w:r>
              <w:rPr>
                <w:webHidden/>
              </w:rPr>
              <w:fldChar w:fldCharType="end"/>
            </w:r>
          </w:hyperlink>
        </w:p>
        <w:p w14:paraId="59E1852E" w14:textId="16732413" w:rsidR="005863E2" w:rsidRDefault="005863E2">
          <w:pPr>
            <w:pStyle w:val="Innehll2"/>
            <w:tabs>
              <w:tab w:val="left" w:pos="1361"/>
            </w:tabs>
            <w:rPr>
              <w:kern w:val="2"/>
              <w:sz w:val="24"/>
              <w:szCs w:val="24"/>
              <w:lang w:eastAsia="sv-SE"/>
              <w14:ligatures w14:val="standardContextual"/>
            </w:rPr>
          </w:pPr>
          <w:hyperlink w:anchor="_Toc203981284" w:history="1">
            <w:r w:rsidRPr="005E381C">
              <w:rPr>
                <w:rStyle w:val="Hyperlnk"/>
              </w:rPr>
              <w:t>6.4</w:t>
            </w:r>
            <w:r>
              <w:rPr>
                <w:kern w:val="2"/>
                <w:sz w:val="24"/>
                <w:szCs w:val="24"/>
                <w:lang w:eastAsia="sv-SE"/>
                <w14:ligatures w14:val="standardContextual"/>
              </w:rPr>
              <w:tab/>
            </w:r>
            <w:r w:rsidRPr="005E381C">
              <w:rPr>
                <w:rStyle w:val="Hyperlnk"/>
              </w:rPr>
              <w:t>Identifierare i informationsmodellen</w:t>
            </w:r>
            <w:r>
              <w:rPr>
                <w:webHidden/>
              </w:rPr>
              <w:tab/>
            </w:r>
            <w:r>
              <w:rPr>
                <w:webHidden/>
              </w:rPr>
              <w:fldChar w:fldCharType="begin"/>
            </w:r>
            <w:r>
              <w:rPr>
                <w:webHidden/>
              </w:rPr>
              <w:instrText xml:space="preserve"> PAGEREF _Toc203981284 \h </w:instrText>
            </w:r>
            <w:r>
              <w:rPr>
                <w:webHidden/>
              </w:rPr>
            </w:r>
            <w:r>
              <w:rPr>
                <w:webHidden/>
              </w:rPr>
              <w:fldChar w:fldCharType="separate"/>
            </w:r>
            <w:r>
              <w:rPr>
                <w:webHidden/>
              </w:rPr>
              <w:t>63</w:t>
            </w:r>
            <w:r>
              <w:rPr>
                <w:webHidden/>
              </w:rPr>
              <w:fldChar w:fldCharType="end"/>
            </w:r>
          </w:hyperlink>
        </w:p>
        <w:p w14:paraId="3BBF23C8" w14:textId="3B9E8542" w:rsidR="005863E2" w:rsidRDefault="005863E2">
          <w:pPr>
            <w:pStyle w:val="Innehll2"/>
            <w:tabs>
              <w:tab w:val="left" w:pos="1361"/>
            </w:tabs>
            <w:rPr>
              <w:kern w:val="2"/>
              <w:sz w:val="24"/>
              <w:szCs w:val="24"/>
              <w:lang w:eastAsia="sv-SE"/>
              <w14:ligatures w14:val="standardContextual"/>
            </w:rPr>
          </w:pPr>
          <w:hyperlink w:anchor="_Toc203981285" w:history="1">
            <w:r w:rsidRPr="005E381C">
              <w:rPr>
                <w:rStyle w:val="Hyperlnk"/>
              </w:rPr>
              <w:t>6.5</w:t>
            </w:r>
            <w:r>
              <w:rPr>
                <w:kern w:val="2"/>
                <w:sz w:val="24"/>
                <w:szCs w:val="24"/>
                <w:lang w:eastAsia="sv-SE"/>
                <w14:ligatures w14:val="standardContextual"/>
              </w:rPr>
              <w:tab/>
            </w:r>
            <w:r w:rsidRPr="005E381C">
              <w:rPr>
                <w:rStyle w:val="Hyperlnk"/>
              </w:rPr>
              <w:t>Kodverk och urval i informationsmodellen</w:t>
            </w:r>
            <w:r>
              <w:rPr>
                <w:webHidden/>
              </w:rPr>
              <w:tab/>
            </w:r>
            <w:r>
              <w:rPr>
                <w:webHidden/>
              </w:rPr>
              <w:fldChar w:fldCharType="begin"/>
            </w:r>
            <w:r>
              <w:rPr>
                <w:webHidden/>
              </w:rPr>
              <w:instrText xml:space="preserve"> PAGEREF _Toc203981285 \h </w:instrText>
            </w:r>
            <w:r>
              <w:rPr>
                <w:webHidden/>
              </w:rPr>
            </w:r>
            <w:r>
              <w:rPr>
                <w:webHidden/>
              </w:rPr>
              <w:fldChar w:fldCharType="separate"/>
            </w:r>
            <w:r>
              <w:rPr>
                <w:webHidden/>
              </w:rPr>
              <w:t>64</w:t>
            </w:r>
            <w:r>
              <w:rPr>
                <w:webHidden/>
              </w:rPr>
              <w:fldChar w:fldCharType="end"/>
            </w:r>
          </w:hyperlink>
        </w:p>
        <w:p w14:paraId="130C4B23" w14:textId="2ECC82FA" w:rsidR="00976057" w:rsidRPr="0066768F" w:rsidRDefault="004F6E9F" w:rsidP="00EA678D">
          <w:pPr>
            <w:pStyle w:val="Innehll1"/>
            <w:ind w:left="0" w:firstLine="0"/>
            <w:rPr>
              <w:bCs/>
            </w:rPr>
          </w:pPr>
          <w:r w:rsidRPr="0066768F">
            <w:rPr>
              <w:shd w:val="clear" w:color="auto" w:fill="F0F0F0"/>
            </w:rPr>
            <w:fldChar w:fldCharType="end"/>
          </w:r>
        </w:p>
      </w:sdtContent>
    </w:sdt>
    <w:p w14:paraId="609C56D5" w14:textId="77777777" w:rsidR="00303C3E" w:rsidRDefault="00303C3E">
      <w:pPr>
        <w:rPr>
          <w:rFonts w:asciiTheme="majorHAnsi" w:eastAsiaTheme="majorEastAsia" w:hAnsiTheme="majorHAnsi" w:cstheme="majorBidi"/>
          <w:b/>
          <w:color w:val="A33662" w:themeColor="accent1"/>
          <w:sz w:val="28"/>
          <w:szCs w:val="28"/>
        </w:rPr>
      </w:pPr>
      <w:r>
        <w:br w:type="page"/>
      </w:r>
    </w:p>
    <w:p w14:paraId="59AB37C8" w14:textId="3A865821" w:rsidR="0066768F" w:rsidRDefault="0066768F" w:rsidP="004D4E2E">
      <w:pPr>
        <w:pStyle w:val="Tabelltitel"/>
        <w:rPr>
          <w:color w:val="098394"/>
          <w:lang w:val="sv-SE"/>
        </w:rPr>
      </w:pPr>
      <w:r w:rsidRPr="0036320D">
        <w:rPr>
          <w:lang w:val="sv-SE"/>
        </w:rPr>
        <w:lastRenderedPageBreak/>
        <w:t>Revisionshistorik</w:t>
      </w:r>
      <w:r w:rsidR="004D4E2E">
        <w:rPr>
          <w:lang w:val="sv-SE"/>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5C6D7B22" w14:textId="77777777" w:rsidTr="0019186E">
        <w:trPr>
          <w:trHeight w:val="21"/>
        </w:trPr>
        <w:tc>
          <w:tcPr>
            <w:tcW w:w="1418" w:type="dxa"/>
            <w:shd w:val="clear" w:color="auto" w:fill="A33662" w:themeFill="accent1"/>
          </w:tcPr>
          <w:p w14:paraId="1887EB18" w14:textId="77777777" w:rsidR="0066768F" w:rsidRPr="0066768F" w:rsidRDefault="0066768F" w:rsidP="0019186E">
            <w:pPr>
              <w:pStyle w:val="Tabellrubrik"/>
            </w:pPr>
            <w:r w:rsidRPr="0066768F">
              <w:t>Version</w:t>
            </w:r>
          </w:p>
        </w:tc>
        <w:tc>
          <w:tcPr>
            <w:tcW w:w="1276" w:type="dxa"/>
            <w:shd w:val="clear" w:color="auto" w:fill="A33662" w:themeFill="accent1"/>
          </w:tcPr>
          <w:p w14:paraId="3152BFBA" w14:textId="77777777" w:rsidR="0066768F" w:rsidRPr="0066768F" w:rsidRDefault="0066768F" w:rsidP="0019186E">
            <w:pPr>
              <w:pStyle w:val="Tabellrubrik"/>
            </w:pPr>
            <w:r w:rsidRPr="0066768F">
              <w:t>Datum</w:t>
            </w:r>
          </w:p>
        </w:tc>
        <w:tc>
          <w:tcPr>
            <w:tcW w:w="2268" w:type="dxa"/>
            <w:shd w:val="clear" w:color="auto" w:fill="A33662" w:themeFill="accent1"/>
          </w:tcPr>
          <w:p w14:paraId="4E920B66" w14:textId="77777777" w:rsidR="0066768F" w:rsidRPr="0066768F" w:rsidRDefault="0066768F" w:rsidP="0019186E">
            <w:pPr>
              <w:pStyle w:val="Tabellrubrik"/>
            </w:pPr>
            <w:r w:rsidRPr="0066768F">
              <w:t>Författare</w:t>
            </w:r>
          </w:p>
        </w:tc>
        <w:tc>
          <w:tcPr>
            <w:tcW w:w="4100" w:type="dxa"/>
            <w:shd w:val="clear" w:color="auto" w:fill="A33662" w:themeFill="accent1"/>
          </w:tcPr>
          <w:p w14:paraId="53CC372C" w14:textId="77777777" w:rsidR="0066768F" w:rsidRPr="0066768F" w:rsidRDefault="0066768F" w:rsidP="0019186E">
            <w:pPr>
              <w:pStyle w:val="Tabellrubrik"/>
            </w:pPr>
            <w:r w:rsidRPr="0066768F">
              <w:t>Kommentar</w:t>
            </w:r>
          </w:p>
        </w:tc>
      </w:tr>
      <w:tr w:rsidR="00C0762E" w:rsidRPr="0066768F" w14:paraId="594A9379" w14:textId="77777777" w:rsidTr="0019186E">
        <w:tc>
          <w:tcPr>
            <w:tcW w:w="1418" w:type="dxa"/>
            <w:tcBorders>
              <w:bottom w:val="single" w:sz="4" w:space="0" w:color="A33662" w:themeColor="accent1"/>
              <w:right w:val="single" w:sz="24" w:space="0" w:color="FFFFFF" w:themeColor="background1"/>
            </w:tcBorders>
          </w:tcPr>
          <w:p w14:paraId="6F19B39F" w14:textId="6779EFAD" w:rsidR="00C0762E" w:rsidRPr="00C0762E" w:rsidRDefault="00C0762E" w:rsidP="00C0762E">
            <w:pPr>
              <w:rPr>
                <w:rFonts w:cstheme="minorHAnsi"/>
                <w:i/>
                <w:color w:val="098394"/>
              </w:rPr>
            </w:pPr>
            <w:r w:rsidRPr="00C0762E">
              <w:rPr>
                <w:rFonts w:cstheme="minorHAnsi"/>
              </w:rPr>
              <w:t>1.0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480CC6A9" w14:textId="52997B07" w:rsidR="00C0762E" w:rsidRPr="00C0762E" w:rsidRDefault="00C0762E" w:rsidP="00C0762E">
            <w:pPr>
              <w:rPr>
                <w:rFonts w:cstheme="minorHAnsi"/>
                <w:i/>
                <w:color w:val="098394"/>
              </w:rPr>
            </w:pPr>
            <w:r w:rsidRPr="00C0762E">
              <w:rPr>
                <w:rFonts w:cstheme="minorHAnsi"/>
              </w:rPr>
              <w:t>2017-02-24</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2D2E0A73" w14:textId="6D63505E" w:rsidR="00C0762E" w:rsidRPr="00C0762E" w:rsidRDefault="00C0762E" w:rsidP="00C0762E">
            <w:pPr>
              <w:rPr>
                <w:rFonts w:cstheme="minorHAnsi"/>
                <w:i/>
                <w:color w:val="098394"/>
              </w:rPr>
            </w:pPr>
            <w:r w:rsidRPr="00C0762E">
              <w:rPr>
                <w:rFonts w:cstheme="minorHAnsi"/>
              </w:rPr>
              <w:t>Malin Ljunggren</w:t>
            </w:r>
          </w:p>
        </w:tc>
        <w:tc>
          <w:tcPr>
            <w:tcW w:w="4100" w:type="dxa"/>
            <w:tcBorders>
              <w:left w:val="single" w:sz="24" w:space="0" w:color="FFFFFF" w:themeColor="background1"/>
              <w:bottom w:val="single" w:sz="4" w:space="0" w:color="A33662" w:themeColor="accent1"/>
            </w:tcBorders>
          </w:tcPr>
          <w:p w14:paraId="5A53BB70" w14:textId="5C819069" w:rsidR="00C0762E" w:rsidRPr="00C0762E" w:rsidRDefault="00C0762E" w:rsidP="00C0762E">
            <w:pPr>
              <w:rPr>
                <w:rFonts w:cstheme="minorHAnsi"/>
                <w:i/>
                <w:color w:val="098394"/>
              </w:rPr>
            </w:pPr>
            <w:r w:rsidRPr="00C0762E">
              <w:rPr>
                <w:rFonts w:cstheme="minorHAnsi"/>
              </w:rPr>
              <w:t>Första version.</w:t>
            </w:r>
          </w:p>
        </w:tc>
      </w:tr>
      <w:tr w:rsidR="00C0762E" w:rsidRPr="0066768F" w14:paraId="55689EA0"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1D08765B" w14:textId="718DFE7B" w:rsidR="00C0762E" w:rsidRPr="00C0762E" w:rsidRDefault="00C0762E" w:rsidP="00C0762E">
            <w:pPr>
              <w:rPr>
                <w:rFonts w:cstheme="minorHAnsi"/>
              </w:rPr>
            </w:pPr>
            <w:r w:rsidRPr="00C0762E">
              <w:rPr>
                <w:rFonts w:cstheme="minorHAnsi"/>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B13C06" w14:textId="6F68BBED" w:rsidR="00C0762E" w:rsidRPr="00C0762E" w:rsidRDefault="00C0762E" w:rsidP="00C0762E">
            <w:pPr>
              <w:rPr>
                <w:rFonts w:cstheme="minorHAnsi"/>
              </w:rPr>
            </w:pPr>
            <w:r w:rsidRPr="00C0762E">
              <w:rPr>
                <w:rFonts w:cstheme="minorHAnsi"/>
              </w:rPr>
              <w:t>2017-03-20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58B082" w14:textId="1FFE6E0F" w:rsidR="00C0762E" w:rsidRPr="00C0762E" w:rsidRDefault="00C0762E" w:rsidP="00C0762E">
            <w:pPr>
              <w:rPr>
                <w:rFonts w:cstheme="minorHAnsi"/>
              </w:rPr>
            </w:pPr>
            <w:r w:rsidRPr="00C0762E">
              <w:rPr>
                <w:rFonts w:cstheme="minorHAnsi"/>
              </w:rPr>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7ED0EBC5"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Uppdaterad efter internremiss. </w:t>
            </w:r>
          </w:p>
          <w:p w14:paraId="2FF1D8DB"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Tagit bort skrivning om skyddade personer. </w:t>
            </w:r>
          </w:p>
          <w:p w14:paraId="6C191FCC"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Ändrat utomregional till utomläns. </w:t>
            </w:r>
          </w:p>
          <w:p w14:paraId="1AE5D7F0"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Lagt till </w:t>
            </w:r>
            <w:proofErr w:type="spellStart"/>
            <w:r w:rsidRPr="00C0762E">
              <w:rPr>
                <w:rFonts w:asciiTheme="minorHAnsi" w:hAnsiTheme="minorHAnsi" w:cstheme="minorHAnsi"/>
                <w:sz w:val="20"/>
                <w:szCs w:val="20"/>
              </w:rPr>
              <w:t>oid</w:t>
            </w:r>
            <w:proofErr w:type="spellEnd"/>
            <w:r w:rsidRPr="00C0762E">
              <w:rPr>
                <w:rFonts w:asciiTheme="minorHAnsi" w:hAnsiTheme="minorHAnsi" w:cstheme="minorHAnsi"/>
                <w:sz w:val="20"/>
                <w:szCs w:val="20"/>
              </w:rPr>
              <w:t xml:space="preserve"> för reservnummer + referens till </w:t>
            </w:r>
            <w:proofErr w:type="spellStart"/>
            <w:r w:rsidRPr="00C0762E">
              <w:rPr>
                <w:rFonts w:asciiTheme="minorHAnsi" w:hAnsiTheme="minorHAnsi" w:cstheme="minorHAnsi"/>
                <w:sz w:val="20"/>
                <w:szCs w:val="20"/>
              </w:rPr>
              <w:t>infospec</w:t>
            </w:r>
            <w:proofErr w:type="spellEnd"/>
            <w:r w:rsidRPr="00C0762E">
              <w:rPr>
                <w:rFonts w:asciiTheme="minorHAnsi" w:hAnsiTheme="minorHAnsi" w:cstheme="minorHAnsi"/>
                <w:sz w:val="20"/>
                <w:szCs w:val="20"/>
              </w:rPr>
              <w:t xml:space="preserve"> personuppgifter </w:t>
            </w:r>
          </w:p>
          <w:p w14:paraId="7E99CB5B"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Förtydligat arbetsflöde - att faktura refererar till underlaget. </w:t>
            </w:r>
          </w:p>
          <w:p w14:paraId="6D1B5299"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Lagt till att förnamn ej är obligatoriskt för nyfödda. </w:t>
            </w:r>
          </w:p>
          <w:p w14:paraId="4F784E82" w14:textId="4C3CB131" w:rsidR="00C0762E" w:rsidRPr="00C0762E" w:rsidRDefault="00C0762E" w:rsidP="00C0762E">
            <w:pPr>
              <w:rPr>
                <w:rFonts w:cstheme="minorHAnsi"/>
                <w:i/>
                <w:iCs/>
              </w:rPr>
            </w:pPr>
            <w:r w:rsidRPr="00C0762E">
              <w:rPr>
                <w:rFonts w:cstheme="minorHAnsi"/>
              </w:rPr>
              <w:t>Uppdaterat begreppsmodell.</w:t>
            </w:r>
          </w:p>
        </w:tc>
      </w:tr>
      <w:tr w:rsidR="00C0762E" w:rsidRPr="0066768F" w14:paraId="71216D59"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99A5251" w14:textId="4F667725" w:rsidR="00C0762E" w:rsidRPr="00C0762E" w:rsidRDefault="00C0762E" w:rsidP="00C0762E">
            <w:pPr>
              <w:rPr>
                <w:rFonts w:cstheme="minorHAnsi"/>
              </w:rPr>
            </w:pPr>
            <w:r w:rsidRPr="00C0762E">
              <w:rPr>
                <w:rFonts w:cstheme="minorHAnsi"/>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54C060" w14:textId="28F5B82F" w:rsidR="00C0762E" w:rsidRPr="00C0762E" w:rsidRDefault="00C0762E" w:rsidP="00C0762E">
            <w:pPr>
              <w:rPr>
                <w:rFonts w:cstheme="minorHAnsi"/>
              </w:rPr>
            </w:pPr>
            <w:r w:rsidRPr="00C0762E">
              <w:rPr>
                <w:rFonts w:cstheme="minorHAnsi"/>
              </w:rPr>
              <w:t>2017-04-24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64D945" w14:textId="75A7B292" w:rsidR="00C0762E" w:rsidRPr="00C0762E" w:rsidRDefault="00C0762E" w:rsidP="00C0762E">
            <w:pPr>
              <w:rPr>
                <w:rFonts w:cstheme="minorHAnsi"/>
              </w:rPr>
            </w:pPr>
            <w:r w:rsidRPr="00C0762E">
              <w:rPr>
                <w:rFonts w:cstheme="minorHAnsi"/>
              </w:rPr>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3D7A8087"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Ändrat vårdtillfälle till vårdkontakt (förutom där endast sluten vård avses). </w:t>
            </w:r>
          </w:p>
          <w:p w14:paraId="1FA18DB1"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Lagt till definitioner för planerad vård (enligt termbanken) </w:t>
            </w:r>
          </w:p>
          <w:p w14:paraId="13C58031"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Uppdaterat "patientavgift nedsatt kategori" med 05=Person över 85 år </w:t>
            </w:r>
          </w:p>
          <w:p w14:paraId="1AD396D1"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Uppdaterat koderna för "orsak till kreditering". </w:t>
            </w:r>
          </w:p>
          <w:p w14:paraId="424DA08C"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Lagt till länkar i avsnittet med kodverkssammanställningen. </w:t>
            </w:r>
          </w:p>
          <w:p w14:paraId="371505C8"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Tagit bort referens till verksamhetskodlista och pekar på referens R2 </w:t>
            </w:r>
            <w:proofErr w:type="gramStart"/>
            <w:r w:rsidRPr="00C0762E">
              <w:rPr>
                <w:rFonts w:asciiTheme="minorHAnsi" w:hAnsiTheme="minorHAnsi" w:cstheme="minorHAnsi"/>
                <w:sz w:val="20"/>
                <w:szCs w:val="20"/>
              </w:rPr>
              <w:t>istället</w:t>
            </w:r>
            <w:proofErr w:type="gramEnd"/>
            <w:r w:rsidRPr="00C0762E">
              <w:rPr>
                <w:rFonts w:asciiTheme="minorHAnsi" w:hAnsiTheme="minorHAnsi" w:cstheme="minorHAnsi"/>
                <w:sz w:val="20"/>
                <w:szCs w:val="20"/>
              </w:rPr>
              <w:t xml:space="preserve">. </w:t>
            </w:r>
          </w:p>
          <w:p w14:paraId="2DF02753" w14:textId="3C8BAB37" w:rsidR="00C0762E" w:rsidRPr="00C0762E" w:rsidRDefault="00C0762E" w:rsidP="00C0762E">
            <w:pPr>
              <w:rPr>
                <w:rFonts w:cstheme="minorHAnsi"/>
                <w:i/>
                <w:iCs/>
              </w:rPr>
            </w:pPr>
            <w:r w:rsidRPr="00C0762E">
              <w:rPr>
                <w:rFonts w:cstheme="minorHAnsi"/>
              </w:rPr>
              <w:t>Uppdaterat beskrivning för fältet namn (kontaktuppgift).</w:t>
            </w:r>
          </w:p>
        </w:tc>
      </w:tr>
      <w:tr w:rsidR="00C0762E" w:rsidRPr="0066768F" w14:paraId="552523B2"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A6CD323" w14:textId="5534237D" w:rsidR="00C0762E" w:rsidRPr="00C0762E" w:rsidRDefault="00C0762E" w:rsidP="00C0762E">
            <w:pPr>
              <w:rPr>
                <w:rFonts w:cstheme="minorHAnsi"/>
              </w:rPr>
            </w:pPr>
            <w:r w:rsidRPr="00C0762E">
              <w:rPr>
                <w:rFonts w:cstheme="minorHAnsi"/>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ECBD75" w14:textId="4C424954" w:rsidR="00C0762E" w:rsidRPr="00C0762E" w:rsidRDefault="00C0762E" w:rsidP="00C0762E">
            <w:pPr>
              <w:rPr>
                <w:rFonts w:cstheme="minorHAnsi"/>
              </w:rPr>
            </w:pPr>
            <w:r w:rsidRPr="00C0762E">
              <w:rPr>
                <w:rFonts w:cstheme="minorHAnsi"/>
              </w:rPr>
              <w:t>2017-05-04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2CFFE1" w14:textId="2603E9F8" w:rsidR="00C0762E" w:rsidRPr="00C0762E" w:rsidRDefault="00C0762E" w:rsidP="00C0762E">
            <w:pPr>
              <w:rPr>
                <w:rFonts w:cstheme="minorHAnsi"/>
              </w:rPr>
            </w:pPr>
            <w:r w:rsidRPr="00C0762E">
              <w:rPr>
                <w:rFonts w:cstheme="minorHAnsi"/>
              </w:rPr>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7F338962"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Uppdaterat Åtgärdskod: ska ej lämnas för psykiatrisk vård. </w:t>
            </w:r>
          </w:p>
          <w:p w14:paraId="772A80F0"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Uppdaterat länkar som ej fungerade. </w:t>
            </w:r>
          </w:p>
          <w:p w14:paraId="3D61346E" w14:textId="34A17FA2" w:rsidR="00C0762E" w:rsidRPr="00C0762E" w:rsidRDefault="00C0762E" w:rsidP="00C0762E">
            <w:pPr>
              <w:rPr>
                <w:rFonts w:cstheme="minorHAnsi"/>
                <w:i/>
                <w:iCs/>
              </w:rPr>
            </w:pPr>
            <w:r w:rsidRPr="00C0762E">
              <w:rPr>
                <w:rFonts w:cstheme="minorHAnsi"/>
              </w:rPr>
              <w:t>Lagt till arbetsflöden.</w:t>
            </w:r>
          </w:p>
        </w:tc>
      </w:tr>
      <w:tr w:rsidR="00C0762E" w:rsidRPr="0066768F" w14:paraId="3E357156"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570E83CF" w14:textId="2349BFD1" w:rsidR="00C0762E" w:rsidRPr="00C0762E" w:rsidRDefault="00C0762E" w:rsidP="00C0762E">
            <w:pPr>
              <w:rPr>
                <w:rFonts w:cstheme="minorHAnsi"/>
              </w:rPr>
            </w:pPr>
            <w:r w:rsidRPr="00C0762E">
              <w:rPr>
                <w:rFonts w:cstheme="minorHAnsi"/>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E384A6" w14:textId="5F508B04" w:rsidR="00C0762E" w:rsidRPr="00C0762E" w:rsidRDefault="00C0762E" w:rsidP="00C0762E">
            <w:pPr>
              <w:rPr>
                <w:rFonts w:cstheme="minorHAnsi"/>
              </w:rPr>
            </w:pPr>
            <w:r w:rsidRPr="00C0762E">
              <w:rPr>
                <w:rFonts w:cstheme="minorHAnsi"/>
              </w:rPr>
              <w:t>2017-05-09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64B616" w14:textId="2FF20D58" w:rsidR="00C0762E" w:rsidRPr="00C0762E" w:rsidRDefault="00C0762E" w:rsidP="00C0762E">
            <w:pPr>
              <w:rPr>
                <w:rFonts w:cstheme="minorHAnsi"/>
              </w:rPr>
            </w:pPr>
            <w:r w:rsidRPr="00C0762E">
              <w:rPr>
                <w:rFonts w:cstheme="minorHAnsi"/>
              </w:rPr>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2BAA4568" w14:textId="73F6AA3A" w:rsidR="00C0762E" w:rsidRPr="00C0762E" w:rsidRDefault="00C0762E" w:rsidP="00C0762E">
            <w:pPr>
              <w:rPr>
                <w:rFonts w:cstheme="minorHAnsi"/>
              </w:rPr>
            </w:pPr>
            <w:r w:rsidRPr="00C0762E">
              <w:rPr>
                <w:rFonts w:cstheme="minorHAnsi"/>
              </w:rPr>
              <w:t xml:space="preserve">Lagt till hänvisning till Lag (1997:614) om kommunal redovisning (gällande arkivering). Lagt till avvikelse: underlag som stannat vid mottagning (under 4.2.2). Ändrat offentlig vård till </w:t>
            </w:r>
            <w:proofErr w:type="spellStart"/>
            <w:r w:rsidRPr="00C0762E">
              <w:rPr>
                <w:rFonts w:cstheme="minorHAnsi"/>
              </w:rPr>
              <w:t>boolean</w:t>
            </w:r>
            <w:proofErr w:type="spellEnd"/>
            <w:r w:rsidRPr="00C0762E">
              <w:rPr>
                <w:rFonts w:cstheme="minorHAnsi"/>
              </w:rPr>
              <w:t xml:space="preserve"> (enligt schema).</w:t>
            </w:r>
          </w:p>
        </w:tc>
      </w:tr>
      <w:tr w:rsidR="00C0762E" w:rsidRPr="0066768F" w14:paraId="0D8D9C7F"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B2339D0" w14:textId="0CB97F71" w:rsidR="00C0762E" w:rsidRPr="00C0762E" w:rsidRDefault="00C0762E" w:rsidP="00C0762E">
            <w:pPr>
              <w:rPr>
                <w:rFonts w:cstheme="minorHAnsi"/>
              </w:rPr>
            </w:pPr>
            <w:r w:rsidRPr="00C0762E">
              <w:rPr>
                <w:rFonts w:cstheme="minorHAnsi"/>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6D9A69" w14:textId="435ADA95" w:rsidR="00C0762E" w:rsidRPr="00C0762E" w:rsidRDefault="00C0762E" w:rsidP="00C0762E">
            <w:pPr>
              <w:rPr>
                <w:rFonts w:cstheme="minorHAnsi"/>
              </w:rPr>
            </w:pPr>
            <w:r w:rsidRPr="00C0762E">
              <w:rPr>
                <w:rFonts w:cstheme="minorHAnsi"/>
              </w:rPr>
              <w:t>2017-05-29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C96A4F" w14:textId="0F805961" w:rsidR="00C0762E" w:rsidRPr="00C0762E" w:rsidRDefault="00C0762E" w:rsidP="00C0762E">
            <w:pPr>
              <w:rPr>
                <w:rFonts w:cstheme="minorHAnsi"/>
              </w:rPr>
            </w:pPr>
            <w:r w:rsidRPr="00C0762E">
              <w:rPr>
                <w:rFonts w:cstheme="minorHAnsi"/>
              </w:rPr>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1E00536F" w14:textId="49F18A25" w:rsidR="00C0762E" w:rsidRPr="00C0762E" w:rsidRDefault="00C0762E" w:rsidP="00C0762E">
            <w:pPr>
              <w:rPr>
                <w:rFonts w:cstheme="minorHAnsi"/>
              </w:rPr>
            </w:pPr>
            <w:r w:rsidRPr="00C0762E">
              <w:rPr>
                <w:rFonts w:cstheme="minorHAnsi"/>
              </w:rPr>
              <w:t>Tagit bort patientens namn och adress. Lagt till mappning till NI 2016:1 i begreppsmodellen (ljusblå färg).</w:t>
            </w:r>
          </w:p>
        </w:tc>
      </w:tr>
      <w:tr w:rsidR="00C0762E" w:rsidRPr="0066768F" w14:paraId="5CFC7703"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A0BD9E0" w14:textId="5C6EA659" w:rsidR="00C0762E" w:rsidRPr="00C0762E" w:rsidRDefault="00C0762E" w:rsidP="00C0762E">
            <w:pPr>
              <w:rPr>
                <w:rFonts w:cstheme="minorHAnsi"/>
              </w:rPr>
            </w:pPr>
            <w:r w:rsidRPr="00C0762E">
              <w:rPr>
                <w:rFonts w:cstheme="minorHAnsi"/>
              </w:rPr>
              <w:lastRenderedPageBreak/>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B22385" w14:textId="1BF092A1" w:rsidR="00C0762E" w:rsidRPr="00C0762E" w:rsidRDefault="00C0762E" w:rsidP="00C0762E">
            <w:pPr>
              <w:rPr>
                <w:rFonts w:cstheme="minorHAnsi"/>
              </w:rPr>
            </w:pPr>
            <w:r w:rsidRPr="00C0762E">
              <w:rPr>
                <w:rFonts w:cstheme="minorHAnsi"/>
              </w:rPr>
              <w:t>2017-06-07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096130" w14:textId="7735EC59" w:rsidR="00C0762E" w:rsidRPr="00C0762E" w:rsidRDefault="00C0762E" w:rsidP="00C0762E">
            <w:pPr>
              <w:rPr>
                <w:rFonts w:cstheme="minorHAnsi"/>
              </w:rPr>
            </w:pPr>
            <w:r w:rsidRPr="00C0762E">
              <w:rPr>
                <w:rFonts w:cstheme="minorHAnsi"/>
              </w:rPr>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76E226EE" w14:textId="6AB90592" w:rsidR="00C0762E" w:rsidRPr="00C0762E" w:rsidRDefault="00C0762E" w:rsidP="00C0762E">
            <w:pPr>
              <w:rPr>
                <w:rFonts w:cstheme="minorHAnsi"/>
              </w:rPr>
            </w:pPr>
            <w:r w:rsidRPr="00C0762E">
              <w:rPr>
                <w:rFonts w:cstheme="minorHAnsi"/>
              </w:rPr>
              <w:t xml:space="preserve">Korrigerat skrivning om personuppgiftsansvarig. Uppdaterat arbetsflöden (med </w:t>
            </w:r>
            <w:proofErr w:type="spellStart"/>
            <w:r w:rsidRPr="00C0762E">
              <w:rPr>
                <w:rFonts w:cstheme="minorHAnsi"/>
              </w:rPr>
              <w:t>lanes</w:t>
            </w:r>
            <w:proofErr w:type="spellEnd"/>
            <w:r w:rsidRPr="00C0762E">
              <w:rPr>
                <w:rFonts w:cstheme="minorHAnsi"/>
              </w:rPr>
              <w:t>).</w:t>
            </w:r>
          </w:p>
        </w:tc>
      </w:tr>
      <w:tr w:rsidR="00C0762E" w:rsidRPr="0066768F" w14:paraId="565156EB"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169331C3" w14:textId="098062EB" w:rsidR="00C0762E" w:rsidRPr="00C0762E" w:rsidRDefault="00C0762E" w:rsidP="00C0762E">
            <w:pPr>
              <w:rPr>
                <w:rFonts w:cstheme="minorHAnsi"/>
              </w:rPr>
            </w:pPr>
            <w:r w:rsidRPr="00C0762E">
              <w:rPr>
                <w:rFonts w:cstheme="minorHAnsi"/>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E8D2B8" w14:textId="1D5F9A47" w:rsidR="00C0762E" w:rsidRPr="00C0762E" w:rsidRDefault="00C0762E" w:rsidP="00C0762E">
            <w:pPr>
              <w:rPr>
                <w:rFonts w:cstheme="minorHAnsi"/>
              </w:rPr>
            </w:pPr>
            <w:r w:rsidRPr="00C0762E">
              <w:rPr>
                <w:rFonts w:cstheme="minorHAnsi"/>
              </w:rPr>
              <w:t>2017-06-12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E89E42" w14:textId="77AE6583" w:rsidR="00C0762E" w:rsidRPr="00C0762E" w:rsidRDefault="00C0762E" w:rsidP="00C0762E">
            <w:pPr>
              <w:rPr>
                <w:rFonts w:cstheme="minorHAnsi"/>
              </w:rPr>
            </w:pPr>
            <w:r w:rsidRPr="00C0762E">
              <w:rPr>
                <w:rFonts w:cstheme="minorHAnsi"/>
              </w:rPr>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5C0C1368" w14:textId="78795CFB" w:rsidR="00C0762E" w:rsidRPr="00C0762E" w:rsidRDefault="00C0762E" w:rsidP="00C0762E">
            <w:pPr>
              <w:rPr>
                <w:rFonts w:cstheme="minorHAnsi"/>
              </w:rPr>
            </w:pPr>
            <w:r w:rsidRPr="00C0762E">
              <w:rPr>
                <w:rFonts w:cstheme="minorHAnsi"/>
              </w:rPr>
              <w:t xml:space="preserve">Uppdateringar efter VIS-granskning: </w:t>
            </w:r>
            <w:proofErr w:type="gramStart"/>
            <w:r w:rsidRPr="00C0762E">
              <w:rPr>
                <w:rFonts w:cstheme="minorHAnsi"/>
              </w:rPr>
              <w:t>Bl.a.</w:t>
            </w:r>
            <w:proofErr w:type="gramEnd"/>
            <w:r w:rsidRPr="00C0762E">
              <w:rPr>
                <w:rFonts w:cstheme="minorHAnsi"/>
              </w:rPr>
              <w:t xml:space="preserve"> kompletterande NI mappning för vissa attribut och begrepp. Lagt till ordlista.</w:t>
            </w:r>
          </w:p>
        </w:tc>
      </w:tr>
      <w:tr w:rsidR="00C0762E" w:rsidRPr="0066768F" w14:paraId="54B43CEA"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4FB561C9" w14:textId="2191BFFE" w:rsidR="00C0762E" w:rsidRPr="00C0762E" w:rsidRDefault="00C0762E" w:rsidP="00C0762E">
            <w:pPr>
              <w:rPr>
                <w:rFonts w:cstheme="minorHAnsi"/>
              </w:rPr>
            </w:pPr>
            <w:r w:rsidRPr="00C0762E">
              <w:rPr>
                <w:rFonts w:cstheme="minorHAnsi"/>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753D59" w14:textId="6F7F24B9" w:rsidR="00C0762E" w:rsidRPr="00C0762E" w:rsidRDefault="00C0762E" w:rsidP="00C0762E">
            <w:pPr>
              <w:rPr>
                <w:rFonts w:cstheme="minorHAnsi"/>
              </w:rPr>
            </w:pPr>
            <w:r w:rsidRPr="00C0762E">
              <w:rPr>
                <w:rFonts w:cstheme="minorHAnsi"/>
              </w:rPr>
              <w:t>2017-06-22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BF7DA9" w14:textId="7BB0C8E9" w:rsidR="00C0762E" w:rsidRPr="00C0762E" w:rsidRDefault="00C0762E" w:rsidP="00C0762E">
            <w:pPr>
              <w:rPr>
                <w:rFonts w:cstheme="minorHAnsi"/>
              </w:rPr>
            </w:pPr>
            <w:r w:rsidRPr="00C0762E">
              <w:rPr>
                <w:rFonts w:cstheme="minorHAnsi"/>
              </w:rPr>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25449FD4" w14:textId="48188EA7" w:rsidR="00C0762E" w:rsidRPr="00C0762E" w:rsidRDefault="00C0762E" w:rsidP="00C0762E">
            <w:pPr>
              <w:rPr>
                <w:rFonts w:cstheme="minorHAnsi"/>
              </w:rPr>
            </w:pPr>
            <w:r w:rsidRPr="00C0762E">
              <w:rPr>
                <w:rFonts w:cstheme="minorHAnsi"/>
              </w:rPr>
              <w:t>Tagit bort gulmarkeringar på datum på vissa attribut som ej är fastställda. Mindre finjusteringar.</w:t>
            </w:r>
          </w:p>
        </w:tc>
      </w:tr>
      <w:tr w:rsidR="00C0762E" w:rsidRPr="0066768F" w14:paraId="72D38C1D"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1D404C4B" w14:textId="38B32ED2" w:rsidR="00C0762E" w:rsidRPr="00C0762E" w:rsidRDefault="00C0762E" w:rsidP="00C0762E">
            <w:pPr>
              <w:rPr>
                <w:rFonts w:cstheme="minorHAnsi"/>
              </w:rPr>
            </w:pPr>
            <w:r w:rsidRPr="00C0762E">
              <w:rPr>
                <w:rFonts w:cstheme="minorHAnsi"/>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BB8A19" w14:textId="4D17F28C" w:rsidR="00C0762E" w:rsidRPr="00C0762E" w:rsidRDefault="00C0762E" w:rsidP="00C0762E">
            <w:pPr>
              <w:rPr>
                <w:rFonts w:cstheme="minorHAnsi"/>
              </w:rPr>
            </w:pPr>
            <w:r w:rsidRPr="00C0762E">
              <w:rPr>
                <w:rFonts w:cstheme="minorHAnsi"/>
              </w:rPr>
              <w:t>2017-06-27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DCB68" w14:textId="2AC0D0E8" w:rsidR="00C0762E" w:rsidRPr="00C0762E" w:rsidRDefault="00C0762E" w:rsidP="00C0762E">
            <w:pPr>
              <w:rPr>
                <w:rFonts w:cstheme="minorHAnsi"/>
              </w:rPr>
            </w:pPr>
            <w:r w:rsidRPr="00C0762E">
              <w:rPr>
                <w:rFonts w:cstheme="minorHAnsi"/>
              </w:rPr>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421B2B46"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Lagt till nummer på underrubrikerna till kapitel 7 - Klasser och attribut. </w:t>
            </w:r>
          </w:p>
          <w:p w14:paraId="5D6124F4" w14:textId="2757F1DA" w:rsidR="00C0762E" w:rsidRPr="00C0762E" w:rsidRDefault="00C0762E" w:rsidP="00C0762E">
            <w:pPr>
              <w:rPr>
                <w:rFonts w:cstheme="minorHAnsi"/>
              </w:rPr>
            </w:pPr>
            <w:r w:rsidRPr="00C0762E">
              <w:rPr>
                <w:rFonts w:cstheme="minorHAnsi"/>
              </w:rPr>
              <w:t xml:space="preserve">Uppdaterat fråga i tabellen Informationsflöde (kapitel 2 - Informationssäkerhet) enligt </w:t>
            </w:r>
            <w:proofErr w:type="spellStart"/>
            <w:r w:rsidRPr="00C0762E">
              <w:rPr>
                <w:rFonts w:cstheme="minorHAnsi"/>
              </w:rPr>
              <w:t>infospecmall</w:t>
            </w:r>
            <w:proofErr w:type="spellEnd"/>
            <w:r w:rsidRPr="00C0762E">
              <w:rPr>
                <w:rFonts w:cstheme="minorHAnsi"/>
              </w:rPr>
              <w:t>.</w:t>
            </w:r>
          </w:p>
        </w:tc>
      </w:tr>
      <w:tr w:rsidR="00C0762E" w:rsidRPr="0066768F" w14:paraId="6815A6B8"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7787072F" w14:textId="21A9CA32" w:rsidR="00C0762E" w:rsidRPr="00C0762E" w:rsidRDefault="00C0762E" w:rsidP="00C0762E">
            <w:pPr>
              <w:rPr>
                <w:rFonts w:cstheme="minorHAnsi"/>
              </w:rPr>
            </w:pPr>
            <w:r w:rsidRPr="00C0762E">
              <w:rPr>
                <w:rFonts w:cstheme="minorHAnsi"/>
              </w:rPr>
              <w:t>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2B7C5B" w14:textId="09BEA27B" w:rsidR="00C0762E" w:rsidRPr="00C0762E" w:rsidRDefault="00C0762E" w:rsidP="00C0762E">
            <w:pPr>
              <w:rPr>
                <w:rFonts w:cstheme="minorHAnsi"/>
              </w:rPr>
            </w:pPr>
            <w:r w:rsidRPr="00C0762E">
              <w:rPr>
                <w:rFonts w:cstheme="minorHAnsi"/>
              </w:rPr>
              <w:t>2017-07-11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E604A" w14:textId="716BF2A4" w:rsidR="00C0762E" w:rsidRPr="00C0762E" w:rsidRDefault="00C0762E" w:rsidP="00C0762E">
            <w:pPr>
              <w:rPr>
                <w:rFonts w:cstheme="minorHAnsi"/>
              </w:rPr>
            </w:pPr>
            <w:r w:rsidRPr="00C0762E">
              <w:rPr>
                <w:rFonts w:cstheme="minorHAnsi"/>
              </w:rPr>
              <w:t>Malin Ljunggren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554872FD"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Uppdaterat förvaltare av medicinskt verksamhetsområde (Socialstyrelsen). </w:t>
            </w:r>
          </w:p>
          <w:p w14:paraId="3ED0B752" w14:textId="57704606" w:rsidR="00C0762E" w:rsidRPr="00C0762E" w:rsidRDefault="00C0762E" w:rsidP="00C0762E">
            <w:pPr>
              <w:rPr>
                <w:rFonts w:cstheme="minorHAnsi"/>
              </w:rPr>
            </w:pPr>
            <w:r w:rsidRPr="00C0762E">
              <w:rPr>
                <w:rFonts w:cstheme="minorHAnsi"/>
              </w:rPr>
              <w:t>Lagt till kod 05 för attribut Patientavgift nedsatt kategori i kodverkssammanställningen.</w:t>
            </w:r>
          </w:p>
        </w:tc>
      </w:tr>
      <w:tr w:rsidR="00C0762E" w:rsidRPr="0066768F" w14:paraId="647D7575"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2BBBFD71" w14:textId="3C0FF494" w:rsidR="00C0762E" w:rsidRPr="00C0762E" w:rsidRDefault="00C0762E" w:rsidP="00C0762E">
            <w:pPr>
              <w:rPr>
                <w:rFonts w:cstheme="minorHAnsi"/>
              </w:rPr>
            </w:pPr>
            <w:r w:rsidRPr="00C0762E">
              <w:rPr>
                <w:rFonts w:cstheme="minorHAnsi"/>
              </w:rPr>
              <w:t>1.0.1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F6B20A" w14:textId="4B269AE5" w:rsidR="00C0762E" w:rsidRPr="00C0762E" w:rsidRDefault="00C0762E" w:rsidP="00C0762E">
            <w:pPr>
              <w:rPr>
                <w:rFonts w:cstheme="minorHAnsi"/>
              </w:rPr>
            </w:pPr>
            <w:r w:rsidRPr="00C0762E">
              <w:rPr>
                <w:rFonts w:cstheme="minorHAnsi"/>
              </w:rPr>
              <w:t>2017-11-08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19093E" w14:textId="228A71B7" w:rsidR="00C0762E" w:rsidRPr="00C0762E" w:rsidRDefault="00C0762E" w:rsidP="00C0762E">
            <w:pPr>
              <w:rPr>
                <w:rFonts w:cstheme="minorHAnsi"/>
              </w:rPr>
            </w:pPr>
            <w:r w:rsidRPr="00C0762E">
              <w:rPr>
                <w:rFonts w:cstheme="minorHAnsi"/>
              </w:rPr>
              <w:t xml:space="preserve">Khaled </w:t>
            </w:r>
            <w:proofErr w:type="spellStart"/>
            <w:r w:rsidRPr="00C0762E">
              <w:rPr>
                <w:rFonts w:cstheme="minorHAnsi"/>
              </w:rPr>
              <w:t>Daham</w:t>
            </w:r>
            <w:proofErr w:type="spellEnd"/>
            <w:r w:rsidRPr="00C0762E">
              <w:rPr>
                <w:rFonts w:cstheme="minorHAnsi"/>
              </w:rPr>
              <w:t xml:space="preserve">  </w:t>
            </w:r>
          </w:p>
        </w:tc>
        <w:tc>
          <w:tcPr>
            <w:tcW w:w="4100" w:type="dxa"/>
            <w:tcBorders>
              <w:top w:val="single" w:sz="4" w:space="0" w:color="A33662" w:themeColor="accent1"/>
              <w:left w:val="single" w:sz="24" w:space="0" w:color="FFFFFF" w:themeColor="background1"/>
              <w:bottom w:val="single" w:sz="4" w:space="0" w:color="A33662" w:themeColor="accent1"/>
            </w:tcBorders>
          </w:tcPr>
          <w:p w14:paraId="0F8460AD" w14:textId="64317AF4" w:rsidR="00C0762E" w:rsidRPr="00C0762E" w:rsidRDefault="00C0762E" w:rsidP="00C0762E">
            <w:pPr>
              <w:rPr>
                <w:rFonts w:cstheme="minorHAnsi"/>
              </w:rPr>
            </w:pPr>
            <w:r w:rsidRPr="00C0762E">
              <w:rPr>
                <w:rFonts w:cstheme="minorHAnsi"/>
              </w:rPr>
              <w:t>Uppdaterat version, inget nytt.</w:t>
            </w:r>
          </w:p>
        </w:tc>
      </w:tr>
      <w:tr w:rsidR="00C0762E" w:rsidRPr="0066768F" w14:paraId="7ED8DC00"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30E97445" w14:textId="607CDB44" w:rsidR="00C0762E" w:rsidRPr="00C0762E" w:rsidRDefault="00C0762E" w:rsidP="00C0762E">
            <w:pPr>
              <w:rPr>
                <w:rFonts w:cstheme="minorHAnsi"/>
              </w:rPr>
            </w:pPr>
            <w:r w:rsidRPr="00C0762E">
              <w:rPr>
                <w:rFonts w:cstheme="minorHAnsi"/>
              </w:rPr>
              <w:t>1.0.5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1E4BFE" w14:textId="30F4B5DE" w:rsidR="00C0762E" w:rsidRPr="00C0762E" w:rsidRDefault="00C0762E" w:rsidP="00C0762E">
            <w:pPr>
              <w:rPr>
                <w:rFonts w:cstheme="minorHAnsi"/>
              </w:rPr>
            </w:pPr>
            <w:r w:rsidRPr="00C0762E">
              <w:rPr>
                <w:rFonts w:cstheme="minorHAnsi"/>
              </w:rPr>
              <w:t>2022-02-14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560958" w14:textId="36F1CA49" w:rsidR="00C0762E" w:rsidRPr="00C0762E" w:rsidRDefault="00C0762E" w:rsidP="00C0762E">
            <w:pPr>
              <w:rPr>
                <w:rFonts w:cstheme="minorHAnsi"/>
              </w:rPr>
            </w:pPr>
            <w:r w:rsidRPr="00C0762E">
              <w:rPr>
                <w:rFonts w:cstheme="minorHAnsi"/>
              </w:rPr>
              <w:t xml:space="preserve">Jan Söderman  </w:t>
            </w:r>
          </w:p>
        </w:tc>
        <w:tc>
          <w:tcPr>
            <w:tcW w:w="4100" w:type="dxa"/>
            <w:tcBorders>
              <w:top w:val="single" w:sz="4" w:space="0" w:color="A33662" w:themeColor="accent1"/>
              <w:left w:val="single" w:sz="24" w:space="0" w:color="FFFFFF" w:themeColor="background1"/>
              <w:bottom w:val="single" w:sz="4" w:space="0" w:color="A33662" w:themeColor="accent1"/>
            </w:tcBorders>
          </w:tcPr>
          <w:p w14:paraId="6FB1460A" w14:textId="74EA14AE" w:rsidR="00C0762E" w:rsidRPr="00C0762E" w:rsidRDefault="00C0762E" w:rsidP="00C0762E">
            <w:pPr>
              <w:rPr>
                <w:rFonts w:cstheme="minorHAnsi"/>
              </w:rPr>
            </w:pPr>
            <w:r w:rsidRPr="00C0762E">
              <w:rPr>
                <w:rFonts w:cstheme="minorHAnsi"/>
              </w:rPr>
              <w:t>Uppdaterat version, inget nytt.</w:t>
            </w:r>
          </w:p>
        </w:tc>
      </w:tr>
      <w:tr w:rsidR="00C0762E" w:rsidRPr="0066768F" w14:paraId="4A8F9137"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3DA0A026" w14:textId="00C2BE3B" w:rsidR="00C0762E" w:rsidRPr="00C0762E" w:rsidRDefault="00C0762E" w:rsidP="00C0762E">
            <w:pPr>
              <w:rPr>
                <w:rFonts w:cstheme="minorHAnsi"/>
              </w:rPr>
            </w:pPr>
            <w:r w:rsidRPr="00C0762E">
              <w:rPr>
                <w:rFonts w:cstheme="minorHAnsi"/>
              </w:rP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2C9B29" w14:textId="4A088957" w:rsidR="00C0762E" w:rsidRPr="00C0762E" w:rsidRDefault="00C0762E" w:rsidP="00C0762E">
            <w:pPr>
              <w:rPr>
                <w:rFonts w:cstheme="minorHAnsi"/>
              </w:rPr>
            </w:pPr>
            <w:r w:rsidRPr="00C0762E">
              <w:rPr>
                <w:rFonts w:cstheme="minorHAnsi"/>
              </w:rPr>
              <w:t>2022-11-18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494712" w14:textId="4489B961" w:rsidR="00C0762E" w:rsidRPr="00C0762E" w:rsidRDefault="00C0762E" w:rsidP="00C0762E">
            <w:pPr>
              <w:rPr>
                <w:rFonts w:cstheme="minorHAnsi"/>
              </w:rPr>
            </w:pPr>
            <w:r w:rsidRPr="00C0762E">
              <w:rPr>
                <w:rFonts w:cstheme="minorHAnsi"/>
              </w:rPr>
              <w:t xml:space="preserve">Bente Sjöberg-Silfverling </w:t>
            </w:r>
          </w:p>
        </w:tc>
        <w:tc>
          <w:tcPr>
            <w:tcW w:w="4100" w:type="dxa"/>
            <w:tcBorders>
              <w:top w:val="single" w:sz="4" w:space="0" w:color="A33662" w:themeColor="accent1"/>
              <w:left w:val="single" w:sz="24" w:space="0" w:color="FFFFFF" w:themeColor="background1"/>
              <w:bottom w:val="single" w:sz="4" w:space="0" w:color="A33662" w:themeColor="accent1"/>
            </w:tcBorders>
          </w:tcPr>
          <w:p w14:paraId="7E38227A" w14:textId="72999D52" w:rsidR="00C0762E" w:rsidRPr="00C0762E" w:rsidRDefault="00C0762E" w:rsidP="00C0762E">
            <w:pPr>
              <w:rPr>
                <w:rFonts w:cstheme="minorHAnsi"/>
              </w:rPr>
            </w:pPr>
            <w:r w:rsidRPr="00C0762E">
              <w:rPr>
                <w:rFonts w:cstheme="minorHAnsi"/>
              </w:rPr>
              <w:t>Uppdaterat version och datum, inget nytt.</w:t>
            </w:r>
          </w:p>
        </w:tc>
      </w:tr>
      <w:tr w:rsidR="00C0762E" w:rsidRPr="0066768F" w14:paraId="1DA5C99D"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7ECABAF8" w14:textId="7C344DAB" w:rsidR="00C0762E" w:rsidRPr="00C0762E" w:rsidRDefault="00C0762E" w:rsidP="00C0762E">
            <w:pPr>
              <w:rPr>
                <w:rFonts w:cstheme="minorHAnsi"/>
              </w:rPr>
            </w:pPr>
            <w:r w:rsidRPr="00C0762E">
              <w:rPr>
                <w:rFonts w:cstheme="minorHAnsi"/>
              </w:rPr>
              <w:t>1.0.7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73AD03" w14:textId="7D949DD1" w:rsidR="00C0762E" w:rsidRPr="00C0762E" w:rsidRDefault="00C0762E" w:rsidP="00C0762E">
            <w:pPr>
              <w:rPr>
                <w:rFonts w:cstheme="minorHAnsi"/>
              </w:rPr>
            </w:pPr>
            <w:r w:rsidRPr="00C0762E">
              <w:rPr>
                <w:rFonts w:cstheme="minorHAnsi"/>
              </w:rPr>
              <w:t>2023-06-29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C11BBD" w14:textId="49774F24" w:rsidR="00C0762E" w:rsidRPr="00C0762E" w:rsidRDefault="00C0762E" w:rsidP="00C0762E">
            <w:pPr>
              <w:rPr>
                <w:rFonts w:cstheme="minorHAnsi"/>
              </w:rPr>
            </w:pPr>
            <w:r w:rsidRPr="00C0762E">
              <w:rPr>
                <w:rFonts w:cstheme="minorHAnsi"/>
              </w:rPr>
              <w:t>Bente Sjöberg-Silfverling, Tom Lundholm</w:t>
            </w:r>
          </w:p>
        </w:tc>
        <w:tc>
          <w:tcPr>
            <w:tcW w:w="4100" w:type="dxa"/>
            <w:tcBorders>
              <w:top w:val="single" w:sz="4" w:space="0" w:color="A33662" w:themeColor="accent1"/>
              <w:left w:val="single" w:sz="24" w:space="0" w:color="FFFFFF" w:themeColor="background1"/>
              <w:bottom w:val="single" w:sz="4" w:space="0" w:color="A33662" w:themeColor="accent1"/>
            </w:tcBorders>
          </w:tcPr>
          <w:p w14:paraId="0D51FEB9" w14:textId="6526D41E" w:rsidR="00C0762E" w:rsidRPr="00C0762E" w:rsidRDefault="00C0762E" w:rsidP="00C0762E">
            <w:pPr>
              <w:rPr>
                <w:rFonts w:cstheme="minorHAnsi"/>
              </w:rPr>
            </w:pPr>
            <w:r w:rsidRPr="00C0762E">
              <w:rPr>
                <w:rFonts w:cstheme="minorHAnsi"/>
              </w:rPr>
              <w:t xml:space="preserve">Lagt till kod HK. Rättat trasiga länkar. Lagt till </w:t>
            </w:r>
            <w:proofErr w:type="spellStart"/>
            <w:r w:rsidRPr="00C0762E">
              <w:rPr>
                <w:rFonts w:cstheme="minorHAnsi"/>
              </w:rPr>
              <w:t>kodverks-OID:ar</w:t>
            </w:r>
            <w:proofErr w:type="spellEnd"/>
            <w:r w:rsidRPr="00C0762E">
              <w:rPr>
                <w:rFonts w:cstheme="minorHAnsi"/>
              </w:rPr>
              <w:t>.</w:t>
            </w:r>
            <w:r w:rsidR="00410C9A">
              <w:rPr>
                <w:rFonts w:cstheme="minorHAnsi"/>
              </w:rPr>
              <w:t xml:space="preserve"> </w:t>
            </w:r>
            <w:r w:rsidRPr="00C0762E">
              <w:rPr>
                <w:rFonts w:cstheme="minorHAnsi"/>
              </w:rPr>
              <w:t xml:space="preserve">Uppdaterat </w:t>
            </w:r>
            <w:proofErr w:type="spellStart"/>
            <w:r w:rsidRPr="00C0762E">
              <w:rPr>
                <w:rFonts w:cstheme="minorHAnsi"/>
              </w:rPr>
              <w:t>verison</w:t>
            </w:r>
            <w:proofErr w:type="spellEnd"/>
            <w:r w:rsidRPr="00C0762E">
              <w:rPr>
                <w:rFonts w:cstheme="minorHAnsi"/>
              </w:rPr>
              <w:t>.</w:t>
            </w:r>
            <w:r w:rsidR="00410C9A">
              <w:rPr>
                <w:rFonts w:cstheme="minorHAnsi"/>
              </w:rPr>
              <w:t xml:space="preserve"> </w:t>
            </w:r>
          </w:p>
        </w:tc>
      </w:tr>
      <w:tr w:rsidR="00410C9A" w:rsidRPr="0066768F" w14:paraId="66D51D0B"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4CAC4563" w14:textId="5E81837C" w:rsidR="00410C9A" w:rsidRPr="00C0762E" w:rsidRDefault="00410C9A" w:rsidP="00C0762E">
            <w:pPr>
              <w:rPr>
                <w:rFonts w:cstheme="minorHAnsi"/>
              </w:rPr>
            </w:pPr>
            <w:r>
              <w:rPr>
                <w:rFonts w:cstheme="minorHAnsi"/>
              </w:rPr>
              <w:t>1.0.7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EEB9EA" w14:textId="7E3FB91B" w:rsidR="00410C9A" w:rsidRPr="00C0762E" w:rsidRDefault="00410C9A" w:rsidP="00C0762E">
            <w:pPr>
              <w:rPr>
                <w:rFonts w:cstheme="minorHAnsi"/>
              </w:rPr>
            </w:pPr>
            <w:r>
              <w:rPr>
                <w:rFonts w:cstheme="minorHAnsi"/>
              </w:rPr>
              <w:t>2023-08-30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5EFC67" w14:textId="6BCD4B84" w:rsidR="00410C9A" w:rsidRPr="00C0762E" w:rsidRDefault="00410C9A" w:rsidP="00C0762E">
            <w:pPr>
              <w:rPr>
                <w:rFonts w:cstheme="minorHAnsi"/>
              </w:rPr>
            </w:pPr>
            <w:r>
              <w:rPr>
                <w:rFonts w:cstheme="minorHAnsi"/>
              </w:rPr>
              <w:t>Bente Sjöberg-Silfverling</w:t>
            </w:r>
          </w:p>
        </w:tc>
        <w:tc>
          <w:tcPr>
            <w:tcW w:w="4100" w:type="dxa"/>
            <w:tcBorders>
              <w:top w:val="single" w:sz="4" w:space="0" w:color="A33662" w:themeColor="accent1"/>
              <w:left w:val="single" w:sz="24" w:space="0" w:color="FFFFFF" w:themeColor="background1"/>
              <w:bottom w:val="single" w:sz="4" w:space="0" w:color="A33662" w:themeColor="accent1"/>
            </w:tcBorders>
          </w:tcPr>
          <w:p w14:paraId="1305F6AE" w14:textId="5D69A717" w:rsidR="00410C9A" w:rsidRPr="00C0762E" w:rsidRDefault="00410C9A" w:rsidP="00C0762E">
            <w:pPr>
              <w:rPr>
                <w:rFonts w:cstheme="minorHAnsi"/>
              </w:rPr>
            </w:pPr>
            <w:r>
              <w:rPr>
                <w:rFonts w:cstheme="minorHAnsi"/>
              </w:rPr>
              <w:t xml:space="preserve">Ändrat landsting till region i text. Överfört till ny </w:t>
            </w:r>
            <w:r w:rsidR="0051015D">
              <w:rPr>
                <w:rFonts w:cstheme="minorHAnsi"/>
              </w:rPr>
              <w:t>dokument</w:t>
            </w:r>
            <w:r>
              <w:rPr>
                <w:rFonts w:cstheme="minorHAnsi"/>
              </w:rPr>
              <w:t>mall</w:t>
            </w:r>
          </w:p>
        </w:tc>
      </w:tr>
      <w:tr w:rsidR="00F9064F" w:rsidRPr="0066768F" w14:paraId="50C6C065" w14:textId="77777777" w:rsidTr="0019186E">
        <w:tc>
          <w:tcPr>
            <w:tcW w:w="1418" w:type="dxa"/>
            <w:tcBorders>
              <w:top w:val="single" w:sz="4" w:space="0" w:color="A33662" w:themeColor="accent1"/>
              <w:bottom w:val="single" w:sz="4" w:space="0" w:color="A33662" w:themeColor="accent1"/>
              <w:right w:val="single" w:sz="24" w:space="0" w:color="FFFFFF" w:themeColor="background1"/>
            </w:tcBorders>
          </w:tcPr>
          <w:p w14:paraId="4F23A706" w14:textId="2AE9DC56" w:rsidR="00F9064F" w:rsidRDefault="00F9064F" w:rsidP="00C0762E">
            <w:pPr>
              <w:rPr>
                <w:rFonts w:cstheme="minorHAnsi"/>
              </w:rPr>
            </w:pPr>
            <w:r>
              <w:rPr>
                <w:rFonts w:cstheme="minorHAnsi"/>
              </w:rPr>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CB730A" w14:textId="6C5CCC51" w:rsidR="00F9064F" w:rsidRDefault="00F9064F" w:rsidP="00C0762E">
            <w:pPr>
              <w:rPr>
                <w:rFonts w:cstheme="minorHAnsi"/>
              </w:rPr>
            </w:pPr>
            <w:r>
              <w:rPr>
                <w:rFonts w:cstheme="minorHAnsi"/>
              </w:rPr>
              <w:t>2025-07-1</w:t>
            </w:r>
            <w:r w:rsidR="003F324C">
              <w:rPr>
                <w:rFonts w:cstheme="minorHAnsi"/>
              </w:rPr>
              <w:t>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0902A7" w14:textId="4ACEF060" w:rsidR="00F9064F" w:rsidRDefault="006830F3" w:rsidP="00C0762E">
            <w:pPr>
              <w:rPr>
                <w:rFonts w:cstheme="minorHAnsi"/>
              </w:rPr>
            </w:pPr>
            <w:r>
              <w:rPr>
                <w:rFonts w:cstheme="minorHAnsi"/>
              </w:rPr>
              <w:t>Bente Sjöberg-Silfverling</w:t>
            </w:r>
          </w:p>
        </w:tc>
        <w:tc>
          <w:tcPr>
            <w:tcW w:w="4100" w:type="dxa"/>
            <w:tcBorders>
              <w:top w:val="single" w:sz="4" w:space="0" w:color="A33662" w:themeColor="accent1"/>
              <w:left w:val="single" w:sz="24" w:space="0" w:color="FFFFFF" w:themeColor="background1"/>
              <w:bottom w:val="single" w:sz="4" w:space="0" w:color="A33662" w:themeColor="accent1"/>
            </w:tcBorders>
          </w:tcPr>
          <w:p w14:paraId="39B7871A" w14:textId="5553917F" w:rsidR="00F9064F" w:rsidRDefault="00626E0D" w:rsidP="00C0762E">
            <w:pPr>
              <w:rPr>
                <w:rFonts w:cstheme="minorHAnsi"/>
              </w:rPr>
            </w:pPr>
            <w:r>
              <w:rPr>
                <w:rFonts w:cstheme="minorHAnsi"/>
              </w:rPr>
              <w:t xml:space="preserve">Uppdaterat version och datum. </w:t>
            </w:r>
            <w:r w:rsidR="00E94235">
              <w:rPr>
                <w:rFonts w:cstheme="minorHAnsi"/>
              </w:rPr>
              <w:t xml:space="preserve">Uppdaterat länkar. Ändrat </w:t>
            </w:r>
            <w:r w:rsidR="008F463E">
              <w:rPr>
                <w:rFonts w:cstheme="minorHAnsi"/>
              </w:rPr>
              <w:t>landsting till region</w:t>
            </w:r>
            <w:r w:rsidR="00CC4CB9">
              <w:rPr>
                <w:rFonts w:cstheme="minorHAnsi"/>
              </w:rPr>
              <w:t xml:space="preserve"> (</w:t>
            </w:r>
            <w:r w:rsidR="005863E2">
              <w:rPr>
                <w:rFonts w:cstheme="minorHAnsi"/>
              </w:rPr>
              <w:t>ej ändrat i figurer och diagram)</w:t>
            </w:r>
            <w:r w:rsidR="008F463E">
              <w:rPr>
                <w:rFonts w:cstheme="minorHAnsi"/>
              </w:rPr>
              <w:t xml:space="preserve">. </w:t>
            </w:r>
            <w:r w:rsidR="00CF5AFD">
              <w:rPr>
                <w:rFonts w:cstheme="minorHAnsi"/>
              </w:rPr>
              <w:t>Uppdaterat beskrivning för ’Betalningsförbindelsetyp avtal’, ’Betalningsförbindelsetyp kapitel’, ’Betalningsförbindelsetyp id’, ’DRG produktkod’, ’Offentlig vård’, ’Remiss-id’, ’Referens till faktura’</w:t>
            </w:r>
            <w:r w:rsidR="00702C2F">
              <w:rPr>
                <w:rFonts w:cstheme="minorHAnsi"/>
              </w:rPr>
              <w:t>, ’Referens till fakturaunderlag vård id’</w:t>
            </w:r>
            <w:r w:rsidR="005F5DDC">
              <w:rPr>
                <w:rFonts w:cstheme="minorHAnsi"/>
              </w:rPr>
              <w:t>, ’Vårdenhet’</w:t>
            </w:r>
            <w:r w:rsidR="00CF5AFD">
              <w:rPr>
                <w:rFonts w:cstheme="minorHAnsi"/>
              </w:rPr>
              <w:t xml:space="preserve"> och ’Vårdnivå’.</w:t>
            </w:r>
          </w:p>
        </w:tc>
      </w:tr>
    </w:tbl>
    <w:p w14:paraId="2C679637" w14:textId="1CFA78E6" w:rsidR="004D4E2E" w:rsidRDefault="004D4E2E" w:rsidP="004E1B5F"/>
    <w:p w14:paraId="4D1BF163" w14:textId="440848A5" w:rsidR="00C0762E" w:rsidRDefault="00C0762E">
      <w:r>
        <w:br w:type="page"/>
      </w:r>
    </w:p>
    <w:p w14:paraId="4FFCDCE1" w14:textId="29630322" w:rsidR="004D4E2E" w:rsidRDefault="004D4E2E" w:rsidP="004D4E2E">
      <w:pPr>
        <w:pStyle w:val="Tabelltitel"/>
        <w:rPr>
          <w:color w:val="098394"/>
          <w:lang w:val="sv-SE"/>
        </w:rPr>
      </w:pPr>
      <w:r w:rsidRPr="0036320D">
        <w:rPr>
          <w:lang w:val="sv-SE"/>
        </w:rPr>
        <w:lastRenderedPageBreak/>
        <w:t xml:space="preserve">Referenser </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851"/>
        <w:gridCol w:w="3827"/>
        <w:gridCol w:w="4392"/>
      </w:tblGrid>
      <w:tr w:rsidR="00297CE9" w:rsidRPr="00C0762E" w14:paraId="29405E7B" w14:textId="77777777" w:rsidTr="00681BFA">
        <w:trPr>
          <w:trHeight w:val="19"/>
        </w:trPr>
        <w:tc>
          <w:tcPr>
            <w:tcW w:w="851" w:type="dxa"/>
            <w:shd w:val="clear" w:color="auto" w:fill="A33662" w:themeFill="accent1"/>
          </w:tcPr>
          <w:p w14:paraId="3D64E322" w14:textId="49CB81B5" w:rsidR="00297CE9" w:rsidRPr="00C0762E" w:rsidRDefault="00297CE9" w:rsidP="0019186E">
            <w:pPr>
              <w:pStyle w:val="Tabellrubrik"/>
              <w:rPr>
                <w:rFonts w:cstheme="minorHAnsi"/>
              </w:rPr>
            </w:pPr>
            <w:r w:rsidRPr="00C0762E">
              <w:rPr>
                <w:rFonts w:cstheme="minorHAnsi"/>
              </w:rPr>
              <w:t>Namn</w:t>
            </w:r>
          </w:p>
        </w:tc>
        <w:tc>
          <w:tcPr>
            <w:tcW w:w="3827" w:type="dxa"/>
            <w:shd w:val="clear" w:color="auto" w:fill="A33662" w:themeFill="accent1"/>
          </w:tcPr>
          <w:p w14:paraId="626A5C3A" w14:textId="71C48BAE" w:rsidR="00297CE9" w:rsidRPr="00C0762E" w:rsidRDefault="00297CE9" w:rsidP="0019186E">
            <w:pPr>
              <w:pStyle w:val="Tabellrubrik"/>
              <w:rPr>
                <w:rFonts w:cstheme="minorHAnsi"/>
              </w:rPr>
            </w:pPr>
            <w:r w:rsidRPr="00C0762E">
              <w:rPr>
                <w:rFonts w:cstheme="minorHAnsi"/>
              </w:rPr>
              <w:t>Dokument</w:t>
            </w:r>
          </w:p>
        </w:tc>
        <w:tc>
          <w:tcPr>
            <w:tcW w:w="4392" w:type="dxa"/>
            <w:shd w:val="clear" w:color="auto" w:fill="A33662" w:themeFill="accent1"/>
          </w:tcPr>
          <w:p w14:paraId="256104D9" w14:textId="2F13846F" w:rsidR="00297CE9" w:rsidRPr="00C0762E" w:rsidRDefault="00297CE9" w:rsidP="0019186E">
            <w:pPr>
              <w:pStyle w:val="Tabellrubrik"/>
              <w:rPr>
                <w:rFonts w:cstheme="minorHAnsi"/>
              </w:rPr>
            </w:pPr>
            <w:r w:rsidRPr="00C0762E">
              <w:rPr>
                <w:rFonts w:cstheme="minorHAnsi"/>
              </w:rPr>
              <w:t>Länk</w:t>
            </w:r>
          </w:p>
        </w:tc>
      </w:tr>
      <w:tr w:rsidR="00C0762E" w:rsidRPr="00C0762E" w14:paraId="25F9F938" w14:textId="77777777" w:rsidTr="00681BFA">
        <w:trPr>
          <w:trHeight w:val="525"/>
        </w:trPr>
        <w:tc>
          <w:tcPr>
            <w:tcW w:w="851" w:type="dxa"/>
            <w:tcBorders>
              <w:bottom w:val="single" w:sz="4" w:space="0" w:color="A33662" w:themeColor="accent1"/>
              <w:right w:val="single" w:sz="24" w:space="0" w:color="FFFFFF" w:themeColor="background1"/>
            </w:tcBorders>
          </w:tcPr>
          <w:p w14:paraId="25755BDE" w14:textId="6D4314DC" w:rsidR="00C0762E" w:rsidRPr="00C0762E" w:rsidRDefault="00C0762E" w:rsidP="00C0762E">
            <w:pPr>
              <w:rPr>
                <w:rFonts w:cstheme="minorHAnsi"/>
              </w:rPr>
            </w:pPr>
            <w:r w:rsidRPr="00C0762E">
              <w:rPr>
                <w:rFonts w:cstheme="minorHAnsi"/>
              </w:rPr>
              <w:t>R1</w:t>
            </w:r>
          </w:p>
        </w:tc>
        <w:tc>
          <w:tcPr>
            <w:tcW w:w="3827" w:type="dxa"/>
            <w:tcBorders>
              <w:left w:val="single" w:sz="24" w:space="0" w:color="FFFFFF" w:themeColor="background1"/>
              <w:bottom w:val="single" w:sz="4" w:space="0" w:color="A33662" w:themeColor="accent1"/>
              <w:right w:val="single" w:sz="24" w:space="0" w:color="FFFFFF" w:themeColor="background1"/>
            </w:tcBorders>
          </w:tcPr>
          <w:p w14:paraId="22521C8E" w14:textId="048B5CD9" w:rsidR="00C0762E" w:rsidRPr="00C0762E" w:rsidRDefault="00C0762E" w:rsidP="00C0762E">
            <w:pPr>
              <w:rPr>
                <w:rFonts w:cstheme="minorHAnsi"/>
              </w:rPr>
            </w:pPr>
            <w:r w:rsidRPr="00C0762E">
              <w:rPr>
                <w:rFonts w:cstheme="minorHAnsi"/>
              </w:rPr>
              <w:t>Arkitektur och regelverk</w:t>
            </w:r>
          </w:p>
        </w:tc>
        <w:tc>
          <w:tcPr>
            <w:tcW w:w="4392" w:type="dxa"/>
            <w:tcBorders>
              <w:left w:val="single" w:sz="24" w:space="0" w:color="FFFFFF" w:themeColor="background1"/>
              <w:bottom w:val="single" w:sz="4" w:space="0" w:color="A33662" w:themeColor="accent1"/>
              <w:right w:val="single" w:sz="24" w:space="0" w:color="FFFFFF" w:themeColor="background1"/>
            </w:tcBorders>
          </w:tcPr>
          <w:p w14:paraId="48BD216A" w14:textId="77777777" w:rsidR="00C0762E" w:rsidRPr="00C0762E" w:rsidRDefault="00C0762E" w:rsidP="00C0762E">
            <w:pPr>
              <w:pStyle w:val="SoSTabelltext"/>
              <w:rPr>
                <w:rFonts w:asciiTheme="minorHAnsi" w:hAnsiTheme="minorHAnsi" w:cstheme="minorHAnsi"/>
                <w:sz w:val="20"/>
                <w:szCs w:val="20"/>
              </w:rPr>
            </w:pPr>
            <w:hyperlink r:id="rId14" w:history="1">
              <w:r w:rsidRPr="00C0762E">
                <w:rPr>
                  <w:rStyle w:val="Hyperlnk"/>
                  <w:rFonts w:asciiTheme="minorHAnsi" w:eastAsiaTheme="majorEastAsia" w:hAnsiTheme="minorHAnsi" w:cstheme="minorHAnsi"/>
                  <w:sz w:val="20"/>
                  <w:szCs w:val="20"/>
                </w:rPr>
                <w:t>http://rivta.se/</w:t>
              </w:r>
            </w:hyperlink>
            <w:r w:rsidRPr="00C0762E">
              <w:rPr>
                <w:rFonts w:asciiTheme="minorHAnsi" w:hAnsiTheme="minorHAnsi" w:cstheme="minorHAnsi"/>
                <w:sz w:val="20"/>
                <w:szCs w:val="20"/>
              </w:rPr>
              <w:t xml:space="preserve">  </w:t>
            </w:r>
          </w:p>
          <w:p w14:paraId="431E434F" w14:textId="31A36FC4" w:rsidR="00C0762E" w:rsidRPr="00C0762E" w:rsidRDefault="00C0762E" w:rsidP="00C0762E">
            <w:pPr>
              <w:rPr>
                <w:rFonts w:cstheme="minorHAnsi"/>
              </w:rPr>
            </w:pPr>
          </w:p>
        </w:tc>
      </w:tr>
      <w:tr w:rsidR="00C0762E" w:rsidRPr="00C0762E" w14:paraId="5C4120C3" w14:textId="77777777" w:rsidTr="00681BFA">
        <w:trPr>
          <w:trHeight w:val="512"/>
        </w:trPr>
        <w:tc>
          <w:tcPr>
            <w:tcW w:w="851" w:type="dxa"/>
            <w:tcBorders>
              <w:top w:val="single" w:sz="4" w:space="0" w:color="A33662" w:themeColor="accent1"/>
              <w:bottom w:val="single" w:sz="4" w:space="0" w:color="A33662" w:themeColor="accent1"/>
              <w:right w:val="single" w:sz="24" w:space="0" w:color="FFFFFF" w:themeColor="background1"/>
            </w:tcBorders>
          </w:tcPr>
          <w:p w14:paraId="01DA9B82" w14:textId="045934FF" w:rsidR="00C0762E" w:rsidRPr="00C0762E" w:rsidRDefault="00C0762E" w:rsidP="00C0762E">
            <w:pPr>
              <w:rPr>
                <w:rFonts w:cstheme="minorHAnsi"/>
              </w:rPr>
            </w:pPr>
            <w:r w:rsidRPr="00C0762E">
              <w:rPr>
                <w:rFonts w:cstheme="minorHAnsi"/>
              </w:rPr>
              <w:t>R2</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CDF3CB"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 xml:space="preserve">Nationell Informationsstruktur 2016:1 </w:t>
            </w:r>
          </w:p>
          <w:p w14:paraId="3A8C8C9D" w14:textId="010E804D" w:rsidR="00C0762E" w:rsidRPr="00C0762E" w:rsidRDefault="00C0762E" w:rsidP="00C0762E">
            <w:pPr>
              <w:rPr>
                <w:rFonts w:cstheme="minorHAnsi"/>
              </w:rPr>
            </w:pPr>
            <w:r w:rsidRPr="00C0762E">
              <w:rPr>
                <w:rFonts w:cstheme="minorHAnsi"/>
              </w:rPr>
              <w:t>Koder och klassificeringar</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FB3A54" w14:textId="245CBD60" w:rsidR="00C0762E" w:rsidRPr="00C0762E" w:rsidRDefault="00C0762E" w:rsidP="00C0762E">
            <w:pPr>
              <w:rPr>
                <w:rFonts w:cstheme="minorHAnsi"/>
              </w:rPr>
            </w:pPr>
            <w:hyperlink r:id="rId15" w:history="1">
              <w:r w:rsidRPr="00C0762E">
                <w:rPr>
                  <w:rStyle w:val="Hyperlnk"/>
                  <w:rFonts w:cstheme="minorHAnsi"/>
                </w:rPr>
                <w:t>https://www.socialstyrelsen.se/kunskapsstod-och-regler/omraden/e-halsa/nationell-informationsstruktur/</w:t>
              </w:r>
            </w:hyperlink>
            <w:r w:rsidRPr="00C0762E">
              <w:rPr>
                <w:rFonts w:cstheme="minorHAnsi"/>
              </w:rPr>
              <w:t xml:space="preserve"> </w:t>
            </w:r>
          </w:p>
        </w:tc>
      </w:tr>
      <w:tr w:rsidR="00C0762E" w:rsidRPr="00C0762E" w14:paraId="5422C3D0" w14:textId="77777777" w:rsidTr="00681BFA">
        <w:trPr>
          <w:trHeight w:val="262"/>
        </w:trPr>
        <w:tc>
          <w:tcPr>
            <w:tcW w:w="851" w:type="dxa"/>
            <w:tcBorders>
              <w:top w:val="single" w:sz="4" w:space="0" w:color="A33662" w:themeColor="accent1"/>
              <w:bottom w:val="single" w:sz="4" w:space="0" w:color="A33662" w:themeColor="accent1"/>
              <w:right w:val="single" w:sz="24" w:space="0" w:color="FFFFFF" w:themeColor="background1"/>
            </w:tcBorders>
          </w:tcPr>
          <w:p w14:paraId="4992C184" w14:textId="0409D4C8" w:rsidR="00C0762E" w:rsidRPr="00C0762E" w:rsidRDefault="00C0762E" w:rsidP="00C0762E">
            <w:pPr>
              <w:rPr>
                <w:rFonts w:cstheme="minorHAnsi"/>
              </w:rPr>
            </w:pPr>
            <w:r w:rsidRPr="00C0762E">
              <w:rPr>
                <w:rFonts w:cstheme="minorHAnsi"/>
              </w:rPr>
              <w:t>R3</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16B547" w14:textId="68BBE56E" w:rsidR="00C0762E" w:rsidRPr="00C0762E" w:rsidRDefault="00C0762E" w:rsidP="00C0762E">
            <w:pPr>
              <w:rPr>
                <w:rFonts w:cstheme="minorHAnsi"/>
              </w:rPr>
            </w:pPr>
            <w:r w:rsidRPr="00C0762E">
              <w:rPr>
                <w:rFonts w:cstheme="minorHAnsi"/>
              </w:rPr>
              <w:t>Förstudierapport kommunikationslösning utomregional fakturering</w:t>
            </w:r>
            <w:r w:rsidRPr="00C0762E">
              <w:rPr>
                <w:rFonts w:eastAsia="Georgia,serif" w:cstheme="minorHAnsi"/>
              </w:rPr>
              <w:t>.</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EA5B81"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Kontakta Tjänsteansvarig på Inera.</w:t>
            </w:r>
          </w:p>
          <w:p w14:paraId="683533D7" w14:textId="0B5DA0B1" w:rsidR="00C0762E" w:rsidRPr="00C0762E" w:rsidRDefault="00C0762E" w:rsidP="00C0762E">
            <w:pPr>
              <w:rPr>
                <w:rFonts w:cstheme="minorHAnsi"/>
              </w:rPr>
            </w:pPr>
          </w:p>
        </w:tc>
      </w:tr>
      <w:tr w:rsidR="00C0762E" w:rsidRPr="00C0762E" w14:paraId="5ED109D7" w14:textId="77777777" w:rsidTr="00681BFA">
        <w:trPr>
          <w:trHeight w:val="512"/>
        </w:trPr>
        <w:tc>
          <w:tcPr>
            <w:tcW w:w="851" w:type="dxa"/>
            <w:tcBorders>
              <w:top w:val="single" w:sz="4" w:space="0" w:color="A33662" w:themeColor="accent1"/>
              <w:bottom w:val="single" w:sz="4" w:space="0" w:color="A33662" w:themeColor="accent1"/>
              <w:right w:val="single" w:sz="24" w:space="0" w:color="FFFFFF" w:themeColor="background1"/>
            </w:tcBorders>
          </w:tcPr>
          <w:p w14:paraId="54BEE791" w14:textId="41E9789B" w:rsidR="00C0762E" w:rsidRPr="00C0762E" w:rsidRDefault="00C0762E" w:rsidP="00C0762E">
            <w:pPr>
              <w:rPr>
                <w:rFonts w:cstheme="minorHAnsi"/>
              </w:rPr>
            </w:pPr>
            <w:r w:rsidRPr="00C0762E">
              <w:rPr>
                <w:rFonts w:cstheme="minorHAnsi"/>
              </w:rPr>
              <w:t>R4</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C679D2" w14:textId="779A04A6" w:rsidR="00C0762E" w:rsidRPr="00C0762E" w:rsidRDefault="00C0762E" w:rsidP="00C0762E">
            <w:pPr>
              <w:rPr>
                <w:rFonts w:cstheme="minorHAnsi"/>
              </w:rPr>
            </w:pPr>
            <w:r w:rsidRPr="00C0762E">
              <w:rPr>
                <w:rFonts w:cstheme="minorHAnsi"/>
              </w:rPr>
              <w:t>Underlag för informationssäkerhet, framtagen under förstudien</w:t>
            </w:r>
            <w:r w:rsidRPr="00C0762E">
              <w:rPr>
                <w:rFonts w:eastAsia="Georgia,serif" w:cstheme="minorHAnsi"/>
              </w:rPr>
              <w:t>.</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E7C04F"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Kontakta Tjänsteansvarig på Inera.</w:t>
            </w:r>
          </w:p>
          <w:p w14:paraId="6B3C4674" w14:textId="6AB13915" w:rsidR="00C0762E" w:rsidRPr="00C0762E" w:rsidRDefault="00C0762E" w:rsidP="00C0762E">
            <w:pPr>
              <w:rPr>
                <w:rFonts w:cstheme="minorHAnsi"/>
              </w:rPr>
            </w:pPr>
          </w:p>
        </w:tc>
      </w:tr>
      <w:tr w:rsidR="00C0762E" w:rsidRPr="00C0762E" w14:paraId="13193DEB" w14:textId="77777777" w:rsidTr="00681BFA">
        <w:trPr>
          <w:trHeight w:val="249"/>
        </w:trPr>
        <w:tc>
          <w:tcPr>
            <w:tcW w:w="851" w:type="dxa"/>
            <w:tcBorders>
              <w:top w:val="single" w:sz="4" w:space="0" w:color="A33662" w:themeColor="accent1"/>
              <w:bottom w:val="single" w:sz="4" w:space="0" w:color="A33662" w:themeColor="accent1"/>
              <w:right w:val="single" w:sz="24" w:space="0" w:color="FFFFFF" w:themeColor="background1"/>
            </w:tcBorders>
          </w:tcPr>
          <w:p w14:paraId="2C93246C" w14:textId="6BFB31D1" w:rsidR="00C0762E" w:rsidRPr="00C0762E" w:rsidRDefault="00C0762E" w:rsidP="00C0762E">
            <w:pPr>
              <w:rPr>
                <w:rFonts w:cstheme="minorHAnsi"/>
              </w:rPr>
            </w:pPr>
            <w:r w:rsidRPr="00C0762E">
              <w:rPr>
                <w:rFonts w:cstheme="minorHAnsi"/>
              </w:rPr>
              <w:t>R5</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E918E1" w14:textId="5462B8EA" w:rsidR="00C0762E" w:rsidRPr="00C0762E" w:rsidRDefault="00C0762E" w:rsidP="00C0762E">
            <w:pPr>
              <w:rPr>
                <w:rFonts w:cstheme="minorHAnsi"/>
              </w:rPr>
            </w:pPr>
            <w:r w:rsidRPr="00C0762E">
              <w:rPr>
                <w:rFonts w:cstheme="minorHAnsi"/>
              </w:rPr>
              <w:t>PM Uppgiftsutlämnande vid landstings fakturering utomlänsvård</w:t>
            </w:r>
            <w:r w:rsidRPr="00C0762E">
              <w:rPr>
                <w:rFonts w:eastAsia="Georgia,serif" w:cstheme="minorHAnsi"/>
              </w:rPr>
              <w:t>.</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CE7A77"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Kontakta Tjänsteansvarig på Inera.</w:t>
            </w:r>
          </w:p>
          <w:p w14:paraId="406C3AD1" w14:textId="6A5CBD13" w:rsidR="00C0762E" w:rsidRPr="00C0762E" w:rsidRDefault="00C0762E" w:rsidP="00C0762E">
            <w:pPr>
              <w:rPr>
                <w:rFonts w:cstheme="minorHAnsi"/>
              </w:rPr>
            </w:pPr>
          </w:p>
        </w:tc>
      </w:tr>
      <w:tr w:rsidR="00C0762E" w:rsidRPr="00C0762E" w14:paraId="2092C75E" w14:textId="77777777" w:rsidTr="00681BFA">
        <w:trPr>
          <w:trHeight w:val="262"/>
        </w:trPr>
        <w:tc>
          <w:tcPr>
            <w:tcW w:w="851" w:type="dxa"/>
            <w:tcBorders>
              <w:top w:val="single" w:sz="4" w:space="0" w:color="A33662" w:themeColor="accent1"/>
              <w:bottom w:val="single" w:sz="4" w:space="0" w:color="A33662" w:themeColor="accent1"/>
              <w:right w:val="single" w:sz="24" w:space="0" w:color="FFFFFF" w:themeColor="background1"/>
            </w:tcBorders>
          </w:tcPr>
          <w:p w14:paraId="01C63648" w14:textId="291D723B" w:rsidR="00C0762E" w:rsidRPr="00C0762E" w:rsidRDefault="00C0762E" w:rsidP="00C0762E">
            <w:pPr>
              <w:rPr>
                <w:rFonts w:cstheme="minorHAnsi"/>
              </w:rPr>
            </w:pPr>
            <w:r w:rsidRPr="00C0762E">
              <w:rPr>
                <w:rFonts w:cstheme="minorHAnsi"/>
              </w:rPr>
              <w:t>R6</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1D1544" w14:textId="39820C67" w:rsidR="00C0762E" w:rsidRPr="00C0762E" w:rsidRDefault="00C0762E" w:rsidP="00C0762E">
            <w:pPr>
              <w:rPr>
                <w:rFonts w:cstheme="minorHAnsi"/>
              </w:rPr>
            </w:pPr>
            <w:r w:rsidRPr="00C0762E">
              <w:rPr>
                <w:rFonts w:cstheme="minorHAnsi"/>
              </w:rPr>
              <w:t>Läns- och kommunkoder</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C59284" w14:textId="41FA4B61" w:rsidR="00C0762E" w:rsidRPr="00C0762E" w:rsidRDefault="00C0762E" w:rsidP="00C0762E">
            <w:pPr>
              <w:rPr>
                <w:rFonts w:cstheme="minorHAnsi"/>
              </w:rPr>
            </w:pPr>
            <w:hyperlink r:id="rId16" w:history="1">
              <w:r w:rsidRPr="00C0762E">
                <w:rPr>
                  <w:rStyle w:val="Hyperlnk"/>
                  <w:rFonts w:cstheme="minorHAnsi"/>
                  <w:lang w:eastAsia="sv-SE"/>
                </w:rPr>
                <w:t>https://scb.se/hitta-statistik/regional-statistik-och-kartor/regionala-indelningar/lan-och-kommuner/lan-och-kommuner-i-kodnummerordning/</w:t>
              </w:r>
            </w:hyperlink>
            <w:r w:rsidRPr="00C0762E">
              <w:rPr>
                <w:rFonts w:cstheme="minorHAnsi"/>
                <w:color w:val="353636" w:themeColor="text1"/>
                <w:lang w:eastAsia="sv-SE"/>
              </w:rPr>
              <w:t xml:space="preserve"> </w:t>
            </w:r>
          </w:p>
        </w:tc>
      </w:tr>
      <w:tr w:rsidR="00C0762E" w:rsidRPr="00C0762E" w14:paraId="0549DDB5" w14:textId="77777777" w:rsidTr="00681BFA">
        <w:trPr>
          <w:trHeight w:val="262"/>
        </w:trPr>
        <w:tc>
          <w:tcPr>
            <w:tcW w:w="851" w:type="dxa"/>
            <w:tcBorders>
              <w:top w:val="single" w:sz="4" w:space="0" w:color="A33662" w:themeColor="accent1"/>
              <w:bottom w:val="single" w:sz="4" w:space="0" w:color="A33662" w:themeColor="accent1"/>
              <w:right w:val="single" w:sz="24" w:space="0" w:color="FFFFFF" w:themeColor="background1"/>
            </w:tcBorders>
          </w:tcPr>
          <w:p w14:paraId="64BBDC49" w14:textId="3A2A8EBF" w:rsidR="00C0762E" w:rsidRPr="00C0762E" w:rsidRDefault="00C0762E" w:rsidP="00C0762E">
            <w:pPr>
              <w:rPr>
                <w:rFonts w:cstheme="minorHAnsi"/>
              </w:rPr>
            </w:pPr>
            <w:r w:rsidRPr="00C0762E">
              <w:rPr>
                <w:rFonts w:cstheme="minorHAnsi"/>
              </w:rPr>
              <w:t>R7</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FED41C" w14:textId="0D0B4B13" w:rsidR="00C0762E" w:rsidRPr="00C0762E" w:rsidRDefault="00C0762E" w:rsidP="00C0762E">
            <w:pPr>
              <w:rPr>
                <w:rFonts w:cstheme="minorHAnsi"/>
              </w:rPr>
            </w:pPr>
            <w:r w:rsidRPr="00C0762E">
              <w:rPr>
                <w:rFonts w:cstheme="minorHAnsi"/>
              </w:rPr>
              <w:t xml:space="preserve">Riksavtal för utomlänsvård </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1BE5C0" w14:textId="28EBDACA" w:rsidR="00C0762E" w:rsidRPr="00C0762E" w:rsidRDefault="00C0762E" w:rsidP="00C0762E">
            <w:pPr>
              <w:rPr>
                <w:rFonts w:cstheme="minorHAnsi"/>
              </w:rPr>
            </w:pPr>
            <w:hyperlink r:id="rId17" w:history="1">
              <w:r w:rsidRPr="00C0762E">
                <w:rPr>
                  <w:rStyle w:val="Hyperlnk"/>
                  <w:rFonts w:cstheme="minorHAnsi"/>
                </w:rPr>
                <w:t>https://skr.se/skr/h</w:t>
              </w:r>
              <w:r w:rsidRPr="00C0762E">
                <w:rPr>
                  <w:rStyle w:val="Hyperlnk"/>
                  <w:rFonts w:cstheme="minorHAnsi"/>
                </w:rPr>
                <w:t>a</w:t>
              </w:r>
              <w:r w:rsidRPr="00C0762E">
                <w:rPr>
                  <w:rStyle w:val="Hyperlnk"/>
                  <w:rFonts w:cstheme="minorHAnsi"/>
                </w:rPr>
                <w:t>lsasjukvard/ekonomiavgifter/utomlansvardriksavtal.943.html</w:t>
              </w:r>
            </w:hyperlink>
          </w:p>
        </w:tc>
      </w:tr>
      <w:tr w:rsidR="00C0762E" w:rsidRPr="00C0762E" w14:paraId="614B97A9" w14:textId="77777777" w:rsidTr="00681BFA">
        <w:trPr>
          <w:trHeight w:val="262"/>
        </w:trPr>
        <w:tc>
          <w:tcPr>
            <w:tcW w:w="851" w:type="dxa"/>
            <w:tcBorders>
              <w:top w:val="single" w:sz="4" w:space="0" w:color="A33662" w:themeColor="accent1"/>
              <w:bottom w:val="single" w:sz="4" w:space="0" w:color="A33662" w:themeColor="accent1"/>
              <w:right w:val="single" w:sz="24" w:space="0" w:color="FFFFFF" w:themeColor="background1"/>
            </w:tcBorders>
          </w:tcPr>
          <w:p w14:paraId="3975F4C6" w14:textId="7B3531AC" w:rsidR="00C0762E" w:rsidRPr="00C0762E" w:rsidRDefault="00C0762E" w:rsidP="00C0762E">
            <w:pPr>
              <w:rPr>
                <w:rFonts w:cstheme="minorHAnsi"/>
              </w:rPr>
            </w:pPr>
            <w:r w:rsidRPr="00C0762E">
              <w:rPr>
                <w:rFonts w:cstheme="minorHAnsi"/>
              </w:rPr>
              <w:t>R8</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3C13D0" w14:textId="42BF9FD3" w:rsidR="00C0762E" w:rsidRPr="00C0762E" w:rsidRDefault="00C0762E" w:rsidP="00C0762E">
            <w:pPr>
              <w:rPr>
                <w:rFonts w:cstheme="minorHAnsi"/>
              </w:rPr>
            </w:pPr>
            <w:r w:rsidRPr="00C0762E">
              <w:rPr>
                <w:rFonts w:cstheme="minorHAnsi"/>
              </w:rPr>
              <w:t>De facto-konventioner för datatyper</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D10222" w14:textId="4D7BDDF5" w:rsidR="00C0762E" w:rsidRPr="00C0762E" w:rsidRDefault="00C0762E" w:rsidP="00784781">
            <w:pPr>
              <w:pStyle w:val="SoSTabelltext"/>
              <w:rPr>
                <w:rFonts w:cstheme="minorHAnsi"/>
              </w:rPr>
            </w:pPr>
            <w:hyperlink r:id="rId18" w:history="1">
              <w:r w:rsidRPr="00C0762E">
                <w:rPr>
                  <w:rStyle w:val="Hyperlnk"/>
                  <w:rFonts w:asciiTheme="minorHAnsi" w:eastAsiaTheme="majorEastAsia" w:hAnsiTheme="minorHAnsi" w:cstheme="minorHAnsi"/>
                  <w:sz w:val="20"/>
                  <w:szCs w:val="20"/>
                </w:rPr>
                <w:t>https://bitbucket.org/rivta-domains/best-practice/wiki/De%20facto-konventioner%20f%C3%B6r%20datatyper.md</w:t>
              </w:r>
            </w:hyperlink>
          </w:p>
        </w:tc>
      </w:tr>
      <w:tr w:rsidR="00C0762E" w:rsidRPr="00C0762E" w14:paraId="5099F7FA" w14:textId="77777777" w:rsidTr="00681BFA">
        <w:trPr>
          <w:trHeight w:val="262"/>
        </w:trPr>
        <w:tc>
          <w:tcPr>
            <w:tcW w:w="851" w:type="dxa"/>
            <w:tcBorders>
              <w:top w:val="single" w:sz="4" w:space="0" w:color="A33662" w:themeColor="accent1"/>
              <w:bottom w:val="single" w:sz="4" w:space="0" w:color="A33662" w:themeColor="accent1"/>
              <w:right w:val="single" w:sz="24" w:space="0" w:color="FFFFFF" w:themeColor="background1"/>
            </w:tcBorders>
          </w:tcPr>
          <w:p w14:paraId="1FDD16C0" w14:textId="172A5439" w:rsidR="00C0762E" w:rsidRPr="00C0762E" w:rsidRDefault="00C0762E" w:rsidP="00C0762E">
            <w:pPr>
              <w:rPr>
                <w:rFonts w:cstheme="minorHAnsi"/>
              </w:rPr>
            </w:pPr>
            <w:r w:rsidRPr="00C0762E">
              <w:rPr>
                <w:rFonts w:cstheme="minorHAnsi"/>
              </w:rPr>
              <w:t>R9</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BE7DBE" w14:textId="4DEDC8C7" w:rsidR="00C0762E" w:rsidRPr="00C0762E" w:rsidRDefault="00C0762E" w:rsidP="00C0762E">
            <w:pPr>
              <w:rPr>
                <w:rFonts w:cstheme="minorHAnsi"/>
              </w:rPr>
            </w:pPr>
            <w:r w:rsidRPr="00C0762E">
              <w:rPr>
                <w:rFonts w:cstheme="minorHAnsi"/>
              </w:rPr>
              <w:t>Handledningsdokument</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EAD27E" w14:textId="101D4E30" w:rsidR="00000818" w:rsidRPr="00C0762E" w:rsidRDefault="00000818" w:rsidP="00000818">
            <w:pPr>
              <w:rPr>
                <w:rFonts w:cstheme="minorHAnsi"/>
              </w:rPr>
            </w:pPr>
            <w:hyperlink r:id="rId19" w:history="1">
              <w:r w:rsidRPr="00432A29">
                <w:rPr>
                  <w:rStyle w:val="Hyperlnk"/>
                </w:rPr>
                <w:t>https://inera.atlassian.net/wiki/spaces/OIU/pages/4129784030/Handledning+f+r+utoml+nsfakturering</w:t>
              </w:r>
            </w:hyperlink>
          </w:p>
        </w:tc>
      </w:tr>
      <w:tr w:rsidR="00C0762E" w:rsidRPr="00C0762E" w14:paraId="14A92648" w14:textId="77777777" w:rsidTr="00681BFA">
        <w:trPr>
          <w:trHeight w:val="262"/>
        </w:trPr>
        <w:tc>
          <w:tcPr>
            <w:tcW w:w="851" w:type="dxa"/>
            <w:tcBorders>
              <w:top w:val="single" w:sz="4" w:space="0" w:color="A33662" w:themeColor="accent1"/>
              <w:bottom w:val="single" w:sz="4" w:space="0" w:color="A33662" w:themeColor="accent1"/>
              <w:right w:val="single" w:sz="24" w:space="0" w:color="FFFFFF" w:themeColor="background1"/>
            </w:tcBorders>
          </w:tcPr>
          <w:p w14:paraId="6A1BF1B7" w14:textId="42241D28" w:rsidR="00C0762E" w:rsidRPr="00C0762E" w:rsidRDefault="00C0762E" w:rsidP="00C0762E">
            <w:pPr>
              <w:rPr>
                <w:rFonts w:cstheme="minorHAnsi"/>
              </w:rPr>
            </w:pPr>
            <w:r w:rsidRPr="00C0762E">
              <w:rPr>
                <w:rFonts w:cstheme="minorHAnsi"/>
              </w:rPr>
              <w:t>R10</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14E261" w14:textId="7E7F505C" w:rsidR="00C0762E" w:rsidRPr="00C0762E" w:rsidRDefault="00C0762E" w:rsidP="00C0762E">
            <w:pPr>
              <w:rPr>
                <w:rFonts w:cstheme="minorHAnsi"/>
              </w:rPr>
            </w:pPr>
            <w:r w:rsidRPr="00C0762E">
              <w:rPr>
                <w:rFonts w:cstheme="minorHAnsi"/>
              </w:rPr>
              <w:t>Informationsspecifikation Personuppgifter</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3D8878" w14:textId="7FCAF25B" w:rsidR="00C0762E" w:rsidRPr="00C0762E" w:rsidRDefault="00C0762E" w:rsidP="00784781">
            <w:pPr>
              <w:pStyle w:val="SoSTabelltext"/>
              <w:rPr>
                <w:rFonts w:cstheme="minorHAnsi"/>
              </w:rPr>
            </w:pPr>
            <w:hyperlink r:id="rId20" w:history="1">
              <w:r w:rsidRPr="00C0762E">
                <w:rPr>
                  <w:rStyle w:val="Hyperlnk"/>
                  <w:rFonts w:asciiTheme="minorHAnsi" w:eastAsiaTheme="majorEastAsia" w:hAnsiTheme="minorHAnsi" w:cstheme="minorHAnsi"/>
                  <w:sz w:val="20"/>
                  <w:szCs w:val="20"/>
                </w:rPr>
                <w:t>https://bitbucket.org/rivta-domains/riv.strategicresourcemanagement.persons.person</w:t>
              </w:r>
            </w:hyperlink>
          </w:p>
        </w:tc>
      </w:tr>
      <w:tr w:rsidR="00C0762E" w:rsidRPr="00C0762E" w14:paraId="2A5BBF46" w14:textId="77777777" w:rsidTr="00681BFA">
        <w:trPr>
          <w:trHeight w:val="262"/>
        </w:trPr>
        <w:tc>
          <w:tcPr>
            <w:tcW w:w="851" w:type="dxa"/>
            <w:tcBorders>
              <w:top w:val="single" w:sz="4" w:space="0" w:color="A33662" w:themeColor="accent1"/>
              <w:bottom w:val="single" w:sz="4" w:space="0" w:color="A33662" w:themeColor="accent1"/>
              <w:right w:val="single" w:sz="24" w:space="0" w:color="FFFFFF" w:themeColor="background1"/>
            </w:tcBorders>
          </w:tcPr>
          <w:p w14:paraId="63732A4C" w14:textId="6B2C3E5B" w:rsidR="00C0762E" w:rsidRPr="00C0762E" w:rsidRDefault="00C0762E" w:rsidP="00C0762E">
            <w:pPr>
              <w:rPr>
                <w:rFonts w:cstheme="minorHAnsi"/>
              </w:rPr>
            </w:pPr>
            <w:r w:rsidRPr="00C0762E">
              <w:rPr>
                <w:rFonts w:cstheme="minorHAnsi"/>
              </w:rPr>
              <w:t>R11</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2A96AD" w14:textId="1B611C60" w:rsidR="00C0762E" w:rsidRPr="00C0762E" w:rsidRDefault="00C0762E" w:rsidP="00C0762E">
            <w:pPr>
              <w:rPr>
                <w:rFonts w:cstheme="minorHAnsi"/>
              </w:rPr>
            </w:pPr>
            <w:r w:rsidRPr="00C0762E">
              <w:rPr>
                <w:rFonts w:cstheme="minorHAnsi"/>
              </w:rPr>
              <w:t>Regelverk för digital Utomlänsfakturering – Gemensamma principer för utbyte av personuppgifter vid fakturering av vårdinsatser</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8A5754" w14:textId="77777777" w:rsidR="00C0762E" w:rsidRPr="00C0762E" w:rsidRDefault="00C0762E" w:rsidP="00C0762E">
            <w:pPr>
              <w:pStyle w:val="SoSTabelltext"/>
              <w:rPr>
                <w:rFonts w:asciiTheme="minorHAnsi" w:hAnsiTheme="minorHAnsi" w:cstheme="minorHAnsi"/>
                <w:sz w:val="20"/>
                <w:szCs w:val="20"/>
              </w:rPr>
            </w:pPr>
            <w:r w:rsidRPr="00C0762E">
              <w:rPr>
                <w:rFonts w:asciiTheme="minorHAnsi" w:hAnsiTheme="minorHAnsi" w:cstheme="minorHAnsi"/>
                <w:sz w:val="20"/>
                <w:szCs w:val="20"/>
              </w:rPr>
              <w:t>Kontakta Tjänsteansvarig på Inera.</w:t>
            </w:r>
          </w:p>
          <w:p w14:paraId="00E3485D" w14:textId="77777777" w:rsidR="00C0762E" w:rsidRPr="00C0762E" w:rsidRDefault="00C0762E" w:rsidP="00C0762E">
            <w:pPr>
              <w:rPr>
                <w:rFonts w:cstheme="minorHAnsi"/>
              </w:rPr>
            </w:pPr>
          </w:p>
        </w:tc>
      </w:tr>
      <w:tr w:rsidR="00C0762E" w:rsidRPr="00C0762E" w14:paraId="4193491D" w14:textId="77777777" w:rsidTr="00681BFA">
        <w:trPr>
          <w:trHeight w:val="262"/>
        </w:trPr>
        <w:tc>
          <w:tcPr>
            <w:tcW w:w="851" w:type="dxa"/>
            <w:tcBorders>
              <w:top w:val="single" w:sz="4" w:space="0" w:color="A33662" w:themeColor="accent1"/>
              <w:bottom w:val="single" w:sz="4" w:space="0" w:color="A33662" w:themeColor="accent1"/>
              <w:right w:val="single" w:sz="24" w:space="0" w:color="FFFFFF" w:themeColor="background1"/>
            </w:tcBorders>
          </w:tcPr>
          <w:p w14:paraId="709F1889" w14:textId="11452429" w:rsidR="00C0762E" w:rsidRPr="00C0762E" w:rsidRDefault="00C0762E" w:rsidP="00C0762E">
            <w:pPr>
              <w:rPr>
                <w:rFonts w:cstheme="minorHAnsi"/>
              </w:rPr>
            </w:pPr>
            <w:r w:rsidRPr="00C0762E">
              <w:rPr>
                <w:rFonts w:cstheme="minorHAnsi"/>
              </w:rPr>
              <w:t>R12</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7D2C31" w14:textId="2488E913" w:rsidR="00C0762E" w:rsidRPr="00C0762E" w:rsidRDefault="00C0762E" w:rsidP="00C0762E">
            <w:pPr>
              <w:rPr>
                <w:rFonts w:cstheme="minorHAnsi"/>
              </w:rPr>
            </w:pPr>
            <w:proofErr w:type="spellStart"/>
            <w:r w:rsidRPr="00C0762E">
              <w:rPr>
                <w:rFonts w:cstheme="minorHAnsi"/>
              </w:rPr>
              <w:t>NordDRG</w:t>
            </w:r>
            <w:proofErr w:type="spellEnd"/>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152759" w14:textId="33624FE0" w:rsidR="00C0762E" w:rsidRPr="00C0762E" w:rsidRDefault="00C0762E" w:rsidP="00C0762E">
            <w:pPr>
              <w:rPr>
                <w:rFonts w:cstheme="minorHAnsi"/>
              </w:rPr>
            </w:pPr>
            <w:hyperlink r:id="rId21" w:history="1">
              <w:r w:rsidRPr="00C0762E">
                <w:rPr>
                  <w:rStyle w:val="Hyperlnk"/>
                  <w:rFonts w:cstheme="minorHAnsi"/>
                </w:rPr>
                <w:t>https://norddrg-explorer.socialstyrelsen.se/</w:t>
              </w:r>
            </w:hyperlink>
            <w:r w:rsidRPr="00C0762E">
              <w:rPr>
                <w:rFonts w:cstheme="minorHAnsi"/>
              </w:rPr>
              <w:t xml:space="preserve"> </w:t>
            </w:r>
          </w:p>
        </w:tc>
      </w:tr>
      <w:tr w:rsidR="00C0762E" w:rsidRPr="00C0762E" w14:paraId="2C67718C" w14:textId="77777777" w:rsidTr="00681BFA">
        <w:trPr>
          <w:trHeight w:val="262"/>
        </w:trPr>
        <w:tc>
          <w:tcPr>
            <w:tcW w:w="851" w:type="dxa"/>
            <w:tcBorders>
              <w:top w:val="single" w:sz="4" w:space="0" w:color="A33662" w:themeColor="accent1"/>
              <w:bottom w:val="single" w:sz="4" w:space="0" w:color="A33662" w:themeColor="accent1"/>
              <w:right w:val="single" w:sz="24" w:space="0" w:color="FFFFFF" w:themeColor="background1"/>
            </w:tcBorders>
          </w:tcPr>
          <w:p w14:paraId="5165B1B1" w14:textId="5D9F1346" w:rsidR="00C0762E" w:rsidRPr="00C0762E" w:rsidRDefault="00C0762E" w:rsidP="00C0762E">
            <w:pPr>
              <w:rPr>
                <w:rFonts w:cstheme="minorHAnsi"/>
              </w:rPr>
            </w:pPr>
            <w:r w:rsidRPr="00C0762E">
              <w:rPr>
                <w:rFonts w:cstheme="minorHAnsi"/>
              </w:rPr>
              <w:t>R13</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5EB049" w14:textId="3AB34889" w:rsidR="00C0762E" w:rsidRPr="00C0762E" w:rsidRDefault="00C0762E" w:rsidP="00C0762E">
            <w:pPr>
              <w:rPr>
                <w:rFonts w:cstheme="minorHAnsi"/>
              </w:rPr>
            </w:pPr>
            <w:r w:rsidRPr="00C0762E">
              <w:rPr>
                <w:rFonts w:cstheme="minorHAnsi"/>
              </w:rPr>
              <w:t>Verksamhetskodlista - medicinskt verksamhetsområde (klinikkod)</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9DCA51" w14:textId="0AF27D06" w:rsidR="00C0762E" w:rsidRPr="00C0762E" w:rsidRDefault="00C0762E" w:rsidP="00C0762E">
            <w:pPr>
              <w:rPr>
                <w:rFonts w:cstheme="minorHAnsi"/>
              </w:rPr>
            </w:pPr>
            <w:hyperlink r:id="rId22" w:history="1">
              <w:r w:rsidRPr="00C0762E">
                <w:rPr>
                  <w:rStyle w:val="Hyperlnk"/>
                  <w:rFonts w:cstheme="minorHAnsi"/>
                  <w:lang w:eastAsia="sv-SE"/>
                </w:rPr>
                <w:t>https://www.socialstyrelsen.se/statistik-och-data/klassifikationer-och-koder/andra-kodverk/sjukhuskoder/</w:t>
              </w:r>
            </w:hyperlink>
          </w:p>
        </w:tc>
      </w:tr>
      <w:tr w:rsidR="001D757E" w:rsidRPr="00C0762E" w14:paraId="6E3A64C1" w14:textId="77777777" w:rsidTr="00681BFA">
        <w:trPr>
          <w:trHeight w:val="262"/>
        </w:trPr>
        <w:tc>
          <w:tcPr>
            <w:tcW w:w="851" w:type="dxa"/>
            <w:tcBorders>
              <w:top w:val="single" w:sz="4" w:space="0" w:color="A33662" w:themeColor="accent1"/>
              <w:bottom w:val="single" w:sz="4" w:space="0" w:color="A33662" w:themeColor="accent1"/>
              <w:right w:val="single" w:sz="24" w:space="0" w:color="FFFFFF" w:themeColor="background1"/>
            </w:tcBorders>
          </w:tcPr>
          <w:p w14:paraId="1C75512C" w14:textId="02EB1677" w:rsidR="001D757E" w:rsidRPr="00C0762E" w:rsidRDefault="001D757E" w:rsidP="00C0762E">
            <w:pPr>
              <w:rPr>
                <w:rFonts w:cstheme="minorHAnsi"/>
              </w:rPr>
            </w:pPr>
            <w:r>
              <w:rPr>
                <w:rFonts w:cstheme="minorHAnsi"/>
              </w:rPr>
              <w:t>R14</w:t>
            </w:r>
          </w:p>
        </w:tc>
        <w:tc>
          <w:tcPr>
            <w:tcW w:w="38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B7B8FC" w14:textId="1A52C118" w:rsidR="001D757E" w:rsidRPr="00C0762E" w:rsidRDefault="00192713" w:rsidP="00C0762E">
            <w:pPr>
              <w:rPr>
                <w:rFonts w:cstheme="minorHAnsi"/>
              </w:rPr>
            </w:pPr>
            <w:r>
              <w:rPr>
                <w:rFonts w:cstheme="minorHAnsi"/>
              </w:rPr>
              <w:t>Krav</w:t>
            </w:r>
            <w:r w:rsidR="00636FEC">
              <w:rPr>
                <w:rFonts w:cstheme="minorHAnsi"/>
              </w:rPr>
              <w:t>lista</w:t>
            </w:r>
          </w:p>
        </w:tc>
        <w:tc>
          <w:tcPr>
            <w:tcW w:w="43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4077A3" w14:textId="1FB72E9F" w:rsidR="00784781" w:rsidRDefault="00784781" w:rsidP="00784781">
            <w:hyperlink r:id="rId23" w:history="1">
              <w:r w:rsidRPr="00963284">
                <w:rPr>
                  <w:rStyle w:val="Hyperlnk"/>
                </w:rPr>
                <w:t>https://ineraab.sharepoint.com/:x:/r/sites/UtomlnsfaktureringExpertgrupp/Delade%20dokument/General/Dokumentation/F%C3%B6r%C</w:t>
              </w:r>
              <w:r w:rsidRPr="00963284">
                <w:rPr>
                  <w:rStyle w:val="Hyperlnk"/>
                </w:rPr>
                <w:lastRenderedPageBreak/>
                <w:t>3%A4ndringsarbete/Krav%20-%20dokumentation/Krav%20FinancialBillingClaim%20v.1.1.xlsx?d=wd93e932c521b49d981e7848dab27de03&amp;csf=1&amp;web=1&amp;e=t6arNG</w:t>
              </w:r>
            </w:hyperlink>
          </w:p>
        </w:tc>
      </w:tr>
    </w:tbl>
    <w:p w14:paraId="47EA9301" w14:textId="0D167B49" w:rsidR="00297CE9" w:rsidRDefault="00297CE9">
      <w:r>
        <w:lastRenderedPageBreak/>
        <w:br w:type="page"/>
      </w:r>
    </w:p>
    <w:p w14:paraId="3E8A1DF2" w14:textId="6CA1A2BA" w:rsidR="00297CE9" w:rsidRPr="009B71CF" w:rsidRDefault="00297CE9" w:rsidP="004A720A">
      <w:pPr>
        <w:pStyle w:val="Numreradrubrik1"/>
        <w:rPr>
          <w:lang w:val="sv-SE"/>
        </w:rPr>
      </w:pPr>
      <w:bookmarkStart w:id="0" w:name="_Toc203981240"/>
      <w:bookmarkStart w:id="1" w:name="_Toc121211204"/>
      <w:r w:rsidRPr="009B71CF">
        <w:rPr>
          <w:lang w:val="sv-SE"/>
        </w:rPr>
        <w:lastRenderedPageBreak/>
        <w:t>Inledning</w:t>
      </w:r>
      <w:bookmarkEnd w:id="0"/>
      <w:r w:rsidRPr="009B71CF">
        <w:rPr>
          <w:lang w:val="sv-SE"/>
        </w:rPr>
        <w:t xml:space="preserve"> </w:t>
      </w:r>
      <w:bookmarkEnd w:id="1"/>
    </w:p>
    <w:p w14:paraId="46A96EFC" w14:textId="7DFAB081" w:rsidR="00681BFA" w:rsidRDefault="00681BFA" w:rsidP="00681BFA">
      <w:r w:rsidRPr="001F5862">
        <w:t>Informationsspecifikationen för</w:t>
      </w:r>
      <w:r>
        <w:t xml:space="preserve"> domänen </w:t>
      </w:r>
      <w:r w:rsidRPr="001F5862">
        <w:t>Utomlänsfakturering</w:t>
      </w:r>
      <w:r>
        <w:t xml:space="preserve">, </w:t>
      </w:r>
      <w:proofErr w:type="gramStart"/>
      <w:r>
        <w:t>financial:billing</w:t>
      </w:r>
      <w:proofErr w:type="gramEnd"/>
      <w:r>
        <w:t>:claim,</w:t>
      </w:r>
      <w:r w:rsidRPr="001F5862">
        <w:t xml:space="preserve"> beskriver den information som ett fakturaunderlag behöver innehålla för att göra det möjligt för regioner att skicka fakturaunderlag till andra regioner på ett enhetligt och standardiserat sätt. Fakturaunderlaget innehåller patientuppgifter och uppgifter kring den vård patienten har fått och kopplas ihop med den faktura som skickas.</w:t>
      </w:r>
      <w:r>
        <w:t xml:space="preserve"> </w:t>
      </w:r>
    </w:p>
    <w:p w14:paraId="0D886389" w14:textId="657C3271" w:rsidR="00297CE9" w:rsidRPr="009B71CF" w:rsidRDefault="00297CE9" w:rsidP="004A720A">
      <w:pPr>
        <w:pStyle w:val="Numreradrubrik1"/>
        <w:rPr>
          <w:lang w:val="sv-SE"/>
        </w:rPr>
      </w:pPr>
      <w:bookmarkStart w:id="2" w:name="_Toc449170160"/>
      <w:bookmarkStart w:id="3" w:name="_Toc121211205"/>
      <w:bookmarkStart w:id="4" w:name="_Toc203981241"/>
      <w:r w:rsidRPr="009B71CF">
        <w:rPr>
          <w:lang w:val="sv-SE"/>
        </w:rPr>
        <w:t>Informationssäkerhet</w:t>
      </w:r>
      <w:bookmarkEnd w:id="2"/>
      <w:bookmarkEnd w:id="3"/>
      <w:bookmarkEnd w:id="4"/>
      <w:r w:rsidRPr="009B71CF">
        <w:rPr>
          <w:lang w:val="sv-SE"/>
        </w:rPr>
        <w:t xml:space="preserve"> </w:t>
      </w:r>
    </w:p>
    <w:p w14:paraId="445F2655" w14:textId="77C48265" w:rsidR="00297CE9" w:rsidRPr="003C7A0B" w:rsidRDefault="00297CE9" w:rsidP="00297CE9">
      <w:r w:rsidRPr="003C7A0B">
        <w:t xml:space="preserve">I det här avsnittet beskrivs olika informationssäkerhetsrelaterade aspekter på den information som </w:t>
      </w:r>
      <w:r>
        <w:t>informationsmodellen</w:t>
      </w:r>
      <w:r w:rsidRPr="003C7A0B">
        <w:t xml:space="preserve"> beskriver</w:t>
      </w:r>
      <w:r w:rsidR="0024006A">
        <w:t xml:space="preserve"> och på hur den</w:t>
      </w:r>
      <w:r w:rsidR="00111A07">
        <w:t>na information ska</w:t>
      </w:r>
      <w:r w:rsidR="0024006A">
        <w:t xml:space="preserve"> hanteras</w:t>
      </w:r>
      <w:r w:rsidR="00111A07">
        <w:t xml:space="preserve">. </w:t>
      </w:r>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544"/>
        <w:gridCol w:w="5546"/>
      </w:tblGrid>
      <w:tr w:rsidR="00297CE9" w:rsidRPr="0066768F" w14:paraId="4900FCAA" w14:textId="77777777" w:rsidTr="62B378BD">
        <w:trPr>
          <w:trHeight w:val="19"/>
        </w:trPr>
        <w:tc>
          <w:tcPr>
            <w:tcW w:w="9090" w:type="dxa"/>
            <w:gridSpan w:val="2"/>
            <w:shd w:val="clear" w:color="auto" w:fill="A33662" w:themeFill="accent1"/>
          </w:tcPr>
          <w:p w14:paraId="13DE0F63" w14:textId="0DAC00D1" w:rsidR="00297CE9" w:rsidRPr="0066768F" w:rsidRDefault="00297CE9" w:rsidP="0019186E">
            <w:pPr>
              <w:pStyle w:val="Tabellrubrik"/>
            </w:pPr>
            <w:r w:rsidRPr="00AC71C3">
              <w:rPr>
                <w:sz w:val="16"/>
                <w:szCs w:val="18"/>
              </w:rPr>
              <w:t>Beskrivning av informationen</w:t>
            </w:r>
          </w:p>
        </w:tc>
      </w:tr>
      <w:tr w:rsidR="00297CE9" w:rsidRPr="0066768F" w14:paraId="12366410" w14:textId="77777777" w:rsidTr="006C2EA3">
        <w:trPr>
          <w:trHeight w:val="525"/>
        </w:trPr>
        <w:tc>
          <w:tcPr>
            <w:tcW w:w="3544" w:type="dxa"/>
            <w:tcBorders>
              <w:bottom w:val="single" w:sz="4" w:space="0" w:color="A33662" w:themeColor="accent1"/>
              <w:right w:val="single" w:sz="24" w:space="0" w:color="FFFFFF" w:themeColor="background1"/>
            </w:tcBorders>
          </w:tcPr>
          <w:p w14:paraId="63E9B4D5" w14:textId="77777777" w:rsidR="00297CE9" w:rsidRPr="00505A63" w:rsidRDefault="00297CE9" w:rsidP="00AC71C3">
            <w:r w:rsidRPr="00505A63">
              <w:t>Översiktlig beskrivning av informationen</w:t>
            </w:r>
          </w:p>
          <w:p w14:paraId="3A1C6C45" w14:textId="347E149E" w:rsidR="00297CE9" w:rsidRPr="0066768F" w:rsidRDefault="00297CE9" w:rsidP="00AC71C3"/>
        </w:tc>
        <w:tc>
          <w:tcPr>
            <w:tcW w:w="5546" w:type="dxa"/>
            <w:tcBorders>
              <w:left w:val="single" w:sz="24" w:space="0" w:color="FFFFFF" w:themeColor="background1"/>
              <w:bottom w:val="single" w:sz="4" w:space="0" w:color="A33662" w:themeColor="accent1"/>
              <w:right w:val="single" w:sz="24" w:space="0" w:color="FFFFFF" w:themeColor="background1"/>
            </w:tcBorders>
          </w:tcPr>
          <w:p w14:paraId="6A2C5EAA" w14:textId="1A098655" w:rsidR="006C2EA3" w:rsidRPr="006C2EA3" w:rsidRDefault="006C2EA3" w:rsidP="006C2EA3">
            <w:pPr>
              <w:pStyle w:val="SoSTabelltext"/>
              <w:rPr>
                <w:rFonts w:asciiTheme="minorHAnsi" w:hAnsiTheme="minorHAnsi" w:cstheme="minorHAnsi"/>
                <w:sz w:val="20"/>
                <w:szCs w:val="20"/>
              </w:rPr>
            </w:pPr>
            <w:r w:rsidRPr="006C2EA3">
              <w:rPr>
                <w:rFonts w:asciiTheme="minorHAnsi" w:hAnsiTheme="minorHAnsi" w:cstheme="minorHAnsi"/>
                <w:sz w:val="20"/>
                <w:szCs w:val="20"/>
              </w:rPr>
              <w:t>Informationen som hanteras vid utomlänsfakturering är patientbundna uppgifter kring erhållen vård i anna</w:t>
            </w:r>
            <w:r w:rsidR="000C701D">
              <w:rPr>
                <w:rFonts w:asciiTheme="minorHAnsi" w:hAnsiTheme="minorHAnsi" w:cstheme="minorHAnsi"/>
                <w:sz w:val="20"/>
                <w:szCs w:val="20"/>
              </w:rPr>
              <w:t>n</w:t>
            </w:r>
            <w:r w:rsidRPr="006C2EA3">
              <w:rPr>
                <w:rFonts w:asciiTheme="minorHAnsi" w:hAnsiTheme="minorHAnsi" w:cstheme="minorHAnsi"/>
                <w:sz w:val="20"/>
                <w:szCs w:val="20"/>
              </w:rPr>
              <w:t xml:space="preserve"> </w:t>
            </w:r>
            <w:r w:rsidR="000C701D">
              <w:rPr>
                <w:rFonts w:asciiTheme="minorHAnsi" w:hAnsiTheme="minorHAnsi" w:cstheme="minorHAnsi"/>
                <w:sz w:val="20"/>
                <w:szCs w:val="20"/>
              </w:rPr>
              <w:t>region</w:t>
            </w:r>
            <w:r w:rsidRPr="006C2EA3">
              <w:rPr>
                <w:rFonts w:asciiTheme="minorHAnsi" w:hAnsiTheme="minorHAnsi" w:cstheme="minorHAnsi"/>
                <w:sz w:val="20"/>
                <w:szCs w:val="20"/>
              </w:rPr>
              <w:t xml:space="preserve"> än hem</w:t>
            </w:r>
            <w:r w:rsidR="000C701D">
              <w:rPr>
                <w:rFonts w:asciiTheme="minorHAnsi" w:hAnsiTheme="minorHAnsi" w:cstheme="minorHAnsi"/>
                <w:sz w:val="20"/>
                <w:szCs w:val="20"/>
              </w:rPr>
              <w:t>regionen</w:t>
            </w:r>
            <w:r w:rsidRPr="006C2EA3">
              <w:rPr>
                <w:rFonts w:asciiTheme="minorHAnsi" w:hAnsiTheme="minorHAnsi" w:cstheme="minorHAnsi"/>
                <w:sz w:val="20"/>
                <w:szCs w:val="20"/>
              </w:rPr>
              <w:t xml:space="preserve">. Uppgifterna inkluderar även personuppgifter och dessa vidarebefordras mellan säljande </w:t>
            </w:r>
            <w:r w:rsidR="000C701D">
              <w:rPr>
                <w:rFonts w:asciiTheme="minorHAnsi" w:hAnsiTheme="minorHAnsi" w:cstheme="minorHAnsi"/>
                <w:sz w:val="20"/>
                <w:szCs w:val="20"/>
              </w:rPr>
              <w:t>region</w:t>
            </w:r>
            <w:r w:rsidRPr="006C2EA3">
              <w:rPr>
                <w:rFonts w:asciiTheme="minorHAnsi" w:hAnsiTheme="minorHAnsi" w:cstheme="minorHAnsi"/>
                <w:sz w:val="20"/>
                <w:szCs w:val="20"/>
              </w:rPr>
              <w:t xml:space="preserve"> / vårdgivande </w:t>
            </w:r>
            <w:r w:rsidR="000C701D">
              <w:rPr>
                <w:rFonts w:asciiTheme="minorHAnsi" w:hAnsiTheme="minorHAnsi" w:cstheme="minorHAnsi"/>
                <w:sz w:val="20"/>
                <w:szCs w:val="20"/>
              </w:rPr>
              <w:t>region</w:t>
            </w:r>
            <w:r w:rsidRPr="006C2EA3">
              <w:rPr>
                <w:rFonts w:asciiTheme="minorHAnsi" w:hAnsiTheme="minorHAnsi" w:cstheme="minorHAnsi"/>
                <w:sz w:val="20"/>
                <w:szCs w:val="20"/>
              </w:rPr>
              <w:t xml:space="preserve"> och köpande </w:t>
            </w:r>
            <w:r w:rsidR="000C701D">
              <w:rPr>
                <w:rFonts w:asciiTheme="minorHAnsi" w:hAnsiTheme="minorHAnsi" w:cstheme="minorHAnsi"/>
                <w:sz w:val="20"/>
                <w:szCs w:val="20"/>
              </w:rPr>
              <w:t>region</w:t>
            </w:r>
            <w:r w:rsidRPr="006C2EA3">
              <w:rPr>
                <w:rFonts w:asciiTheme="minorHAnsi" w:hAnsiTheme="minorHAnsi" w:cstheme="minorHAnsi"/>
                <w:sz w:val="20"/>
                <w:szCs w:val="20"/>
              </w:rPr>
              <w:t xml:space="preserve"> / hem</w:t>
            </w:r>
            <w:r w:rsidR="000C701D">
              <w:rPr>
                <w:rFonts w:asciiTheme="minorHAnsi" w:hAnsiTheme="minorHAnsi" w:cstheme="minorHAnsi"/>
                <w:sz w:val="20"/>
                <w:szCs w:val="20"/>
              </w:rPr>
              <w:t>region</w:t>
            </w:r>
            <w:r w:rsidRPr="006C2EA3">
              <w:rPr>
                <w:rFonts w:asciiTheme="minorHAnsi" w:hAnsiTheme="minorHAnsi" w:cstheme="minorHAnsi"/>
                <w:sz w:val="20"/>
                <w:szCs w:val="20"/>
              </w:rPr>
              <w:t xml:space="preserve"> vid fakturering av vårdkostnad. Sjukvårdshuvudmännen (köpande och säljande </w:t>
            </w:r>
            <w:r w:rsidR="000C701D">
              <w:rPr>
                <w:rFonts w:asciiTheme="minorHAnsi" w:hAnsiTheme="minorHAnsi" w:cstheme="minorHAnsi"/>
                <w:sz w:val="20"/>
                <w:szCs w:val="20"/>
              </w:rPr>
              <w:t>region</w:t>
            </w:r>
            <w:r w:rsidRPr="006C2EA3">
              <w:rPr>
                <w:rFonts w:asciiTheme="minorHAnsi" w:hAnsiTheme="minorHAnsi" w:cstheme="minorHAnsi"/>
                <w:sz w:val="20"/>
                <w:szCs w:val="20"/>
              </w:rPr>
              <w:t xml:space="preserve">) är de som tillgängliggör personuppgifter och som enligt lag är ansvariga för de uppgifter som behandlas. </w:t>
            </w:r>
          </w:p>
          <w:p w14:paraId="43389D43" w14:textId="77777777" w:rsidR="006C2EA3" w:rsidRPr="006C2EA3" w:rsidRDefault="006C2EA3" w:rsidP="006C2EA3">
            <w:pPr>
              <w:pStyle w:val="SoSTabelltext"/>
              <w:rPr>
                <w:rFonts w:asciiTheme="minorHAnsi" w:hAnsiTheme="minorHAnsi" w:cstheme="minorHAnsi"/>
                <w:sz w:val="20"/>
                <w:szCs w:val="20"/>
              </w:rPr>
            </w:pPr>
          </w:p>
          <w:p w14:paraId="6DF5F6B1" w14:textId="77777777" w:rsidR="006C2EA3" w:rsidRPr="006C2EA3" w:rsidRDefault="006C2EA3" w:rsidP="006C2EA3">
            <w:pPr>
              <w:pStyle w:val="SoSTabelltext"/>
              <w:rPr>
                <w:rFonts w:asciiTheme="minorHAnsi" w:hAnsiTheme="minorHAnsi" w:cstheme="minorHAnsi"/>
                <w:sz w:val="20"/>
                <w:szCs w:val="20"/>
              </w:rPr>
            </w:pPr>
            <w:r w:rsidRPr="006C2EA3">
              <w:rPr>
                <w:rFonts w:asciiTheme="minorHAnsi" w:hAnsiTheme="minorHAnsi" w:cstheme="minorHAnsi"/>
                <w:sz w:val="20"/>
                <w:szCs w:val="20"/>
              </w:rPr>
              <w:t xml:space="preserve">Eftersom uppgifterna är i sjukvårdshuvudmannens förvar, och ska användas för individnära patientadministration, är patientdatalagen tillämplig vid behandling av person- och patientuppgifter när den används för ändamålet hälso- och sjukvård. Även offentlighets- och sekretesslagens bestämmelser är tillämpliga vid hantering av vissa personuppgifter i Tjänsten. Se vidare under Lagrum. </w:t>
            </w:r>
          </w:p>
          <w:p w14:paraId="1005DEF6" w14:textId="7EC38045" w:rsidR="006C2EA3" w:rsidRPr="006C2EA3" w:rsidRDefault="006C2EA3" w:rsidP="006C2EA3">
            <w:pPr>
              <w:pStyle w:val="SoSTabelltext"/>
              <w:rPr>
                <w:rFonts w:asciiTheme="minorHAnsi" w:hAnsiTheme="minorHAnsi" w:cstheme="minorHAnsi"/>
                <w:sz w:val="20"/>
                <w:szCs w:val="20"/>
              </w:rPr>
            </w:pPr>
            <w:r w:rsidRPr="006C2EA3">
              <w:rPr>
                <w:rFonts w:asciiTheme="minorHAnsi" w:hAnsiTheme="minorHAnsi" w:cstheme="minorHAnsi"/>
                <w:sz w:val="20"/>
                <w:szCs w:val="20"/>
              </w:rPr>
              <w:t>Sjukvårdshuvudmännen fattar beslut om utlämnande av uppgifter till annan som efterfrågar Sjukvårdshuvudmännens uppgifter om viss individ. Det gäller för ändamålet tillhandahållande av faktureringsunderlag vid fakturering av vårdkostnad till patientens hem</w:t>
            </w:r>
            <w:r w:rsidR="000C701D">
              <w:rPr>
                <w:rFonts w:asciiTheme="minorHAnsi" w:hAnsiTheme="minorHAnsi" w:cstheme="minorHAnsi"/>
                <w:sz w:val="20"/>
                <w:szCs w:val="20"/>
              </w:rPr>
              <w:t>region</w:t>
            </w:r>
            <w:r w:rsidRPr="006C2EA3">
              <w:rPr>
                <w:rFonts w:asciiTheme="minorHAnsi" w:hAnsiTheme="minorHAnsi" w:cstheme="minorHAnsi"/>
                <w:sz w:val="20"/>
                <w:szCs w:val="20"/>
              </w:rPr>
              <w:t xml:space="preserve">. </w:t>
            </w:r>
          </w:p>
          <w:p w14:paraId="6F72626A" w14:textId="4C47442E" w:rsidR="00297CE9" w:rsidRPr="00AC71C3" w:rsidRDefault="006C2EA3" w:rsidP="006C2EA3">
            <w:pPr>
              <w:rPr>
                <w:color w:val="098394"/>
                <w:szCs w:val="16"/>
              </w:rPr>
            </w:pPr>
            <w:r w:rsidRPr="006C2EA3">
              <w:rPr>
                <w:rFonts w:cstheme="minorHAnsi"/>
              </w:rPr>
              <w:t>Se även Underlag för informationssäkerhet [R4].</w:t>
            </w:r>
          </w:p>
        </w:tc>
      </w:tr>
      <w:tr w:rsidR="00297CE9" w:rsidRPr="0066768F" w14:paraId="38ECC404" w14:textId="77777777" w:rsidTr="006C2EA3">
        <w:trPr>
          <w:trHeight w:val="512"/>
        </w:trPr>
        <w:tc>
          <w:tcPr>
            <w:tcW w:w="3544" w:type="dxa"/>
            <w:tcBorders>
              <w:top w:val="single" w:sz="4" w:space="0" w:color="A33662" w:themeColor="accent1"/>
              <w:bottom w:val="single" w:sz="4" w:space="0" w:color="A33662" w:themeColor="accent1"/>
              <w:right w:val="single" w:sz="24" w:space="0" w:color="FFFFFF" w:themeColor="background1"/>
            </w:tcBorders>
          </w:tcPr>
          <w:p w14:paraId="159038FC" w14:textId="77777777" w:rsidR="00297CE9" w:rsidRPr="00505A63" w:rsidRDefault="00297CE9" w:rsidP="00AC71C3">
            <w:r w:rsidRPr="00505A63">
              <w:t>Innehåller informationen personuppgifter?</w:t>
            </w:r>
          </w:p>
          <w:p w14:paraId="3E007F7C" w14:textId="31549977" w:rsidR="00297CE9" w:rsidRPr="0066768F" w:rsidRDefault="00297CE9" w:rsidP="00AC71C3"/>
        </w:tc>
        <w:tc>
          <w:tcPr>
            <w:tcW w:w="554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A1314A" w14:textId="6E7FF1E8" w:rsidR="00297CE9" w:rsidRPr="00AC71C3" w:rsidRDefault="006C2EA3" w:rsidP="62B378BD">
            <w:pPr>
              <w:rPr>
                <w:color w:val="098394"/>
              </w:rPr>
            </w:pPr>
            <w:r w:rsidRPr="001F5862">
              <w:t>Ja, personidentitet (personnummer, samordningsnummer) eller patientidentitet (reservnummer)</w:t>
            </w:r>
          </w:p>
        </w:tc>
      </w:tr>
      <w:tr w:rsidR="00297CE9" w:rsidRPr="0066768F" w14:paraId="75A95CAB" w14:textId="77777777" w:rsidTr="006C2EA3">
        <w:trPr>
          <w:trHeight w:val="262"/>
        </w:trPr>
        <w:tc>
          <w:tcPr>
            <w:tcW w:w="3544" w:type="dxa"/>
            <w:tcBorders>
              <w:top w:val="single" w:sz="4" w:space="0" w:color="A33662" w:themeColor="accent1"/>
              <w:bottom w:val="single" w:sz="4" w:space="0" w:color="A33662" w:themeColor="accent1"/>
              <w:right w:val="single" w:sz="24" w:space="0" w:color="FFFFFF" w:themeColor="background1"/>
            </w:tcBorders>
          </w:tcPr>
          <w:p w14:paraId="14A2038C" w14:textId="77777777" w:rsidR="00297CE9" w:rsidRPr="00505A63" w:rsidRDefault="00297CE9" w:rsidP="00AC71C3">
            <w:r w:rsidRPr="00505A63">
              <w:lastRenderedPageBreak/>
              <w:t>Innehåller informationen känsliga personuppgifter, exempelvis patientuppgifter?</w:t>
            </w:r>
          </w:p>
          <w:p w14:paraId="28EBB6D1" w14:textId="1DE5D17A" w:rsidR="00297CE9" w:rsidRPr="0066768F" w:rsidRDefault="00297CE9" w:rsidP="00AC71C3"/>
        </w:tc>
        <w:tc>
          <w:tcPr>
            <w:tcW w:w="554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D13349" w14:textId="41CF7001" w:rsidR="00297CE9" w:rsidRPr="00AC71C3" w:rsidRDefault="006C2EA3" w:rsidP="00AC71C3">
            <w:pPr>
              <w:rPr>
                <w:color w:val="098394"/>
                <w:szCs w:val="16"/>
              </w:rPr>
            </w:pPr>
            <w:r w:rsidRPr="001F5862">
              <w:t>Ja, information om patientens erhållna vård (inklusive diagnos och åtgärd).</w:t>
            </w:r>
          </w:p>
        </w:tc>
      </w:tr>
      <w:tr w:rsidR="006C2EA3" w:rsidRPr="0066768F" w14:paraId="268CB1B2" w14:textId="77777777" w:rsidTr="006C2EA3">
        <w:trPr>
          <w:trHeight w:val="512"/>
        </w:trPr>
        <w:tc>
          <w:tcPr>
            <w:tcW w:w="3544" w:type="dxa"/>
            <w:tcBorders>
              <w:top w:val="single" w:sz="4" w:space="0" w:color="A33662" w:themeColor="accent1"/>
              <w:bottom w:val="single" w:sz="4" w:space="0" w:color="A33662" w:themeColor="accent1"/>
              <w:right w:val="single" w:sz="24" w:space="0" w:color="FFFFFF" w:themeColor="background1"/>
            </w:tcBorders>
          </w:tcPr>
          <w:p w14:paraId="44088F6A" w14:textId="7037375F" w:rsidR="006C2EA3" w:rsidRPr="0066768F" w:rsidRDefault="006C2EA3" w:rsidP="006C2EA3">
            <w:r w:rsidRPr="00505A63">
              <w:t>Finns informationsmängder som kräver särskilt hantering och hur ska den ske?</w:t>
            </w:r>
          </w:p>
        </w:tc>
        <w:tc>
          <w:tcPr>
            <w:tcW w:w="554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72B4BF" w14:textId="647C3EA8" w:rsidR="006C2EA3" w:rsidRPr="00AC71C3" w:rsidRDefault="006C2EA3" w:rsidP="006C2EA3">
            <w:pPr>
              <w:rPr>
                <w:color w:val="098394"/>
                <w:szCs w:val="16"/>
              </w:rPr>
            </w:pPr>
            <w:r w:rsidRPr="001F5862">
              <w:t>Personer med skyddad identitet hanteras enligt särskild policy, se Regelverk för digital Utomlänsfakturering [R11].</w:t>
            </w:r>
          </w:p>
        </w:tc>
      </w:tr>
    </w:tbl>
    <w:p w14:paraId="328464E7" w14:textId="3C430744" w:rsidR="00297CE9" w:rsidRDefault="00297CE9" w:rsidP="00297CE9"/>
    <w:p w14:paraId="727A8BF3" w14:textId="6257D7B8" w:rsidR="00AC71C3" w:rsidRDefault="00AC71C3" w:rsidP="00297CE9"/>
    <w:p w14:paraId="5EFBA427" w14:textId="77777777" w:rsidR="00AC71C3" w:rsidRPr="00B076DA" w:rsidRDefault="00AC71C3" w:rsidP="00297CE9"/>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6768F" w14:paraId="6D2746D3" w14:textId="77777777" w:rsidTr="0019186E">
        <w:trPr>
          <w:trHeight w:val="19"/>
        </w:trPr>
        <w:tc>
          <w:tcPr>
            <w:tcW w:w="9090" w:type="dxa"/>
            <w:gridSpan w:val="2"/>
            <w:shd w:val="clear" w:color="auto" w:fill="A33662" w:themeFill="accent1"/>
          </w:tcPr>
          <w:p w14:paraId="0C106CB6" w14:textId="2FF563F6" w:rsidR="00AC71C3" w:rsidRPr="0066768F" w:rsidRDefault="00AC71C3" w:rsidP="0019186E">
            <w:pPr>
              <w:pStyle w:val="Tabellrubrik"/>
            </w:pPr>
            <w:r>
              <w:rPr>
                <w:sz w:val="16"/>
                <w:szCs w:val="18"/>
              </w:rPr>
              <w:t>Informationsansvar</w:t>
            </w:r>
          </w:p>
        </w:tc>
      </w:tr>
      <w:tr w:rsidR="00AC71C3" w:rsidRPr="0066768F" w14:paraId="3768B6A9" w14:textId="77777777" w:rsidTr="0019186E">
        <w:trPr>
          <w:trHeight w:val="525"/>
        </w:trPr>
        <w:tc>
          <w:tcPr>
            <w:tcW w:w="3828" w:type="dxa"/>
            <w:tcBorders>
              <w:bottom w:val="single" w:sz="4" w:space="0" w:color="A33662" w:themeColor="accent1"/>
              <w:right w:val="single" w:sz="24" w:space="0" w:color="FFFFFF" w:themeColor="background1"/>
            </w:tcBorders>
          </w:tcPr>
          <w:p w14:paraId="03D9FC13" w14:textId="09865628" w:rsidR="00AC71C3" w:rsidRPr="0066768F" w:rsidRDefault="00AC71C3" w:rsidP="00AC71C3">
            <w:r w:rsidRPr="00FD7054">
              <w:t>Vem är personuppgiftsansvarig (ägare) till informationen?</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5CA81634" w14:textId="68404EB9" w:rsidR="00AC71C3" w:rsidRPr="00AC71C3" w:rsidRDefault="006C2EA3" w:rsidP="00AC71C3">
            <w:pPr>
              <w:rPr>
                <w:rFonts w:cstheme="minorHAnsi"/>
                <w:color w:val="098394"/>
                <w:szCs w:val="16"/>
              </w:rPr>
            </w:pPr>
            <w:r w:rsidRPr="001F5862">
              <w:t xml:space="preserve">Säljande </w:t>
            </w:r>
            <w:r>
              <w:t>region</w:t>
            </w:r>
            <w:r w:rsidRPr="001F5862">
              <w:t xml:space="preserve"> är personuppgiftsansvarig för den information som utlämnas och köpande </w:t>
            </w:r>
            <w:r>
              <w:t>region</w:t>
            </w:r>
            <w:r w:rsidRPr="001F5862">
              <w:t xml:space="preserve"> blir personuppgiftsansvarig för den utlämnade kopian som tas emot.</w:t>
            </w:r>
          </w:p>
        </w:tc>
      </w:tr>
    </w:tbl>
    <w:p w14:paraId="081618CB" w14:textId="0BA7E506" w:rsidR="004E1B5F" w:rsidRDefault="004E1B5F"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6768F" w14:paraId="0C548492" w14:textId="77777777" w:rsidTr="62B378BD">
        <w:trPr>
          <w:trHeight w:val="19"/>
        </w:trPr>
        <w:tc>
          <w:tcPr>
            <w:tcW w:w="9090" w:type="dxa"/>
            <w:gridSpan w:val="2"/>
            <w:shd w:val="clear" w:color="auto" w:fill="A33662" w:themeFill="accent1"/>
          </w:tcPr>
          <w:p w14:paraId="6AC46B47" w14:textId="620EE311" w:rsidR="00AC71C3" w:rsidRPr="0066768F" w:rsidRDefault="00AC71C3" w:rsidP="0019186E">
            <w:pPr>
              <w:pStyle w:val="Tabellrubrik"/>
            </w:pPr>
            <w:r>
              <w:rPr>
                <w:sz w:val="16"/>
                <w:szCs w:val="18"/>
              </w:rPr>
              <w:t>Lagrum</w:t>
            </w:r>
          </w:p>
        </w:tc>
      </w:tr>
      <w:tr w:rsidR="00AC71C3" w:rsidRPr="0066768F" w14:paraId="049984A2" w14:textId="77777777" w:rsidTr="62B378BD">
        <w:trPr>
          <w:trHeight w:val="525"/>
        </w:trPr>
        <w:tc>
          <w:tcPr>
            <w:tcW w:w="3828" w:type="dxa"/>
            <w:tcBorders>
              <w:bottom w:val="single" w:sz="4" w:space="0" w:color="A33662" w:themeColor="accent1"/>
              <w:right w:val="single" w:sz="24" w:space="0" w:color="FFFFFF" w:themeColor="background1"/>
            </w:tcBorders>
          </w:tcPr>
          <w:p w14:paraId="2BED59CB" w14:textId="15328489" w:rsidR="00AC71C3" w:rsidRPr="0066768F" w:rsidRDefault="00AC71C3" w:rsidP="0019186E">
            <w:r w:rsidRPr="00505A63">
              <w:t>Har en juridisk analys/rättsutredning gjorts?</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4B9A96D7" w14:textId="2B16E19C" w:rsidR="00AC71C3" w:rsidRPr="00AC71C3" w:rsidRDefault="006C2EA3" w:rsidP="00AC71C3">
            <w:pPr>
              <w:rPr>
                <w:color w:val="098394"/>
                <w:szCs w:val="16"/>
              </w:rPr>
            </w:pPr>
            <w:r w:rsidRPr="001F5862">
              <w:t xml:space="preserve">Ja, i förstudien ”Kommunikationslösning utomregional fakturering” [R3]. </w:t>
            </w:r>
            <w:r>
              <w:t xml:space="preserve"> Bilaga ”PM Uppgiftsutlämnande vid landstings fakturering utomlänsvård” [R5].</w:t>
            </w:r>
          </w:p>
        </w:tc>
      </w:tr>
      <w:tr w:rsidR="00AC71C3" w:rsidRPr="0066768F" w14:paraId="68FE288C"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65B1C664" w14:textId="52188620" w:rsidR="00AC71C3" w:rsidRPr="0066768F" w:rsidRDefault="00AC71C3" w:rsidP="0019186E">
            <w:r w:rsidRPr="00505A63">
              <w:t xml:space="preserve">Vilka lagrum reglerar hur informationen får hanteras </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2C5599" w14:textId="77777777" w:rsidR="006C2EA3" w:rsidRPr="006C2EA3" w:rsidRDefault="006C2EA3" w:rsidP="006C2EA3">
            <w:pPr>
              <w:rPr>
                <w:szCs w:val="16"/>
              </w:rPr>
            </w:pPr>
            <w:r w:rsidRPr="006C2EA3">
              <w:rPr>
                <w:szCs w:val="16"/>
              </w:rPr>
              <w:t xml:space="preserve">Patientdatalagen (PDL) </w:t>
            </w:r>
          </w:p>
          <w:p w14:paraId="5BDCAF50" w14:textId="77777777" w:rsidR="006C2EA3" w:rsidRPr="006C2EA3" w:rsidRDefault="006C2EA3" w:rsidP="006C2EA3">
            <w:pPr>
              <w:rPr>
                <w:szCs w:val="16"/>
              </w:rPr>
            </w:pPr>
            <w:r w:rsidRPr="006C2EA3">
              <w:rPr>
                <w:szCs w:val="16"/>
              </w:rPr>
              <w:t xml:space="preserve">Personuppgiftslagen (PUL) </w:t>
            </w:r>
          </w:p>
          <w:p w14:paraId="7014CCB5" w14:textId="3C3E7D02" w:rsidR="00AC71C3" w:rsidRPr="00AC71C3" w:rsidRDefault="006C2EA3" w:rsidP="006C2EA3">
            <w:pPr>
              <w:rPr>
                <w:color w:val="098394"/>
                <w:szCs w:val="16"/>
              </w:rPr>
            </w:pPr>
            <w:r w:rsidRPr="006C2EA3">
              <w:rPr>
                <w:szCs w:val="16"/>
              </w:rPr>
              <w:t>Offentlighets- och sekretesslagen (OSL)</w:t>
            </w:r>
          </w:p>
        </w:tc>
      </w:tr>
      <w:tr w:rsidR="00AC71C3" w:rsidRPr="0066768F" w14:paraId="576165B4" w14:textId="77777777" w:rsidTr="62B378BD">
        <w:trPr>
          <w:trHeight w:val="262"/>
        </w:trPr>
        <w:tc>
          <w:tcPr>
            <w:tcW w:w="3828" w:type="dxa"/>
            <w:tcBorders>
              <w:top w:val="single" w:sz="4" w:space="0" w:color="A33662" w:themeColor="accent1"/>
              <w:bottom w:val="single" w:sz="4" w:space="0" w:color="A33662" w:themeColor="accent1"/>
              <w:right w:val="single" w:sz="24" w:space="0" w:color="FFFFFF" w:themeColor="background1"/>
            </w:tcBorders>
          </w:tcPr>
          <w:p w14:paraId="6B435F8E" w14:textId="4F7C4FE2" w:rsidR="00AC71C3" w:rsidRPr="0066768F" w:rsidRDefault="00AC71C3" w:rsidP="0019186E">
            <w:r w:rsidRPr="00505A63">
              <w:t>Vilka specifika lagkrav har identifierats?</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73DE79" w14:textId="166A5D0A" w:rsidR="006C2EA3" w:rsidRPr="006C2EA3" w:rsidRDefault="006C2EA3" w:rsidP="006C2EA3">
            <w:pPr>
              <w:pStyle w:val="SoSTabelltext"/>
              <w:rPr>
                <w:rFonts w:asciiTheme="minorHAnsi" w:hAnsiTheme="minorHAnsi" w:cstheme="minorHAnsi"/>
                <w:color w:val="auto"/>
                <w:sz w:val="20"/>
                <w:szCs w:val="20"/>
              </w:rPr>
            </w:pPr>
            <w:r w:rsidRPr="006C2EA3">
              <w:rPr>
                <w:rFonts w:asciiTheme="minorHAnsi" w:hAnsiTheme="minorHAnsi" w:cstheme="minorHAnsi"/>
                <w:color w:val="auto"/>
                <w:sz w:val="20"/>
                <w:szCs w:val="20"/>
              </w:rPr>
              <w:t xml:space="preserve">Av 25 kap. 11 § 5 p OSL följer att uppgifter får lämnas från en kommunal eller </w:t>
            </w:r>
            <w:r w:rsidR="002E478E">
              <w:rPr>
                <w:rFonts w:asciiTheme="minorHAnsi" w:hAnsiTheme="minorHAnsi" w:cstheme="minorHAnsi"/>
                <w:color w:val="auto"/>
                <w:sz w:val="20"/>
                <w:szCs w:val="20"/>
              </w:rPr>
              <w:t>regional</w:t>
            </w:r>
            <w:r w:rsidRPr="006C2EA3">
              <w:rPr>
                <w:rFonts w:asciiTheme="minorHAnsi" w:hAnsiTheme="minorHAnsi" w:cstheme="minorHAnsi"/>
                <w:color w:val="auto"/>
                <w:sz w:val="20"/>
                <w:szCs w:val="20"/>
              </w:rPr>
              <w:t xml:space="preserve"> myndighet som bedriver hälso- och sjukvård till en annan sådan myndighet för forskning, framställning av statistik eller administration. Sekretess gäller dock för en uppgift, om det kan antas att den enskilde eller någon närstående till den enskilde lider men om uppgiften röjs. Regeln innebär alltså att man ska tillämpa ett rakt skaderekvisit vid sekretessprövningen. Det innebär en presumtion för att uppgiften får lämnas ut.   </w:t>
            </w:r>
          </w:p>
          <w:p w14:paraId="612AD3D9" w14:textId="2383B9FB" w:rsidR="006C2EA3" w:rsidRPr="006C2EA3" w:rsidRDefault="000C701D" w:rsidP="006C2EA3">
            <w:pPr>
              <w:pStyle w:val="SoSTabelltext"/>
              <w:rPr>
                <w:rFonts w:asciiTheme="minorHAnsi" w:hAnsiTheme="minorHAnsi" w:cstheme="minorHAnsi"/>
                <w:color w:val="auto"/>
                <w:sz w:val="20"/>
                <w:szCs w:val="20"/>
              </w:rPr>
            </w:pPr>
            <w:r>
              <w:rPr>
                <w:rFonts w:asciiTheme="minorHAnsi" w:hAnsiTheme="minorHAnsi" w:cstheme="minorHAnsi"/>
                <w:color w:val="auto"/>
                <w:sz w:val="20"/>
                <w:szCs w:val="20"/>
              </w:rPr>
              <w:t>En region</w:t>
            </w:r>
            <w:r w:rsidR="006C2EA3" w:rsidRPr="006C2EA3">
              <w:rPr>
                <w:rFonts w:asciiTheme="minorHAnsi" w:hAnsiTheme="minorHAnsi" w:cstheme="minorHAnsi"/>
                <w:color w:val="auto"/>
                <w:sz w:val="20"/>
                <w:szCs w:val="20"/>
              </w:rPr>
              <w:t xml:space="preserve"> får med stöd av gällande rätt samt efter en </w:t>
            </w:r>
            <w:proofErr w:type="spellStart"/>
            <w:r w:rsidR="006C2EA3" w:rsidRPr="006C2EA3">
              <w:rPr>
                <w:rFonts w:asciiTheme="minorHAnsi" w:hAnsiTheme="minorHAnsi" w:cstheme="minorHAnsi"/>
                <w:color w:val="auto"/>
                <w:sz w:val="20"/>
                <w:szCs w:val="20"/>
              </w:rPr>
              <w:t>menprövning</w:t>
            </w:r>
            <w:proofErr w:type="spellEnd"/>
            <w:r w:rsidR="006C2EA3" w:rsidRPr="006C2EA3">
              <w:rPr>
                <w:rFonts w:asciiTheme="minorHAnsi" w:hAnsiTheme="minorHAnsi" w:cstheme="minorHAnsi"/>
                <w:color w:val="auto"/>
                <w:sz w:val="20"/>
                <w:szCs w:val="20"/>
              </w:rPr>
              <w:t xml:space="preserve"> lämna ut individrelaterade uppgifter om enskilda patienter för administrativa ändamål, i detta fall fakturaunderlag som avser utomlänsvård.  </w:t>
            </w:r>
          </w:p>
          <w:p w14:paraId="430E0A77" w14:textId="68A5D623" w:rsidR="006C2EA3" w:rsidRPr="006C2EA3" w:rsidRDefault="006C2EA3" w:rsidP="006C2EA3">
            <w:pPr>
              <w:pStyle w:val="SoSTabelltext"/>
              <w:rPr>
                <w:rFonts w:asciiTheme="minorHAnsi" w:hAnsiTheme="minorHAnsi" w:cstheme="minorHAnsi"/>
                <w:color w:val="auto"/>
                <w:sz w:val="20"/>
                <w:szCs w:val="20"/>
              </w:rPr>
            </w:pPr>
            <w:r w:rsidRPr="006C2EA3">
              <w:rPr>
                <w:rFonts w:asciiTheme="minorHAnsi" w:hAnsiTheme="minorHAnsi" w:cstheme="minorHAnsi"/>
                <w:color w:val="auto"/>
                <w:sz w:val="20"/>
                <w:szCs w:val="20"/>
              </w:rPr>
              <w:t xml:space="preserve">Det erinras dock att varje nämnd inom </w:t>
            </w:r>
            <w:r w:rsidR="000C701D">
              <w:rPr>
                <w:rFonts w:asciiTheme="minorHAnsi" w:hAnsiTheme="minorHAnsi" w:cstheme="minorHAnsi"/>
                <w:color w:val="auto"/>
                <w:sz w:val="20"/>
                <w:szCs w:val="20"/>
              </w:rPr>
              <w:t>en region</w:t>
            </w:r>
            <w:r w:rsidRPr="006C2EA3">
              <w:rPr>
                <w:rFonts w:asciiTheme="minorHAnsi" w:hAnsiTheme="minorHAnsi" w:cstheme="minorHAnsi"/>
                <w:color w:val="auto"/>
                <w:sz w:val="20"/>
                <w:szCs w:val="20"/>
              </w:rPr>
              <w:t xml:space="preserve"> självständigt prövar om förutsättningarna för att röja patientuppgifter med stöd av den sekretessbrytande bestämmelsen i 25 kap. 11 § 5 p. eller någon annan </w:t>
            </w:r>
            <w:r w:rsidRPr="006C2EA3">
              <w:rPr>
                <w:rFonts w:asciiTheme="minorHAnsi" w:hAnsiTheme="minorHAnsi" w:cstheme="minorHAnsi"/>
                <w:color w:val="auto"/>
                <w:sz w:val="20"/>
                <w:szCs w:val="20"/>
              </w:rPr>
              <w:lastRenderedPageBreak/>
              <w:t xml:space="preserve">sekretessbrytande bestämmelse är för handen vid fakturering till </w:t>
            </w:r>
            <w:r w:rsidR="000C701D">
              <w:rPr>
                <w:rFonts w:asciiTheme="minorHAnsi" w:hAnsiTheme="minorHAnsi" w:cstheme="minorHAnsi"/>
                <w:color w:val="auto"/>
                <w:sz w:val="20"/>
                <w:szCs w:val="20"/>
              </w:rPr>
              <w:t>en annan region</w:t>
            </w:r>
            <w:r w:rsidRPr="006C2EA3">
              <w:rPr>
                <w:rFonts w:asciiTheme="minorHAnsi" w:hAnsiTheme="minorHAnsi" w:cstheme="minorHAnsi"/>
                <w:color w:val="auto"/>
                <w:sz w:val="20"/>
                <w:szCs w:val="20"/>
              </w:rPr>
              <w:t xml:space="preserve"> för utomlänsvård.   </w:t>
            </w:r>
          </w:p>
          <w:p w14:paraId="5E6EAFF6" w14:textId="0CB460E2" w:rsidR="00AC71C3" w:rsidRPr="00AC71C3" w:rsidRDefault="006C2EA3" w:rsidP="006C2EA3">
            <w:pPr>
              <w:rPr>
                <w:color w:val="098394"/>
                <w:szCs w:val="16"/>
              </w:rPr>
            </w:pPr>
            <w:r w:rsidRPr="006C2EA3">
              <w:rPr>
                <w:rFonts w:cstheme="minorHAnsi"/>
              </w:rPr>
              <w:t xml:space="preserve">Prövningen ska göras med hänsyn </w:t>
            </w:r>
            <w:proofErr w:type="gramStart"/>
            <w:r w:rsidRPr="006C2EA3">
              <w:rPr>
                <w:rFonts w:cstheme="minorHAnsi"/>
              </w:rPr>
              <w:t>bl.a.</w:t>
            </w:r>
            <w:proofErr w:type="gramEnd"/>
            <w:r w:rsidRPr="006C2EA3">
              <w:rPr>
                <w:rFonts w:cstheme="minorHAnsi"/>
              </w:rPr>
              <w:t xml:space="preserve"> till uppgifternas art, det sekretesskydd uppgifterna kommer att få hos mottagaren samt den tekniska utformningen av informationssystemet (behörighetskontroll </w:t>
            </w:r>
            <w:proofErr w:type="gramStart"/>
            <w:r w:rsidRPr="006C2EA3">
              <w:rPr>
                <w:rFonts w:cstheme="minorHAnsi"/>
              </w:rPr>
              <w:t>m.m.</w:t>
            </w:r>
            <w:proofErr w:type="gramEnd"/>
            <w:r w:rsidRPr="006C2EA3">
              <w:rPr>
                <w:rFonts w:cstheme="minorHAnsi"/>
              </w:rPr>
              <w:t>).</w:t>
            </w:r>
          </w:p>
        </w:tc>
      </w:tr>
    </w:tbl>
    <w:p w14:paraId="4309D1DA" w14:textId="51AEBA2F" w:rsidR="00AC71C3"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6768F" w14:paraId="72B3D797" w14:textId="77777777" w:rsidTr="0019186E">
        <w:trPr>
          <w:trHeight w:val="19"/>
        </w:trPr>
        <w:tc>
          <w:tcPr>
            <w:tcW w:w="9090" w:type="dxa"/>
            <w:gridSpan w:val="2"/>
            <w:shd w:val="clear" w:color="auto" w:fill="A33662" w:themeFill="accent1"/>
          </w:tcPr>
          <w:p w14:paraId="4F89C0BC" w14:textId="3E1AC507" w:rsidR="00AC71C3" w:rsidRPr="00974389" w:rsidRDefault="00AC71C3" w:rsidP="0019186E">
            <w:pPr>
              <w:pStyle w:val="Tabellrubrik"/>
            </w:pPr>
            <w:r w:rsidRPr="00974389">
              <w:rPr>
                <w:sz w:val="16"/>
                <w:szCs w:val="18"/>
              </w:rPr>
              <w:t>Informationsflöde</w:t>
            </w:r>
          </w:p>
        </w:tc>
      </w:tr>
      <w:tr w:rsidR="00AC71C3" w:rsidRPr="0066768F" w14:paraId="79CC5179" w14:textId="77777777" w:rsidTr="0019186E">
        <w:trPr>
          <w:trHeight w:val="525"/>
        </w:trPr>
        <w:tc>
          <w:tcPr>
            <w:tcW w:w="3828" w:type="dxa"/>
            <w:tcBorders>
              <w:bottom w:val="single" w:sz="4" w:space="0" w:color="A33662" w:themeColor="accent1"/>
              <w:right w:val="single" w:sz="24" w:space="0" w:color="FFFFFF" w:themeColor="background1"/>
            </w:tcBorders>
          </w:tcPr>
          <w:p w14:paraId="7862C040" w14:textId="44CDCDDE" w:rsidR="00AC71C3" w:rsidRPr="00974389" w:rsidRDefault="00AC71C3" w:rsidP="0019186E">
            <w:r w:rsidRPr="00974389">
              <w:t>Hur/mellan vilka parter kommer informationen att flöda?</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7F7655F3" w14:textId="1E2C6DD3" w:rsidR="00AC71C3" w:rsidRPr="00974389" w:rsidRDefault="006C2EA3" w:rsidP="0019186E">
            <w:pPr>
              <w:rPr>
                <w:color w:val="098394"/>
                <w:szCs w:val="16"/>
              </w:rPr>
            </w:pPr>
            <w:r w:rsidRPr="001F5862">
              <w:t xml:space="preserve">Mellan sjukvårdshuvudmän: säljande och köpande </w:t>
            </w:r>
            <w:r w:rsidR="00EF3E59">
              <w:t>region</w:t>
            </w:r>
            <w:r w:rsidRPr="001F5862">
              <w:t xml:space="preserve">. Säljande </w:t>
            </w:r>
            <w:r w:rsidR="00EF3E59">
              <w:t>region</w:t>
            </w:r>
            <w:r w:rsidRPr="001F5862">
              <w:t xml:space="preserve"> skickar information om patientens personuppgifter och uppgifter relaterad till erhållen vård till köpande </w:t>
            </w:r>
            <w:r w:rsidR="00EF3E59">
              <w:t>region</w:t>
            </w:r>
            <w:r w:rsidRPr="001F5862">
              <w:t xml:space="preserve"> (patientens hem</w:t>
            </w:r>
            <w:r w:rsidR="00EF3E59">
              <w:t>region</w:t>
            </w:r>
            <w:r w:rsidRPr="001F5862">
              <w:t>).</w:t>
            </w:r>
          </w:p>
        </w:tc>
      </w:tr>
      <w:tr w:rsidR="00EF3E59" w:rsidRPr="0066768F" w14:paraId="42A626FC"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2E5E7516" w14:textId="6FDAB2C2" w:rsidR="00EF3E59" w:rsidRPr="00974389" w:rsidRDefault="00EF3E59" w:rsidP="00EF3E59">
            <w:r w:rsidRPr="00974389">
              <w:t>Hanteras överföring av uppgifter (utlämnande), direktåtkomst (sammanhållen journalföring) och/eller individens direktåtkomst?</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BE96A5" w14:textId="3BEB9025" w:rsidR="00EF3E59" w:rsidRPr="00974389" w:rsidRDefault="00EF3E59" w:rsidP="00EF3E59">
            <w:pPr>
              <w:rPr>
                <w:color w:val="098394"/>
                <w:szCs w:val="16"/>
              </w:rPr>
            </w:pPr>
            <w:r w:rsidRPr="001F5862">
              <w:t xml:space="preserve">Utlämnande från säljande </w:t>
            </w:r>
            <w:r>
              <w:t>region</w:t>
            </w:r>
            <w:r w:rsidRPr="001F5862">
              <w:t xml:space="preserve"> / vård</w:t>
            </w:r>
            <w:r>
              <w:t>region</w:t>
            </w:r>
            <w:r w:rsidRPr="001F5862">
              <w:t xml:space="preserve"> till köpande </w:t>
            </w:r>
            <w:r>
              <w:t>region</w:t>
            </w:r>
            <w:r w:rsidRPr="001F5862">
              <w:t xml:space="preserve"> / hem</w:t>
            </w:r>
            <w:r>
              <w:t>region</w:t>
            </w:r>
            <w:r w:rsidRPr="001F5862">
              <w:t>.</w:t>
            </w:r>
          </w:p>
        </w:tc>
      </w:tr>
    </w:tbl>
    <w:p w14:paraId="3729896C" w14:textId="70A09819" w:rsidR="00AC71C3"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6768F" w14:paraId="02332406" w14:textId="77777777" w:rsidTr="0019186E">
        <w:trPr>
          <w:trHeight w:val="19"/>
        </w:trPr>
        <w:tc>
          <w:tcPr>
            <w:tcW w:w="9090" w:type="dxa"/>
            <w:gridSpan w:val="2"/>
            <w:shd w:val="clear" w:color="auto" w:fill="A33662" w:themeFill="accent1"/>
          </w:tcPr>
          <w:p w14:paraId="4FC2E0B3" w14:textId="09DAE7A7" w:rsidR="00AC71C3" w:rsidRPr="0066768F" w:rsidRDefault="00AC71C3" w:rsidP="0019186E">
            <w:pPr>
              <w:pStyle w:val="Tabellrubrik"/>
            </w:pPr>
            <w:r w:rsidRPr="00AC71C3">
              <w:rPr>
                <w:sz w:val="16"/>
                <w:szCs w:val="18"/>
              </w:rPr>
              <w:t>Spårbarhet, tillgänglighet och arkivering</w:t>
            </w:r>
          </w:p>
        </w:tc>
      </w:tr>
      <w:tr w:rsidR="00AC71C3" w:rsidRPr="0066768F" w14:paraId="54886F20" w14:textId="77777777" w:rsidTr="0019186E">
        <w:trPr>
          <w:trHeight w:val="525"/>
        </w:trPr>
        <w:tc>
          <w:tcPr>
            <w:tcW w:w="3828" w:type="dxa"/>
            <w:tcBorders>
              <w:bottom w:val="single" w:sz="4" w:space="0" w:color="A33662" w:themeColor="accent1"/>
              <w:right w:val="single" w:sz="24" w:space="0" w:color="FFFFFF" w:themeColor="background1"/>
            </w:tcBorders>
          </w:tcPr>
          <w:p w14:paraId="4073A161" w14:textId="77777777" w:rsidR="00AC71C3" w:rsidRPr="00505A63" w:rsidRDefault="00AC71C3" w:rsidP="00AC71C3">
            <w:r w:rsidRPr="00505A63">
              <w:t>Vilka krav finns på spårbarhet (loggning)?</w:t>
            </w:r>
          </w:p>
          <w:p w14:paraId="7EF9AA5B" w14:textId="53BACDBD" w:rsidR="00AC71C3" w:rsidRPr="0066768F" w:rsidRDefault="00AC71C3" w:rsidP="00AC71C3"/>
        </w:tc>
        <w:tc>
          <w:tcPr>
            <w:tcW w:w="5262" w:type="dxa"/>
            <w:tcBorders>
              <w:left w:val="single" w:sz="24" w:space="0" w:color="FFFFFF" w:themeColor="background1"/>
              <w:bottom w:val="single" w:sz="4" w:space="0" w:color="A33662" w:themeColor="accent1"/>
              <w:right w:val="single" w:sz="24" w:space="0" w:color="FFFFFF" w:themeColor="background1"/>
            </w:tcBorders>
          </w:tcPr>
          <w:p w14:paraId="4150D1AB" w14:textId="706EF410" w:rsidR="00AC71C3" w:rsidRPr="00AC71C3" w:rsidRDefault="00EF3E59" w:rsidP="00AC71C3">
            <w:pPr>
              <w:rPr>
                <w:color w:val="098394"/>
                <w:szCs w:val="16"/>
              </w:rPr>
            </w:pPr>
            <w:r w:rsidRPr="001F5862">
              <w:t xml:space="preserve">Hanteras internt inom respektive </w:t>
            </w:r>
            <w:r>
              <w:t>region</w:t>
            </w:r>
            <w:r w:rsidRPr="001F5862">
              <w:t xml:space="preserve"> och beskrivs ej inom domänen. Se även RIV Tekniska anvisningar.</w:t>
            </w:r>
          </w:p>
        </w:tc>
      </w:tr>
      <w:tr w:rsidR="00AC71C3" w:rsidRPr="0066768F" w14:paraId="59879481"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111C0EF2" w14:textId="5950F9A3" w:rsidR="00AC71C3" w:rsidRPr="0066768F" w:rsidRDefault="00AC71C3" w:rsidP="00AC71C3">
            <w:r w:rsidRPr="00505A63">
              <w:t>Finns det uttalade krav från verksamheten gällande tillgänglighet?</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76181A" w14:textId="3ABB848A" w:rsidR="00AC71C3" w:rsidRPr="00AC71C3" w:rsidRDefault="00EF3E59" w:rsidP="00AC71C3">
            <w:pPr>
              <w:rPr>
                <w:color w:val="098394"/>
                <w:szCs w:val="16"/>
              </w:rPr>
            </w:pPr>
            <w:r w:rsidRPr="001F5862">
              <w:t>Hög tillgänglighet krävs för att möjliggöra fakturering.</w:t>
            </w:r>
          </w:p>
        </w:tc>
      </w:tr>
      <w:tr w:rsidR="00AC71C3" w:rsidRPr="0066768F" w14:paraId="50FA9078"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7FE280C1" w14:textId="0AEE3A02" w:rsidR="00AC71C3" w:rsidRPr="00505A63" w:rsidRDefault="00AC71C3" w:rsidP="00AC71C3">
            <w:r w:rsidRPr="00505A63">
              <w:t>Finns krav på arkivering?</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725A2F" w14:textId="743B8F5D" w:rsidR="00AC71C3" w:rsidRPr="00EF3E59" w:rsidRDefault="00EF3E59" w:rsidP="00AC71C3">
            <w:pPr>
              <w:rPr>
                <w:rStyle w:val="Diskretbetoning"/>
                <w:i w:val="0"/>
                <w:iCs w:val="0"/>
                <w:color w:val="098394"/>
                <w:szCs w:val="16"/>
              </w:rPr>
            </w:pPr>
            <w:r w:rsidRPr="00EF3E59">
              <w:rPr>
                <w:rStyle w:val="Diskretbetoning"/>
                <w:i w:val="0"/>
                <w:iCs w:val="0"/>
                <w:szCs w:val="16"/>
              </w:rPr>
              <w:t>Filerna måste lagras i 10 år eftersom det är räkenskapsmaterial. Se Lag (1997:614) om kommunal redovisning, kapitel 2, paragraf 11.</w:t>
            </w:r>
          </w:p>
        </w:tc>
      </w:tr>
    </w:tbl>
    <w:p w14:paraId="5BF7E2C1" w14:textId="535159E3" w:rsidR="00AC71C3"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6768F" w14:paraId="7649189B" w14:textId="77777777" w:rsidTr="62B378BD">
        <w:trPr>
          <w:trHeight w:val="19"/>
        </w:trPr>
        <w:tc>
          <w:tcPr>
            <w:tcW w:w="9090" w:type="dxa"/>
            <w:gridSpan w:val="2"/>
            <w:shd w:val="clear" w:color="auto" w:fill="A33662" w:themeFill="accent1"/>
          </w:tcPr>
          <w:p w14:paraId="4F11BB3E" w14:textId="7E5D1619" w:rsidR="00AC71C3" w:rsidRPr="0066768F" w:rsidRDefault="00AC71C3" w:rsidP="0019186E">
            <w:pPr>
              <w:pStyle w:val="Tabellrubrik"/>
            </w:pPr>
            <w:r w:rsidRPr="00AC71C3">
              <w:rPr>
                <w:sz w:val="16"/>
                <w:szCs w:val="18"/>
              </w:rPr>
              <w:t>Krav på den som konsumerar informationen</w:t>
            </w:r>
          </w:p>
        </w:tc>
      </w:tr>
      <w:tr w:rsidR="00AC71C3" w:rsidRPr="0066768F" w14:paraId="3AE54C53" w14:textId="77777777" w:rsidTr="62B378BD">
        <w:trPr>
          <w:trHeight w:val="525"/>
        </w:trPr>
        <w:tc>
          <w:tcPr>
            <w:tcW w:w="3828" w:type="dxa"/>
            <w:tcBorders>
              <w:bottom w:val="single" w:sz="4" w:space="0" w:color="A33662" w:themeColor="accent1"/>
              <w:right w:val="single" w:sz="24" w:space="0" w:color="FFFFFF" w:themeColor="background1"/>
            </w:tcBorders>
          </w:tcPr>
          <w:p w14:paraId="13245E3E" w14:textId="09F41CF7" w:rsidR="00AC71C3" w:rsidRPr="0066768F" w:rsidRDefault="00AC71C3" w:rsidP="0019186E">
            <w:r w:rsidRPr="00505A63">
              <w:t>Vilka åtgärder krävs av den part som ansluter till tjänsten i egenskap av informationskonsument?</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754032AF" w14:textId="3725FD2C" w:rsidR="00AC71C3" w:rsidRPr="00AC71C3" w:rsidRDefault="00EF3E59" w:rsidP="4383F454">
            <w:pPr>
              <w:rPr>
                <w:color w:val="098394"/>
              </w:rPr>
            </w:pPr>
            <w:r w:rsidRPr="001F5862">
              <w:t>Följsamhet till RIV Tekniska anvisningar.</w:t>
            </w:r>
          </w:p>
        </w:tc>
      </w:tr>
    </w:tbl>
    <w:p w14:paraId="72F228BC" w14:textId="15868C78" w:rsidR="00AC71C3"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6768F" w14:paraId="5CB5C6D2" w14:textId="77777777" w:rsidTr="0019186E">
        <w:trPr>
          <w:trHeight w:val="19"/>
        </w:trPr>
        <w:tc>
          <w:tcPr>
            <w:tcW w:w="9090" w:type="dxa"/>
            <w:gridSpan w:val="2"/>
            <w:shd w:val="clear" w:color="auto" w:fill="A33662" w:themeFill="accent1"/>
          </w:tcPr>
          <w:p w14:paraId="34207859" w14:textId="70E513A1" w:rsidR="00AC71C3" w:rsidRPr="0066768F" w:rsidRDefault="00AC71C3" w:rsidP="0019186E">
            <w:pPr>
              <w:pStyle w:val="Tabellrubrik"/>
            </w:pPr>
            <w:r w:rsidRPr="00AC71C3">
              <w:rPr>
                <w:sz w:val="16"/>
                <w:szCs w:val="18"/>
              </w:rPr>
              <w:t>Krav på den som producerar informationen</w:t>
            </w:r>
          </w:p>
        </w:tc>
      </w:tr>
      <w:tr w:rsidR="00AC71C3" w:rsidRPr="0066768F" w14:paraId="56CB6E4A" w14:textId="77777777" w:rsidTr="0019186E">
        <w:trPr>
          <w:trHeight w:val="525"/>
        </w:trPr>
        <w:tc>
          <w:tcPr>
            <w:tcW w:w="3828" w:type="dxa"/>
            <w:tcBorders>
              <w:bottom w:val="single" w:sz="4" w:space="0" w:color="A33662" w:themeColor="accent1"/>
              <w:right w:val="single" w:sz="24" w:space="0" w:color="FFFFFF" w:themeColor="background1"/>
            </w:tcBorders>
          </w:tcPr>
          <w:p w14:paraId="449953FC" w14:textId="4A8D3785" w:rsidR="00AC71C3" w:rsidRPr="0066768F" w:rsidRDefault="00AC71C3" w:rsidP="0019186E">
            <w:r w:rsidRPr="00505A63">
              <w:t>Vilka åtgärder krävs av den part som ansluter till tjänsten i e</w:t>
            </w:r>
            <w:r>
              <w:t>genskap av informationsproducent</w:t>
            </w:r>
            <w:r w:rsidRPr="00505A63">
              <w:t>?</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53A0B1A2" w14:textId="28B30E03" w:rsidR="00AC71C3" w:rsidRPr="00EF3E59" w:rsidRDefault="00EF3E59" w:rsidP="00AC71C3">
            <w:pPr>
              <w:rPr>
                <w:i/>
                <w:iCs/>
                <w:color w:val="098394"/>
                <w:szCs w:val="16"/>
              </w:rPr>
            </w:pPr>
            <w:r w:rsidRPr="00EF3E59">
              <w:rPr>
                <w:rStyle w:val="Diskretbetoning"/>
                <w:i w:val="0"/>
                <w:iCs w:val="0"/>
              </w:rPr>
              <w:t>NA</w:t>
            </w:r>
          </w:p>
        </w:tc>
      </w:tr>
    </w:tbl>
    <w:p w14:paraId="65C7915D" w14:textId="2DD06B25" w:rsidR="00AC71C3" w:rsidRDefault="00AC71C3" w:rsidP="004E1B5F"/>
    <w:p w14:paraId="57E8D584" w14:textId="6D87CE17" w:rsidR="00AC71C3" w:rsidRPr="009B71CF" w:rsidRDefault="00AC71C3" w:rsidP="004A720A">
      <w:pPr>
        <w:pStyle w:val="Numreradrubrik1"/>
        <w:rPr>
          <w:lang w:val="sv-SE"/>
        </w:rPr>
      </w:pPr>
      <w:bookmarkStart w:id="5" w:name="_Toc121211206"/>
      <w:bookmarkStart w:id="6" w:name="_Toc203981242"/>
      <w:r w:rsidRPr="009B71CF">
        <w:rPr>
          <w:lang w:val="sv-SE"/>
        </w:rPr>
        <w:lastRenderedPageBreak/>
        <w:t>Referensmodellsförteckning</w:t>
      </w:r>
      <w:bookmarkEnd w:id="5"/>
      <w:bookmarkEnd w:id="6"/>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071"/>
        <w:gridCol w:w="2536"/>
        <w:gridCol w:w="4483"/>
      </w:tblGrid>
      <w:tr w:rsidR="00AC71C3" w:rsidRPr="0066768F" w14:paraId="2D478153" w14:textId="77777777" w:rsidTr="005364E2">
        <w:trPr>
          <w:trHeight w:val="19"/>
        </w:trPr>
        <w:tc>
          <w:tcPr>
            <w:tcW w:w="2071" w:type="dxa"/>
            <w:shd w:val="clear" w:color="auto" w:fill="A33662" w:themeFill="accent1"/>
          </w:tcPr>
          <w:p w14:paraId="40CF39DE" w14:textId="513C7E20" w:rsidR="00AC71C3" w:rsidRPr="0066768F" w:rsidRDefault="00AC71C3" w:rsidP="0019186E">
            <w:pPr>
              <w:pStyle w:val="Tabellrubrik"/>
            </w:pPr>
            <w:r>
              <w:t>Referensmodell</w:t>
            </w:r>
          </w:p>
        </w:tc>
        <w:tc>
          <w:tcPr>
            <w:tcW w:w="2536" w:type="dxa"/>
            <w:shd w:val="clear" w:color="auto" w:fill="A33662" w:themeFill="accent1"/>
          </w:tcPr>
          <w:p w14:paraId="68EBC433" w14:textId="429A98A6" w:rsidR="00AC71C3" w:rsidRPr="0066768F" w:rsidRDefault="00AC71C3" w:rsidP="0019186E">
            <w:pPr>
              <w:pStyle w:val="Tabellrubrik"/>
            </w:pPr>
            <w:r>
              <w:t>Version</w:t>
            </w:r>
          </w:p>
        </w:tc>
        <w:tc>
          <w:tcPr>
            <w:tcW w:w="4483" w:type="dxa"/>
            <w:shd w:val="clear" w:color="auto" w:fill="A33662" w:themeFill="accent1"/>
          </w:tcPr>
          <w:p w14:paraId="37D2CE77" w14:textId="5BB83835" w:rsidR="00AC71C3" w:rsidRPr="0066768F" w:rsidRDefault="00AC71C3" w:rsidP="0019186E">
            <w:pPr>
              <w:pStyle w:val="Tabellrubrik"/>
            </w:pPr>
            <w:r>
              <w:t>Färg + färgkod</w:t>
            </w:r>
          </w:p>
        </w:tc>
      </w:tr>
      <w:tr w:rsidR="005364E2" w:rsidRPr="00AC71C3" w14:paraId="6E181FF1" w14:textId="77777777" w:rsidTr="005364E2">
        <w:trPr>
          <w:trHeight w:val="525"/>
        </w:trPr>
        <w:tc>
          <w:tcPr>
            <w:tcW w:w="2071" w:type="dxa"/>
            <w:tcBorders>
              <w:bottom w:val="single" w:sz="4" w:space="0" w:color="A33662" w:themeColor="accent1"/>
              <w:right w:val="single" w:sz="24" w:space="0" w:color="FFFFFF" w:themeColor="background1"/>
            </w:tcBorders>
          </w:tcPr>
          <w:p w14:paraId="2B391BAE" w14:textId="558DCD75" w:rsidR="005364E2" w:rsidRPr="00AC71C3" w:rsidRDefault="005364E2" w:rsidP="005364E2">
            <w:pPr>
              <w:rPr>
                <w:color w:val="098394"/>
              </w:rPr>
            </w:pPr>
            <w:r>
              <w:t>Nationell Informationsstruktur (NI)</w:t>
            </w:r>
          </w:p>
        </w:tc>
        <w:tc>
          <w:tcPr>
            <w:tcW w:w="2536" w:type="dxa"/>
            <w:tcBorders>
              <w:left w:val="single" w:sz="24" w:space="0" w:color="FFFFFF" w:themeColor="background1"/>
              <w:bottom w:val="single" w:sz="4" w:space="0" w:color="A33662" w:themeColor="accent1"/>
              <w:right w:val="single" w:sz="24" w:space="0" w:color="FFFFFF" w:themeColor="background1"/>
            </w:tcBorders>
          </w:tcPr>
          <w:p w14:paraId="48E7A379" w14:textId="3C0FEB4E" w:rsidR="005364E2" w:rsidRPr="00AC71C3" w:rsidRDefault="005364E2" w:rsidP="005364E2">
            <w:pPr>
              <w:rPr>
                <w:color w:val="098394"/>
              </w:rPr>
            </w:pPr>
            <w:r>
              <w:t>2016:1</w:t>
            </w:r>
          </w:p>
        </w:tc>
        <w:tc>
          <w:tcPr>
            <w:tcW w:w="4483" w:type="dxa"/>
            <w:tcBorders>
              <w:left w:val="single" w:sz="24" w:space="0" w:color="FFFFFF" w:themeColor="background1"/>
              <w:bottom w:val="single" w:sz="4" w:space="0" w:color="A33662" w:themeColor="accent1"/>
              <w:right w:val="single" w:sz="24" w:space="0" w:color="FFFFFF" w:themeColor="background1"/>
            </w:tcBorders>
          </w:tcPr>
          <w:p w14:paraId="79773ACF" w14:textId="5275D7AE" w:rsidR="005364E2" w:rsidRPr="00AC71C3" w:rsidRDefault="005364E2" w:rsidP="005364E2">
            <w:pPr>
              <w:rPr>
                <w:color w:val="098394"/>
              </w:rPr>
            </w:pPr>
            <w:r>
              <w:t>Ljusblå</w:t>
            </w:r>
            <w:r>
              <w:br/>
              <w:t>210/238/255</w:t>
            </w:r>
          </w:p>
        </w:tc>
      </w:tr>
      <w:tr w:rsidR="005364E2" w:rsidRPr="00AC71C3" w14:paraId="51523644" w14:textId="77777777" w:rsidTr="005364E2">
        <w:trPr>
          <w:trHeight w:val="512"/>
        </w:trPr>
        <w:tc>
          <w:tcPr>
            <w:tcW w:w="2071" w:type="dxa"/>
            <w:tcBorders>
              <w:top w:val="single" w:sz="4" w:space="0" w:color="A33662" w:themeColor="accent1"/>
              <w:bottom w:val="single" w:sz="4" w:space="0" w:color="A33662" w:themeColor="accent1"/>
              <w:right w:val="single" w:sz="24" w:space="0" w:color="FFFFFF" w:themeColor="background1"/>
            </w:tcBorders>
          </w:tcPr>
          <w:p w14:paraId="2E8E4D6C" w14:textId="6559FB23" w:rsidR="005364E2" w:rsidRPr="00AC71C3" w:rsidRDefault="005364E2" w:rsidP="005364E2">
            <w:pPr>
              <w:rPr>
                <w:color w:val="098394"/>
              </w:rPr>
            </w:pPr>
            <w:r>
              <w:t>Saknar referens</w:t>
            </w:r>
          </w:p>
        </w:tc>
        <w:tc>
          <w:tcPr>
            <w:tcW w:w="25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3CFF3A" w14:textId="4804508C" w:rsidR="005364E2" w:rsidRPr="00AC71C3" w:rsidRDefault="005364E2" w:rsidP="005364E2">
            <w:pPr>
              <w:rPr>
                <w:color w:val="098394"/>
              </w:rPr>
            </w:pPr>
            <w:r>
              <w:t>-</w:t>
            </w:r>
          </w:p>
        </w:tc>
        <w:tc>
          <w:tcPr>
            <w:tcW w:w="448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FC7CF2" w14:textId="63F8343E" w:rsidR="005364E2" w:rsidRPr="00AC71C3" w:rsidRDefault="005364E2" w:rsidP="005364E2">
            <w:pPr>
              <w:rPr>
                <w:color w:val="098394"/>
              </w:rPr>
            </w:pPr>
            <w:r>
              <w:t>Orange</w:t>
            </w:r>
            <w:r>
              <w:br/>
              <w:t>255/128/0</w:t>
            </w:r>
          </w:p>
        </w:tc>
      </w:tr>
    </w:tbl>
    <w:p w14:paraId="68EA888E" w14:textId="5DBA1523" w:rsidR="004A720A" w:rsidRDefault="00BF41DB" w:rsidP="004A720A">
      <w:pPr>
        <w:pStyle w:val="Numreradrubrik1"/>
        <w:rPr>
          <w:lang w:val="sv-SE"/>
        </w:rPr>
      </w:pPr>
      <w:bookmarkStart w:id="7" w:name="_Toc203981243"/>
      <w:bookmarkStart w:id="8" w:name="_Toc121211207"/>
      <w:bookmarkStart w:id="9" w:name="_Toc449170162"/>
      <w:r w:rsidRPr="009A1B89">
        <w:rPr>
          <w:lang w:val="sv-SE"/>
        </w:rPr>
        <w:t>Beskrivning av i</w:t>
      </w:r>
      <w:r w:rsidR="004A720A" w:rsidRPr="009A1B89">
        <w:rPr>
          <w:lang w:val="sv-SE"/>
        </w:rPr>
        <w:t>nformationens sammanhang</w:t>
      </w:r>
      <w:bookmarkEnd w:id="7"/>
      <w:r w:rsidR="004A720A" w:rsidRPr="009A1B89">
        <w:rPr>
          <w:lang w:val="sv-SE"/>
        </w:rPr>
        <w:t xml:space="preserve"> </w:t>
      </w:r>
      <w:bookmarkEnd w:id="8"/>
    </w:p>
    <w:p w14:paraId="52309ECD" w14:textId="47C07019" w:rsidR="00F507FD" w:rsidRDefault="00D65C31" w:rsidP="00D65C31">
      <w:r w:rsidRPr="001F5862">
        <w:rPr>
          <w:lang w:eastAsia="sv-SE"/>
        </w:rPr>
        <w:t xml:space="preserve">I detta </w:t>
      </w:r>
      <w:proofErr w:type="gramStart"/>
      <w:r w:rsidRPr="001F5862">
        <w:rPr>
          <w:lang w:eastAsia="sv-SE"/>
        </w:rPr>
        <w:t>kapitel visas</w:t>
      </w:r>
      <w:proofErr w:type="gramEnd"/>
      <w:r w:rsidRPr="001F5862">
        <w:rPr>
          <w:lang w:eastAsia="sv-SE"/>
        </w:rPr>
        <w:t xml:space="preserve"> några användningsfall och de arbetsflöden som är definierade för utomlänsfakturering. I kapitlet Klasser och attribut återfinns hänvisning i attributen till dessa användningsfall.</w:t>
      </w:r>
      <w:bookmarkStart w:id="10" w:name="_Toc121211210"/>
      <w:bookmarkEnd w:id="9"/>
      <w:r>
        <w:rPr>
          <w:lang w:eastAsia="sv-SE"/>
        </w:rPr>
        <w:t xml:space="preserve"> </w:t>
      </w:r>
    </w:p>
    <w:p w14:paraId="67B1DFDA" w14:textId="5812D10D" w:rsidR="00F507FD" w:rsidRDefault="00F507FD" w:rsidP="00D65C31">
      <w:pPr>
        <w:pStyle w:val="Numreradrubrik2"/>
        <w:rPr>
          <w:lang w:eastAsia="sv-SE"/>
        </w:rPr>
      </w:pPr>
      <w:bookmarkStart w:id="11" w:name="_Toc203981244"/>
      <w:bookmarkEnd w:id="10"/>
      <w:r>
        <w:rPr>
          <w:lang w:eastAsia="sv-SE"/>
        </w:rPr>
        <w:t>Användningsfall</w:t>
      </w:r>
      <w:r w:rsidR="00715AF7">
        <w:rPr>
          <w:lang w:eastAsia="sv-SE"/>
        </w:rPr>
        <w:t>smodell</w:t>
      </w:r>
      <w:bookmarkEnd w:id="11"/>
    </w:p>
    <w:p w14:paraId="6C7532EE" w14:textId="28CF170A" w:rsidR="004A720A" w:rsidRDefault="00F507FD" w:rsidP="004A720A">
      <w:pPr>
        <w:keepNext/>
      </w:pPr>
      <w:r w:rsidRPr="001F5862">
        <w:rPr>
          <w:noProof/>
          <w:lang w:val="en-GB"/>
        </w:rPr>
        <w:drawing>
          <wp:inline distT="0" distB="0" distL="0" distR="0" wp14:anchorId="2BB391DB" wp14:editId="0CE5AA95">
            <wp:extent cx="5079181" cy="4276725"/>
            <wp:effectExtent l="0" t="0" r="7620" b="0"/>
            <wp:docPr id="6" name="image.png" title="Användnings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a:blip r:embed="rId24"/>
                    <a:stretch>
                      <a:fillRect/>
                    </a:stretch>
                  </pic:blipFill>
                  <pic:spPr>
                    <a:xfrm>
                      <a:off x="0" y="0"/>
                      <a:ext cx="5083206" cy="4280114"/>
                    </a:xfrm>
                    <a:prstGeom prst="rect">
                      <a:avLst/>
                    </a:prstGeom>
                  </pic:spPr>
                </pic:pic>
              </a:graphicData>
            </a:graphic>
          </wp:inline>
        </w:drawing>
      </w:r>
    </w:p>
    <w:p w14:paraId="3010634C" w14:textId="3DFAAFBB" w:rsidR="004A720A" w:rsidRDefault="004A720A" w:rsidP="004A720A">
      <w:pPr>
        <w:pStyle w:val="Beskrivning"/>
      </w:pPr>
      <w:r w:rsidRPr="00F507FD">
        <w:t xml:space="preserve">Figur </w:t>
      </w:r>
      <w:r w:rsidR="00F507FD">
        <w:t>1</w:t>
      </w:r>
      <w:r w:rsidRPr="00F507FD">
        <w:t xml:space="preserve">. </w:t>
      </w:r>
      <w:r w:rsidR="00F507FD">
        <w:t>Användningsfall</w:t>
      </w:r>
      <w:r w:rsidR="00715AF7">
        <w:t>smodell</w:t>
      </w:r>
      <w:r w:rsidR="00D65C31">
        <w:br/>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CE4E0F" w:rsidRPr="0066768F" w14:paraId="6BC51683" w14:textId="77777777" w:rsidTr="00847BBE">
        <w:trPr>
          <w:trHeight w:val="21"/>
        </w:trPr>
        <w:tc>
          <w:tcPr>
            <w:tcW w:w="2977" w:type="dxa"/>
            <w:shd w:val="clear" w:color="auto" w:fill="A33662" w:themeFill="accent1"/>
          </w:tcPr>
          <w:p w14:paraId="0D58FC55" w14:textId="2662C18A" w:rsidR="00CE4E0F" w:rsidRPr="0066768F" w:rsidRDefault="00CE4E0F" w:rsidP="00847BBE">
            <w:pPr>
              <w:pStyle w:val="Tabellrubrik"/>
            </w:pPr>
            <w:r>
              <w:lastRenderedPageBreak/>
              <w:t>Användningsfall</w:t>
            </w:r>
          </w:p>
        </w:tc>
        <w:tc>
          <w:tcPr>
            <w:tcW w:w="5954" w:type="dxa"/>
            <w:shd w:val="clear" w:color="auto" w:fill="A33662" w:themeFill="accent1"/>
          </w:tcPr>
          <w:p w14:paraId="29D50247" w14:textId="77777777" w:rsidR="00CE4E0F" w:rsidRPr="0066768F" w:rsidRDefault="00CE4E0F" w:rsidP="00847BBE">
            <w:pPr>
              <w:pStyle w:val="Tabellrubrik"/>
            </w:pPr>
            <w:r>
              <w:t>Beskrivning</w:t>
            </w:r>
          </w:p>
        </w:tc>
      </w:tr>
      <w:tr w:rsidR="00CE4E0F" w:rsidRPr="004A720A" w14:paraId="45416825" w14:textId="77777777" w:rsidTr="00847BBE">
        <w:tc>
          <w:tcPr>
            <w:tcW w:w="2977" w:type="dxa"/>
            <w:tcBorders>
              <w:bottom w:val="single" w:sz="4" w:space="0" w:color="A33662" w:themeColor="accent1"/>
              <w:right w:val="single" w:sz="24" w:space="0" w:color="FFFFFF" w:themeColor="background1"/>
            </w:tcBorders>
          </w:tcPr>
          <w:p w14:paraId="02FD8CB1" w14:textId="1AC4C687" w:rsidR="00CE4E0F" w:rsidRPr="004A720A" w:rsidRDefault="00CE4E0F" w:rsidP="00847BBE">
            <w:pPr>
              <w:rPr>
                <w:i/>
                <w:iCs/>
                <w:color w:val="098394"/>
              </w:rPr>
            </w:pPr>
            <w:r>
              <w:t>1. Ej planerad öppen vård hos läkare på vårdcentral</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3E738DEC" w14:textId="77777777" w:rsidR="00CE4E0F" w:rsidRPr="00CE4E0F" w:rsidRDefault="00CE4E0F" w:rsidP="00CE4E0F">
            <w:pPr>
              <w:pStyle w:val="SoSTabelltext"/>
              <w:rPr>
                <w:rFonts w:asciiTheme="minorHAnsi" w:hAnsiTheme="minorHAnsi" w:cstheme="minorHAnsi"/>
                <w:sz w:val="20"/>
                <w:szCs w:val="20"/>
              </w:rPr>
            </w:pPr>
            <w:r w:rsidRPr="00CE4E0F">
              <w:rPr>
                <w:rFonts w:asciiTheme="minorHAnsi" w:hAnsiTheme="minorHAnsi" w:cstheme="minorHAnsi"/>
                <w:b/>
                <w:sz w:val="20"/>
                <w:szCs w:val="20"/>
              </w:rPr>
              <w:t>Debitering</w:t>
            </w:r>
            <w:r w:rsidRPr="00CE4E0F">
              <w:rPr>
                <w:rFonts w:asciiTheme="minorHAnsi" w:hAnsiTheme="minorHAnsi" w:cstheme="minorHAnsi"/>
                <w:sz w:val="20"/>
                <w:szCs w:val="20"/>
              </w:rPr>
              <w:t xml:space="preserve">: </w:t>
            </w:r>
          </w:p>
          <w:p w14:paraId="721868B4" w14:textId="654DBED5" w:rsidR="00CE4E0F" w:rsidRPr="00CE4E0F" w:rsidRDefault="00CE4E0F" w:rsidP="00CE4E0F">
            <w:pPr>
              <w:pStyle w:val="SoSTabelltext"/>
              <w:rPr>
                <w:rFonts w:asciiTheme="minorHAnsi" w:hAnsiTheme="minorHAnsi" w:cstheme="minorHAnsi"/>
                <w:sz w:val="20"/>
                <w:szCs w:val="20"/>
              </w:rPr>
            </w:pPr>
            <w:r>
              <w:rPr>
                <w:rFonts w:asciiTheme="minorHAnsi" w:hAnsiTheme="minorHAnsi" w:cstheme="minorHAnsi"/>
                <w:sz w:val="20"/>
                <w:szCs w:val="20"/>
              </w:rPr>
              <w:t>En region</w:t>
            </w:r>
            <w:r w:rsidRPr="00CE4E0F">
              <w:rPr>
                <w:rFonts w:asciiTheme="minorHAnsi" w:hAnsiTheme="minorHAnsi" w:cstheme="minorHAnsi"/>
                <w:sz w:val="20"/>
                <w:szCs w:val="20"/>
              </w:rPr>
              <w:t xml:space="preserve"> (vård</w:t>
            </w:r>
            <w:r>
              <w:rPr>
                <w:rFonts w:asciiTheme="minorHAnsi" w:hAnsiTheme="minorHAnsi" w:cstheme="minorHAnsi"/>
                <w:sz w:val="20"/>
                <w:szCs w:val="20"/>
              </w:rPr>
              <w:t>region</w:t>
            </w:r>
            <w:r w:rsidRPr="00CE4E0F">
              <w:rPr>
                <w:rFonts w:asciiTheme="minorHAnsi" w:hAnsiTheme="minorHAnsi" w:cstheme="minorHAnsi"/>
                <w:sz w:val="20"/>
                <w:szCs w:val="20"/>
              </w:rPr>
              <w:t xml:space="preserve">) ska debitera en patient som sökt vård inom </w:t>
            </w:r>
            <w:r>
              <w:rPr>
                <w:rFonts w:asciiTheme="minorHAnsi" w:hAnsiTheme="minorHAnsi" w:cstheme="minorHAnsi"/>
                <w:sz w:val="20"/>
                <w:szCs w:val="20"/>
              </w:rPr>
              <w:t>denna region</w:t>
            </w:r>
            <w:r w:rsidRPr="00CE4E0F">
              <w:rPr>
                <w:rFonts w:asciiTheme="minorHAnsi" w:hAnsiTheme="minorHAnsi" w:cstheme="minorHAnsi"/>
                <w:sz w:val="20"/>
                <w:szCs w:val="20"/>
              </w:rPr>
              <w:t xml:space="preserve"> men tillhör </w:t>
            </w:r>
            <w:r>
              <w:rPr>
                <w:rFonts w:asciiTheme="minorHAnsi" w:hAnsiTheme="minorHAnsi" w:cstheme="minorHAnsi"/>
                <w:sz w:val="20"/>
                <w:szCs w:val="20"/>
              </w:rPr>
              <w:t>annan region</w:t>
            </w:r>
            <w:r w:rsidRPr="00CE4E0F">
              <w:rPr>
                <w:rFonts w:asciiTheme="minorHAnsi" w:hAnsiTheme="minorHAnsi" w:cstheme="minorHAnsi"/>
                <w:sz w:val="20"/>
                <w:szCs w:val="20"/>
              </w:rPr>
              <w:t xml:space="preserve"> (hem</w:t>
            </w:r>
            <w:r>
              <w:rPr>
                <w:rFonts w:asciiTheme="minorHAnsi" w:hAnsiTheme="minorHAnsi" w:cstheme="minorHAnsi"/>
                <w:sz w:val="20"/>
                <w:szCs w:val="20"/>
              </w:rPr>
              <w:t>region</w:t>
            </w:r>
            <w:r w:rsidRPr="00CE4E0F">
              <w:rPr>
                <w:rFonts w:asciiTheme="minorHAnsi" w:hAnsiTheme="minorHAnsi" w:cstheme="minorHAnsi"/>
                <w:sz w:val="20"/>
                <w:szCs w:val="20"/>
              </w:rPr>
              <w:t xml:space="preserve">). Patienten har sökt vård som inte är planerad inom öppen vård, på en vårdcentral inom primärvården. Yrkeskod vid vårdkontakten är läkare. </w:t>
            </w:r>
            <w:r>
              <w:rPr>
                <w:rFonts w:asciiTheme="minorHAnsi" w:hAnsiTheme="minorHAnsi" w:cstheme="minorHAnsi"/>
                <w:sz w:val="20"/>
                <w:szCs w:val="20"/>
              </w:rPr>
              <w:t>Regionen</w:t>
            </w:r>
            <w:r w:rsidRPr="00CE4E0F">
              <w:rPr>
                <w:rFonts w:asciiTheme="minorHAnsi" w:hAnsiTheme="minorHAnsi" w:cstheme="minorHAnsi"/>
                <w:sz w:val="20"/>
                <w:szCs w:val="20"/>
              </w:rPr>
              <w:t xml:space="preserve"> debiterar vård enligt fastställt besökspris till de</w:t>
            </w:r>
            <w:r w:rsidR="008F3861">
              <w:rPr>
                <w:rFonts w:asciiTheme="minorHAnsi" w:hAnsiTheme="minorHAnsi" w:cstheme="minorHAnsi"/>
                <w:sz w:val="20"/>
                <w:szCs w:val="20"/>
              </w:rPr>
              <w:t>n</w:t>
            </w:r>
            <w:r w:rsidRPr="00CE4E0F">
              <w:rPr>
                <w:rFonts w:asciiTheme="minorHAnsi" w:hAnsiTheme="minorHAnsi" w:cstheme="minorHAnsi"/>
                <w:sz w:val="20"/>
                <w:szCs w:val="20"/>
              </w:rPr>
              <w:t xml:space="preserve"> berörda </w:t>
            </w:r>
            <w:r>
              <w:rPr>
                <w:rFonts w:asciiTheme="minorHAnsi" w:hAnsiTheme="minorHAnsi" w:cstheme="minorHAnsi"/>
                <w:sz w:val="20"/>
                <w:szCs w:val="20"/>
              </w:rPr>
              <w:t>regionen</w:t>
            </w:r>
            <w:r w:rsidRPr="00CE4E0F">
              <w:rPr>
                <w:rFonts w:asciiTheme="minorHAnsi" w:hAnsiTheme="minorHAnsi" w:cstheme="minorHAnsi"/>
                <w:sz w:val="20"/>
                <w:szCs w:val="20"/>
              </w:rPr>
              <w:t xml:space="preserve">. Erlagd patientavgift reducerar priset i detta exempel. Inga uppgifter om diagnoser eller åtgärder ska lämnas då vården avser primärvård. </w:t>
            </w:r>
          </w:p>
          <w:p w14:paraId="2D75B6A8" w14:textId="77777777" w:rsidR="00CE4E0F" w:rsidRPr="00CE4E0F" w:rsidRDefault="00CE4E0F" w:rsidP="00CE4E0F">
            <w:pPr>
              <w:pStyle w:val="SoSTabelltext"/>
              <w:rPr>
                <w:rFonts w:asciiTheme="minorHAnsi" w:hAnsiTheme="minorHAnsi" w:cstheme="minorHAnsi"/>
                <w:sz w:val="20"/>
                <w:szCs w:val="20"/>
              </w:rPr>
            </w:pPr>
          </w:p>
          <w:p w14:paraId="17ED08DA" w14:textId="77777777" w:rsidR="00CE4E0F" w:rsidRPr="00CE4E0F" w:rsidRDefault="00CE4E0F" w:rsidP="00CE4E0F">
            <w:pPr>
              <w:pStyle w:val="SoSTabelltext"/>
              <w:rPr>
                <w:rFonts w:asciiTheme="minorHAnsi" w:hAnsiTheme="minorHAnsi" w:cstheme="minorHAnsi"/>
                <w:sz w:val="20"/>
                <w:szCs w:val="20"/>
              </w:rPr>
            </w:pPr>
            <w:r w:rsidRPr="00CE4E0F">
              <w:rPr>
                <w:rFonts w:asciiTheme="minorHAnsi" w:hAnsiTheme="minorHAnsi" w:cstheme="minorHAnsi"/>
                <w:b/>
                <w:sz w:val="20"/>
                <w:szCs w:val="20"/>
              </w:rPr>
              <w:t>Kreditering</w:t>
            </w:r>
            <w:r w:rsidRPr="00CE4E0F">
              <w:rPr>
                <w:rFonts w:asciiTheme="minorHAnsi" w:hAnsiTheme="minorHAnsi" w:cstheme="minorHAnsi"/>
                <w:sz w:val="20"/>
                <w:szCs w:val="20"/>
              </w:rPr>
              <w:t xml:space="preserve">: </w:t>
            </w:r>
          </w:p>
          <w:p w14:paraId="540B0165" w14:textId="5B717FF3" w:rsidR="00CE4E0F" w:rsidRPr="004A720A" w:rsidRDefault="00CE4E0F" w:rsidP="00CE4E0F">
            <w:pPr>
              <w:pStyle w:val="SoSTabelltext"/>
              <w:rPr>
                <w:i/>
                <w:iCs/>
                <w:color w:val="098394"/>
              </w:rPr>
            </w:pPr>
            <w:r w:rsidRPr="00CE4E0F">
              <w:rPr>
                <w:rFonts w:asciiTheme="minorHAnsi" w:hAnsiTheme="minorHAnsi" w:cstheme="minorHAnsi"/>
                <w:sz w:val="20"/>
                <w:szCs w:val="20"/>
              </w:rPr>
              <w:t>Den debitering som gjordes var felaktig. En kreditfaktura med fakturaunderlag backar samtliga uppgifter. Ingen referens till ursprungsfakturans vårdinsats har kunnat anges. Ingen orsak till kreditering kan anges.</w:t>
            </w:r>
          </w:p>
        </w:tc>
      </w:tr>
      <w:tr w:rsidR="00CE4E0F" w:rsidRPr="004A720A" w14:paraId="2B104F4E"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794525DC" w14:textId="6D3295A2" w:rsidR="00CE4E0F" w:rsidRPr="004A720A" w:rsidRDefault="00CE4E0F" w:rsidP="00CE4E0F">
            <w:pPr>
              <w:rPr>
                <w:i/>
                <w:iCs/>
                <w:color w:val="098394"/>
              </w:rPr>
            </w:pPr>
            <w:r>
              <w:t>2. Oplanerad sluten vård, på kirurgklinik</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D4CA36" w14:textId="77777777" w:rsidR="00CE4E0F" w:rsidRPr="00CE4E0F" w:rsidRDefault="00CE4E0F" w:rsidP="00CE4E0F">
            <w:pPr>
              <w:pStyle w:val="SoSTabelltext"/>
              <w:rPr>
                <w:rFonts w:asciiTheme="minorHAnsi" w:hAnsiTheme="minorHAnsi" w:cstheme="minorHAnsi"/>
                <w:sz w:val="20"/>
                <w:szCs w:val="20"/>
              </w:rPr>
            </w:pPr>
            <w:r w:rsidRPr="00CE4E0F">
              <w:rPr>
                <w:rFonts w:asciiTheme="minorHAnsi" w:hAnsiTheme="minorHAnsi" w:cstheme="minorHAnsi"/>
                <w:b/>
                <w:sz w:val="20"/>
                <w:szCs w:val="20"/>
              </w:rPr>
              <w:t>Debitering</w:t>
            </w:r>
            <w:r w:rsidRPr="00CE4E0F">
              <w:rPr>
                <w:rFonts w:asciiTheme="minorHAnsi" w:hAnsiTheme="minorHAnsi" w:cstheme="minorHAnsi"/>
                <w:sz w:val="20"/>
                <w:szCs w:val="20"/>
              </w:rPr>
              <w:t xml:space="preserve">: </w:t>
            </w:r>
          </w:p>
          <w:p w14:paraId="785E5075" w14:textId="055F0547" w:rsidR="00CE4E0F" w:rsidRPr="00CE4E0F" w:rsidRDefault="00CE4E0F" w:rsidP="00CE4E0F">
            <w:pPr>
              <w:pStyle w:val="SoSTabelltext"/>
              <w:rPr>
                <w:rFonts w:asciiTheme="minorHAnsi" w:hAnsiTheme="minorHAnsi" w:cstheme="minorHAnsi"/>
                <w:sz w:val="20"/>
                <w:szCs w:val="20"/>
              </w:rPr>
            </w:pPr>
            <w:r w:rsidRPr="00CE4E0F">
              <w:rPr>
                <w:rFonts w:asciiTheme="minorHAnsi" w:hAnsiTheme="minorHAnsi" w:cstheme="minorHAnsi"/>
                <w:sz w:val="20"/>
                <w:szCs w:val="20"/>
              </w:rPr>
              <w:t xml:space="preserve">Samma patient som ovan har sökt ytterligare vård inom </w:t>
            </w:r>
            <w:r>
              <w:rPr>
                <w:rFonts w:asciiTheme="minorHAnsi" w:hAnsiTheme="minorHAnsi" w:cstheme="minorHAnsi"/>
                <w:sz w:val="20"/>
                <w:szCs w:val="20"/>
              </w:rPr>
              <w:t>denna region</w:t>
            </w:r>
            <w:r w:rsidRPr="00CE4E0F">
              <w:rPr>
                <w:rFonts w:asciiTheme="minorHAnsi" w:hAnsiTheme="minorHAnsi" w:cstheme="minorHAnsi"/>
                <w:sz w:val="20"/>
                <w:szCs w:val="20"/>
              </w:rPr>
              <w:t>. Patienten har sökt vård som är oplanerad inom sluten vård, somatisk specialistvård på en kirurgklinik. Patienten är utskriven och har legat inne 6 dagar för vård</w:t>
            </w:r>
            <w:r>
              <w:rPr>
                <w:rFonts w:asciiTheme="minorHAnsi" w:hAnsiTheme="minorHAnsi" w:cstheme="minorHAnsi"/>
                <w:sz w:val="20"/>
                <w:szCs w:val="20"/>
              </w:rPr>
              <w:t>. Regionen</w:t>
            </w:r>
            <w:r w:rsidRPr="00CE4E0F">
              <w:rPr>
                <w:rFonts w:asciiTheme="minorHAnsi" w:hAnsiTheme="minorHAnsi" w:cstheme="minorHAnsi"/>
                <w:sz w:val="20"/>
                <w:szCs w:val="20"/>
              </w:rPr>
              <w:t xml:space="preserve"> debiterar vård enligt fastställt pris till de</w:t>
            </w:r>
            <w:r>
              <w:rPr>
                <w:rFonts w:asciiTheme="minorHAnsi" w:hAnsiTheme="minorHAnsi" w:cstheme="minorHAnsi"/>
                <w:sz w:val="20"/>
                <w:szCs w:val="20"/>
              </w:rPr>
              <w:t>n</w:t>
            </w:r>
            <w:r w:rsidRPr="00CE4E0F">
              <w:rPr>
                <w:rFonts w:asciiTheme="minorHAnsi" w:hAnsiTheme="minorHAnsi" w:cstheme="minorHAnsi"/>
                <w:sz w:val="20"/>
                <w:szCs w:val="20"/>
              </w:rPr>
              <w:t xml:space="preserve"> berörda </w:t>
            </w:r>
            <w:r>
              <w:rPr>
                <w:rFonts w:asciiTheme="minorHAnsi" w:hAnsiTheme="minorHAnsi" w:cstheme="minorHAnsi"/>
                <w:sz w:val="20"/>
                <w:szCs w:val="20"/>
              </w:rPr>
              <w:t>regionen</w:t>
            </w:r>
            <w:r w:rsidRPr="00CE4E0F">
              <w:rPr>
                <w:rFonts w:asciiTheme="minorHAnsi" w:hAnsiTheme="minorHAnsi" w:cstheme="minorHAnsi"/>
                <w:sz w:val="20"/>
                <w:szCs w:val="20"/>
              </w:rPr>
              <w:t xml:space="preserve">. Då priset är kopplat till aktuell DRG-kod ska diagnosuppgifter och åtgärder inkluderas. </w:t>
            </w:r>
          </w:p>
          <w:p w14:paraId="55418659" w14:textId="77777777" w:rsidR="00CE4E0F" w:rsidRPr="00CE4E0F" w:rsidRDefault="00CE4E0F" w:rsidP="00CE4E0F">
            <w:pPr>
              <w:pStyle w:val="SoSTabelltext"/>
              <w:rPr>
                <w:rFonts w:asciiTheme="minorHAnsi" w:hAnsiTheme="minorHAnsi" w:cstheme="minorHAnsi"/>
                <w:sz w:val="20"/>
                <w:szCs w:val="20"/>
              </w:rPr>
            </w:pPr>
          </w:p>
          <w:p w14:paraId="4DCBE943" w14:textId="77777777" w:rsidR="00CE4E0F" w:rsidRPr="00CE4E0F" w:rsidRDefault="00CE4E0F" w:rsidP="00CE4E0F">
            <w:pPr>
              <w:pStyle w:val="SoSTabelltext"/>
              <w:rPr>
                <w:rFonts w:asciiTheme="minorHAnsi" w:hAnsiTheme="minorHAnsi" w:cstheme="minorHAnsi"/>
                <w:sz w:val="20"/>
                <w:szCs w:val="20"/>
              </w:rPr>
            </w:pPr>
            <w:r w:rsidRPr="00CE4E0F">
              <w:rPr>
                <w:rFonts w:asciiTheme="minorHAnsi" w:hAnsiTheme="minorHAnsi" w:cstheme="minorHAnsi"/>
                <w:b/>
                <w:sz w:val="20"/>
                <w:szCs w:val="20"/>
              </w:rPr>
              <w:t>Kreditering</w:t>
            </w:r>
            <w:r w:rsidRPr="00CE4E0F">
              <w:rPr>
                <w:rFonts w:asciiTheme="minorHAnsi" w:hAnsiTheme="minorHAnsi" w:cstheme="minorHAnsi"/>
                <w:sz w:val="20"/>
                <w:szCs w:val="20"/>
              </w:rPr>
              <w:t xml:space="preserve">: </w:t>
            </w:r>
          </w:p>
          <w:p w14:paraId="6CCA61A1" w14:textId="276C0EEE" w:rsidR="00CE4E0F" w:rsidRPr="00CE4E0F" w:rsidRDefault="00CE4E0F" w:rsidP="00CE4E0F">
            <w:pPr>
              <w:pStyle w:val="SoSTabelltext"/>
              <w:rPr>
                <w:rFonts w:asciiTheme="minorHAnsi" w:hAnsiTheme="minorHAnsi" w:cstheme="minorHAnsi"/>
                <w:i/>
                <w:iCs/>
                <w:color w:val="098394"/>
                <w:sz w:val="20"/>
                <w:szCs w:val="20"/>
              </w:rPr>
            </w:pPr>
            <w:r w:rsidRPr="00CE4E0F">
              <w:rPr>
                <w:rFonts w:asciiTheme="minorHAnsi" w:hAnsiTheme="minorHAnsi" w:cstheme="minorHAnsi"/>
                <w:sz w:val="20"/>
                <w:szCs w:val="20"/>
              </w:rPr>
              <w:t>Den debitering som gjordes var felaktig. En kreditfaktura med fakturaunderlag backar samtliga uppgifter. Ingen referens till ursprungsfakturans vårdinsats har kunnat anges. Ingen orsak till kreditering kan anges.</w:t>
            </w:r>
          </w:p>
        </w:tc>
      </w:tr>
      <w:tr w:rsidR="00CE4E0F" w:rsidRPr="0066768F" w14:paraId="709E9B04"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2BBF39E1" w14:textId="5B1E71E9" w:rsidR="00CE4E0F" w:rsidRPr="0066768F" w:rsidRDefault="00CE4E0F" w:rsidP="00CE4E0F">
            <w:r>
              <w:t>3. Ej planerad öppen vård hos läkare på privat vårdmottagning</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3D37E8" w14:textId="77777777" w:rsidR="00CE4E0F" w:rsidRPr="00CE4E0F" w:rsidRDefault="00CE4E0F" w:rsidP="00CE4E0F">
            <w:pPr>
              <w:pStyle w:val="SoSTabelltext"/>
              <w:rPr>
                <w:rFonts w:asciiTheme="minorHAnsi" w:hAnsiTheme="minorHAnsi" w:cstheme="minorHAnsi"/>
                <w:sz w:val="20"/>
                <w:szCs w:val="20"/>
              </w:rPr>
            </w:pPr>
            <w:r w:rsidRPr="00CE4E0F">
              <w:rPr>
                <w:rFonts w:asciiTheme="minorHAnsi" w:hAnsiTheme="minorHAnsi" w:cstheme="minorHAnsi"/>
                <w:b/>
                <w:sz w:val="20"/>
                <w:szCs w:val="20"/>
              </w:rPr>
              <w:t>Debitering</w:t>
            </w:r>
            <w:r w:rsidRPr="00CE4E0F">
              <w:rPr>
                <w:rFonts w:asciiTheme="minorHAnsi" w:hAnsiTheme="minorHAnsi" w:cstheme="minorHAnsi"/>
                <w:sz w:val="20"/>
                <w:szCs w:val="20"/>
              </w:rPr>
              <w:t xml:space="preserve">: </w:t>
            </w:r>
          </w:p>
          <w:p w14:paraId="7696A9AD" w14:textId="531C53F2" w:rsidR="00CE4E0F" w:rsidRPr="00CE4E0F" w:rsidRDefault="00CE4E0F" w:rsidP="00CE4E0F">
            <w:pPr>
              <w:pStyle w:val="SoSTabelltext"/>
              <w:rPr>
                <w:rFonts w:asciiTheme="minorHAnsi" w:hAnsiTheme="minorHAnsi" w:cstheme="minorHAnsi"/>
                <w:sz w:val="20"/>
                <w:szCs w:val="20"/>
              </w:rPr>
            </w:pPr>
            <w:r>
              <w:rPr>
                <w:rFonts w:asciiTheme="minorHAnsi" w:hAnsiTheme="minorHAnsi" w:cstheme="minorHAnsi"/>
                <w:sz w:val="20"/>
                <w:szCs w:val="20"/>
              </w:rPr>
              <w:t>Regionen</w:t>
            </w:r>
            <w:r w:rsidRPr="00CE4E0F">
              <w:rPr>
                <w:rFonts w:asciiTheme="minorHAnsi" w:hAnsiTheme="minorHAnsi" w:cstheme="minorHAnsi"/>
                <w:sz w:val="20"/>
                <w:szCs w:val="20"/>
              </w:rPr>
              <w:t xml:space="preserve"> ska debitera en patient som sökt vård inom de</w:t>
            </w:r>
            <w:r>
              <w:rPr>
                <w:rFonts w:asciiTheme="minorHAnsi" w:hAnsiTheme="minorHAnsi" w:cstheme="minorHAnsi"/>
                <w:sz w:val="20"/>
                <w:szCs w:val="20"/>
              </w:rPr>
              <w:t>nna</w:t>
            </w:r>
            <w:r w:rsidRPr="00CE4E0F">
              <w:rPr>
                <w:rFonts w:asciiTheme="minorHAnsi" w:hAnsiTheme="minorHAnsi" w:cstheme="minorHAnsi"/>
                <w:sz w:val="20"/>
                <w:szCs w:val="20"/>
              </w:rPr>
              <w:t xml:space="preserve"> </w:t>
            </w:r>
            <w:r>
              <w:rPr>
                <w:rFonts w:asciiTheme="minorHAnsi" w:hAnsiTheme="minorHAnsi" w:cstheme="minorHAnsi"/>
                <w:sz w:val="20"/>
                <w:szCs w:val="20"/>
              </w:rPr>
              <w:t>region</w:t>
            </w:r>
            <w:r w:rsidRPr="00CE4E0F">
              <w:rPr>
                <w:rFonts w:asciiTheme="minorHAnsi" w:hAnsiTheme="minorHAnsi" w:cstheme="minorHAnsi"/>
                <w:sz w:val="20"/>
                <w:szCs w:val="20"/>
              </w:rPr>
              <w:t xml:space="preserve"> men tillhör </w:t>
            </w:r>
            <w:r>
              <w:rPr>
                <w:rFonts w:asciiTheme="minorHAnsi" w:hAnsiTheme="minorHAnsi" w:cstheme="minorHAnsi"/>
                <w:sz w:val="20"/>
                <w:szCs w:val="20"/>
              </w:rPr>
              <w:t>annan region</w:t>
            </w:r>
            <w:r w:rsidRPr="00CE4E0F">
              <w:rPr>
                <w:rFonts w:asciiTheme="minorHAnsi" w:hAnsiTheme="minorHAnsi" w:cstheme="minorHAnsi"/>
                <w:sz w:val="20"/>
                <w:szCs w:val="20"/>
              </w:rPr>
              <w:t xml:space="preserve">. Patienten har sökt vård som inte är planerad inom öppen vård, somatisk specialistvård. Vården har skett på en vårdmottagning i privat regi. Yrkeskod vid vårdkontakten är läkare. </w:t>
            </w:r>
            <w:r>
              <w:rPr>
                <w:rFonts w:asciiTheme="minorHAnsi" w:hAnsiTheme="minorHAnsi" w:cstheme="minorHAnsi"/>
                <w:sz w:val="20"/>
                <w:szCs w:val="20"/>
              </w:rPr>
              <w:t>Regionen</w:t>
            </w:r>
            <w:r w:rsidRPr="00CE4E0F">
              <w:rPr>
                <w:rFonts w:asciiTheme="minorHAnsi" w:hAnsiTheme="minorHAnsi" w:cstheme="minorHAnsi"/>
                <w:sz w:val="20"/>
                <w:szCs w:val="20"/>
              </w:rPr>
              <w:t xml:space="preserve"> debiterar vård enligt fastställt pris till de</w:t>
            </w:r>
            <w:r w:rsidR="00905C8B">
              <w:rPr>
                <w:rFonts w:asciiTheme="minorHAnsi" w:hAnsiTheme="minorHAnsi" w:cstheme="minorHAnsi"/>
                <w:sz w:val="20"/>
                <w:szCs w:val="20"/>
              </w:rPr>
              <w:t>n</w:t>
            </w:r>
            <w:r w:rsidRPr="00CE4E0F">
              <w:rPr>
                <w:rFonts w:asciiTheme="minorHAnsi" w:hAnsiTheme="minorHAnsi" w:cstheme="minorHAnsi"/>
                <w:sz w:val="20"/>
                <w:szCs w:val="20"/>
              </w:rPr>
              <w:t xml:space="preserve"> berörda </w:t>
            </w:r>
            <w:r w:rsidR="00905C8B">
              <w:rPr>
                <w:rFonts w:asciiTheme="minorHAnsi" w:hAnsiTheme="minorHAnsi" w:cstheme="minorHAnsi"/>
                <w:sz w:val="20"/>
                <w:szCs w:val="20"/>
              </w:rPr>
              <w:t>regionen</w:t>
            </w:r>
            <w:r w:rsidRPr="00CE4E0F">
              <w:rPr>
                <w:rFonts w:asciiTheme="minorHAnsi" w:hAnsiTheme="minorHAnsi" w:cstheme="minorHAnsi"/>
                <w:sz w:val="20"/>
                <w:szCs w:val="20"/>
              </w:rPr>
              <w:t xml:space="preserve">. Erlagd patientavgift reducerar priset i detta exempel. Då priset är kopplat till aktuell DRG-kod ska diagnosuppgifter och åtgärder inkluderas. </w:t>
            </w:r>
          </w:p>
          <w:p w14:paraId="0CF84F5B" w14:textId="77777777" w:rsidR="00CE4E0F" w:rsidRPr="00CE4E0F" w:rsidRDefault="00CE4E0F" w:rsidP="00CE4E0F">
            <w:pPr>
              <w:pStyle w:val="SoSTabelltext"/>
              <w:rPr>
                <w:rFonts w:asciiTheme="minorHAnsi" w:hAnsiTheme="minorHAnsi" w:cstheme="minorHAnsi"/>
                <w:sz w:val="20"/>
                <w:szCs w:val="20"/>
              </w:rPr>
            </w:pPr>
          </w:p>
          <w:p w14:paraId="2D091320" w14:textId="77777777" w:rsidR="00CE4E0F" w:rsidRPr="00CE4E0F" w:rsidRDefault="00CE4E0F" w:rsidP="00CE4E0F">
            <w:pPr>
              <w:pStyle w:val="SoSTabelltext"/>
              <w:rPr>
                <w:rFonts w:asciiTheme="minorHAnsi" w:hAnsiTheme="minorHAnsi" w:cstheme="minorHAnsi"/>
                <w:sz w:val="20"/>
                <w:szCs w:val="20"/>
              </w:rPr>
            </w:pPr>
            <w:r w:rsidRPr="00CE4E0F">
              <w:rPr>
                <w:rFonts w:asciiTheme="minorHAnsi" w:hAnsiTheme="minorHAnsi" w:cstheme="minorHAnsi"/>
                <w:b/>
                <w:sz w:val="20"/>
                <w:szCs w:val="20"/>
              </w:rPr>
              <w:t>Kreditering</w:t>
            </w:r>
            <w:r w:rsidRPr="00CE4E0F">
              <w:rPr>
                <w:rFonts w:asciiTheme="minorHAnsi" w:hAnsiTheme="minorHAnsi" w:cstheme="minorHAnsi"/>
                <w:sz w:val="20"/>
                <w:szCs w:val="20"/>
              </w:rPr>
              <w:t xml:space="preserve">: </w:t>
            </w:r>
          </w:p>
          <w:p w14:paraId="621C3EB5" w14:textId="00CD5E28" w:rsidR="00CE4E0F" w:rsidRPr="0066768F" w:rsidRDefault="00CE4E0F" w:rsidP="00905C8B">
            <w:pPr>
              <w:pStyle w:val="SoSTabelltext"/>
            </w:pPr>
            <w:r w:rsidRPr="00CE4E0F">
              <w:rPr>
                <w:rFonts w:asciiTheme="minorHAnsi" w:hAnsiTheme="minorHAnsi" w:cstheme="minorHAnsi"/>
                <w:sz w:val="20"/>
                <w:szCs w:val="20"/>
              </w:rPr>
              <w:t>Den debitering som gjordes var felaktig. En kreditfaktura backar samtliga uppgifter. En referens till ursprungsfakturans vårdinsats och kod till orsak för krediteringen har registrerats.</w:t>
            </w:r>
          </w:p>
        </w:tc>
      </w:tr>
      <w:tr w:rsidR="00CE4E0F" w:rsidRPr="0066768F" w14:paraId="5E5723C8"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0FADCC90" w14:textId="1AFF3E59" w:rsidR="00CE4E0F" w:rsidRPr="0066768F" w:rsidRDefault="00905C8B" w:rsidP="00CE4E0F">
            <w:r>
              <w:lastRenderedPageBreak/>
              <w:t>4. Ej planerad sluten vård på offentlig vårdklinik</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0B5EBA" w14:textId="77777777" w:rsidR="00905C8B" w:rsidRPr="00905C8B" w:rsidRDefault="00905C8B" w:rsidP="00905C8B">
            <w:pPr>
              <w:pStyle w:val="SoSTabelltext"/>
              <w:rPr>
                <w:rFonts w:asciiTheme="minorHAnsi" w:hAnsiTheme="minorHAnsi" w:cstheme="minorHAnsi"/>
                <w:sz w:val="20"/>
                <w:szCs w:val="20"/>
              </w:rPr>
            </w:pPr>
            <w:r w:rsidRPr="00905C8B">
              <w:rPr>
                <w:rFonts w:asciiTheme="minorHAnsi" w:hAnsiTheme="minorHAnsi" w:cstheme="minorHAnsi"/>
                <w:b/>
                <w:sz w:val="20"/>
                <w:szCs w:val="20"/>
              </w:rPr>
              <w:t>Debitering</w:t>
            </w:r>
            <w:r w:rsidRPr="00905C8B">
              <w:rPr>
                <w:rFonts w:asciiTheme="minorHAnsi" w:hAnsiTheme="minorHAnsi" w:cstheme="minorHAnsi"/>
                <w:sz w:val="20"/>
                <w:szCs w:val="20"/>
              </w:rPr>
              <w:t xml:space="preserve">: </w:t>
            </w:r>
          </w:p>
          <w:p w14:paraId="0C3DE76E" w14:textId="6641DB7C" w:rsidR="00905C8B" w:rsidRPr="00905C8B" w:rsidRDefault="00905C8B" w:rsidP="00905C8B">
            <w:pPr>
              <w:pStyle w:val="SoSTabelltext"/>
              <w:rPr>
                <w:rFonts w:asciiTheme="minorHAnsi" w:hAnsiTheme="minorHAnsi" w:cstheme="minorHAnsi"/>
                <w:sz w:val="20"/>
                <w:szCs w:val="20"/>
              </w:rPr>
            </w:pPr>
            <w:r w:rsidRPr="00905C8B">
              <w:rPr>
                <w:rFonts w:asciiTheme="minorHAnsi" w:hAnsiTheme="minorHAnsi" w:cstheme="minorHAnsi"/>
                <w:sz w:val="20"/>
                <w:szCs w:val="20"/>
              </w:rPr>
              <w:t xml:space="preserve">Samma patient som i tidigare har sökt ytterligare vård inom </w:t>
            </w:r>
            <w:r>
              <w:rPr>
                <w:rFonts w:asciiTheme="minorHAnsi" w:hAnsiTheme="minorHAnsi" w:cstheme="minorHAnsi"/>
                <w:sz w:val="20"/>
                <w:szCs w:val="20"/>
              </w:rPr>
              <w:t>denna region</w:t>
            </w:r>
            <w:r w:rsidRPr="00905C8B">
              <w:rPr>
                <w:rFonts w:asciiTheme="minorHAnsi" w:hAnsiTheme="minorHAnsi" w:cstheme="minorHAnsi"/>
                <w:sz w:val="20"/>
                <w:szCs w:val="20"/>
              </w:rPr>
              <w:t xml:space="preserve">. Patienten har sökt vård som inte är planerad inom sluten vård, somatisk specialistvård. Vården har skett på en vårdklinik i offentlig regi. Patienten är utskriven och har legat inne 3 dagar för vård. </w:t>
            </w:r>
            <w:r>
              <w:rPr>
                <w:rFonts w:asciiTheme="minorHAnsi" w:hAnsiTheme="minorHAnsi" w:cstheme="minorHAnsi"/>
                <w:sz w:val="20"/>
                <w:szCs w:val="20"/>
              </w:rPr>
              <w:t>Regionen</w:t>
            </w:r>
            <w:r w:rsidRPr="00905C8B">
              <w:rPr>
                <w:rFonts w:asciiTheme="minorHAnsi" w:hAnsiTheme="minorHAnsi" w:cstheme="minorHAnsi"/>
                <w:sz w:val="20"/>
                <w:szCs w:val="20"/>
              </w:rPr>
              <w:t xml:space="preserve"> debiterar vård enligt fastställt pris till de</w:t>
            </w:r>
            <w:r>
              <w:rPr>
                <w:rFonts w:asciiTheme="minorHAnsi" w:hAnsiTheme="minorHAnsi" w:cstheme="minorHAnsi"/>
                <w:sz w:val="20"/>
                <w:szCs w:val="20"/>
              </w:rPr>
              <w:t>n</w:t>
            </w:r>
            <w:r w:rsidRPr="00905C8B">
              <w:rPr>
                <w:rFonts w:asciiTheme="minorHAnsi" w:hAnsiTheme="minorHAnsi" w:cstheme="minorHAnsi"/>
                <w:sz w:val="20"/>
                <w:szCs w:val="20"/>
              </w:rPr>
              <w:t xml:space="preserve"> berörda </w:t>
            </w:r>
            <w:r>
              <w:rPr>
                <w:rFonts w:asciiTheme="minorHAnsi" w:hAnsiTheme="minorHAnsi" w:cstheme="minorHAnsi"/>
                <w:sz w:val="20"/>
                <w:szCs w:val="20"/>
              </w:rPr>
              <w:t>regionen</w:t>
            </w:r>
            <w:r w:rsidRPr="00905C8B">
              <w:rPr>
                <w:rFonts w:asciiTheme="minorHAnsi" w:hAnsiTheme="minorHAnsi" w:cstheme="minorHAnsi"/>
                <w:sz w:val="20"/>
                <w:szCs w:val="20"/>
              </w:rPr>
              <w:t xml:space="preserve">. Då priset är kopplat till patientspecifik debitering ska diagnosuppgifter och åtgärder inkluderas. </w:t>
            </w:r>
          </w:p>
          <w:p w14:paraId="3DE422FB" w14:textId="77777777" w:rsidR="00905C8B" w:rsidRPr="00905C8B" w:rsidRDefault="00905C8B" w:rsidP="00905C8B">
            <w:pPr>
              <w:pStyle w:val="SoSTabelltext"/>
              <w:rPr>
                <w:rFonts w:asciiTheme="minorHAnsi" w:hAnsiTheme="minorHAnsi" w:cstheme="minorHAnsi"/>
                <w:sz w:val="20"/>
                <w:szCs w:val="20"/>
              </w:rPr>
            </w:pPr>
          </w:p>
          <w:p w14:paraId="741EBD9D" w14:textId="77777777" w:rsidR="00905C8B" w:rsidRPr="00905C8B" w:rsidRDefault="00905C8B" w:rsidP="00905C8B">
            <w:pPr>
              <w:pStyle w:val="SoSTabelltext"/>
              <w:rPr>
                <w:rFonts w:asciiTheme="minorHAnsi" w:hAnsiTheme="minorHAnsi" w:cstheme="minorHAnsi"/>
                <w:sz w:val="20"/>
                <w:szCs w:val="20"/>
              </w:rPr>
            </w:pPr>
            <w:r w:rsidRPr="00905C8B">
              <w:rPr>
                <w:rFonts w:asciiTheme="minorHAnsi" w:hAnsiTheme="minorHAnsi" w:cstheme="minorHAnsi"/>
                <w:b/>
                <w:sz w:val="20"/>
                <w:szCs w:val="20"/>
              </w:rPr>
              <w:t>Kreditering</w:t>
            </w:r>
            <w:r w:rsidRPr="00905C8B">
              <w:rPr>
                <w:rFonts w:asciiTheme="minorHAnsi" w:hAnsiTheme="minorHAnsi" w:cstheme="minorHAnsi"/>
                <w:sz w:val="20"/>
                <w:szCs w:val="20"/>
              </w:rPr>
              <w:t xml:space="preserve">: </w:t>
            </w:r>
          </w:p>
          <w:p w14:paraId="198D5734" w14:textId="49B9DAE1" w:rsidR="00CE4E0F" w:rsidRPr="0066768F" w:rsidRDefault="00905C8B" w:rsidP="00905C8B">
            <w:pPr>
              <w:pStyle w:val="SoSTabelltext"/>
            </w:pPr>
            <w:r w:rsidRPr="00905C8B">
              <w:rPr>
                <w:rFonts w:asciiTheme="minorHAnsi" w:hAnsiTheme="minorHAnsi" w:cstheme="minorHAnsi"/>
                <w:sz w:val="20"/>
                <w:szCs w:val="20"/>
              </w:rPr>
              <w:t>Den debitering som gjordes i var felaktig. En kreditfaktura backar samtliga uppgifter. En referens till ursprungsfakturans vårdinsats och kod till orsak för krediteringen har registrerats.</w:t>
            </w:r>
          </w:p>
        </w:tc>
      </w:tr>
      <w:tr w:rsidR="00905C8B" w:rsidRPr="0066768F" w14:paraId="4D5FAB91"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6B6AE4E2" w14:textId="0D8931B3" w:rsidR="00905C8B" w:rsidRDefault="00905C8B" w:rsidP="00CE4E0F">
            <w:r>
              <w:t>5. Planerad sluten vård, somatisk specialistvård. Remiss finns.</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DBB29A" w14:textId="01B3E433" w:rsidR="00905C8B" w:rsidRPr="00905C8B" w:rsidRDefault="00905C8B" w:rsidP="00905C8B">
            <w:pPr>
              <w:pStyle w:val="SoSTabelltext"/>
              <w:rPr>
                <w:rFonts w:asciiTheme="minorHAnsi" w:hAnsiTheme="minorHAnsi" w:cstheme="minorHAnsi"/>
                <w:b/>
                <w:sz w:val="20"/>
                <w:szCs w:val="20"/>
              </w:rPr>
            </w:pPr>
            <w:r w:rsidRPr="00905C8B">
              <w:rPr>
                <w:rFonts w:asciiTheme="minorHAnsi" w:hAnsiTheme="minorHAnsi" w:cstheme="minorHAnsi"/>
                <w:b/>
                <w:sz w:val="20"/>
                <w:szCs w:val="20"/>
              </w:rPr>
              <w:t>Debitering</w:t>
            </w:r>
            <w:r w:rsidRPr="00905C8B">
              <w:rPr>
                <w:rFonts w:asciiTheme="minorHAnsi" w:hAnsiTheme="minorHAnsi" w:cstheme="minorHAnsi"/>
                <w:sz w:val="20"/>
                <w:szCs w:val="20"/>
              </w:rPr>
              <w:t xml:space="preserve">: </w:t>
            </w:r>
            <w:r>
              <w:rPr>
                <w:rFonts w:asciiTheme="minorHAnsi" w:hAnsiTheme="minorHAnsi" w:cstheme="minorHAnsi"/>
                <w:sz w:val="20"/>
                <w:szCs w:val="20"/>
              </w:rPr>
              <w:t>Regionen</w:t>
            </w:r>
            <w:r w:rsidRPr="00905C8B">
              <w:rPr>
                <w:rFonts w:asciiTheme="minorHAnsi" w:hAnsiTheme="minorHAnsi" w:cstheme="minorHAnsi"/>
                <w:sz w:val="20"/>
                <w:szCs w:val="20"/>
              </w:rPr>
              <w:t xml:space="preserve"> ska debitera en patient som sökt vård inom </w:t>
            </w:r>
            <w:r>
              <w:rPr>
                <w:rFonts w:asciiTheme="minorHAnsi" w:hAnsiTheme="minorHAnsi" w:cstheme="minorHAnsi"/>
                <w:sz w:val="20"/>
                <w:szCs w:val="20"/>
              </w:rPr>
              <w:t>denna region</w:t>
            </w:r>
            <w:r w:rsidRPr="00905C8B">
              <w:rPr>
                <w:rFonts w:asciiTheme="minorHAnsi" w:hAnsiTheme="minorHAnsi" w:cstheme="minorHAnsi"/>
                <w:sz w:val="20"/>
                <w:szCs w:val="20"/>
              </w:rPr>
              <w:t xml:space="preserve"> men tillhör </w:t>
            </w:r>
            <w:r>
              <w:rPr>
                <w:rFonts w:asciiTheme="minorHAnsi" w:hAnsiTheme="minorHAnsi" w:cstheme="minorHAnsi"/>
                <w:sz w:val="20"/>
                <w:szCs w:val="20"/>
              </w:rPr>
              <w:t>annan region</w:t>
            </w:r>
            <w:r w:rsidRPr="00905C8B">
              <w:rPr>
                <w:rFonts w:asciiTheme="minorHAnsi" w:hAnsiTheme="minorHAnsi" w:cstheme="minorHAnsi"/>
                <w:sz w:val="20"/>
                <w:szCs w:val="20"/>
              </w:rPr>
              <w:t>. Patienten har sökt vård som är planerad inom sluten vård, somatisk specialistvård. Remiss finns från hem</w:t>
            </w:r>
            <w:r>
              <w:rPr>
                <w:rFonts w:asciiTheme="minorHAnsi" w:hAnsiTheme="minorHAnsi" w:cstheme="minorHAnsi"/>
                <w:sz w:val="20"/>
                <w:szCs w:val="20"/>
              </w:rPr>
              <w:t>regionen</w:t>
            </w:r>
            <w:r w:rsidRPr="00905C8B">
              <w:rPr>
                <w:rFonts w:asciiTheme="minorHAnsi" w:hAnsiTheme="minorHAnsi" w:cstheme="minorHAnsi"/>
                <w:sz w:val="20"/>
                <w:szCs w:val="20"/>
              </w:rPr>
              <w:t xml:space="preserve">. Vården har skett på en vårdklinik i offentlig regi. Patienten är utskriven och har legat inne 4 dagar för vård. </w:t>
            </w:r>
            <w:r>
              <w:rPr>
                <w:rFonts w:asciiTheme="minorHAnsi" w:hAnsiTheme="minorHAnsi" w:cstheme="minorHAnsi"/>
                <w:sz w:val="20"/>
                <w:szCs w:val="20"/>
              </w:rPr>
              <w:t>Regionen</w:t>
            </w:r>
            <w:r w:rsidRPr="00905C8B">
              <w:rPr>
                <w:rFonts w:asciiTheme="minorHAnsi" w:hAnsiTheme="minorHAnsi" w:cstheme="minorHAnsi"/>
                <w:sz w:val="20"/>
                <w:szCs w:val="20"/>
              </w:rPr>
              <w:t xml:space="preserve"> debiterar vård enligt fastställt pris till de</w:t>
            </w:r>
            <w:r>
              <w:rPr>
                <w:rFonts w:asciiTheme="minorHAnsi" w:hAnsiTheme="minorHAnsi" w:cstheme="minorHAnsi"/>
                <w:sz w:val="20"/>
                <w:szCs w:val="20"/>
              </w:rPr>
              <w:t>n</w:t>
            </w:r>
            <w:r w:rsidRPr="00905C8B">
              <w:rPr>
                <w:rFonts w:asciiTheme="minorHAnsi" w:hAnsiTheme="minorHAnsi" w:cstheme="minorHAnsi"/>
                <w:sz w:val="20"/>
                <w:szCs w:val="20"/>
              </w:rPr>
              <w:t xml:space="preserve"> berörda </w:t>
            </w:r>
            <w:r>
              <w:rPr>
                <w:rFonts w:asciiTheme="minorHAnsi" w:hAnsiTheme="minorHAnsi" w:cstheme="minorHAnsi"/>
                <w:sz w:val="20"/>
                <w:szCs w:val="20"/>
              </w:rPr>
              <w:t>regionen</w:t>
            </w:r>
            <w:r w:rsidRPr="00905C8B">
              <w:rPr>
                <w:rFonts w:asciiTheme="minorHAnsi" w:hAnsiTheme="minorHAnsi" w:cstheme="minorHAnsi"/>
                <w:sz w:val="20"/>
                <w:szCs w:val="20"/>
              </w:rPr>
              <w:t>. Då priset är kopplat till aktuell DRG-kod ska diagnosuppgifter och åtgärder inkluderas.</w:t>
            </w:r>
          </w:p>
        </w:tc>
      </w:tr>
      <w:tr w:rsidR="00905C8B" w:rsidRPr="0066768F" w14:paraId="7E8D7E3F"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67E76DC3" w14:textId="1A8BB102" w:rsidR="00905C8B" w:rsidRDefault="00905C8B" w:rsidP="00CE4E0F">
            <w:r>
              <w:t>6. Planerad slutenvård, somatisk specialistvård på vårdklinik i offentlig regi. Remiss saknas.</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6AC17C" w14:textId="60CA8EEC" w:rsidR="00905C8B" w:rsidRPr="00905C8B" w:rsidRDefault="00905C8B" w:rsidP="00905C8B">
            <w:pPr>
              <w:pStyle w:val="SoSTabelltext"/>
              <w:rPr>
                <w:rFonts w:asciiTheme="minorHAnsi" w:hAnsiTheme="minorHAnsi" w:cstheme="minorHAnsi"/>
                <w:b/>
                <w:sz w:val="20"/>
                <w:szCs w:val="20"/>
              </w:rPr>
            </w:pPr>
            <w:r w:rsidRPr="00905C8B">
              <w:rPr>
                <w:rFonts w:asciiTheme="minorHAnsi" w:hAnsiTheme="minorHAnsi" w:cstheme="minorHAnsi"/>
                <w:b/>
                <w:sz w:val="20"/>
                <w:szCs w:val="20"/>
              </w:rPr>
              <w:t>Debitering</w:t>
            </w:r>
            <w:r w:rsidRPr="00905C8B">
              <w:rPr>
                <w:rFonts w:asciiTheme="minorHAnsi" w:hAnsiTheme="minorHAnsi" w:cstheme="minorHAnsi"/>
                <w:sz w:val="20"/>
                <w:szCs w:val="20"/>
              </w:rPr>
              <w:t xml:space="preserve">: </w:t>
            </w:r>
            <w:r w:rsidR="000C701D">
              <w:rPr>
                <w:rFonts w:asciiTheme="minorHAnsi" w:hAnsiTheme="minorHAnsi" w:cstheme="minorHAnsi"/>
                <w:sz w:val="20"/>
                <w:szCs w:val="20"/>
              </w:rPr>
              <w:t>Regionen</w:t>
            </w:r>
            <w:r w:rsidRPr="00905C8B">
              <w:rPr>
                <w:rFonts w:asciiTheme="minorHAnsi" w:hAnsiTheme="minorHAnsi" w:cstheme="minorHAnsi"/>
                <w:sz w:val="20"/>
                <w:szCs w:val="20"/>
              </w:rPr>
              <w:t xml:space="preserve"> ska debitera en patient som sökt vård inom </w:t>
            </w:r>
            <w:r w:rsidR="000C701D">
              <w:rPr>
                <w:rFonts w:asciiTheme="minorHAnsi" w:hAnsiTheme="minorHAnsi" w:cstheme="minorHAnsi"/>
                <w:sz w:val="20"/>
                <w:szCs w:val="20"/>
              </w:rPr>
              <w:t>denna region</w:t>
            </w:r>
            <w:r w:rsidRPr="00905C8B">
              <w:rPr>
                <w:rFonts w:asciiTheme="minorHAnsi" w:hAnsiTheme="minorHAnsi" w:cstheme="minorHAnsi"/>
                <w:sz w:val="20"/>
                <w:szCs w:val="20"/>
              </w:rPr>
              <w:t xml:space="preserve"> men tillhör anna</w:t>
            </w:r>
            <w:r w:rsidR="000C701D">
              <w:rPr>
                <w:rFonts w:asciiTheme="minorHAnsi" w:hAnsiTheme="minorHAnsi" w:cstheme="minorHAnsi"/>
                <w:sz w:val="20"/>
                <w:szCs w:val="20"/>
              </w:rPr>
              <w:t>n</w:t>
            </w:r>
            <w:r w:rsidRPr="00905C8B">
              <w:rPr>
                <w:rFonts w:asciiTheme="minorHAnsi" w:hAnsiTheme="minorHAnsi" w:cstheme="minorHAnsi"/>
                <w:sz w:val="20"/>
                <w:szCs w:val="20"/>
              </w:rPr>
              <w:t xml:space="preserve"> </w:t>
            </w:r>
            <w:r w:rsidR="000C701D">
              <w:rPr>
                <w:rFonts w:asciiTheme="minorHAnsi" w:hAnsiTheme="minorHAnsi" w:cstheme="minorHAnsi"/>
                <w:sz w:val="20"/>
                <w:szCs w:val="20"/>
              </w:rPr>
              <w:t>region</w:t>
            </w:r>
            <w:r w:rsidRPr="00905C8B">
              <w:rPr>
                <w:rFonts w:asciiTheme="minorHAnsi" w:hAnsiTheme="minorHAnsi" w:cstheme="minorHAnsi"/>
                <w:sz w:val="20"/>
                <w:szCs w:val="20"/>
              </w:rPr>
              <w:t xml:space="preserve">. Patienten har sökt vård som är planerad inom sluten vård, somatisk specialistvård. Inga remissuppgifter finns angivna. Vården har skett på en vårdklinik i offentlig regi. Patienten är utskriven och har legat inne 18 dagar för vård. </w:t>
            </w:r>
            <w:r w:rsidR="000C701D">
              <w:rPr>
                <w:rFonts w:asciiTheme="minorHAnsi" w:hAnsiTheme="minorHAnsi" w:cstheme="minorHAnsi"/>
                <w:sz w:val="20"/>
                <w:szCs w:val="20"/>
              </w:rPr>
              <w:t>Regionen</w:t>
            </w:r>
            <w:r w:rsidRPr="00905C8B">
              <w:rPr>
                <w:rFonts w:asciiTheme="minorHAnsi" w:hAnsiTheme="minorHAnsi" w:cstheme="minorHAnsi"/>
                <w:sz w:val="20"/>
                <w:szCs w:val="20"/>
              </w:rPr>
              <w:t xml:space="preserve"> debiterar vård enligt fastställt pris till de</w:t>
            </w:r>
            <w:r w:rsidR="000C701D">
              <w:rPr>
                <w:rFonts w:asciiTheme="minorHAnsi" w:hAnsiTheme="minorHAnsi" w:cstheme="minorHAnsi"/>
                <w:sz w:val="20"/>
                <w:szCs w:val="20"/>
              </w:rPr>
              <w:t>n</w:t>
            </w:r>
            <w:r w:rsidRPr="00905C8B">
              <w:rPr>
                <w:rFonts w:asciiTheme="minorHAnsi" w:hAnsiTheme="minorHAnsi" w:cstheme="minorHAnsi"/>
                <w:sz w:val="20"/>
                <w:szCs w:val="20"/>
              </w:rPr>
              <w:t xml:space="preserve"> berörda </w:t>
            </w:r>
            <w:r w:rsidR="000C701D">
              <w:rPr>
                <w:rFonts w:asciiTheme="minorHAnsi" w:hAnsiTheme="minorHAnsi" w:cstheme="minorHAnsi"/>
                <w:sz w:val="20"/>
                <w:szCs w:val="20"/>
              </w:rPr>
              <w:t>regionen</w:t>
            </w:r>
            <w:r w:rsidRPr="00905C8B">
              <w:rPr>
                <w:rFonts w:asciiTheme="minorHAnsi" w:hAnsiTheme="minorHAnsi" w:cstheme="minorHAnsi"/>
                <w:sz w:val="20"/>
                <w:szCs w:val="20"/>
              </w:rPr>
              <w:t>. Vårdkontakten ska i första hand debiteras enligt DRG-kod. Aktuellt samverkansavtal möjliggör en patientspecifik debitering när behandlingens kostnad markant avviker mot fastställt DRG-pris. Detta gäller i detta fall. Därför är DRG-kostnaden noll kr och ersatt med ett flertal patientsspecifika debiteringar. Då priset är kopplat till patientspecifika åtgärder ska diagnosuppgifter och åtgärder inkluderas.</w:t>
            </w:r>
          </w:p>
        </w:tc>
      </w:tr>
    </w:tbl>
    <w:p w14:paraId="07645C5F" w14:textId="06BB5F49" w:rsidR="004A720A" w:rsidRPr="009B71CF" w:rsidRDefault="00DE558F" w:rsidP="00D65C31">
      <w:pPr>
        <w:pStyle w:val="Numreradrubrik2"/>
        <w:rPr>
          <w:lang w:val="sv-SE"/>
        </w:rPr>
      </w:pPr>
      <w:bookmarkStart w:id="12" w:name="_Toc203981245"/>
      <w:r w:rsidRPr="009B71CF">
        <w:rPr>
          <w:lang w:val="sv-SE"/>
        </w:rPr>
        <w:t>Flödesbeskrivning</w:t>
      </w:r>
      <w:bookmarkEnd w:id="12"/>
    </w:p>
    <w:p w14:paraId="2C39D36D" w14:textId="77777777" w:rsidR="00433BB8" w:rsidRPr="00433BB8" w:rsidRDefault="00433BB8" w:rsidP="00433BB8">
      <w:r w:rsidRPr="00433BB8">
        <w:t>Följande flöden finns definierade för denna tjänstedomän:</w:t>
      </w:r>
    </w:p>
    <w:p w14:paraId="4170B77E" w14:textId="77777777" w:rsidR="00433BB8" w:rsidRPr="00433BB8" w:rsidRDefault="00433BB8" w:rsidP="00433BB8">
      <w:pPr>
        <w:numPr>
          <w:ilvl w:val="0"/>
          <w:numId w:val="40"/>
        </w:numPr>
      </w:pPr>
      <w:r w:rsidRPr="00433BB8">
        <w:t>Skapa och skicka fakturaunderlag</w:t>
      </w:r>
    </w:p>
    <w:p w14:paraId="1C3C3946" w14:textId="77777777" w:rsidR="00433BB8" w:rsidRDefault="00433BB8" w:rsidP="00433BB8">
      <w:pPr>
        <w:numPr>
          <w:ilvl w:val="0"/>
          <w:numId w:val="40"/>
        </w:numPr>
      </w:pPr>
      <w:r w:rsidRPr="00433BB8">
        <w:t>Kreditering vid felaktig faktura eller fakturaunderlag</w:t>
      </w:r>
    </w:p>
    <w:p w14:paraId="5172DE9D" w14:textId="77777777" w:rsidR="00433BB8" w:rsidRPr="001F5862" w:rsidRDefault="00433BB8" w:rsidP="00433BB8">
      <w:r w:rsidRPr="001F5862">
        <w:t>Som underlag för dessa flöden finns ett handledningsdokument framtaget [R9].</w:t>
      </w:r>
    </w:p>
    <w:p w14:paraId="494E0717" w14:textId="056593CD" w:rsidR="00433BB8" w:rsidRPr="009B71CF" w:rsidRDefault="00433BB8" w:rsidP="00D65C31">
      <w:pPr>
        <w:pStyle w:val="Numreradrubrik3"/>
        <w:rPr>
          <w:lang w:val="sv-SE"/>
        </w:rPr>
      </w:pPr>
      <w:bookmarkStart w:id="13" w:name="_Toc203981246"/>
      <w:r w:rsidRPr="009B71CF">
        <w:rPr>
          <w:lang w:val="sv-SE"/>
        </w:rPr>
        <w:lastRenderedPageBreak/>
        <w:t>Skapa och skicka fakturaunderlag</w:t>
      </w:r>
      <w:bookmarkEnd w:id="13"/>
    </w:p>
    <w:p w14:paraId="5998FACB" w14:textId="5BCEFFB8" w:rsidR="00433BB8" w:rsidRPr="001F5862" w:rsidRDefault="00433BB8" w:rsidP="00433BB8">
      <w:r w:rsidRPr="001F5862">
        <w:t>Då en patient får vård utanför si</w:t>
      </w:r>
      <w:r>
        <w:t>n</w:t>
      </w:r>
      <w:r w:rsidRPr="001F5862">
        <w:t xml:space="preserve"> hem</w:t>
      </w:r>
      <w:r>
        <w:t>region</w:t>
      </w:r>
      <w:r w:rsidRPr="001F5862">
        <w:t xml:space="preserve"> faktureras hem</w:t>
      </w:r>
      <w:r>
        <w:t>regionen</w:t>
      </w:r>
      <w:r w:rsidRPr="001F5862">
        <w:t>, enligt fastställda prislistor, för utgifter som uppkommit i samband med vården. En faktura skapas av vård</w:t>
      </w:r>
      <w:r>
        <w:t>regionens</w:t>
      </w:r>
      <w:r w:rsidRPr="001F5862">
        <w:t xml:space="preserve"> ekonomisystem, medan fakturaunderlaget (som fakturan refererar till) skapas vid sidan om, i en separat databas/ett system. Både faktura och fakturaunderlag skickas till hem</w:t>
      </w:r>
      <w:r>
        <w:t>regionen</w:t>
      </w:r>
      <w:r w:rsidRPr="001F5862">
        <w:t>.</w:t>
      </w:r>
    </w:p>
    <w:p w14:paraId="0238FD8A" w14:textId="4CEF1F08" w:rsidR="00433BB8" w:rsidRPr="00433BB8" w:rsidRDefault="00433BB8" w:rsidP="00433BB8">
      <w:r w:rsidRPr="00433BB8">
        <w:t>Definition av hem</w:t>
      </w:r>
      <w:r>
        <w:t>region</w:t>
      </w:r>
      <w:r w:rsidRPr="00433BB8">
        <w:t xml:space="preserve"> enligt Riksavtalet för utomlänsvård [R7]: </w:t>
      </w:r>
    </w:p>
    <w:p w14:paraId="5F63388D" w14:textId="68A24468" w:rsidR="00433BB8" w:rsidRPr="00433BB8" w:rsidRDefault="00433BB8" w:rsidP="00433BB8">
      <w:pPr>
        <w:rPr>
          <w:i/>
        </w:rPr>
      </w:pPr>
      <w:r w:rsidRPr="00433BB8">
        <w:rPr>
          <w:i/>
        </w:rPr>
        <w:t>”</w:t>
      </w:r>
      <w:r w:rsidR="0044051E">
        <w:rPr>
          <w:i/>
        </w:rPr>
        <w:t>D</w:t>
      </w:r>
      <w:r w:rsidR="0007276D" w:rsidRPr="0007276D">
        <w:rPr>
          <w:i/>
          <w:iCs/>
        </w:rPr>
        <w:t>en region där patienten är folkbokförd vid vårdtillfällets inledning. Beslut om folkbokföring och skyddad bokföring (</w:t>
      </w:r>
      <w:proofErr w:type="spellStart"/>
      <w:r w:rsidR="0007276D" w:rsidRPr="0007276D">
        <w:rPr>
          <w:i/>
          <w:iCs/>
        </w:rPr>
        <w:t>fd</w:t>
      </w:r>
      <w:proofErr w:type="spellEnd"/>
      <w:r w:rsidR="0007276D" w:rsidRPr="0007276D">
        <w:rPr>
          <w:i/>
          <w:iCs/>
        </w:rPr>
        <w:t>. kvarskrivning) fattas av Skatteverket. Ett vårdtillfälle i sluten vård avgränsas av in- och utskrivningen.”</w:t>
      </w:r>
    </w:p>
    <w:p w14:paraId="6EF9B4B5" w14:textId="61BE60AF" w:rsidR="00433BB8" w:rsidRPr="00433BB8" w:rsidRDefault="00433BB8" w:rsidP="00433BB8">
      <w:r w:rsidRPr="00433BB8">
        <w:t>Definition av vård</w:t>
      </w:r>
      <w:r>
        <w:t>region</w:t>
      </w:r>
      <w:r w:rsidRPr="00433BB8">
        <w:t xml:space="preserve"> enligt Riksavtalet för utomlänsvård [R7]:</w:t>
      </w:r>
    </w:p>
    <w:p w14:paraId="5D0C3581" w14:textId="2AFE365E" w:rsidR="00906562" w:rsidRPr="00906562" w:rsidRDefault="00433BB8" w:rsidP="00906562">
      <w:pPr>
        <w:rPr>
          <w:i/>
        </w:rPr>
      </w:pPr>
      <w:r w:rsidRPr="00433BB8">
        <w:rPr>
          <w:i/>
        </w:rPr>
        <w:t>”</w:t>
      </w:r>
      <w:r w:rsidR="00906562" w:rsidRPr="00906562">
        <w:rPr>
          <w:i/>
          <w:iCs/>
        </w:rPr>
        <w:t>Den region där en utomlänspatient undersöks eller behandlas, så väl fysiskt som på distans.”</w:t>
      </w:r>
    </w:p>
    <w:p w14:paraId="23A31310" w14:textId="77777777" w:rsidR="00433BB8" w:rsidRPr="00433BB8" w:rsidRDefault="00433BB8" w:rsidP="00433BB8">
      <w:r w:rsidRPr="00433BB8">
        <w:t>Relevant flöde för denna informationsspecifikation är det som är markerat med mörkare orange färg i flödesdiagrammet. Det ljusare flödet (skapa och skicka faktura) sker parallellt och visas för en ökad förståelse, men hanteras vid sidan om och inte inom denna domän.</w:t>
      </w:r>
    </w:p>
    <w:p w14:paraId="15D224C5" w14:textId="77777777" w:rsidR="00715AF7" w:rsidRDefault="00433BB8" w:rsidP="00715AF7">
      <w:pPr>
        <w:keepNext/>
      </w:pPr>
      <w:r w:rsidRPr="001F5862">
        <w:rPr>
          <w:noProof/>
          <w:lang w:val="en-GB"/>
        </w:rPr>
        <w:drawing>
          <wp:inline distT="0" distB="0" distL="0" distR="0" wp14:anchorId="7F07976C" wp14:editId="3A6239F8">
            <wp:extent cx="5676900" cy="2772203"/>
            <wp:effectExtent l="0" t="0" r="0" b="9525"/>
            <wp:docPr id="8" name="image2.png" title="Flöde Underlag utomregional faktur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pic:cNvPicPr/>
                  </pic:nvPicPr>
                  <pic:blipFill>
                    <a:blip r:embed="rId25"/>
                    <a:stretch>
                      <a:fillRect/>
                    </a:stretch>
                  </pic:blipFill>
                  <pic:spPr>
                    <a:xfrm>
                      <a:off x="0" y="0"/>
                      <a:ext cx="5691196" cy="2779184"/>
                    </a:xfrm>
                    <a:prstGeom prst="rect">
                      <a:avLst/>
                    </a:prstGeom>
                  </pic:spPr>
                </pic:pic>
              </a:graphicData>
            </a:graphic>
          </wp:inline>
        </w:drawing>
      </w:r>
    </w:p>
    <w:p w14:paraId="53A79FDF" w14:textId="6AE6BC83" w:rsidR="00433BB8" w:rsidRPr="00433BB8" w:rsidRDefault="00715AF7" w:rsidP="00715AF7">
      <w:pPr>
        <w:pStyle w:val="Beskrivning"/>
      </w:pPr>
      <w:r>
        <w:t>Figur 2 Flödesdiagram Skapa och skicka fakturaunderlag</w:t>
      </w:r>
      <w:r w:rsidR="003A684F">
        <w:br/>
      </w:r>
      <w:r w:rsidR="00B82BB7">
        <w:br/>
      </w:r>
      <w:r w:rsidR="003A684F" w:rsidRPr="00D07B74">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715AF7" w:rsidRPr="0066768F" w14:paraId="0F65F64C" w14:textId="77777777" w:rsidTr="00847BBE">
        <w:trPr>
          <w:trHeight w:val="21"/>
        </w:trPr>
        <w:tc>
          <w:tcPr>
            <w:tcW w:w="2977" w:type="dxa"/>
            <w:shd w:val="clear" w:color="auto" w:fill="A33662" w:themeFill="accent1"/>
          </w:tcPr>
          <w:p w14:paraId="33E2D18A" w14:textId="06298661" w:rsidR="00715AF7" w:rsidRPr="0066768F" w:rsidRDefault="00715AF7" w:rsidP="00847BBE">
            <w:pPr>
              <w:pStyle w:val="Tabellrubrik"/>
            </w:pPr>
            <w:r>
              <w:t>Steg i flödet</w:t>
            </w:r>
          </w:p>
        </w:tc>
        <w:tc>
          <w:tcPr>
            <w:tcW w:w="5954" w:type="dxa"/>
            <w:shd w:val="clear" w:color="auto" w:fill="A33662" w:themeFill="accent1"/>
          </w:tcPr>
          <w:p w14:paraId="1F8D6B9C" w14:textId="77777777" w:rsidR="00715AF7" w:rsidRPr="0066768F" w:rsidRDefault="00715AF7" w:rsidP="00847BBE">
            <w:pPr>
              <w:pStyle w:val="Tabellrubrik"/>
            </w:pPr>
            <w:r>
              <w:t>Beskrivning</w:t>
            </w:r>
          </w:p>
        </w:tc>
      </w:tr>
      <w:tr w:rsidR="00715AF7" w:rsidRPr="004A720A" w14:paraId="03F7D3DD" w14:textId="77777777" w:rsidTr="00847BBE">
        <w:tc>
          <w:tcPr>
            <w:tcW w:w="2977" w:type="dxa"/>
            <w:tcBorders>
              <w:bottom w:val="single" w:sz="4" w:space="0" w:color="A33662" w:themeColor="accent1"/>
              <w:right w:val="single" w:sz="24" w:space="0" w:color="FFFFFF" w:themeColor="background1"/>
            </w:tcBorders>
          </w:tcPr>
          <w:p w14:paraId="63040257" w14:textId="77777777" w:rsidR="00715AF7" w:rsidRPr="00715AF7" w:rsidRDefault="00715AF7" w:rsidP="00715AF7">
            <w:pPr>
              <w:rPr>
                <w:rFonts w:cstheme="minorHAnsi"/>
                <w:szCs w:val="24"/>
              </w:rPr>
            </w:pPr>
            <w:r w:rsidRPr="00715AF7">
              <w:rPr>
                <w:rFonts w:cstheme="minorHAnsi"/>
                <w:szCs w:val="24"/>
              </w:rPr>
              <w:t xml:space="preserve">Information om patientens uppgifter gällande </w:t>
            </w:r>
            <w:proofErr w:type="gramStart"/>
            <w:r w:rsidRPr="00715AF7">
              <w:rPr>
                <w:rFonts w:cstheme="minorHAnsi"/>
                <w:szCs w:val="24"/>
              </w:rPr>
              <w:t>utomläns vård</w:t>
            </w:r>
            <w:proofErr w:type="gramEnd"/>
            <w:r w:rsidRPr="00715AF7">
              <w:rPr>
                <w:rFonts w:cstheme="minorHAnsi"/>
                <w:szCs w:val="24"/>
              </w:rPr>
              <w:t xml:space="preserve"> hämtas</w:t>
            </w:r>
          </w:p>
          <w:p w14:paraId="55A6850B" w14:textId="70936E86" w:rsidR="00715AF7" w:rsidRPr="00715AF7" w:rsidRDefault="00715AF7" w:rsidP="00715AF7">
            <w:pPr>
              <w:rPr>
                <w:rFonts w:cstheme="minorHAnsi"/>
                <w:i/>
                <w:iCs/>
                <w:color w:val="098394"/>
                <w:szCs w:val="24"/>
              </w:rPr>
            </w:pPr>
          </w:p>
        </w:tc>
        <w:tc>
          <w:tcPr>
            <w:tcW w:w="5954" w:type="dxa"/>
            <w:tcBorders>
              <w:left w:val="single" w:sz="24" w:space="0" w:color="FFFFFF" w:themeColor="background1"/>
              <w:bottom w:val="single" w:sz="4" w:space="0" w:color="A33662" w:themeColor="accent1"/>
              <w:right w:val="single" w:sz="24" w:space="0" w:color="FFFFFF" w:themeColor="background1"/>
            </w:tcBorders>
          </w:tcPr>
          <w:p w14:paraId="704AE31D" w14:textId="7D4FAAA7" w:rsidR="00715AF7" w:rsidRPr="00715AF7" w:rsidRDefault="00715AF7" w:rsidP="00715AF7">
            <w:pPr>
              <w:rPr>
                <w:rFonts w:cstheme="minorHAnsi"/>
                <w:i/>
                <w:iCs/>
                <w:color w:val="098394"/>
                <w:szCs w:val="24"/>
              </w:rPr>
            </w:pPr>
            <w:r w:rsidRPr="00715AF7">
              <w:rPr>
                <w:rFonts w:cstheme="minorHAnsi"/>
                <w:szCs w:val="24"/>
              </w:rPr>
              <w:t xml:space="preserve">I journalsystemet finns uppgifter om patienten och dennes besök i öppen eller slutenvården. Uppgifter som finns registrerade där används för att skapa ett fakturaunderlag. </w:t>
            </w:r>
          </w:p>
        </w:tc>
      </w:tr>
      <w:tr w:rsidR="00715AF7" w:rsidRPr="004A720A" w14:paraId="2B09013A"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23EE876B" w14:textId="77777777" w:rsidR="00715AF7" w:rsidRPr="00715AF7" w:rsidRDefault="00715AF7" w:rsidP="00715AF7">
            <w:pPr>
              <w:rPr>
                <w:rFonts w:cstheme="minorHAnsi"/>
                <w:szCs w:val="24"/>
              </w:rPr>
            </w:pPr>
            <w:r w:rsidRPr="00715AF7">
              <w:rPr>
                <w:rFonts w:cstheme="minorHAnsi"/>
                <w:szCs w:val="24"/>
              </w:rPr>
              <w:lastRenderedPageBreak/>
              <w:t>Fakturaunderlag skapas och sparas</w:t>
            </w:r>
          </w:p>
          <w:p w14:paraId="5587705E" w14:textId="7452B4C9" w:rsidR="00715AF7" w:rsidRPr="00715AF7" w:rsidRDefault="00715AF7" w:rsidP="00715AF7">
            <w:pPr>
              <w:rPr>
                <w:rFonts w:cstheme="minorHAnsi"/>
                <w:i/>
                <w:iCs/>
                <w:color w:val="098394"/>
                <w:szCs w:val="24"/>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EEB0FF" w14:textId="587FBF85" w:rsidR="00715AF7" w:rsidRPr="00715AF7" w:rsidRDefault="00715AF7" w:rsidP="00715AF7">
            <w:pPr>
              <w:rPr>
                <w:rFonts w:cstheme="minorHAnsi"/>
                <w:i/>
                <w:iCs/>
                <w:color w:val="098394"/>
                <w:szCs w:val="24"/>
                <w:lang w:eastAsia="sv-SE"/>
              </w:rPr>
            </w:pPr>
            <w:r w:rsidRPr="00715AF7">
              <w:rPr>
                <w:rFonts w:cstheme="minorHAnsi"/>
                <w:szCs w:val="24"/>
              </w:rPr>
              <w:t xml:space="preserve">Baserat på uppgifterna från journalsystemet + övriga relevanta uppgifter (se informationsmodell) skapas ett fakturaunderlag av säljande </w:t>
            </w:r>
            <w:r>
              <w:rPr>
                <w:rFonts w:cstheme="minorHAnsi"/>
                <w:szCs w:val="24"/>
              </w:rPr>
              <w:t>region</w:t>
            </w:r>
            <w:r w:rsidRPr="00715AF7">
              <w:rPr>
                <w:rFonts w:cstheme="minorHAnsi"/>
                <w:szCs w:val="24"/>
              </w:rPr>
              <w:t xml:space="preserve"> (vård</w:t>
            </w:r>
            <w:r>
              <w:rPr>
                <w:rFonts w:cstheme="minorHAnsi"/>
                <w:szCs w:val="24"/>
              </w:rPr>
              <w:t>region</w:t>
            </w:r>
            <w:r w:rsidRPr="00715AF7">
              <w:rPr>
                <w:rFonts w:cstheme="minorHAnsi"/>
                <w:szCs w:val="24"/>
              </w:rPr>
              <w:t>).</w:t>
            </w:r>
          </w:p>
        </w:tc>
      </w:tr>
      <w:tr w:rsidR="00715AF7" w:rsidRPr="0066768F" w14:paraId="7342B002"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5B4D48F5" w14:textId="77777777" w:rsidR="00715AF7" w:rsidRPr="00715AF7" w:rsidRDefault="00715AF7" w:rsidP="00715AF7">
            <w:pPr>
              <w:rPr>
                <w:rFonts w:cstheme="minorHAnsi"/>
                <w:szCs w:val="24"/>
              </w:rPr>
            </w:pPr>
            <w:r w:rsidRPr="00715AF7">
              <w:rPr>
                <w:rFonts w:cstheme="minorHAnsi"/>
                <w:szCs w:val="24"/>
              </w:rPr>
              <w:t>Fakturaunderlag skickas</w:t>
            </w:r>
          </w:p>
          <w:p w14:paraId="1380D8B4" w14:textId="77777777" w:rsidR="00715AF7" w:rsidRPr="00715AF7" w:rsidRDefault="00715AF7" w:rsidP="00715AF7">
            <w:pPr>
              <w:rPr>
                <w:rFonts w:cstheme="minorHAnsi"/>
                <w:szCs w:val="24"/>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062192" w14:textId="22699D89" w:rsidR="00715AF7" w:rsidRPr="00715AF7" w:rsidRDefault="00715AF7" w:rsidP="00715AF7">
            <w:pPr>
              <w:rPr>
                <w:rFonts w:cstheme="minorHAnsi"/>
                <w:szCs w:val="24"/>
              </w:rPr>
            </w:pPr>
            <w:r w:rsidRPr="00715AF7">
              <w:rPr>
                <w:rFonts w:cstheme="minorHAnsi"/>
                <w:szCs w:val="24"/>
              </w:rPr>
              <w:t xml:space="preserve">Då fakturaunderlaget är skapat och sparat, kan det skickas till köpande </w:t>
            </w:r>
            <w:r>
              <w:rPr>
                <w:rFonts w:cstheme="minorHAnsi"/>
                <w:szCs w:val="24"/>
              </w:rPr>
              <w:t>region</w:t>
            </w:r>
            <w:r w:rsidRPr="00715AF7">
              <w:rPr>
                <w:rFonts w:cstheme="minorHAnsi"/>
                <w:szCs w:val="24"/>
              </w:rPr>
              <w:t xml:space="preserve"> (patientens hem</w:t>
            </w:r>
            <w:r>
              <w:rPr>
                <w:rFonts w:cstheme="minorHAnsi"/>
                <w:szCs w:val="24"/>
              </w:rPr>
              <w:t>region</w:t>
            </w:r>
            <w:r w:rsidRPr="00715AF7">
              <w:rPr>
                <w:rFonts w:cstheme="minorHAnsi"/>
                <w:szCs w:val="24"/>
              </w:rPr>
              <w:t>).</w:t>
            </w:r>
          </w:p>
        </w:tc>
      </w:tr>
      <w:tr w:rsidR="00715AF7" w:rsidRPr="0066768F" w14:paraId="764B9592"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5046C6E7" w14:textId="77777777" w:rsidR="00715AF7" w:rsidRPr="00715AF7" w:rsidRDefault="00715AF7" w:rsidP="00715AF7">
            <w:pPr>
              <w:rPr>
                <w:rFonts w:cstheme="minorHAnsi"/>
                <w:szCs w:val="24"/>
              </w:rPr>
            </w:pPr>
            <w:r w:rsidRPr="00715AF7">
              <w:rPr>
                <w:rFonts w:cstheme="minorHAnsi"/>
                <w:szCs w:val="24"/>
              </w:rPr>
              <w:t>Fakturaunderlag hämtas</w:t>
            </w:r>
          </w:p>
          <w:p w14:paraId="606731FD" w14:textId="77777777" w:rsidR="00715AF7" w:rsidRPr="00715AF7" w:rsidRDefault="00715AF7" w:rsidP="00715AF7">
            <w:pPr>
              <w:rPr>
                <w:rFonts w:cstheme="minorHAnsi"/>
                <w:szCs w:val="24"/>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F59B16" w14:textId="0C8189F9" w:rsidR="00715AF7" w:rsidRPr="00715AF7" w:rsidRDefault="00715AF7" w:rsidP="00715AF7">
            <w:pPr>
              <w:rPr>
                <w:rFonts w:cstheme="minorHAnsi"/>
                <w:szCs w:val="24"/>
              </w:rPr>
            </w:pPr>
            <w:r w:rsidRPr="00715AF7">
              <w:rPr>
                <w:rFonts w:cstheme="minorHAnsi"/>
                <w:szCs w:val="24"/>
              </w:rPr>
              <w:t xml:space="preserve">Köpande </w:t>
            </w:r>
            <w:r>
              <w:rPr>
                <w:rFonts w:cstheme="minorHAnsi"/>
                <w:szCs w:val="24"/>
              </w:rPr>
              <w:t>region</w:t>
            </w:r>
            <w:r w:rsidRPr="00715AF7">
              <w:rPr>
                <w:rFonts w:cstheme="minorHAnsi"/>
                <w:szCs w:val="24"/>
              </w:rPr>
              <w:t xml:space="preserve"> / hem</w:t>
            </w:r>
            <w:r>
              <w:rPr>
                <w:rFonts w:cstheme="minorHAnsi"/>
                <w:szCs w:val="24"/>
              </w:rPr>
              <w:t>region</w:t>
            </w:r>
            <w:r w:rsidRPr="00715AF7">
              <w:rPr>
                <w:rFonts w:cstheme="minorHAnsi"/>
                <w:szCs w:val="24"/>
              </w:rPr>
              <w:t xml:space="preserve"> hämtar fakturaunderlaget.</w:t>
            </w:r>
          </w:p>
        </w:tc>
      </w:tr>
      <w:tr w:rsidR="00715AF7" w:rsidRPr="0066768F" w14:paraId="6E9965E3"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0B02054E" w14:textId="0B021BEF" w:rsidR="00715AF7" w:rsidRPr="00715AF7" w:rsidRDefault="00715AF7" w:rsidP="00715AF7">
            <w:pPr>
              <w:rPr>
                <w:rFonts w:cstheme="minorHAnsi"/>
                <w:szCs w:val="24"/>
              </w:rPr>
            </w:pPr>
            <w:r w:rsidRPr="00715AF7">
              <w:rPr>
                <w:rFonts w:cstheme="minorHAnsi"/>
                <w:szCs w:val="24"/>
              </w:rPr>
              <w:t>Faktura matchas med fakturaunderlag</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92321D" w14:textId="29031999" w:rsidR="00715AF7" w:rsidRPr="00715AF7" w:rsidRDefault="00715AF7" w:rsidP="00715AF7">
            <w:pPr>
              <w:rPr>
                <w:rFonts w:cstheme="minorHAnsi"/>
                <w:szCs w:val="24"/>
              </w:rPr>
            </w:pPr>
            <w:r w:rsidRPr="00715AF7">
              <w:rPr>
                <w:rFonts w:cstheme="minorHAnsi"/>
                <w:szCs w:val="24"/>
              </w:rPr>
              <w:t xml:space="preserve">Köpande </w:t>
            </w:r>
            <w:r>
              <w:rPr>
                <w:rFonts w:cstheme="minorHAnsi"/>
                <w:szCs w:val="24"/>
              </w:rPr>
              <w:t>region</w:t>
            </w:r>
            <w:r w:rsidRPr="00715AF7">
              <w:rPr>
                <w:rFonts w:cstheme="minorHAnsi"/>
                <w:szCs w:val="24"/>
              </w:rPr>
              <w:t xml:space="preserve"> / hem</w:t>
            </w:r>
            <w:r>
              <w:rPr>
                <w:rFonts w:cstheme="minorHAnsi"/>
                <w:szCs w:val="24"/>
              </w:rPr>
              <w:t>region</w:t>
            </w:r>
            <w:r w:rsidRPr="00715AF7">
              <w:rPr>
                <w:rFonts w:cstheme="minorHAnsi"/>
                <w:szCs w:val="24"/>
              </w:rPr>
              <w:t>, som tar emot både faktura och fakturaunderlag, gör en matchning mellan dessa.  Matchningen görs med det fakturaunderlags-id som finns i fakturan.</w:t>
            </w:r>
          </w:p>
        </w:tc>
      </w:tr>
    </w:tbl>
    <w:p w14:paraId="20D5D357" w14:textId="4D6E0227" w:rsidR="00DE558F" w:rsidRPr="00433BB8" w:rsidRDefault="00DE558F" w:rsidP="00DE558F"/>
    <w:p w14:paraId="56493596" w14:textId="76F9C7D0" w:rsidR="004A720A" w:rsidRPr="00D07B74" w:rsidRDefault="004A720A" w:rsidP="004A720A">
      <w:pPr>
        <w:rPr>
          <w:b/>
          <w:bCs/>
        </w:rPr>
      </w:pPr>
      <w:bookmarkStart w:id="14" w:name="_Toc384977815"/>
      <w:bookmarkStart w:id="15" w:name="_Toc382295472"/>
      <w:r w:rsidRPr="00D07B74">
        <w:rPr>
          <w:b/>
          <w:bCs/>
        </w:rPr>
        <w:t>Aktörer/Roller i arbetsflödet</w:t>
      </w:r>
      <w:bookmarkEnd w:id="14"/>
      <w:bookmarkEnd w:id="15"/>
      <w:r>
        <w:rPr>
          <w:b/>
          <w:bCs/>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4A720A" w:rsidRPr="0066768F" w14:paraId="2DCBD83C" w14:textId="77777777" w:rsidTr="004A720A">
        <w:trPr>
          <w:trHeight w:val="21"/>
        </w:trPr>
        <w:tc>
          <w:tcPr>
            <w:tcW w:w="2977" w:type="dxa"/>
            <w:shd w:val="clear" w:color="auto" w:fill="A33662" w:themeFill="accent1"/>
          </w:tcPr>
          <w:p w14:paraId="2F1BA931" w14:textId="3ACD9C22" w:rsidR="004A720A" w:rsidRPr="0066768F" w:rsidRDefault="004362EE" w:rsidP="0019186E">
            <w:pPr>
              <w:pStyle w:val="Tabellrubrik"/>
            </w:pPr>
            <w:r>
              <w:t>Roll</w:t>
            </w:r>
          </w:p>
        </w:tc>
        <w:tc>
          <w:tcPr>
            <w:tcW w:w="5954" w:type="dxa"/>
            <w:shd w:val="clear" w:color="auto" w:fill="A33662" w:themeFill="accent1"/>
          </w:tcPr>
          <w:p w14:paraId="70DEDC01" w14:textId="77777777" w:rsidR="004A720A" w:rsidRPr="0066768F" w:rsidRDefault="004A720A" w:rsidP="0019186E">
            <w:pPr>
              <w:pStyle w:val="Tabellrubrik"/>
            </w:pPr>
            <w:r>
              <w:t>Beskrivning</w:t>
            </w:r>
          </w:p>
        </w:tc>
      </w:tr>
      <w:tr w:rsidR="00715AF7" w:rsidRPr="004A720A" w14:paraId="2C5E5052" w14:textId="77777777" w:rsidTr="004A720A">
        <w:tc>
          <w:tcPr>
            <w:tcW w:w="2977" w:type="dxa"/>
            <w:tcBorders>
              <w:bottom w:val="single" w:sz="4" w:space="0" w:color="A33662" w:themeColor="accent1"/>
              <w:right w:val="single" w:sz="24" w:space="0" w:color="FFFFFF" w:themeColor="background1"/>
            </w:tcBorders>
          </w:tcPr>
          <w:p w14:paraId="1AE77120" w14:textId="77777777" w:rsidR="00715AF7" w:rsidRPr="00715AF7" w:rsidRDefault="00715AF7" w:rsidP="00715AF7">
            <w:pPr>
              <w:rPr>
                <w:rFonts w:cstheme="minorHAnsi"/>
                <w:szCs w:val="24"/>
              </w:rPr>
            </w:pPr>
            <w:r w:rsidRPr="00715AF7">
              <w:rPr>
                <w:rFonts w:cstheme="minorHAnsi"/>
                <w:szCs w:val="24"/>
              </w:rPr>
              <w:t>Journalsystem</w:t>
            </w:r>
          </w:p>
          <w:p w14:paraId="00334321" w14:textId="6CFF5832" w:rsidR="00715AF7" w:rsidRPr="00715AF7" w:rsidRDefault="00715AF7" w:rsidP="00715AF7">
            <w:pPr>
              <w:rPr>
                <w:rFonts w:cstheme="minorHAnsi"/>
                <w:i/>
                <w:iCs/>
                <w:color w:val="098394"/>
                <w:szCs w:val="24"/>
              </w:rPr>
            </w:pPr>
          </w:p>
        </w:tc>
        <w:tc>
          <w:tcPr>
            <w:tcW w:w="5954" w:type="dxa"/>
            <w:tcBorders>
              <w:left w:val="single" w:sz="24" w:space="0" w:color="FFFFFF" w:themeColor="background1"/>
              <w:bottom w:val="single" w:sz="4" w:space="0" w:color="A33662" w:themeColor="accent1"/>
              <w:right w:val="single" w:sz="24" w:space="0" w:color="FFFFFF" w:themeColor="background1"/>
            </w:tcBorders>
          </w:tcPr>
          <w:p w14:paraId="0997571E" w14:textId="496EC416" w:rsidR="00715AF7" w:rsidRPr="00715AF7" w:rsidRDefault="00715AF7" w:rsidP="00715AF7">
            <w:pPr>
              <w:rPr>
                <w:rFonts w:cstheme="minorHAnsi"/>
                <w:i/>
                <w:iCs/>
                <w:color w:val="098394"/>
                <w:szCs w:val="24"/>
              </w:rPr>
            </w:pPr>
            <w:r w:rsidRPr="00715AF7">
              <w:rPr>
                <w:rFonts w:cstheme="minorHAnsi"/>
                <w:szCs w:val="24"/>
              </w:rPr>
              <w:t>Det system som används för att hämta uppgifter om en patients vård i vård</w:t>
            </w:r>
            <w:r>
              <w:rPr>
                <w:rFonts w:cstheme="minorHAnsi"/>
                <w:szCs w:val="24"/>
              </w:rPr>
              <w:t>regionen</w:t>
            </w:r>
            <w:r w:rsidRPr="00715AF7">
              <w:rPr>
                <w:rFonts w:cstheme="minorHAnsi"/>
                <w:szCs w:val="24"/>
              </w:rPr>
              <w:t xml:space="preserve"> (säljande </w:t>
            </w:r>
            <w:r>
              <w:rPr>
                <w:rFonts w:cstheme="minorHAnsi"/>
                <w:szCs w:val="24"/>
              </w:rPr>
              <w:t>region</w:t>
            </w:r>
            <w:r w:rsidRPr="00715AF7">
              <w:rPr>
                <w:rFonts w:cstheme="minorHAnsi"/>
                <w:szCs w:val="24"/>
              </w:rPr>
              <w:t>).</w:t>
            </w:r>
          </w:p>
        </w:tc>
      </w:tr>
      <w:tr w:rsidR="00715AF7" w:rsidRPr="004A720A" w14:paraId="14BB3A9A" w14:textId="77777777" w:rsidTr="004A720A">
        <w:tc>
          <w:tcPr>
            <w:tcW w:w="2977" w:type="dxa"/>
            <w:tcBorders>
              <w:top w:val="single" w:sz="4" w:space="0" w:color="A33662" w:themeColor="accent1"/>
              <w:bottom w:val="single" w:sz="4" w:space="0" w:color="A33662" w:themeColor="accent1"/>
              <w:right w:val="single" w:sz="24" w:space="0" w:color="FFFFFF" w:themeColor="background1"/>
            </w:tcBorders>
          </w:tcPr>
          <w:p w14:paraId="53EC0C4D" w14:textId="25A187EB" w:rsidR="00715AF7" w:rsidRPr="00B82BB7" w:rsidRDefault="00715AF7" w:rsidP="00715AF7">
            <w:pPr>
              <w:rPr>
                <w:rFonts w:cstheme="minorHAnsi"/>
                <w:szCs w:val="24"/>
              </w:rPr>
            </w:pPr>
            <w:r w:rsidRPr="00715AF7">
              <w:rPr>
                <w:rFonts w:cstheme="minorHAnsi"/>
                <w:szCs w:val="24"/>
              </w:rPr>
              <w:t xml:space="preserve">Säljande </w:t>
            </w:r>
            <w:r>
              <w:rPr>
                <w:rFonts w:cstheme="minorHAnsi"/>
                <w:szCs w:val="24"/>
              </w:rPr>
              <w:t xml:space="preserve">regions </w:t>
            </w:r>
            <w:r w:rsidRPr="00715AF7">
              <w:rPr>
                <w:rFonts w:cstheme="minorHAnsi"/>
                <w:szCs w:val="24"/>
              </w:rPr>
              <w:t>databas/system</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514EE7" w14:textId="22EB3CAA" w:rsidR="00715AF7" w:rsidRPr="00715AF7" w:rsidRDefault="00715AF7" w:rsidP="00715AF7">
            <w:pPr>
              <w:rPr>
                <w:rFonts w:cstheme="minorHAnsi"/>
                <w:i/>
                <w:iCs/>
                <w:color w:val="098394"/>
                <w:szCs w:val="24"/>
                <w:lang w:eastAsia="sv-SE"/>
              </w:rPr>
            </w:pPr>
            <w:r w:rsidRPr="00715AF7">
              <w:rPr>
                <w:rFonts w:cstheme="minorHAnsi"/>
                <w:szCs w:val="24"/>
              </w:rPr>
              <w:t xml:space="preserve">Den databas eller det system som används för att skapa ett fakturaunderlag hos säljande </w:t>
            </w:r>
            <w:r w:rsidR="00B82BB7">
              <w:rPr>
                <w:rFonts w:cstheme="minorHAnsi"/>
                <w:szCs w:val="24"/>
              </w:rPr>
              <w:t>region</w:t>
            </w:r>
            <w:r w:rsidRPr="00715AF7">
              <w:rPr>
                <w:rFonts w:cstheme="minorHAnsi"/>
                <w:szCs w:val="24"/>
              </w:rPr>
              <w:t>/vård</w:t>
            </w:r>
            <w:r w:rsidR="00B82BB7">
              <w:rPr>
                <w:rFonts w:cstheme="minorHAnsi"/>
                <w:szCs w:val="24"/>
              </w:rPr>
              <w:t>region</w:t>
            </w:r>
            <w:r w:rsidRPr="00715AF7">
              <w:rPr>
                <w:rFonts w:cstheme="minorHAnsi"/>
                <w:szCs w:val="24"/>
              </w:rPr>
              <w:t>.</w:t>
            </w:r>
          </w:p>
        </w:tc>
      </w:tr>
      <w:tr w:rsidR="00715AF7" w:rsidRPr="0066768F" w14:paraId="60A979E7" w14:textId="77777777" w:rsidTr="004A720A">
        <w:tc>
          <w:tcPr>
            <w:tcW w:w="2977" w:type="dxa"/>
            <w:tcBorders>
              <w:top w:val="single" w:sz="4" w:space="0" w:color="A33662" w:themeColor="accent1"/>
              <w:bottom w:val="single" w:sz="4" w:space="0" w:color="A33662" w:themeColor="accent1"/>
              <w:right w:val="single" w:sz="24" w:space="0" w:color="FFFFFF" w:themeColor="background1"/>
            </w:tcBorders>
          </w:tcPr>
          <w:p w14:paraId="4F34F316" w14:textId="066F2F47" w:rsidR="00715AF7" w:rsidRPr="00715AF7" w:rsidRDefault="00715AF7" w:rsidP="00715AF7">
            <w:pPr>
              <w:rPr>
                <w:rFonts w:cstheme="minorHAnsi"/>
                <w:szCs w:val="24"/>
              </w:rPr>
            </w:pPr>
            <w:r w:rsidRPr="00715AF7">
              <w:rPr>
                <w:rFonts w:cstheme="minorHAnsi"/>
                <w:szCs w:val="24"/>
              </w:rPr>
              <w:t>Köpande</w:t>
            </w:r>
            <w:r>
              <w:rPr>
                <w:rFonts w:cstheme="minorHAnsi"/>
                <w:szCs w:val="24"/>
              </w:rPr>
              <w:t xml:space="preserve"> regions </w:t>
            </w:r>
            <w:r w:rsidRPr="00715AF7">
              <w:rPr>
                <w:rFonts w:cstheme="minorHAnsi"/>
                <w:szCs w:val="24"/>
              </w:rPr>
              <w:t>databas/system</w:t>
            </w:r>
          </w:p>
          <w:p w14:paraId="6DC3EBED" w14:textId="77777777" w:rsidR="00715AF7" w:rsidRPr="00715AF7" w:rsidRDefault="00715AF7" w:rsidP="00715AF7">
            <w:pPr>
              <w:rPr>
                <w:rFonts w:cstheme="minorHAnsi"/>
                <w:szCs w:val="24"/>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A329BD" w14:textId="1AAACDB0" w:rsidR="00715AF7" w:rsidRPr="00715AF7" w:rsidRDefault="00715AF7" w:rsidP="00715AF7">
            <w:pPr>
              <w:rPr>
                <w:rFonts w:cstheme="minorHAnsi"/>
                <w:szCs w:val="24"/>
              </w:rPr>
            </w:pPr>
            <w:r w:rsidRPr="00715AF7">
              <w:rPr>
                <w:rFonts w:cstheme="minorHAnsi"/>
                <w:szCs w:val="24"/>
              </w:rPr>
              <w:t xml:space="preserve">Den databas eller det system som används för att spara mottaget fakturaunderlag hos köpande </w:t>
            </w:r>
            <w:r w:rsidR="00B82BB7">
              <w:rPr>
                <w:rFonts w:cstheme="minorHAnsi"/>
                <w:szCs w:val="24"/>
              </w:rPr>
              <w:t>region</w:t>
            </w:r>
            <w:r w:rsidRPr="00715AF7">
              <w:rPr>
                <w:rFonts w:cstheme="minorHAnsi"/>
                <w:szCs w:val="24"/>
              </w:rPr>
              <w:t>/hem</w:t>
            </w:r>
            <w:r w:rsidR="00B82BB7">
              <w:rPr>
                <w:rFonts w:cstheme="minorHAnsi"/>
                <w:szCs w:val="24"/>
              </w:rPr>
              <w:t>region</w:t>
            </w:r>
            <w:r w:rsidRPr="00715AF7">
              <w:rPr>
                <w:rFonts w:cstheme="minorHAnsi"/>
                <w:szCs w:val="24"/>
              </w:rPr>
              <w:t>. Om något system inte finns, sker hanteringen manuellt.</w:t>
            </w:r>
          </w:p>
        </w:tc>
      </w:tr>
    </w:tbl>
    <w:p w14:paraId="531CEB98" w14:textId="4DDB4F55" w:rsidR="004A720A" w:rsidRDefault="004A720A" w:rsidP="004A720A"/>
    <w:p w14:paraId="57D34E15" w14:textId="76CCB463" w:rsidR="003A684F" w:rsidRPr="003A684F" w:rsidRDefault="003A684F" w:rsidP="003A684F">
      <w:pPr>
        <w:pStyle w:val="Numreradrubrik3"/>
        <w:rPr>
          <w:lang w:val="sv-SE"/>
        </w:rPr>
      </w:pPr>
      <w:bookmarkStart w:id="16" w:name="_Toc203981247"/>
      <w:r w:rsidRPr="003A684F">
        <w:rPr>
          <w:lang w:val="sv-SE"/>
        </w:rPr>
        <w:t>Kreditering vid felaktig faktura eller fakturaunderlag</w:t>
      </w:r>
      <w:bookmarkEnd w:id="16"/>
    </w:p>
    <w:p w14:paraId="66232CC1" w14:textId="77777777" w:rsidR="003A684F" w:rsidRPr="001F5862" w:rsidRDefault="003A684F" w:rsidP="003A684F">
      <w:r w:rsidRPr="001F5862">
        <w:t xml:space="preserve">Då eventuella felaktigheter i fakturan eller fakturaunderlaget upptäcks, ska en kreditering göras av faktura och fakturaunderlag. </w:t>
      </w:r>
    </w:p>
    <w:p w14:paraId="6E78E35E" w14:textId="77777777" w:rsidR="003A684F" w:rsidRDefault="003A684F" w:rsidP="003A684F">
      <w:r w:rsidRPr="001F5862">
        <w:t>Följande avvikelser/felaktigheter kan inträffa [R9]:</w:t>
      </w:r>
    </w:p>
    <w:p w14:paraId="2B46980F" w14:textId="6F2F4A8C" w:rsidR="003A684F" w:rsidRPr="003A684F" w:rsidRDefault="003A684F" w:rsidP="003A684F">
      <w:pPr>
        <w:pStyle w:val="Brdtext"/>
        <w:rPr>
          <w:rFonts w:asciiTheme="minorHAnsi" w:hAnsiTheme="minorHAnsi" w:cstheme="minorHAnsi"/>
          <w:sz w:val="20"/>
          <w:szCs w:val="20"/>
        </w:rPr>
      </w:pPr>
      <w:r w:rsidRPr="003A684F">
        <w:rPr>
          <w:rFonts w:asciiTheme="minorHAnsi" w:hAnsiTheme="minorHAnsi" w:cstheme="minorHAnsi"/>
          <w:b/>
          <w:sz w:val="20"/>
          <w:szCs w:val="20"/>
        </w:rPr>
        <w:t>Säljare har skickat felaktigt fakturaunderlag som stannat vid mottagningen</w:t>
      </w:r>
      <w:r>
        <w:rPr>
          <w:rFonts w:asciiTheme="minorHAnsi" w:hAnsiTheme="minorHAnsi" w:cstheme="minorHAnsi"/>
          <w:b/>
          <w:sz w:val="20"/>
          <w:szCs w:val="20"/>
        </w:rPr>
        <w:br/>
      </w:r>
      <w:r w:rsidRPr="003A684F">
        <w:rPr>
          <w:rFonts w:asciiTheme="minorHAnsi" w:hAnsiTheme="minorHAnsi" w:cstheme="minorHAnsi"/>
          <w:sz w:val="20"/>
          <w:szCs w:val="20"/>
        </w:rPr>
        <w:t>I de fall ett fakturaunderlag stoppas vid mottagningen efter schema- respektive schematronvalidering kommer säljaren att få ett svar som beskriver de fel som upptäckts.</w:t>
      </w:r>
    </w:p>
    <w:p w14:paraId="4E44350A" w14:textId="77777777" w:rsidR="003A684F" w:rsidRPr="003A684F" w:rsidRDefault="003A684F" w:rsidP="003A684F">
      <w:pPr>
        <w:pStyle w:val="Brdtext"/>
        <w:rPr>
          <w:rFonts w:asciiTheme="minorHAnsi" w:hAnsiTheme="minorHAnsi" w:cstheme="minorHAnsi"/>
          <w:sz w:val="20"/>
          <w:szCs w:val="20"/>
        </w:rPr>
      </w:pPr>
      <w:r w:rsidRPr="003A684F">
        <w:rPr>
          <w:rFonts w:asciiTheme="minorHAnsi" w:hAnsiTheme="minorHAnsi" w:cstheme="minorHAnsi"/>
          <w:sz w:val="20"/>
          <w:szCs w:val="20"/>
        </w:rPr>
        <w:t>Köparen har i detta läge inte läst in fakturaunderlaget i sitt system. Säljaren ska rätta felen och sända ett nytt fakturaunderlag. Säljaren ska även kontrollera att fakturan överensstämmer med det nya fakturaunderlaget i de fall fakturan ännu inte skickats (rekommendation är att sända faktura efter det att man fått ett OK svar) och vid behov göra rättelser.</w:t>
      </w:r>
    </w:p>
    <w:p w14:paraId="29B3A650" w14:textId="77777777" w:rsidR="003A684F" w:rsidRPr="003A684F" w:rsidRDefault="003A684F" w:rsidP="003A684F">
      <w:pPr>
        <w:pStyle w:val="Brdtext"/>
        <w:rPr>
          <w:rFonts w:asciiTheme="minorHAnsi" w:hAnsiTheme="minorHAnsi" w:cstheme="minorHAnsi"/>
          <w:sz w:val="20"/>
          <w:szCs w:val="20"/>
        </w:rPr>
      </w:pPr>
      <w:r w:rsidRPr="003A684F">
        <w:rPr>
          <w:rFonts w:asciiTheme="minorHAnsi" w:hAnsiTheme="minorHAnsi" w:cstheme="minorHAnsi"/>
          <w:sz w:val="20"/>
          <w:szCs w:val="20"/>
        </w:rPr>
        <w:t>Om säljaren redan skickat en faktura för ett fakturaunderlag som stoppats ska säljaren skicka en kreditfaktura utan fakturaunderlag.</w:t>
      </w:r>
    </w:p>
    <w:p w14:paraId="5872D581" w14:textId="44C83EBC" w:rsidR="003A684F" w:rsidRPr="003A684F" w:rsidRDefault="003A684F" w:rsidP="003A684F">
      <w:pPr>
        <w:pStyle w:val="Brdtext"/>
        <w:rPr>
          <w:rFonts w:asciiTheme="minorHAnsi" w:hAnsiTheme="minorHAnsi" w:cstheme="minorHAnsi"/>
          <w:sz w:val="20"/>
          <w:szCs w:val="20"/>
        </w:rPr>
      </w:pPr>
      <w:r w:rsidRPr="003A684F">
        <w:rPr>
          <w:rFonts w:asciiTheme="minorHAnsi" w:hAnsiTheme="minorHAnsi" w:cstheme="minorHAnsi"/>
          <w:sz w:val="20"/>
          <w:szCs w:val="20"/>
        </w:rPr>
        <w:t>Om fakturaunderlaget är OK sänds detta svar i retur till säljaren som då sänder aktuell faktura.</w:t>
      </w:r>
    </w:p>
    <w:p w14:paraId="59FA88AC" w14:textId="4B9240AE" w:rsidR="003A684F" w:rsidRPr="001F5862" w:rsidRDefault="003A684F" w:rsidP="003A684F">
      <w:r w:rsidRPr="001F5862">
        <w:rPr>
          <w:b/>
        </w:rPr>
        <w:t>Säljare har skickat felaktigt fakturaunderlag men korrekt faktura</w:t>
      </w:r>
      <w:r>
        <w:rPr>
          <w:b/>
        </w:rPr>
        <w:br/>
      </w:r>
      <w:r w:rsidRPr="001F5862">
        <w:t xml:space="preserve">I de fall en säljare upptäcker att de har skapat ett felaktigt fakturaunderlag ska kreditering ske via </w:t>
      </w:r>
      <w:r w:rsidRPr="001F5862">
        <w:lastRenderedPageBreak/>
        <w:t>kreditfaktura och ett digitalt kreditfakturaunderlag. Detta gäller även om fakturan är korrekt. Därefter skickas ny debetfaktura inkl. nytt fakturaunderlag. Undantag från denna regel är när uppgifterna som är felaktiga inte är av obligatorisk karaktär. Kontakt ska tas mellan säljare och köpare vid dessa tillfällen för bästa hantering. En utgångspunkt är att köparen ska kunna få faktura och underlag som säkerställer att korrekt betalning kan ske.</w:t>
      </w:r>
    </w:p>
    <w:p w14:paraId="373A916C" w14:textId="14EFB8D3" w:rsidR="003A684F" w:rsidRPr="001F5862" w:rsidRDefault="003A684F" w:rsidP="003A684F">
      <w:r w:rsidRPr="001F5862">
        <w:rPr>
          <w:b/>
        </w:rPr>
        <w:t>Säljare har skickat felaktigt fakturaunderlag och faktura med ett flertal fel</w:t>
      </w:r>
      <w:r>
        <w:rPr>
          <w:b/>
        </w:rPr>
        <w:br/>
      </w:r>
      <w:r w:rsidRPr="001F5862">
        <w:t>I de fallen både filen med fakturaunderlaget och fakturan innehåller ett flertal fel så ska en ny fil med fakturaunderlaget med ny identitet skapas tillsammans med en ny faktura. Tidigare utskickad faktura ska krediteras och ett fakturaunderlag ska skapas till krediteringen. Kontakt ska tas mellan säljare och köpare vid dessa tillfällen för bästa hantering. En utgångspunkt är att köparen ska kunna få faktura och underlag som säkerställer att korrekt betalning kan ske.</w:t>
      </w:r>
    </w:p>
    <w:p w14:paraId="0DFA9D11" w14:textId="438F299E" w:rsidR="003A684F" w:rsidRDefault="003A684F" w:rsidP="003A684F">
      <w:r w:rsidRPr="001F5862">
        <w:rPr>
          <w:b/>
        </w:rPr>
        <w:t>Säljare har skickat felaktigt fakturaunderlag och faktura med ett mindre antal fel</w:t>
      </w:r>
      <w:r>
        <w:rPr>
          <w:b/>
        </w:rPr>
        <w:br/>
      </w:r>
      <w:r w:rsidRPr="001F5862">
        <w:t>Om det endast är en mindre mängd fel i en fil med fakturaunderlaget ska kreditering ske av dessa uppgifter via att kreditfaktura skickas tillsammans med ett digitalt fakturaunderlag för kreditfakturan. Det ska finnas en referens till den felaktigt debiterade vårdkontakten och på vilken faktura/fakturaunderlag som denna har varit med på. Det kan även bli aktuellt att omfakturera dessa vårdkontakter på ny debetfaktura med ny fil med fakturaunderlag om exempelvis priset varit felaktigt.</w:t>
      </w:r>
    </w:p>
    <w:p w14:paraId="6046A336" w14:textId="77777777" w:rsidR="003A684F" w:rsidRDefault="003A684F" w:rsidP="003A684F">
      <w:pPr>
        <w:pStyle w:val="Brdtext"/>
        <w:keepNext/>
      </w:pPr>
      <w:r w:rsidRPr="001F5862">
        <w:rPr>
          <w:noProof/>
          <w:lang w:val="en-GB"/>
        </w:rPr>
        <w:drawing>
          <wp:inline distT="0" distB="0" distL="0" distR="0" wp14:anchorId="7E2C6117" wp14:editId="0795B33C">
            <wp:extent cx="5305425" cy="3324225"/>
            <wp:effectExtent l="0" t="0" r="635" b="635"/>
            <wp:docPr id="10" name="image3.png" title="Kreditering felaktigt fakturaunder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png"/>
                    <pic:cNvPicPr/>
                  </pic:nvPicPr>
                  <pic:blipFill>
                    <a:blip r:embed="rId26"/>
                    <a:stretch>
                      <a:fillRect/>
                    </a:stretch>
                  </pic:blipFill>
                  <pic:spPr>
                    <a:xfrm>
                      <a:off x="0" y="0"/>
                      <a:ext cx="5305425" cy="3324225"/>
                    </a:xfrm>
                    <a:prstGeom prst="rect">
                      <a:avLst/>
                    </a:prstGeom>
                  </pic:spPr>
                </pic:pic>
              </a:graphicData>
            </a:graphic>
          </wp:inline>
        </w:drawing>
      </w:r>
    </w:p>
    <w:p w14:paraId="2D64F3F5" w14:textId="4B8B8C38" w:rsidR="004A57A5" w:rsidRPr="004A57A5" w:rsidRDefault="003A684F" w:rsidP="004A57A5">
      <w:pPr>
        <w:pStyle w:val="Beskrivning"/>
      </w:pPr>
      <w:r>
        <w:t>Figur 3 Flödesdiagram Kreditering</w:t>
      </w:r>
    </w:p>
    <w:p w14:paraId="1F333624" w14:textId="7DE369F5" w:rsidR="003A684F" w:rsidRPr="003A684F" w:rsidRDefault="003A684F" w:rsidP="003A684F">
      <w:pPr>
        <w:rPr>
          <w:b/>
          <w:bCs/>
          <w:sz w:val="18"/>
          <w:szCs w:val="18"/>
        </w:rPr>
      </w:pPr>
      <w:r w:rsidRPr="003A684F">
        <w:rPr>
          <w:b/>
          <w:bCs/>
          <w:sz w:val="18"/>
          <w:szCs w:val="18"/>
        </w:rPr>
        <w:t>Arbetssteg</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3A684F" w:rsidRPr="0066768F" w14:paraId="43D68BA7" w14:textId="77777777" w:rsidTr="00847BBE">
        <w:trPr>
          <w:trHeight w:val="21"/>
        </w:trPr>
        <w:tc>
          <w:tcPr>
            <w:tcW w:w="2977" w:type="dxa"/>
            <w:shd w:val="clear" w:color="auto" w:fill="A33662" w:themeFill="accent1"/>
          </w:tcPr>
          <w:p w14:paraId="2FF3AD7D" w14:textId="77777777" w:rsidR="003A684F" w:rsidRPr="0066768F" w:rsidRDefault="003A684F" w:rsidP="00847BBE">
            <w:pPr>
              <w:pStyle w:val="Tabellrubrik"/>
            </w:pPr>
            <w:r>
              <w:t>Steg i flödet</w:t>
            </w:r>
          </w:p>
        </w:tc>
        <w:tc>
          <w:tcPr>
            <w:tcW w:w="5954" w:type="dxa"/>
            <w:shd w:val="clear" w:color="auto" w:fill="A33662" w:themeFill="accent1"/>
          </w:tcPr>
          <w:p w14:paraId="325361AA" w14:textId="77777777" w:rsidR="003A684F" w:rsidRPr="0066768F" w:rsidRDefault="003A684F" w:rsidP="00847BBE">
            <w:pPr>
              <w:pStyle w:val="Tabellrubrik"/>
            </w:pPr>
            <w:r>
              <w:t>Beskrivning</w:t>
            </w:r>
          </w:p>
        </w:tc>
      </w:tr>
      <w:tr w:rsidR="003A684F" w:rsidRPr="004A720A" w14:paraId="58D66467" w14:textId="77777777" w:rsidTr="00847BBE">
        <w:tc>
          <w:tcPr>
            <w:tcW w:w="2977" w:type="dxa"/>
            <w:tcBorders>
              <w:bottom w:val="single" w:sz="4" w:space="0" w:color="A33662" w:themeColor="accent1"/>
              <w:right w:val="single" w:sz="24" w:space="0" w:color="FFFFFF" w:themeColor="background1"/>
            </w:tcBorders>
          </w:tcPr>
          <w:p w14:paraId="730CBD37" w14:textId="663C741A" w:rsidR="003A684F" w:rsidRPr="003A684F" w:rsidRDefault="003A684F" w:rsidP="004A57A5">
            <w:pPr>
              <w:rPr>
                <w:rFonts w:cstheme="minorHAnsi"/>
                <w:i/>
                <w:iCs/>
                <w:color w:val="098394"/>
                <w:szCs w:val="24"/>
              </w:rPr>
            </w:pPr>
            <w:r w:rsidRPr="003A684F">
              <w:rPr>
                <w:rFonts w:cstheme="minorHAnsi"/>
                <w:szCs w:val="24"/>
              </w:rPr>
              <w:lastRenderedPageBreak/>
              <w:t>Upptäckt av felaktig information i faktura eller fakturaunderlag</w:t>
            </w:r>
          </w:p>
        </w:tc>
        <w:tc>
          <w:tcPr>
            <w:tcW w:w="5954" w:type="dxa"/>
            <w:tcBorders>
              <w:left w:val="single" w:sz="24" w:space="0" w:color="FFFFFF" w:themeColor="background1"/>
              <w:bottom w:val="single" w:sz="4" w:space="0" w:color="A33662" w:themeColor="accent1"/>
              <w:right w:val="single" w:sz="24" w:space="0" w:color="FFFFFF" w:themeColor="background1"/>
            </w:tcBorders>
          </w:tcPr>
          <w:p w14:paraId="66FF4D9E" w14:textId="77777777" w:rsidR="003A684F" w:rsidRPr="003A684F" w:rsidRDefault="003A684F" w:rsidP="003A684F">
            <w:pPr>
              <w:rPr>
                <w:rFonts w:cstheme="minorHAnsi"/>
                <w:szCs w:val="24"/>
              </w:rPr>
            </w:pPr>
            <w:r w:rsidRPr="003A684F">
              <w:rPr>
                <w:rFonts w:cstheme="minorHAnsi"/>
                <w:szCs w:val="24"/>
              </w:rPr>
              <w:t>Felaktig information har upptäckts i fakturan eller fakturaunderlaget.</w:t>
            </w:r>
          </w:p>
          <w:p w14:paraId="4AC3E935" w14:textId="6B51979D" w:rsidR="003A684F" w:rsidRPr="003A684F" w:rsidRDefault="003A684F" w:rsidP="003A684F">
            <w:pPr>
              <w:rPr>
                <w:rFonts w:cstheme="minorHAnsi"/>
                <w:i/>
                <w:iCs/>
                <w:color w:val="098394"/>
                <w:szCs w:val="24"/>
              </w:rPr>
            </w:pPr>
            <w:r w:rsidRPr="003A684F">
              <w:rPr>
                <w:rFonts w:cstheme="minorHAnsi"/>
                <w:szCs w:val="24"/>
              </w:rPr>
              <w:t>Se de olika alternativen ovan.</w:t>
            </w:r>
          </w:p>
        </w:tc>
      </w:tr>
      <w:tr w:rsidR="003A684F" w:rsidRPr="004A720A" w14:paraId="337C3CBB"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34324D7C" w14:textId="77777777" w:rsidR="003A684F" w:rsidRPr="003A684F" w:rsidRDefault="003A684F" w:rsidP="003A684F">
            <w:pPr>
              <w:rPr>
                <w:rFonts w:cstheme="minorHAnsi"/>
                <w:szCs w:val="24"/>
              </w:rPr>
            </w:pPr>
            <w:r w:rsidRPr="003A684F">
              <w:rPr>
                <w:rFonts w:cstheme="minorHAnsi"/>
                <w:szCs w:val="24"/>
              </w:rPr>
              <w:t>Kreditering av fakturaunderlag skapas och skickas (med referens till fakturaunderlag)</w:t>
            </w:r>
          </w:p>
          <w:p w14:paraId="4DF3C0C6" w14:textId="77777777" w:rsidR="003A684F" w:rsidRPr="003A684F" w:rsidRDefault="003A684F" w:rsidP="003A684F">
            <w:pPr>
              <w:rPr>
                <w:rFonts w:cstheme="minorHAnsi"/>
                <w:i/>
                <w:iCs/>
                <w:color w:val="098394"/>
                <w:szCs w:val="24"/>
              </w:rPr>
            </w:pP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374C71" w14:textId="54DDECF9" w:rsidR="003A684F" w:rsidRPr="003A684F" w:rsidRDefault="003A684F" w:rsidP="003A684F">
            <w:pPr>
              <w:rPr>
                <w:rFonts w:cstheme="minorHAnsi"/>
                <w:i/>
                <w:iCs/>
                <w:color w:val="098394"/>
                <w:szCs w:val="24"/>
                <w:lang w:eastAsia="sv-SE"/>
              </w:rPr>
            </w:pPr>
            <w:r w:rsidRPr="003A684F">
              <w:rPr>
                <w:rFonts w:cstheme="minorHAnsi"/>
                <w:szCs w:val="24"/>
              </w:rPr>
              <w:t>Säljande</w:t>
            </w:r>
            <w:r w:rsidR="000C701D">
              <w:rPr>
                <w:rFonts w:cstheme="minorHAnsi"/>
                <w:szCs w:val="24"/>
              </w:rPr>
              <w:t xml:space="preserve"> region</w:t>
            </w:r>
            <w:r w:rsidRPr="003A684F">
              <w:rPr>
                <w:rFonts w:cstheme="minorHAnsi"/>
                <w:szCs w:val="24"/>
              </w:rPr>
              <w:t xml:space="preserve"> / vård</w:t>
            </w:r>
            <w:r w:rsidR="000C701D">
              <w:rPr>
                <w:rFonts w:cstheme="minorHAnsi"/>
                <w:szCs w:val="24"/>
              </w:rPr>
              <w:t>region</w:t>
            </w:r>
            <w:r w:rsidRPr="003A684F">
              <w:rPr>
                <w:rFonts w:cstheme="minorHAnsi"/>
                <w:szCs w:val="24"/>
              </w:rPr>
              <w:t xml:space="preserve"> skapar en kreditering av fakturaunderlag och skickar till köpande </w:t>
            </w:r>
            <w:r w:rsidR="000C701D">
              <w:rPr>
                <w:rFonts w:cstheme="minorHAnsi"/>
                <w:szCs w:val="24"/>
              </w:rPr>
              <w:t>region</w:t>
            </w:r>
            <w:r w:rsidRPr="003A684F">
              <w:rPr>
                <w:rFonts w:cstheme="minorHAnsi"/>
                <w:szCs w:val="24"/>
              </w:rPr>
              <w:t xml:space="preserve"> / hem</w:t>
            </w:r>
            <w:r w:rsidR="000C701D">
              <w:rPr>
                <w:rFonts w:cstheme="minorHAnsi"/>
                <w:szCs w:val="24"/>
              </w:rPr>
              <w:t>region</w:t>
            </w:r>
            <w:r w:rsidRPr="003A684F">
              <w:rPr>
                <w:rFonts w:cstheme="minorHAnsi"/>
                <w:szCs w:val="24"/>
              </w:rPr>
              <w:t>. Ska innehålla hänvisning till det ursprungliga fakturaunderlaget.</w:t>
            </w:r>
          </w:p>
        </w:tc>
      </w:tr>
      <w:tr w:rsidR="003A684F" w:rsidRPr="0066768F" w14:paraId="43377B0F" w14:textId="77777777" w:rsidTr="00847BBE">
        <w:tc>
          <w:tcPr>
            <w:tcW w:w="2977" w:type="dxa"/>
            <w:tcBorders>
              <w:top w:val="single" w:sz="4" w:space="0" w:color="A33662" w:themeColor="accent1"/>
              <w:bottom w:val="single" w:sz="4" w:space="0" w:color="A33662" w:themeColor="accent1"/>
              <w:right w:val="single" w:sz="24" w:space="0" w:color="FFFFFF" w:themeColor="background1"/>
            </w:tcBorders>
          </w:tcPr>
          <w:p w14:paraId="6FAA627E" w14:textId="383F0441" w:rsidR="003A684F" w:rsidRPr="003A684F" w:rsidRDefault="003A684F" w:rsidP="004A57A5">
            <w:pPr>
              <w:rPr>
                <w:rFonts w:cstheme="minorHAnsi"/>
                <w:szCs w:val="24"/>
              </w:rPr>
            </w:pPr>
            <w:r w:rsidRPr="003A684F">
              <w:rPr>
                <w:rFonts w:cstheme="minorHAnsi"/>
                <w:szCs w:val="24"/>
              </w:rPr>
              <w:t>Nytt fakturaunderlag skapas och skickas</w:t>
            </w:r>
          </w:p>
        </w:tc>
        <w:tc>
          <w:tcPr>
            <w:tcW w:w="595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91675E" w14:textId="2936FD22" w:rsidR="003A684F" w:rsidRPr="003A684F" w:rsidRDefault="003A684F" w:rsidP="003A684F">
            <w:pPr>
              <w:rPr>
                <w:rFonts w:cstheme="minorHAnsi"/>
                <w:szCs w:val="24"/>
              </w:rPr>
            </w:pPr>
            <w:r w:rsidRPr="003A684F">
              <w:rPr>
                <w:rFonts w:cstheme="minorHAnsi"/>
                <w:szCs w:val="24"/>
              </w:rPr>
              <w:t xml:space="preserve">Efter skapad och skickad krediterat fakturaunderlag, kan ett nytt fakturaunderlag skapas och skickas. </w:t>
            </w:r>
          </w:p>
        </w:tc>
      </w:tr>
    </w:tbl>
    <w:p w14:paraId="4969172E" w14:textId="401FFD7E" w:rsidR="003A684F" w:rsidRDefault="003A684F" w:rsidP="003A684F"/>
    <w:p w14:paraId="7AF14122" w14:textId="77777777" w:rsidR="004362EE" w:rsidRPr="00D07B74" w:rsidRDefault="004362EE" w:rsidP="004362EE">
      <w:pPr>
        <w:rPr>
          <w:b/>
          <w:bCs/>
        </w:rPr>
      </w:pPr>
      <w:r w:rsidRPr="00D07B74">
        <w:rPr>
          <w:b/>
          <w:bCs/>
        </w:rPr>
        <w:t>Aktörer/Roller i arbetsflödet</w:t>
      </w:r>
      <w:r>
        <w:rPr>
          <w:b/>
          <w:bCs/>
        </w:rPr>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977"/>
        <w:gridCol w:w="5954"/>
      </w:tblGrid>
      <w:tr w:rsidR="004A57A5" w:rsidRPr="0066768F" w14:paraId="253F1D9D" w14:textId="77777777" w:rsidTr="00847BBE">
        <w:trPr>
          <w:trHeight w:val="21"/>
        </w:trPr>
        <w:tc>
          <w:tcPr>
            <w:tcW w:w="2977" w:type="dxa"/>
            <w:shd w:val="clear" w:color="auto" w:fill="A33662" w:themeFill="accent1"/>
          </w:tcPr>
          <w:p w14:paraId="09FE7C46" w14:textId="1928B7AD" w:rsidR="004A57A5" w:rsidRPr="0066768F" w:rsidRDefault="004A57A5" w:rsidP="00847BBE">
            <w:pPr>
              <w:pStyle w:val="Tabellrubrik"/>
            </w:pPr>
            <w:r>
              <w:t>Roll</w:t>
            </w:r>
          </w:p>
        </w:tc>
        <w:tc>
          <w:tcPr>
            <w:tcW w:w="5954" w:type="dxa"/>
            <w:shd w:val="clear" w:color="auto" w:fill="A33662" w:themeFill="accent1"/>
          </w:tcPr>
          <w:p w14:paraId="02F251F7" w14:textId="77777777" w:rsidR="004A57A5" w:rsidRPr="0066768F" w:rsidRDefault="004A57A5" w:rsidP="00847BBE">
            <w:pPr>
              <w:pStyle w:val="Tabellrubrik"/>
            </w:pPr>
            <w:r>
              <w:t>Beskrivning</w:t>
            </w:r>
          </w:p>
        </w:tc>
      </w:tr>
      <w:tr w:rsidR="004A57A5" w:rsidRPr="004A720A" w14:paraId="19983F18" w14:textId="77777777" w:rsidTr="00847BBE">
        <w:tc>
          <w:tcPr>
            <w:tcW w:w="2977" w:type="dxa"/>
            <w:tcBorders>
              <w:bottom w:val="single" w:sz="4" w:space="0" w:color="A33662" w:themeColor="accent1"/>
              <w:right w:val="single" w:sz="24" w:space="0" w:color="FFFFFF" w:themeColor="background1"/>
            </w:tcBorders>
          </w:tcPr>
          <w:p w14:paraId="71D041A9" w14:textId="084B00D6" w:rsidR="004A57A5" w:rsidRPr="004A57A5" w:rsidRDefault="004A57A5" w:rsidP="004A57A5">
            <w:pPr>
              <w:rPr>
                <w:rFonts w:cstheme="minorHAnsi"/>
              </w:rPr>
            </w:pPr>
            <w:r w:rsidRPr="004A57A5">
              <w:rPr>
                <w:rFonts w:cstheme="minorHAnsi"/>
              </w:rPr>
              <w:t xml:space="preserve">Säljande </w:t>
            </w:r>
            <w:r>
              <w:rPr>
                <w:rFonts w:cstheme="minorHAnsi"/>
              </w:rPr>
              <w:t xml:space="preserve">regions </w:t>
            </w:r>
            <w:r w:rsidRPr="004A57A5">
              <w:rPr>
                <w:rFonts w:cstheme="minorHAnsi"/>
              </w:rPr>
              <w:t>databas/system</w:t>
            </w:r>
          </w:p>
          <w:p w14:paraId="015FE250" w14:textId="7C37554C" w:rsidR="004A57A5" w:rsidRPr="004A57A5" w:rsidRDefault="004A57A5" w:rsidP="004A57A5">
            <w:pPr>
              <w:rPr>
                <w:rFonts w:cstheme="minorHAnsi"/>
                <w:i/>
                <w:iCs/>
                <w:color w:val="098394"/>
              </w:rPr>
            </w:pPr>
          </w:p>
        </w:tc>
        <w:tc>
          <w:tcPr>
            <w:tcW w:w="5954" w:type="dxa"/>
            <w:tcBorders>
              <w:left w:val="single" w:sz="24" w:space="0" w:color="FFFFFF" w:themeColor="background1"/>
              <w:bottom w:val="single" w:sz="4" w:space="0" w:color="A33662" w:themeColor="accent1"/>
              <w:right w:val="single" w:sz="24" w:space="0" w:color="FFFFFF" w:themeColor="background1"/>
            </w:tcBorders>
          </w:tcPr>
          <w:p w14:paraId="5679CC1C" w14:textId="04C94A70" w:rsidR="004A57A5" w:rsidRPr="004A57A5" w:rsidRDefault="004A57A5" w:rsidP="004A57A5">
            <w:pPr>
              <w:rPr>
                <w:rFonts w:cstheme="minorHAnsi"/>
                <w:i/>
                <w:iCs/>
                <w:color w:val="098394"/>
              </w:rPr>
            </w:pPr>
            <w:r w:rsidRPr="004A57A5">
              <w:rPr>
                <w:rFonts w:cstheme="minorHAnsi"/>
              </w:rPr>
              <w:t xml:space="preserve">Den databas eller det system som används för att skapa en kreditering av fakturaunderlag samt nytt fakturaunderlag hos säljande </w:t>
            </w:r>
            <w:r>
              <w:rPr>
                <w:rFonts w:cstheme="minorHAnsi"/>
              </w:rPr>
              <w:t>region</w:t>
            </w:r>
            <w:r w:rsidRPr="004A57A5">
              <w:rPr>
                <w:rFonts w:cstheme="minorHAnsi"/>
              </w:rPr>
              <w:t>/vård</w:t>
            </w:r>
            <w:r>
              <w:rPr>
                <w:rFonts w:cstheme="minorHAnsi"/>
              </w:rPr>
              <w:t>region</w:t>
            </w:r>
            <w:r w:rsidRPr="004A57A5">
              <w:rPr>
                <w:rFonts w:cstheme="minorHAnsi"/>
              </w:rPr>
              <w:t>.</w:t>
            </w:r>
          </w:p>
        </w:tc>
      </w:tr>
    </w:tbl>
    <w:p w14:paraId="6612D138" w14:textId="77777777" w:rsidR="004362EE" w:rsidRPr="003A684F" w:rsidRDefault="004362EE" w:rsidP="003A684F"/>
    <w:p w14:paraId="1B703D96" w14:textId="5784496B" w:rsidR="00360389" w:rsidRDefault="00360389" w:rsidP="00360389">
      <w:pPr>
        <w:keepNext/>
        <w:jc w:val="center"/>
      </w:pPr>
    </w:p>
    <w:p w14:paraId="41BA4E6A" w14:textId="77777777" w:rsidR="00360389" w:rsidRPr="00360389" w:rsidRDefault="00360389" w:rsidP="00360389"/>
    <w:p w14:paraId="186029D2" w14:textId="3C312166" w:rsidR="00360389" w:rsidRDefault="00360389" w:rsidP="00360389"/>
    <w:p w14:paraId="43DB242A" w14:textId="48014E7E" w:rsidR="003F6772" w:rsidRDefault="003F6772">
      <w:r>
        <w:br w:type="page"/>
      </w:r>
    </w:p>
    <w:p w14:paraId="5691C229" w14:textId="77777777" w:rsidR="00DE791C" w:rsidRDefault="00DE791C" w:rsidP="00360389">
      <w:pPr>
        <w:sectPr w:rsidR="00DE791C" w:rsidSect="00D834D3">
          <w:headerReference w:type="default" r:id="rId27"/>
          <w:footerReference w:type="default" r:id="rId28"/>
          <w:footerReference w:type="first" r:id="rId29"/>
          <w:type w:val="continuous"/>
          <w:pgSz w:w="11906" w:h="16838"/>
          <w:pgMar w:top="2069" w:right="1418" w:bottom="1418" w:left="1418" w:header="709" w:footer="709" w:gutter="0"/>
          <w:pgNumType w:start="0"/>
          <w:cols w:space="708"/>
          <w:titlePg/>
          <w:docGrid w:linePitch="360"/>
        </w:sectPr>
      </w:pPr>
    </w:p>
    <w:p w14:paraId="7E491A26" w14:textId="099F6E93" w:rsidR="00634CFC" w:rsidRPr="004A57A5" w:rsidRDefault="00634CFC" w:rsidP="00E5563D">
      <w:pPr>
        <w:pStyle w:val="Numreradrubrik1"/>
        <w:rPr>
          <w:lang w:val="sv-SE"/>
        </w:rPr>
      </w:pPr>
      <w:bookmarkStart w:id="17" w:name="_Toc203981248"/>
      <w:bookmarkStart w:id="18" w:name="_Toc449170164"/>
      <w:bookmarkStart w:id="19" w:name="_Toc121211213"/>
      <w:r w:rsidRPr="004A57A5">
        <w:rPr>
          <w:lang w:val="sv-SE"/>
        </w:rPr>
        <w:lastRenderedPageBreak/>
        <w:t>Begreppsmodell</w:t>
      </w:r>
      <w:bookmarkEnd w:id="17"/>
      <w:r w:rsidRPr="004A57A5">
        <w:rPr>
          <w:lang w:val="sv-SE"/>
        </w:rPr>
        <w:t xml:space="preserve"> </w:t>
      </w:r>
      <w:bookmarkEnd w:id="18"/>
      <w:bookmarkEnd w:id="19"/>
    </w:p>
    <w:p w14:paraId="6A3A1347" w14:textId="09CBD508" w:rsidR="004A57A5" w:rsidRPr="004A57A5" w:rsidRDefault="004A57A5" w:rsidP="004A57A5">
      <w:r w:rsidRPr="004A57A5">
        <w:t>I detta kapitel beskrivs de begrepp som används inom domänen. Begreppen kan sedan referera till klasser och attribut i informationsmodellen. Modellen mappar till referensbegreppsmodeller om möjligt: NI 2016:1 (ljusblå). Orange färg visar att mappning saknas.</w:t>
      </w:r>
    </w:p>
    <w:p w14:paraId="2A3FE008" w14:textId="77777777" w:rsidR="000C75C2" w:rsidRDefault="000C75C2" w:rsidP="00BF4FA4">
      <w:pPr>
        <w:pStyle w:val="Numreradrubrik2"/>
        <w:rPr>
          <w:lang w:val="sv-SE"/>
        </w:rPr>
        <w:sectPr w:rsidR="000C75C2" w:rsidSect="000C75C2">
          <w:pgSz w:w="11906" w:h="16838"/>
          <w:pgMar w:top="2070" w:right="1418" w:bottom="1418" w:left="1418" w:header="709" w:footer="709" w:gutter="0"/>
          <w:cols w:space="708"/>
          <w:titlePg/>
          <w:docGrid w:linePitch="360"/>
        </w:sectPr>
      </w:pPr>
    </w:p>
    <w:p w14:paraId="752D08FE" w14:textId="405039BC" w:rsidR="00360389" w:rsidRPr="004A57A5" w:rsidRDefault="00BF4FA4" w:rsidP="00BF4FA4">
      <w:pPr>
        <w:pStyle w:val="Numreradrubrik2"/>
        <w:rPr>
          <w:lang w:val="sv-SE"/>
        </w:rPr>
      </w:pPr>
      <w:bookmarkStart w:id="20" w:name="_Toc203981249"/>
      <w:r w:rsidRPr="004A57A5">
        <w:rPr>
          <w:lang w:val="sv-SE"/>
        </w:rPr>
        <w:lastRenderedPageBreak/>
        <w:t>Begreppsmodell, grafisk del</w:t>
      </w:r>
      <w:bookmarkEnd w:id="20"/>
    </w:p>
    <w:p w14:paraId="113C10C6" w14:textId="58B89DAA" w:rsidR="0039658C" w:rsidRPr="0039658C" w:rsidRDefault="004A57A5" w:rsidP="0039658C">
      <w:pPr>
        <w:rPr>
          <w:lang w:val="en-US"/>
        </w:rPr>
      </w:pPr>
      <w:r w:rsidRPr="001F5862">
        <w:rPr>
          <w:noProof/>
          <w:lang w:val="en-GB"/>
        </w:rPr>
        <w:drawing>
          <wp:inline distT="0" distB="0" distL="0" distR="0" wp14:anchorId="3D855A46" wp14:editId="586CC2CD">
            <wp:extent cx="8382000" cy="5056648"/>
            <wp:effectExtent l="0" t="0" r="0" b="0"/>
            <wp:docPr id="12" name="image4.png" title="Begreppsmod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png"/>
                    <pic:cNvPicPr/>
                  </pic:nvPicPr>
                  <pic:blipFill>
                    <a:blip r:embed="rId30"/>
                    <a:stretch>
                      <a:fillRect/>
                    </a:stretch>
                  </pic:blipFill>
                  <pic:spPr>
                    <a:xfrm>
                      <a:off x="0" y="0"/>
                      <a:ext cx="8425457" cy="5082865"/>
                    </a:xfrm>
                    <a:prstGeom prst="rect">
                      <a:avLst/>
                    </a:prstGeom>
                  </pic:spPr>
                </pic:pic>
              </a:graphicData>
            </a:graphic>
          </wp:inline>
        </w:drawing>
      </w:r>
    </w:p>
    <w:p w14:paraId="285B5F98" w14:textId="4CC639A1" w:rsidR="00383101" w:rsidRDefault="00474E8C" w:rsidP="007B4857">
      <w:pPr>
        <w:pStyle w:val="Beskrivning"/>
        <w:sectPr w:rsidR="00383101" w:rsidSect="002255D9">
          <w:pgSz w:w="16838" w:h="11906" w:orient="landscape"/>
          <w:pgMar w:top="1418" w:right="2069" w:bottom="1418" w:left="1418" w:header="709" w:footer="709" w:gutter="0"/>
          <w:cols w:space="708"/>
          <w:titlePg/>
          <w:docGrid w:linePitch="360"/>
        </w:sectPr>
      </w:pPr>
      <w:r w:rsidRPr="004A57A5">
        <w:t xml:space="preserve">Figur </w:t>
      </w:r>
      <w:r>
        <w:fldChar w:fldCharType="begin"/>
      </w:r>
      <w:r>
        <w:instrText xml:space="preserve"> SEQ Figure \* ARABIC </w:instrText>
      </w:r>
      <w:r>
        <w:fldChar w:fldCharType="separate"/>
      </w:r>
      <w:r w:rsidRPr="004A57A5">
        <w:rPr>
          <w:noProof/>
        </w:rPr>
        <w:t>4</w:t>
      </w:r>
      <w:r>
        <w:rPr>
          <w:noProof/>
        </w:rPr>
        <w:fldChar w:fldCharType="end"/>
      </w:r>
      <w:r w:rsidRPr="004A57A5">
        <w:t xml:space="preserve">. </w:t>
      </w:r>
      <w:r w:rsidR="004A57A5">
        <w:t>B</w:t>
      </w:r>
      <w:r w:rsidRPr="004A57A5">
        <w:t>egreppsmodell</w:t>
      </w:r>
      <w:bookmarkStart w:id="21" w:name="_Toc121211215"/>
      <w:r w:rsidR="00971423">
        <w:br w:type="page"/>
      </w:r>
    </w:p>
    <w:p w14:paraId="753F31B2" w14:textId="67F898BD" w:rsidR="00652632" w:rsidRPr="00383101" w:rsidRDefault="00652632" w:rsidP="004A57A5">
      <w:pPr>
        <w:pStyle w:val="Numreradrubrik2"/>
        <w:rPr>
          <w:lang w:val="sv-SE"/>
        </w:rPr>
      </w:pPr>
      <w:bookmarkStart w:id="22" w:name="_Toc203981250"/>
      <w:r w:rsidRPr="00383101">
        <w:rPr>
          <w:lang w:val="sv-SE"/>
        </w:rPr>
        <w:lastRenderedPageBreak/>
        <w:t>Begreppsmodell, textuell del</w:t>
      </w:r>
      <w:bookmarkEnd w:id="21"/>
      <w:bookmarkEnd w:id="22"/>
      <w:r w:rsidRPr="00383101">
        <w:rPr>
          <w:lang w:val="sv-SE"/>
        </w:rPr>
        <w:t xml:space="preserve"> </w:t>
      </w:r>
    </w:p>
    <w:p w14:paraId="6C9EEBF0" w14:textId="1EF79499" w:rsidR="00971423" w:rsidRPr="00132CB4" w:rsidRDefault="004A57A5" w:rsidP="00383101">
      <w:pPr>
        <w:rPr>
          <w:rFonts w:cstheme="minorHAnsi"/>
          <w:i/>
          <w:iCs/>
          <w:color w:val="098394"/>
        </w:rPr>
      </w:pPr>
      <w:r w:rsidRPr="004A57A5">
        <w:rPr>
          <w:rFonts w:cstheme="minorHAnsi"/>
        </w:rPr>
        <w:t>Kolumnen "Relation till informationsmodell" visar relationen till klasser och attribut i informationsmodellen. Där Klass: visas i kolumnen betyder det att begreppet mappar mot en klass i informationsmodellen. Där Klass: saknas, mappar begreppet mot ett attribut i informationsmodellen (tillhörande klassen ovan attributet).</w:t>
      </w:r>
    </w:p>
    <w:tbl>
      <w:tblPr>
        <w:tblStyle w:val="Tabellrutnt"/>
        <w:tblW w:w="92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149"/>
        <w:gridCol w:w="1976"/>
        <w:gridCol w:w="2729"/>
        <w:gridCol w:w="2436"/>
      </w:tblGrid>
      <w:tr w:rsidR="00132CB4" w:rsidRPr="0066768F" w14:paraId="532B3716" w14:textId="77777777" w:rsidTr="00955B10">
        <w:trPr>
          <w:trHeight w:val="21"/>
          <w:tblHeader/>
        </w:trPr>
        <w:tc>
          <w:tcPr>
            <w:tcW w:w="1985" w:type="dxa"/>
            <w:shd w:val="clear" w:color="auto" w:fill="A33662" w:themeFill="accent1"/>
          </w:tcPr>
          <w:p w14:paraId="3B5883D0" w14:textId="585153C9" w:rsidR="00132CB4" w:rsidRPr="0066768F" w:rsidRDefault="00132CB4" w:rsidP="0019186E">
            <w:pPr>
              <w:pStyle w:val="Tabellrubrik"/>
            </w:pPr>
            <w:r>
              <w:t>Benämning</w:t>
            </w:r>
          </w:p>
        </w:tc>
        <w:tc>
          <w:tcPr>
            <w:tcW w:w="2140" w:type="dxa"/>
            <w:shd w:val="clear" w:color="auto" w:fill="A33662" w:themeFill="accent1"/>
          </w:tcPr>
          <w:p w14:paraId="4DC59E6D" w14:textId="08BACB63" w:rsidR="00132CB4" w:rsidRPr="0066768F" w:rsidRDefault="46D60742" w:rsidP="0019186E">
            <w:pPr>
              <w:pStyle w:val="Tabellrubrik"/>
            </w:pPr>
            <w:r>
              <w:t xml:space="preserve">Definition </w:t>
            </w:r>
            <w:r w:rsidR="000C75C2">
              <w:t>enligt socialstyrelsens termbank</w:t>
            </w:r>
          </w:p>
        </w:tc>
        <w:tc>
          <w:tcPr>
            <w:tcW w:w="2729" w:type="dxa"/>
            <w:shd w:val="clear" w:color="auto" w:fill="A33662" w:themeFill="accent1"/>
          </w:tcPr>
          <w:p w14:paraId="315B8999" w14:textId="61173707" w:rsidR="00132CB4" w:rsidRPr="0066768F" w:rsidRDefault="00132CB4" w:rsidP="0019186E">
            <w:pPr>
              <w:pStyle w:val="Tabellrubrik"/>
            </w:pPr>
            <w:r w:rsidRPr="00132CB4">
              <w:t>Beskrivning</w:t>
            </w:r>
          </w:p>
        </w:tc>
        <w:tc>
          <w:tcPr>
            <w:tcW w:w="2436" w:type="dxa"/>
            <w:shd w:val="clear" w:color="auto" w:fill="A33662" w:themeFill="accent1"/>
          </w:tcPr>
          <w:p w14:paraId="7490BFD9" w14:textId="77777777" w:rsidR="00132CB4" w:rsidRDefault="00132CB4" w:rsidP="00132CB4">
            <w:pPr>
              <w:pStyle w:val="Tabellrubrik"/>
            </w:pPr>
            <w:r>
              <w:t xml:space="preserve">Relation till </w:t>
            </w:r>
          </w:p>
          <w:p w14:paraId="1FBA8FCC" w14:textId="64D506F7" w:rsidR="00132CB4" w:rsidRPr="0066768F" w:rsidRDefault="00132CB4" w:rsidP="00132CB4">
            <w:pPr>
              <w:pStyle w:val="Tabellrubrik"/>
            </w:pPr>
            <w:r>
              <w:t>informationsmodell</w:t>
            </w:r>
          </w:p>
        </w:tc>
      </w:tr>
      <w:tr w:rsidR="000C75C2" w:rsidRPr="004A720A" w14:paraId="7DE445BD" w14:textId="77777777" w:rsidTr="00955B10">
        <w:trPr>
          <w:trHeight w:val="300"/>
        </w:trPr>
        <w:tc>
          <w:tcPr>
            <w:tcW w:w="1985" w:type="dxa"/>
            <w:tcBorders>
              <w:bottom w:val="single" w:sz="4" w:space="0" w:color="A33662" w:themeColor="accent1"/>
              <w:right w:val="single" w:sz="24" w:space="0" w:color="FFFFFF" w:themeColor="background1"/>
            </w:tcBorders>
          </w:tcPr>
          <w:p w14:paraId="3BED26C0" w14:textId="602EB5E8" w:rsidR="000C75C2" w:rsidRPr="000C75C2" w:rsidRDefault="000C75C2" w:rsidP="000C75C2">
            <w:pPr>
              <w:rPr>
                <w:rFonts w:cstheme="minorHAnsi"/>
                <w:i/>
                <w:iCs/>
                <w:color w:val="098394"/>
              </w:rPr>
            </w:pPr>
            <w:r w:rsidRPr="000C75C2">
              <w:rPr>
                <w:rFonts w:cstheme="minorHAnsi"/>
              </w:rPr>
              <w:t>Besöksdatum</w:t>
            </w:r>
          </w:p>
        </w:tc>
        <w:tc>
          <w:tcPr>
            <w:tcW w:w="2140" w:type="dxa"/>
            <w:tcBorders>
              <w:left w:val="single" w:sz="24" w:space="0" w:color="FFFFFF" w:themeColor="background1"/>
              <w:bottom w:val="single" w:sz="4" w:space="0" w:color="A33662" w:themeColor="accent1"/>
              <w:right w:val="single" w:sz="24" w:space="0" w:color="FFFFFF" w:themeColor="background1"/>
            </w:tcBorders>
          </w:tcPr>
          <w:p w14:paraId="13F472D6" w14:textId="1AB6FC10" w:rsidR="000C75C2" w:rsidRPr="000C75C2" w:rsidRDefault="000C75C2" w:rsidP="000C75C2">
            <w:pPr>
              <w:rPr>
                <w:rFonts w:cstheme="minorHAnsi"/>
                <w:i/>
                <w:iCs/>
                <w:color w:val="098394"/>
              </w:rPr>
            </w:pPr>
            <w:r w:rsidRPr="000C75C2">
              <w:rPr>
                <w:rFonts w:cstheme="minorHAnsi"/>
              </w:rPr>
              <w:t>(öppenvårdsbesök: vårdkontakt inom öppen vård som innebär personligt möte mellan patient och hälso- och sjukvårdspersonal)</w:t>
            </w:r>
          </w:p>
        </w:tc>
        <w:tc>
          <w:tcPr>
            <w:tcW w:w="2729" w:type="dxa"/>
            <w:tcBorders>
              <w:left w:val="single" w:sz="24" w:space="0" w:color="FFFFFF" w:themeColor="background1"/>
              <w:bottom w:val="single" w:sz="4" w:space="0" w:color="A33662" w:themeColor="accent1"/>
              <w:right w:val="single" w:sz="24" w:space="0" w:color="FFFFFF" w:themeColor="background1"/>
            </w:tcBorders>
          </w:tcPr>
          <w:p w14:paraId="23E6427A" w14:textId="44048DEA" w:rsidR="000C75C2" w:rsidRPr="000C75C2" w:rsidRDefault="000C75C2" w:rsidP="000C75C2">
            <w:pPr>
              <w:rPr>
                <w:rFonts w:cstheme="minorHAnsi"/>
                <w:i/>
                <w:iCs/>
                <w:color w:val="098394"/>
              </w:rPr>
            </w:pPr>
            <w:r w:rsidRPr="000C75C2">
              <w:rPr>
                <w:rFonts w:cstheme="minorHAnsi"/>
              </w:rPr>
              <w:t>Tidsangivelse för patientens dokumenterade vård inom öppen vård.</w:t>
            </w:r>
          </w:p>
        </w:tc>
        <w:tc>
          <w:tcPr>
            <w:tcW w:w="2436" w:type="dxa"/>
            <w:tcBorders>
              <w:left w:val="single" w:sz="24" w:space="0" w:color="FFFFFF" w:themeColor="background1"/>
              <w:bottom w:val="single" w:sz="4" w:space="0" w:color="A33662" w:themeColor="accent1"/>
            </w:tcBorders>
          </w:tcPr>
          <w:p w14:paraId="7DC53022"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Klass: Besökstid</w:t>
            </w:r>
          </w:p>
          <w:p w14:paraId="10D4784C"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inskrivning eller besökstid</w:t>
            </w:r>
          </w:p>
          <w:p w14:paraId="539107C7" w14:textId="58B81180" w:rsidR="000C75C2" w:rsidRPr="000C75C2" w:rsidRDefault="000C75C2" w:rsidP="000C75C2">
            <w:pPr>
              <w:pStyle w:val="SoSTabelltext"/>
              <w:rPr>
                <w:rFonts w:asciiTheme="minorHAnsi" w:hAnsiTheme="minorHAnsi" w:cstheme="minorHAnsi"/>
                <w:i/>
                <w:iCs/>
                <w:color w:val="098394"/>
                <w:sz w:val="20"/>
                <w:szCs w:val="20"/>
              </w:rPr>
            </w:pPr>
            <w:r w:rsidRPr="000C75C2">
              <w:rPr>
                <w:rFonts w:asciiTheme="minorHAnsi" w:hAnsiTheme="minorHAnsi" w:cstheme="minorHAnsi"/>
                <w:sz w:val="20"/>
                <w:szCs w:val="20"/>
              </w:rPr>
              <w:t>inskrivnings eller besöksdatum för vård</w:t>
            </w:r>
          </w:p>
        </w:tc>
      </w:tr>
      <w:tr w:rsidR="000C75C2" w:rsidRPr="004A720A" w14:paraId="0CBBDDE9"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76B89952" w14:textId="78FEC881" w:rsidR="000C75C2" w:rsidRPr="000C75C2" w:rsidRDefault="000C75C2" w:rsidP="000C75C2">
            <w:pPr>
              <w:rPr>
                <w:rFonts w:cstheme="minorHAnsi"/>
                <w:i/>
                <w:iCs/>
                <w:color w:val="098394"/>
              </w:rPr>
            </w:pPr>
            <w:r w:rsidRPr="000C75C2">
              <w:rPr>
                <w:rFonts w:cstheme="minorHAnsi"/>
              </w:rPr>
              <w:t>Betalningsförbindelse</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DE764D" w14:textId="12EBB4B0" w:rsidR="000C75C2" w:rsidRPr="000C75C2" w:rsidRDefault="000C75C2" w:rsidP="000C75C2">
            <w:pPr>
              <w:rPr>
                <w:rFonts w:cstheme="minorHAnsi"/>
                <w:i/>
                <w:iCs/>
                <w:color w:val="098394"/>
              </w:rPr>
            </w:pPr>
            <w:r w:rsidRPr="000C75C2">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01400D" w14:textId="72DAEF3C" w:rsidR="000C75C2" w:rsidRPr="000C75C2" w:rsidRDefault="000C75C2" w:rsidP="000C75C2">
            <w:pPr>
              <w:rPr>
                <w:rFonts w:cstheme="minorHAnsi"/>
                <w:i/>
                <w:iCs/>
                <w:color w:val="098394"/>
              </w:rPr>
            </w:pPr>
            <w:r w:rsidRPr="000C75C2">
              <w:rPr>
                <w:rFonts w:cstheme="minorHAnsi"/>
              </w:rPr>
              <w:t>Rättslig skyldighet för remitterande vårdgivare att ersätta remissmottagande vårdgivare för de begärda tjänsterna.</w:t>
            </w:r>
          </w:p>
        </w:tc>
        <w:tc>
          <w:tcPr>
            <w:tcW w:w="2436" w:type="dxa"/>
            <w:tcBorders>
              <w:top w:val="single" w:sz="4" w:space="0" w:color="A33662" w:themeColor="accent1"/>
              <w:left w:val="single" w:sz="24" w:space="0" w:color="FFFFFF" w:themeColor="background1"/>
              <w:bottom w:val="single" w:sz="4" w:space="0" w:color="A33662" w:themeColor="accent1"/>
            </w:tcBorders>
          </w:tcPr>
          <w:p w14:paraId="53F7A2B3"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Klass: Betalningsförbindelse</w:t>
            </w:r>
          </w:p>
          <w:p w14:paraId="5E298823"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remiss id</w:t>
            </w:r>
          </w:p>
          <w:p w14:paraId="7A58A21E" w14:textId="77777777" w:rsidR="000C75C2" w:rsidRPr="000C75C2" w:rsidRDefault="000C75C2" w:rsidP="000C75C2">
            <w:pPr>
              <w:pStyle w:val="SoSTabelltext"/>
              <w:rPr>
                <w:rFonts w:asciiTheme="minorHAnsi" w:hAnsiTheme="minorHAnsi" w:cstheme="minorHAnsi"/>
                <w:sz w:val="20"/>
                <w:szCs w:val="20"/>
              </w:rPr>
            </w:pPr>
            <w:proofErr w:type="spellStart"/>
            <w:r w:rsidRPr="000C75C2">
              <w:rPr>
                <w:rFonts w:asciiTheme="minorHAnsi" w:hAnsiTheme="minorHAnsi" w:cstheme="minorHAnsi"/>
                <w:sz w:val="20"/>
                <w:szCs w:val="20"/>
              </w:rPr>
              <w:t>avtalspost</w:t>
            </w:r>
            <w:proofErr w:type="spellEnd"/>
            <w:r w:rsidRPr="000C75C2">
              <w:rPr>
                <w:rFonts w:asciiTheme="minorHAnsi" w:hAnsiTheme="minorHAnsi" w:cstheme="minorHAnsi"/>
                <w:sz w:val="20"/>
                <w:szCs w:val="20"/>
              </w:rPr>
              <w:t xml:space="preserve"> i Riksavtalet</w:t>
            </w:r>
          </w:p>
          <w:p w14:paraId="35505F52"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betalningsförbindelse ersättningstyp</w:t>
            </w:r>
          </w:p>
          <w:p w14:paraId="6765A188"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betalningsförbindelse id</w:t>
            </w:r>
          </w:p>
          <w:p w14:paraId="40F2C8F4"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betalningsförbindelsetyp avtal</w:t>
            </w:r>
          </w:p>
          <w:p w14:paraId="3D141DB8"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betalningsförbindelsetyp kapitel</w:t>
            </w:r>
          </w:p>
          <w:p w14:paraId="7BBFEB89" w14:textId="0B1EFF23" w:rsidR="000C75C2" w:rsidRPr="000C75C2" w:rsidRDefault="000C75C2" w:rsidP="000C75C2">
            <w:pPr>
              <w:pStyle w:val="SoSTabelltext"/>
              <w:rPr>
                <w:rFonts w:asciiTheme="minorHAnsi" w:hAnsiTheme="minorHAnsi" w:cstheme="minorHAnsi"/>
                <w:i/>
                <w:iCs/>
                <w:color w:val="098394"/>
                <w:sz w:val="20"/>
                <w:szCs w:val="20"/>
              </w:rPr>
            </w:pPr>
            <w:r w:rsidRPr="000C75C2">
              <w:rPr>
                <w:rFonts w:asciiTheme="minorHAnsi" w:hAnsiTheme="minorHAnsi" w:cstheme="minorHAnsi"/>
                <w:sz w:val="20"/>
                <w:szCs w:val="20"/>
              </w:rPr>
              <w:t>ospecificerat</w:t>
            </w:r>
          </w:p>
        </w:tc>
      </w:tr>
      <w:tr w:rsidR="000C75C2" w:rsidRPr="0066768F" w14:paraId="3019B496"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1E3CDFEE" w14:textId="2419AE6B" w:rsidR="000C75C2" w:rsidRPr="000C75C2" w:rsidRDefault="000C75C2" w:rsidP="000C75C2">
            <w:pPr>
              <w:rPr>
                <w:rFonts w:cstheme="minorHAnsi"/>
                <w:i/>
                <w:iCs/>
                <w:color w:val="098394"/>
              </w:rPr>
            </w:pPr>
            <w:r w:rsidRPr="000C75C2">
              <w:rPr>
                <w:rFonts w:cstheme="minorHAnsi"/>
              </w:rPr>
              <w:t>Bidiagnos</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676E5A" w14:textId="5D0898D7" w:rsidR="000C75C2" w:rsidRPr="000C75C2" w:rsidRDefault="000C75C2" w:rsidP="000C75C2">
            <w:pPr>
              <w:rPr>
                <w:rFonts w:cstheme="minorHAnsi"/>
                <w:i/>
                <w:iCs/>
                <w:color w:val="098394"/>
              </w:rPr>
            </w:pPr>
            <w:r w:rsidRPr="000C75C2">
              <w:rPr>
                <w:rFonts w:cstheme="minorHAnsi"/>
              </w:rPr>
              <w:t xml:space="preserve">annat tillstånd än huvuddiagnos som blivit föremål för bedömning, utredning eller behandling under en vårdkontakt  </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F8F8F5"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 xml:space="preserve">Se definition enligt Socialstyrelsens termbank. </w:t>
            </w:r>
          </w:p>
          <w:p w14:paraId="5F73D174" w14:textId="77777777" w:rsidR="000C75C2" w:rsidRPr="000C75C2" w:rsidRDefault="000C75C2" w:rsidP="000C75C2">
            <w:pPr>
              <w:pStyle w:val="SoSTabelltext"/>
              <w:rPr>
                <w:rFonts w:asciiTheme="minorHAnsi" w:hAnsiTheme="minorHAnsi" w:cstheme="minorHAnsi"/>
                <w:sz w:val="20"/>
                <w:szCs w:val="20"/>
              </w:rPr>
            </w:pPr>
          </w:p>
          <w:p w14:paraId="3B0131B6" w14:textId="7937321E" w:rsidR="000C75C2" w:rsidRPr="000C75C2" w:rsidRDefault="000C75C2" w:rsidP="000C75C2">
            <w:pPr>
              <w:rPr>
                <w:rFonts w:cstheme="minorHAnsi"/>
                <w:i/>
                <w:iCs/>
                <w:color w:val="098394"/>
              </w:rPr>
            </w:pPr>
            <w:r w:rsidRPr="000C75C2">
              <w:rPr>
                <w:rFonts w:cstheme="minorHAnsi"/>
              </w:rPr>
              <w:t>NI 2016:1: Diagnos</w:t>
            </w:r>
          </w:p>
        </w:tc>
        <w:tc>
          <w:tcPr>
            <w:tcW w:w="2436" w:type="dxa"/>
            <w:tcBorders>
              <w:top w:val="single" w:sz="4" w:space="0" w:color="A33662" w:themeColor="accent1"/>
              <w:left w:val="single" w:sz="24" w:space="0" w:color="FFFFFF" w:themeColor="background1"/>
              <w:bottom w:val="single" w:sz="4" w:space="0" w:color="A33662" w:themeColor="accent1"/>
            </w:tcBorders>
          </w:tcPr>
          <w:p w14:paraId="43387F9C"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Klass: Bidiagnos</w:t>
            </w:r>
          </w:p>
          <w:p w14:paraId="6984593D"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diagnoskod</w:t>
            </w:r>
          </w:p>
          <w:p w14:paraId="37DCE3BE" w14:textId="558AA714" w:rsidR="000C75C2" w:rsidRPr="000C75C2" w:rsidRDefault="000C75C2" w:rsidP="000C75C2">
            <w:pPr>
              <w:rPr>
                <w:rFonts w:cstheme="minorHAnsi"/>
                <w:i/>
                <w:iCs/>
                <w:color w:val="098394"/>
              </w:rPr>
            </w:pPr>
          </w:p>
        </w:tc>
      </w:tr>
      <w:tr w:rsidR="000C75C2" w:rsidRPr="0066768F" w14:paraId="553DE92C"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653199AF" w14:textId="2DDB1BF7" w:rsidR="000C75C2" w:rsidRPr="000C75C2" w:rsidRDefault="000C75C2" w:rsidP="000C75C2">
            <w:pPr>
              <w:rPr>
                <w:rFonts w:cstheme="minorHAnsi"/>
                <w:i/>
                <w:iCs/>
                <w:color w:val="098394"/>
              </w:rPr>
            </w:pPr>
            <w:r w:rsidRPr="000C75C2">
              <w:rPr>
                <w:rFonts w:cstheme="minorHAnsi"/>
              </w:rPr>
              <w:t>Diagnos</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E1BB72" w14:textId="4714679D" w:rsidR="000C75C2" w:rsidRPr="000C75C2" w:rsidRDefault="000C75C2" w:rsidP="000C75C2">
            <w:pPr>
              <w:rPr>
                <w:rFonts w:cstheme="minorHAnsi"/>
                <w:i/>
                <w:iCs/>
                <w:color w:val="098394"/>
              </w:rPr>
            </w:pPr>
            <w:r w:rsidRPr="000C75C2">
              <w:rPr>
                <w:rFonts w:cstheme="minorHAnsi"/>
              </w:rPr>
              <w:t>bestämning och benämning av sjukdom, skada, störning eller förändring i kroppsfunktion</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2AD13D"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 xml:space="preserve">Se definition enligt Socialstyrelsens termbank. </w:t>
            </w:r>
          </w:p>
          <w:p w14:paraId="60A9C589" w14:textId="77777777" w:rsidR="000C75C2" w:rsidRPr="000C75C2" w:rsidRDefault="000C75C2" w:rsidP="000C75C2">
            <w:pPr>
              <w:pStyle w:val="SoSTabelltext"/>
              <w:rPr>
                <w:rFonts w:asciiTheme="minorHAnsi" w:hAnsiTheme="minorHAnsi" w:cstheme="minorHAnsi"/>
                <w:sz w:val="20"/>
                <w:szCs w:val="20"/>
              </w:rPr>
            </w:pPr>
          </w:p>
          <w:p w14:paraId="00E0DB56" w14:textId="6C0BF155" w:rsidR="000C75C2" w:rsidRPr="000C75C2" w:rsidRDefault="000C75C2" w:rsidP="000C75C2">
            <w:pPr>
              <w:rPr>
                <w:rFonts w:cstheme="minorHAnsi"/>
                <w:i/>
                <w:iCs/>
                <w:color w:val="098394"/>
              </w:rPr>
            </w:pPr>
            <w:r w:rsidRPr="000C75C2">
              <w:rPr>
                <w:rFonts w:cstheme="minorHAnsi"/>
              </w:rPr>
              <w:t>NI 2016:1: Diagnos</w:t>
            </w:r>
          </w:p>
        </w:tc>
        <w:tc>
          <w:tcPr>
            <w:tcW w:w="2436" w:type="dxa"/>
            <w:tcBorders>
              <w:top w:val="single" w:sz="4" w:space="0" w:color="A33662" w:themeColor="accent1"/>
              <w:left w:val="single" w:sz="24" w:space="0" w:color="FFFFFF" w:themeColor="background1"/>
              <w:bottom w:val="single" w:sz="4" w:space="0" w:color="A33662" w:themeColor="accent1"/>
            </w:tcBorders>
          </w:tcPr>
          <w:p w14:paraId="390A2D4B"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Klass: Diagnos</w:t>
            </w:r>
          </w:p>
          <w:p w14:paraId="4D4B1A54" w14:textId="21363E8B" w:rsidR="000C75C2" w:rsidRPr="000C75C2" w:rsidRDefault="000C75C2" w:rsidP="000C75C2">
            <w:pPr>
              <w:rPr>
                <w:rFonts w:cstheme="minorHAnsi"/>
                <w:i/>
                <w:iCs/>
                <w:color w:val="098394"/>
              </w:rPr>
            </w:pPr>
          </w:p>
        </w:tc>
      </w:tr>
      <w:tr w:rsidR="000C75C2" w:rsidRPr="0066768F" w14:paraId="7C47262F"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7C84AB64" w14:textId="2E947856" w:rsidR="000C75C2" w:rsidRPr="000C75C2" w:rsidRDefault="000C75C2" w:rsidP="000C75C2">
            <w:pPr>
              <w:rPr>
                <w:rFonts w:cstheme="minorHAnsi"/>
                <w:i/>
                <w:iCs/>
                <w:color w:val="098394" w:themeColor="accent5" w:themeShade="BF"/>
              </w:rPr>
            </w:pPr>
            <w:r w:rsidRPr="000C75C2">
              <w:rPr>
                <w:rFonts w:cstheme="minorHAnsi"/>
              </w:rPr>
              <w:t>DRG kod</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B00C66" w14:textId="79859C1F" w:rsidR="000C75C2" w:rsidRPr="000C75C2" w:rsidRDefault="000C75C2" w:rsidP="000C75C2">
            <w:pPr>
              <w:rPr>
                <w:rFonts w:cstheme="minorHAnsi"/>
                <w:i/>
                <w:iCs/>
                <w:color w:val="098394"/>
                <w:lang w:eastAsia="en-GB"/>
              </w:rPr>
            </w:pPr>
            <w:r w:rsidRPr="000C75C2">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A084D7"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 xml:space="preserve">Debitering enligt DRG kod CC-kod för </w:t>
            </w:r>
            <w:proofErr w:type="spellStart"/>
            <w:r w:rsidRPr="000C75C2">
              <w:rPr>
                <w:rFonts w:asciiTheme="minorHAnsi" w:hAnsiTheme="minorHAnsi" w:cstheme="minorHAnsi"/>
                <w:sz w:val="20"/>
                <w:szCs w:val="20"/>
              </w:rPr>
              <w:t>Nord-DRG</w:t>
            </w:r>
            <w:proofErr w:type="spellEnd"/>
            <w:r w:rsidRPr="000C75C2">
              <w:rPr>
                <w:rFonts w:asciiTheme="minorHAnsi" w:hAnsiTheme="minorHAnsi" w:cstheme="minorHAnsi"/>
                <w:sz w:val="20"/>
                <w:szCs w:val="20"/>
              </w:rPr>
              <w:t xml:space="preserve">. </w:t>
            </w:r>
          </w:p>
          <w:p w14:paraId="4C152EA1" w14:textId="77777777" w:rsidR="000C75C2" w:rsidRPr="000C75C2" w:rsidRDefault="000C75C2" w:rsidP="000C75C2">
            <w:pPr>
              <w:pStyle w:val="SoSTabelltext"/>
              <w:rPr>
                <w:rFonts w:asciiTheme="minorHAnsi" w:hAnsiTheme="minorHAnsi" w:cstheme="minorHAnsi"/>
                <w:sz w:val="20"/>
                <w:szCs w:val="20"/>
              </w:rPr>
            </w:pPr>
          </w:p>
          <w:p w14:paraId="64D85C46" w14:textId="63AAC083" w:rsidR="000C75C2" w:rsidRPr="000C75C2" w:rsidRDefault="000C75C2" w:rsidP="000C75C2">
            <w:pPr>
              <w:rPr>
                <w:rFonts w:cstheme="minorHAnsi"/>
                <w:i/>
                <w:iCs/>
                <w:color w:val="098394" w:themeColor="accent5" w:themeShade="BF"/>
              </w:rPr>
            </w:pPr>
            <w:r w:rsidRPr="000C75C2">
              <w:rPr>
                <w:rFonts w:cstheme="minorHAnsi"/>
              </w:rPr>
              <w:t xml:space="preserve">DRG = Diagnosrelaterade grupper som är ett patientklassificeringssystem för att dela in patienter i medicinskt- och resurshomogena grupper och används för verksamhetsbeskrivning i sjukvården. I Sverige används </w:t>
            </w:r>
            <w:proofErr w:type="spellStart"/>
            <w:r w:rsidRPr="000C75C2">
              <w:rPr>
                <w:rFonts w:cstheme="minorHAnsi"/>
              </w:rPr>
              <w:t>NordDRG</w:t>
            </w:r>
            <w:proofErr w:type="spellEnd"/>
            <w:r w:rsidRPr="000C75C2">
              <w:rPr>
                <w:rFonts w:cstheme="minorHAnsi"/>
              </w:rPr>
              <w:t>, som utvecklats av de nordiska länderna gemensamt [R12].</w:t>
            </w:r>
          </w:p>
        </w:tc>
        <w:tc>
          <w:tcPr>
            <w:tcW w:w="2436" w:type="dxa"/>
            <w:tcBorders>
              <w:top w:val="single" w:sz="4" w:space="0" w:color="A33662" w:themeColor="accent1"/>
              <w:left w:val="single" w:sz="24" w:space="0" w:color="FFFFFF" w:themeColor="background1"/>
              <w:bottom w:val="single" w:sz="4" w:space="0" w:color="A33662" w:themeColor="accent1"/>
            </w:tcBorders>
          </w:tcPr>
          <w:p w14:paraId="591C5B36"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lastRenderedPageBreak/>
              <w:t>Klass: DRG-kostnad</w:t>
            </w:r>
          </w:p>
          <w:p w14:paraId="2FE3F90A" w14:textId="77777777" w:rsidR="000C75C2" w:rsidRPr="000C75C2" w:rsidRDefault="000C75C2" w:rsidP="000C75C2">
            <w:pPr>
              <w:pStyle w:val="SoSTabelltext"/>
              <w:rPr>
                <w:rFonts w:asciiTheme="minorHAnsi" w:hAnsiTheme="minorHAnsi" w:cstheme="minorHAnsi"/>
                <w:sz w:val="20"/>
                <w:szCs w:val="20"/>
              </w:rPr>
            </w:pPr>
            <w:r w:rsidRPr="000C75C2">
              <w:rPr>
                <w:rFonts w:asciiTheme="minorHAnsi" w:hAnsiTheme="minorHAnsi" w:cstheme="minorHAnsi"/>
                <w:sz w:val="20"/>
                <w:szCs w:val="20"/>
              </w:rPr>
              <w:t>produktkod</w:t>
            </w:r>
          </w:p>
          <w:p w14:paraId="5B58E49C" w14:textId="28A83C41" w:rsidR="000C75C2" w:rsidRPr="000C75C2" w:rsidRDefault="000C75C2" w:rsidP="000C75C2">
            <w:pPr>
              <w:rPr>
                <w:rFonts w:cstheme="minorHAnsi"/>
                <w:i/>
                <w:iCs/>
                <w:color w:val="098394" w:themeColor="accent5" w:themeShade="BF"/>
              </w:rPr>
            </w:pPr>
          </w:p>
        </w:tc>
      </w:tr>
      <w:tr w:rsidR="00C83779" w:rsidRPr="0066768F" w14:paraId="508DFCD3"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569BC70D" w14:textId="48AB63F3" w:rsidR="00C83779" w:rsidRPr="00C83779" w:rsidRDefault="00C83779" w:rsidP="00C83779">
            <w:pPr>
              <w:rPr>
                <w:rFonts w:cstheme="minorHAnsi"/>
              </w:rPr>
            </w:pPr>
            <w:r w:rsidRPr="00C83779">
              <w:rPr>
                <w:rFonts w:cstheme="minorHAnsi"/>
              </w:rPr>
              <w:lastRenderedPageBreak/>
              <w:t>Ej planerad vård</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302D84" w14:textId="72262D07" w:rsidR="00C83779" w:rsidRPr="00C83779" w:rsidRDefault="00C83779" w:rsidP="00C83779">
            <w:pPr>
              <w:rPr>
                <w:rFonts w:cstheme="minorHAnsi"/>
              </w:rPr>
            </w:pPr>
            <w:r w:rsidRPr="00C83779">
              <w:rPr>
                <w:rFonts w:cstheme="minorHAnsi"/>
              </w:rPr>
              <w:t>oplanerat vårdtillfälle: vårdtillfälle för vilket tid inte har avtalats</w:t>
            </w:r>
            <w:r w:rsidRPr="00C83779">
              <w:rPr>
                <w:rFonts w:cstheme="minorHAnsi"/>
              </w:rPr>
              <w:br/>
            </w:r>
            <w:r w:rsidRPr="00C83779">
              <w:rPr>
                <w:rFonts w:cstheme="minorHAnsi"/>
              </w:rPr>
              <w:br/>
              <w:t>oplanerat öppenvårdsbesök: öppenvårdsbesök för vilket tid inte har avtalats</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4EFB18" w14:textId="3D9A57E2"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Vårdkontakt för vilken tid ej har avtalats</w:t>
            </w:r>
          </w:p>
        </w:tc>
        <w:tc>
          <w:tcPr>
            <w:tcW w:w="2436" w:type="dxa"/>
            <w:tcBorders>
              <w:top w:val="single" w:sz="4" w:space="0" w:color="A33662" w:themeColor="accent1"/>
              <w:left w:val="single" w:sz="24" w:space="0" w:color="FFFFFF" w:themeColor="background1"/>
              <w:bottom w:val="single" w:sz="4" w:space="0" w:color="A33662" w:themeColor="accent1"/>
            </w:tcBorders>
          </w:tcPr>
          <w:p w14:paraId="652A5A22"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 xml:space="preserve">Klass: </w:t>
            </w:r>
            <w:proofErr w:type="spellStart"/>
            <w:r w:rsidRPr="00C83779">
              <w:rPr>
                <w:rFonts w:asciiTheme="minorHAnsi" w:hAnsiTheme="minorHAnsi" w:cstheme="minorHAnsi"/>
                <w:sz w:val="20"/>
                <w:szCs w:val="20"/>
              </w:rPr>
              <w:t>Vårdkategori</w:t>
            </w:r>
            <w:proofErr w:type="spellEnd"/>
          </w:p>
          <w:p w14:paraId="24D0ACCF"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planerad vård</w:t>
            </w:r>
          </w:p>
          <w:p w14:paraId="11038EE7" w14:textId="77777777" w:rsidR="00C83779" w:rsidRPr="00C83779" w:rsidRDefault="00C83779" w:rsidP="00C83779">
            <w:pPr>
              <w:pStyle w:val="SoSTabelltext"/>
              <w:rPr>
                <w:rFonts w:asciiTheme="minorHAnsi" w:hAnsiTheme="minorHAnsi" w:cstheme="minorHAnsi"/>
                <w:sz w:val="20"/>
                <w:szCs w:val="20"/>
              </w:rPr>
            </w:pPr>
          </w:p>
        </w:tc>
      </w:tr>
      <w:tr w:rsidR="00C83779" w:rsidRPr="0066768F" w14:paraId="11F3A17A"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01A33AF1" w14:textId="74824E99" w:rsidR="00C83779" w:rsidRPr="00C83779" w:rsidRDefault="00C83779" w:rsidP="00C83779">
            <w:pPr>
              <w:rPr>
                <w:rFonts w:cstheme="minorHAnsi"/>
              </w:rPr>
            </w:pPr>
            <w:r w:rsidRPr="00C83779">
              <w:rPr>
                <w:rFonts w:cstheme="minorHAnsi"/>
              </w:rPr>
              <w:t>Faktura</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18E9EB" w14:textId="460E35C6" w:rsidR="00C83779" w:rsidRPr="00C83779" w:rsidRDefault="00C83779" w:rsidP="00C83779">
            <w:pPr>
              <w:rPr>
                <w:rFonts w:cstheme="minorHAnsi"/>
              </w:rPr>
            </w:pPr>
            <w:r w:rsidRPr="00C83779">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31BFE1" w14:textId="55B25323"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Dokument som skickas av vård</w:t>
            </w:r>
            <w:r w:rsidR="000C701D">
              <w:rPr>
                <w:rFonts w:asciiTheme="minorHAnsi" w:hAnsiTheme="minorHAnsi" w:cstheme="minorHAnsi"/>
                <w:sz w:val="20"/>
                <w:szCs w:val="20"/>
              </w:rPr>
              <w:t>region</w:t>
            </w:r>
            <w:r w:rsidRPr="00C83779">
              <w:rPr>
                <w:rFonts w:asciiTheme="minorHAnsi" w:hAnsiTheme="minorHAnsi" w:cstheme="minorHAnsi"/>
                <w:sz w:val="20"/>
                <w:szCs w:val="20"/>
              </w:rPr>
              <w:t xml:space="preserve"> till hem</w:t>
            </w:r>
            <w:r w:rsidR="000C701D">
              <w:rPr>
                <w:rFonts w:asciiTheme="minorHAnsi" w:hAnsiTheme="minorHAnsi" w:cstheme="minorHAnsi"/>
                <w:sz w:val="20"/>
                <w:szCs w:val="20"/>
              </w:rPr>
              <w:t>region</w:t>
            </w:r>
            <w:r w:rsidRPr="00C83779">
              <w:rPr>
                <w:rFonts w:asciiTheme="minorHAnsi" w:hAnsiTheme="minorHAnsi" w:cstheme="minorHAnsi"/>
                <w:sz w:val="20"/>
                <w:szCs w:val="20"/>
              </w:rPr>
              <w:t xml:space="preserve"> vid en fakturering. </w:t>
            </w:r>
          </w:p>
          <w:p w14:paraId="4CD2C951" w14:textId="519AD123"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En faktura hör ihop med ett fakturaunderlag, men fakturan skickas i separat flöde.</w:t>
            </w:r>
          </w:p>
        </w:tc>
        <w:tc>
          <w:tcPr>
            <w:tcW w:w="2436" w:type="dxa"/>
            <w:tcBorders>
              <w:top w:val="single" w:sz="4" w:space="0" w:color="A33662" w:themeColor="accent1"/>
              <w:left w:val="single" w:sz="24" w:space="0" w:color="FFFFFF" w:themeColor="background1"/>
              <w:bottom w:val="single" w:sz="4" w:space="0" w:color="A33662" w:themeColor="accent1"/>
            </w:tcBorders>
          </w:tcPr>
          <w:p w14:paraId="3B56009C"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 xml:space="preserve">Klass: Fakturaunderlag </w:t>
            </w:r>
            <w:proofErr w:type="spellStart"/>
            <w:r w:rsidRPr="00C83779">
              <w:rPr>
                <w:rFonts w:asciiTheme="minorHAnsi" w:hAnsiTheme="minorHAnsi" w:cstheme="minorHAnsi"/>
                <w:sz w:val="20"/>
                <w:szCs w:val="20"/>
              </w:rPr>
              <w:t>vård_huvud</w:t>
            </w:r>
            <w:proofErr w:type="spellEnd"/>
          </w:p>
          <w:p w14:paraId="6D6232CA"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fakturanummer</w:t>
            </w:r>
          </w:p>
          <w:p w14:paraId="6B437294"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fakturatyp</w:t>
            </w:r>
          </w:p>
          <w:p w14:paraId="158F9A12"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fakturadatum</w:t>
            </w:r>
          </w:p>
          <w:p w14:paraId="4D8211D9" w14:textId="77777777" w:rsidR="00C83779" w:rsidRPr="00C83779" w:rsidRDefault="00C83779" w:rsidP="00C83779">
            <w:pPr>
              <w:pStyle w:val="SoSTabelltext"/>
              <w:rPr>
                <w:rFonts w:asciiTheme="minorHAnsi" w:hAnsiTheme="minorHAnsi" w:cstheme="minorHAnsi"/>
                <w:sz w:val="20"/>
                <w:szCs w:val="20"/>
              </w:rPr>
            </w:pPr>
          </w:p>
        </w:tc>
      </w:tr>
      <w:tr w:rsidR="00C83779" w:rsidRPr="0066768F" w14:paraId="3B74ADCB"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7F460794" w14:textId="41165338" w:rsidR="00C83779" w:rsidRPr="00C83779" w:rsidRDefault="00C83779" w:rsidP="00C83779">
            <w:pPr>
              <w:rPr>
                <w:rFonts w:cstheme="minorHAnsi"/>
              </w:rPr>
            </w:pPr>
            <w:r w:rsidRPr="00C83779">
              <w:rPr>
                <w:rFonts w:cstheme="minorHAnsi"/>
              </w:rPr>
              <w:t>Fakturaunderlag</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9DA7CF" w14:textId="10836B68" w:rsidR="00C83779" w:rsidRPr="00C83779" w:rsidRDefault="00C83779" w:rsidP="00C83779">
            <w:pPr>
              <w:rPr>
                <w:rFonts w:cstheme="minorHAnsi"/>
              </w:rPr>
            </w:pPr>
            <w:r w:rsidRPr="00C83779">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3B9189" w14:textId="33141CAC"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Dokument som innehåller information om en patients erhållna vård i vård</w:t>
            </w:r>
            <w:r w:rsidR="000C701D">
              <w:rPr>
                <w:rFonts w:asciiTheme="minorHAnsi" w:hAnsiTheme="minorHAnsi" w:cstheme="minorHAnsi"/>
                <w:sz w:val="20"/>
                <w:szCs w:val="20"/>
              </w:rPr>
              <w:t>region</w:t>
            </w:r>
            <w:r w:rsidRPr="00C83779">
              <w:rPr>
                <w:rFonts w:asciiTheme="minorHAnsi" w:hAnsiTheme="minorHAnsi" w:cstheme="minorHAnsi"/>
                <w:sz w:val="20"/>
                <w:szCs w:val="20"/>
              </w:rPr>
              <w:t>. Skickas vid fakturering och kreditering till patientens hem</w:t>
            </w:r>
            <w:r w:rsidR="000C701D">
              <w:rPr>
                <w:rFonts w:asciiTheme="minorHAnsi" w:hAnsiTheme="minorHAnsi" w:cstheme="minorHAnsi"/>
                <w:sz w:val="20"/>
                <w:szCs w:val="20"/>
              </w:rPr>
              <w:t>region</w:t>
            </w:r>
            <w:r w:rsidRPr="00C83779">
              <w:rPr>
                <w:rFonts w:asciiTheme="minorHAnsi" w:hAnsiTheme="minorHAnsi" w:cstheme="minorHAnsi"/>
                <w:sz w:val="20"/>
                <w:szCs w:val="20"/>
              </w:rPr>
              <w:t>.</w:t>
            </w:r>
          </w:p>
        </w:tc>
        <w:tc>
          <w:tcPr>
            <w:tcW w:w="2436" w:type="dxa"/>
            <w:tcBorders>
              <w:top w:val="single" w:sz="4" w:space="0" w:color="A33662" w:themeColor="accent1"/>
              <w:left w:val="single" w:sz="24" w:space="0" w:color="FFFFFF" w:themeColor="background1"/>
              <w:bottom w:val="single" w:sz="4" w:space="0" w:color="A33662" w:themeColor="accent1"/>
            </w:tcBorders>
          </w:tcPr>
          <w:p w14:paraId="789806B3"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Samtliga klasser och attribut i informationsmodellen.</w:t>
            </w:r>
          </w:p>
          <w:p w14:paraId="134AE660" w14:textId="77777777" w:rsidR="00C83779" w:rsidRPr="00C83779" w:rsidRDefault="00C83779" w:rsidP="00C83779">
            <w:pPr>
              <w:pStyle w:val="SoSTabelltext"/>
              <w:rPr>
                <w:rFonts w:asciiTheme="minorHAnsi" w:hAnsiTheme="minorHAnsi" w:cstheme="minorHAnsi"/>
                <w:sz w:val="20"/>
                <w:szCs w:val="20"/>
              </w:rPr>
            </w:pPr>
          </w:p>
        </w:tc>
      </w:tr>
      <w:tr w:rsidR="00C83779" w:rsidRPr="0066768F" w14:paraId="1B32FE54"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14420078" w14:textId="48803B09" w:rsidR="00C83779" w:rsidRPr="00C83779" w:rsidRDefault="00C83779" w:rsidP="00C83779">
            <w:pPr>
              <w:rPr>
                <w:rFonts w:cstheme="minorHAnsi"/>
              </w:rPr>
            </w:pPr>
            <w:r w:rsidRPr="00C83779">
              <w:rPr>
                <w:rFonts w:cstheme="minorHAnsi"/>
              </w:rPr>
              <w:t>Hem</w:t>
            </w:r>
            <w:r w:rsidR="00F7233F">
              <w:rPr>
                <w:rFonts w:cstheme="minorHAnsi"/>
              </w:rPr>
              <w:t>region</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8C972" w14:textId="44D5A6C5" w:rsidR="00C83779" w:rsidRPr="00C83779" w:rsidRDefault="00C83779" w:rsidP="00C83779">
            <w:pPr>
              <w:rPr>
                <w:rFonts w:cstheme="minorHAnsi"/>
              </w:rPr>
            </w:pPr>
            <w:r w:rsidRPr="00C83779">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F4E9B1" w14:textId="2F70BEF1" w:rsidR="00C83779" w:rsidRPr="00C83779" w:rsidRDefault="000C701D" w:rsidP="00C83779">
            <w:pPr>
              <w:pStyle w:val="SoSTabelltext"/>
              <w:rPr>
                <w:rFonts w:asciiTheme="minorHAnsi" w:hAnsiTheme="minorHAnsi" w:cstheme="minorHAnsi"/>
                <w:sz w:val="20"/>
                <w:szCs w:val="20"/>
              </w:rPr>
            </w:pPr>
            <w:r>
              <w:rPr>
                <w:rFonts w:asciiTheme="minorHAnsi" w:hAnsiTheme="minorHAnsi" w:cstheme="minorHAnsi"/>
                <w:sz w:val="20"/>
                <w:szCs w:val="20"/>
              </w:rPr>
              <w:t>Region</w:t>
            </w:r>
            <w:r w:rsidR="00C83779" w:rsidRPr="00C83779">
              <w:rPr>
                <w:rFonts w:asciiTheme="minorHAnsi" w:hAnsiTheme="minorHAnsi" w:cstheme="minorHAnsi"/>
                <w:sz w:val="20"/>
                <w:szCs w:val="20"/>
              </w:rPr>
              <w:t xml:space="preserve"> där patienten är folkbokförd vid vårdkontaktens inledning [R7].</w:t>
            </w:r>
          </w:p>
        </w:tc>
        <w:tc>
          <w:tcPr>
            <w:tcW w:w="2436" w:type="dxa"/>
            <w:tcBorders>
              <w:top w:val="single" w:sz="4" w:space="0" w:color="A33662" w:themeColor="accent1"/>
              <w:left w:val="single" w:sz="24" w:space="0" w:color="FFFFFF" w:themeColor="background1"/>
              <w:bottom w:val="single" w:sz="4" w:space="0" w:color="A33662" w:themeColor="accent1"/>
            </w:tcBorders>
          </w:tcPr>
          <w:p w14:paraId="664CB06A"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Klass: Köpare</w:t>
            </w:r>
          </w:p>
          <w:p w14:paraId="2718C5F9"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identitet</w:t>
            </w:r>
          </w:p>
          <w:p w14:paraId="56B5E585" w14:textId="77777777" w:rsidR="00C83779" w:rsidRPr="00C83779" w:rsidRDefault="00C83779" w:rsidP="00C83779">
            <w:pPr>
              <w:pStyle w:val="SoSTabelltext"/>
              <w:rPr>
                <w:rFonts w:asciiTheme="minorHAnsi" w:hAnsiTheme="minorHAnsi" w:cstheme="minorHAnsi"/>
                <w:sz w:val="20"/>
                <w:szCs w:val="20"/>
              </w:rPr>
            </w:pPr>
          </w:p>
        </w:tc>
      </w:tr>
      <w:tr w:rsidR="00C83779" w:rsidRPr="0066768F" w14:paraId="5D351601"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3D8CA104" w14:textId="7C6FB7C5" w:rsidR="00C83779" w:rsidRPr="00C83779" w:rsidRDefault="00C83779" w:rsidP="00C83779">
            <w:pPr>
              <w:rPr>
                <w:rFonts w:cstheme="minorHAnsi"/>
              </w:rPr>
            </w:pPr>
            <w:r w:rsidRPr="00C83779">
              <w:rPr>
                <w:rFonts w:cstheme="minorHAnsi"/>
              </w:rPr>
              <w:t>Huvuddiagnos</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09D8FD" w14:textId="64EA0A5C" w:rsidR="00C83779" w:rsidRPr="00C83779" w:rsidRDefault="00C83779" w:rsidP="00C83779">
            <w:pPr>
              <w:rPr>
                <w:rFonts w:cstheme="minorHAnsi"/>
              </w:rPr>
            </w:pPr>
            <w:r w:rsidRPr="00C83779">
              <w:rPr>
                <w:rFonts w:cstheme="minorHAnsi"/>
              </w:rPr>
              <w:t xml:space="preserve">det tillstånd som är den huvudsakliga </w:t>
            </w:r>
            <w:r w:rsidRPr="00C83779">
              <w:rPr>
                <w:rFonts w:cstheme="minorHAnsi"/>
              </w:rPr>
              <w:lastRenderedPageBreak/>
              <w:t xml:space="preserve">anledningen till en vårdkontakt, fastställd vid vårdkontaktens slut </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9C46C3"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lastRenderedPageBreak/>
              <w:t xml:space="preserve">Se definition enligt Socialstyrelsens termbank. </w:t>
            </w:r>
          </w:p>
          <w:p w14:paraId="63536A6C" w14:textId="77777777" w:rsidR="00C83779" w:rsidRPr="00C83779" w:rsidRDefault="00C83779" w:rsidP="00C83779">
            <w:pPr>
              <w:pStyle w:val="SoSTabelltext"/>
              <w:rPr>
                <w:rFonts w:asciiTheme="minorHAnsi" w:hAnsiTheme="minorHAnsi" w:cstheme="minorHAnsi"/>
                <w:sz w:val="20"/>
                <w:szCs w:val="20"/>
              </w:rPr>
            </w:pPr>
          </w:p>
          <w:p w14:paraId="2FD64724" w14:textId="1226AB4C"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NI 2016:1: Diagnos</w:t>
            </w:r>
          </w:p>
        </w:tc>
        <w:tc>
          <w:tcPr>
            <w:tcW w:w="2436" w:type="dxa"/>
            <w:tcBorders>
              <w:top w:val="single" w:sz="4" w:space="0" w:color="A33662" w:themeColor="accent1"/>
              <w:left w:val="single" w:sz="24" w:space="0" w:color="FFFFFF" w:themeColor="background1"/>
              <w:bottom w:val="single" w:sz="4" w:space="0" w:color="A33662" w:themeColor="accent1"/>
            </w:tcBorders>
          </w:tcPr>
          <w:p w14:paraId="70863D6D"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lastRenderedPageBreak/>
              <w:t>Klass: Huvuddiagnos</w:t>
            </w:r>
          </w:p>
          <w:p w14:paraId="68EF6EFD"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diagnoskod</w:t>
            </w:r>
          </w:p>
          <w:p w14:paraId="4A73F2C4" w14:textId="77777777" w:rsidR="00C83779" w:rsidRPr="00C83779" w:rsidRDefault="00C83779" w:rsidP="00C83779">
            <w:pPr>
              <w:pStyle w:val="SoSTabelltext"/>
              <w:rPr>
                <w:rFonts w:asciiTheme="minorHAnsi" w:hAnsiTheme="minorHAnsi" w:cstheme="minorHAnsi"/>
                <w:sz w:val="20"/>
                <w:szCs w:val="20"/>
              </w:rPr>
            </w:pPr>
          </w:p>
        </w:tc>
      </w:tr>
      <w:tr w:rsidR="00C83779" w:rsidRPr="00C83779" w14:paraId="0BC5A97B"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7227D7D2" w14:textId="1FD0C0C9" w:rsidR="00C83779" w:rsidRPr="00C83779" w:rsidRDefault="00C83779" w:rsidP="00C83779">
            <w:pPr>
              <w:rPr>
                <w:rFonts w:cstheme="minorHAnsi"/>
              </w:rPr>
            </w:pPr>
            <w:r w:rsidRPr="00C83779">
              <w:rPr>
                <w:rFonts w:cstheme="minorHAnsi"/>
              </w:rPr>
              <w:lastRenderedPageBreak/>
              <w:t>Inskrivning</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8F9A62" w14:textId="26809532" w:rsidR="00C83779" w:rsidRPr="00C83779" w:rsidRDefault="00C83779" w:rsidP="00C83779">
            <w:pPr>
              <w:rPr>
                <w:rFonts w:cstheme="minorHAnsi"/>
              </w:rPr>
            </w:pPr>
            <w:r w:rsidRPr="00C83779">
              <w:rPr>
                <w:rFonts w:cstheme="minorHAnsi"/>
              </w:rPr>
              <w:t>Inskrivning i sluten vård: händelse när ett vårdtillfälle påbörjas och vårdplats i sluten vård ställs till patients förfogande</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228EA0" w14:textId="2DE85F2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Dokumentation om tidpunkt då patientens inläggning inom sluten vård inleds.</w:t>
            </w:r>
          </w:p>
        </w:tc>
        <w:tc>
          <w:tcPr>
            <w:tcW w:w="2436" w:type="dxa"/>
            <w:tcBorders>
              <w:top w:val="single" w:sz="4" w:space="0" w:color="A33662" w:themeColor="accent1"/>
              <w:left w:val="single" w:sz="24" w:space="0" w:color="FFFFFF" w:themeColor="background1"/>
              <w:bottom w:val="single" w:sz="4" w:space="0" w:color="A33662" w:themeColor="accent1"/>
            </w:tcBorders>
          </w:tcPr>
          <w:p w14:paraId="469739A7"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Klass: Besökstid</w:t>
            </w:r>
          </w:p>
          <w:p w14:paraId="328B9762"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inskrivning eller besökstid</w:t>
            </w:r>
          </w:p>
          <w:p w14:paraId="303B4AAB"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inskrivnings eller besöksdatum för vård</w:t>
            </w:r>
          </w:p>
          <w:p w14:paraId="0DC64EB2" w14:textId="77777777" w:rsidR="00C83779" w:rsidRPr="00C83779" w:rsidRDefault="00C83779" w:rsidP="00C83779">
            <w:pPr>
              <w:pStyle w:val="SoSTabelltext"/>
              <w:rPr>
                <w:rFonts w:asciiTheme="minorHAnsi" w:hAnsiTheme="minorHAnsi" w:cstheme="minorHAnsi"/>
                <w:sz w:val="20"/>
                <w:szCs w:val="20"/>
              </w:rPr>
            </w:pPr>
          </w:p>
        </w:tc>
      </w:tr>
      <w:tr w:rsidR="00C83779" w:rsidRPr="00C83779" w14:paraId="183FA7EA"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1A1DD926" w14:textId="6DAC4135" w:rsidR="00C83779" w:rsidRPr="00C83779" w:rsidRDefault="00C83779" w:rsidP="00C83779">
            <w:pPr>
              <w:rPr>
                <w:rFonts w:cstheme="minorHAnsi"/>
              </w:rPr>
            </w:pPr>
            <w:r w:rsidRPr="00C83779">
              <w:rPr>
                <w:rFonts w:cstheme="minorHAnsi"/>
              </w:rPr>
              <w:t>Kreditering</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2037A9" w14:textId="044E8C36" w:rsidR="00C83779" w:rsidRPr="00C83779" w:rsidRDefault="00C83779" w:rsidP="00C83779">
            <w:pPr>
              <w:rPr>
                <w:rFonts w:cstheme="minorHAnsi"/>
              </w:rPr>
            </w:pPr>
            <w:r w:rsidRPr="00C83779">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04125B" w14:textId="5465B421"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Återtagande eller nedsättning av en faktura.</w:t>
            </w:r>
          </w:p>
        </w:tc>
        <w:tc>
          <w:tcPr>
            <w:tcW w:w="2436" w:type="dxa"/>
            <w:tcBorders>
              <w:top w:val="single" w:sz="4" w:space="0" w:color="A33662" w:themeColor="accent1"/>
              <w:left w:val="single" w:sz="24" w:space="0" w:color="FFFFFF" w:themeColor="background1"/>
              <w:bottom w:val="single" w:sz="4" w:space="0" w:color="A33662" w:themeColor="accent1"/>
            </w:tcBorders>
          </w:tcPr>
          <w:p w14:paraId="5CBC3EE3"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 xml:space="preserve">Klass: Fakturaunderlag </w:t>
            </w:r>
            <w:proofErr w:type="spellStart"/>
            <w:r w:rsidRPr="00C83779">
              <w:rPr>
                <w:rFonts w:asciiTheme="minorHAnsi" w:hAnsiTheme="minorHAnsi" w:cstheme="minorHAnsi"/>
                <w:sz w:val="20"/>
                <w:szCs w:val="20"/>
              </w:rPr>
              <w:t>vård_huvud</w:t>
            </w:r>
            <w:proofErr w:type="spellEnd"/>
          </w:p>
          <w:p w14:paraId="3CC56FB2"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fakturatyp</w:t>
            </w:r>
          </w:p>
          <w:p w14:paraId="7D5AC259"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referens till faktura</w:t>
            </w:r>
          </w:p>
          <w:p w14:paraId="1DDEC380"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referens till fakturaunderlag vård id</w:t>
            </w:r>
          </w:p>
          <w:p w14:paraId="05FEC006"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Klass: Vårdinsats</w:t>
            </w:r>
          </w:p>
          <w:p w14:paraId="19195457"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post id vårdinsats</w:t>
            </w:r>
          </w:p>
          <w:p w14:paraId="7BC53CE2"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 xml:space="preserve">referens till </w:t>
            </w:r>
            <w:proofErr w:type="spellStart"/>
            <w:r w:rsidRPr="00C83779">
              <w:rPr>
                <w:rFonts w:asciiTheme="minorHAnsi" w:hAnsiTheme="minorHAnsi" w:cstheme="minorHAnsi"/>
                <w:sz w:val="20"/>
                <w:szCs w:val="20"/>
              </w:rPr>
              <w:t>PostId</w:t>
            </w:r>
            <w:proofErr w:type="spellEnd"/>
            <w:r w:rsidRPr="00C83779">
              <w:rPr>
                <w:rFonts w:asciiTheme="minorHAnsi" w:hAnsiTheme="minorHAnsi" w:cstheme="minorHAnsi"/>
                <w:sz w:val="20"/>
                <w:szCs w:val="20"/>
              </w:rPr>
              <w:t xml:space="preserve"> vårdinsats</w:t>
            </w:r>
          </w:p>
          <w:p w14:paraId="4040FD3B" w14:textId="4AEF9224" w:rsidR="00C83779" w:rsidRPr="00C83779" w:rsidRDefault="00C83779" w:rsidP="00955B10">
            <w:pPr>
              <w:pStyle w:val="SoSTabelltext"/>
              <w:rPr>
                <w:rFonts w:asciiTheme="minorHAnsi" w:hAnsiTheme="minorHAnsi" w:cstheme="minorHAnsi"/>
                <w:sz w:val="20"/>
                <w:szCs w:val="20"/>
              </w:rPr>
            </w:pPr>
            <w:r w:rsidRPr="00C83779">
              <w:rPr>
                <w:rFonts w:asciiTheme="minorHAnsi" w:hAnsiTheme="minorHAnsi" w:cstheme="minorHAnsi"/>
                <w:sz w:val="20"/>
                <w:szCs w:val="20"/>
              </w:rPr>
              <w:t>orsak till kreditering</w:t>
            </w:r>
          </w:p>
        </w:tc>
      </w:tr>
      <w:tr w:rsidR="00C83779" w:rsidRPr="00C83779" w14:paraId="7C4AB902"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06BC39FF" w14:textId="7FE2F42A" w:rsidR="00C83779" w:rsidRPr="00C83779" w:rsidRDefault="00C83779" w:rsidP="00C83779">
            <w:pPr>
              <w:rPr>
                <w:rFonts w:cstheme="minorHAnsi"/>
              </w:rPr>
            </w:pPr>
            <w:r w:rsidRPr="00C83779">
              <w:rPr>
                <w:rFonts w:cstheme="minorHAnsi"/>
              </w:rPr>
              <w:t>Köpare</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09AE9F" w14:textId="40BDF7A1" w:rsidR="00C83779" w:rsidRPr="00C83779" w:rsidRDefault="00C83779" w:rsidP="00C83779">
            <w:pPr>
              <w:rPr>
                <w:rFonts w:cstheme="minorHAnsi"/>
              </w:rPr>
            </w:pPr>
            <w:r w:rsidRPr="00C83779">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CF270" w14:textId="31252EFA" w:rsidR="00C83779" w:rsidRPr="00C83779" w:rsidRDefault="000C701D" w:rsidP="00C83779">
            <w:pPr>
              <w:pStyle w:val="SoSTabelltext"/>
              <w:rPr>
                <w:rFonts w:asciiTheme="minorHAnsi" w:hAnsiTheme="minorHAnsi" w:cstheme="minorHAnsi"/>
                <w:sz w:val="20"/>
                <w:szCs w:val="20"/>
              </w:rPr>
            </w:pPr>
            <w:r>
              <w:rPr>
                <w:rFonts w:asciiTheme="minorHAnsi" w:hAnsiTheme="minorHAnsi" w:cstheme="minorHAnsi"/>
                <w:sz w:val="20"/>
                <w:szCs w:val="20"/>
              </w:rPr>
              <w:t>Region</w:t>
            </w:r>
            <w:r w:rsidR="00C83779" w:rsidRPr="00C83779">
              <w:rPr>
                <w:rFonts w:asciiTheme="minorHAnsi" w:hAnsiTheme="minorHAnsi" w:cstheme="minorHAnsi"/>
                <w:sz w:val="20"/>
                <w:szCs w:val="20"/>
              </w:rPr>
              <w:t xml:space="preserve"> som ska betala för vården då en patient från regionen har vårdats hos leverantören. Köpande </w:t>
            </w:r>
            <w:r w:rsidR="00092B67">
              <w:rPr>
                <w:rFonts w:asciiTheme="minorHAnsi" w:hAnsiTheme="minorHAnsi" w:cstheme="minorHAnsi"/>
                <w:sz w:val="20"/>
                <w:szCs w:val="20"/>
              </w:rPr>
              <w:t>region</w:t>
            </w:r>
            <w:r w:rsidR="00C83779" w:rsidRPr="00C83779">
              <w:rPr>
                <w:rFonts w:asciiTheme="minorHAnsi" w:hAnsiTheme="minorHAnsi" w:cstheme="minorHAnsi"/>
                <w:sz w:val="20"/>
                <w:szCs w:val="20"/>
              </w:rPr>
              <w:t xml:space="preserve"> används synonymt i dokumentationen.</w:t>
            </w:r>
          </w:p>
        </w:tc>
        <w:tc>
          <w:tcPr>
            <w:tcW w:w="2436" w:type="dxa"/>
            <w:tcBorders>
              <w:top w:val="single" w:sz="4" w:space="0" w:color="A33662" w:themeColor="accent1"/>
              <w:left w:val="single" w:sz="24" w:space="0" w:color="FFFFFF" w:themeColor="background1"/>
              <w:bottom w:val="single" w:sz="4" w:space="0" w:color="A33662" w:themeColor="accent1"/>
            </w:tcBorders>
          </w:tcPr>
          <w:p w14:paraId="4FC4C49B"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Klass: Köpare</w:t>
            </w:r>
          </w:p>
          <w:p w14:paraId="4AB73F02"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identitet</w:t>
            </w:r>
          </w:p>
          <w:p w14:paraId="72F8FB40"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Klass: Kontaktuppgifter</w:t>
            </w:r>
          </w:p>
          <w:p w14:paraId="54CBCA0C"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namn</w:t>
            </w:r>
          </w:p>
          <w:p w14:paraId="29131BAE"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epost</w:t>
            </w:r>
          </w:p>
          <w:p w14:paraId="5D19BC93"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telefonnummer</w:t>
            </w:r>
          </w:p>
          <w:p w14:paraId="586D8316" w14:textId="77777777" w:rsidR="00C83779" w:rsidRPr="00C83779" w:rsidRDefault="00C83779" w:rsidP="00C83779">
            <w:pPr>
              <w:pStyle w:val="SoSTabelltext"/>
              <w:rPr>
                <w:rFonts w:asciiTheme="minorHAnsi" w:hAnsiTheme="minorHAnsi" w:cstheme="minorHAnsi"/>
                <w:sz w:val="20"/>
                <w:szCs w:val="20"/>
              </w:rPr>
            </w:pPr>
          </w:p>
        </w:tc>
      </w:tr>
      <w:tr w:rsidR="00C83779" w:rsidRPr="00C83779" w14:paraId="0EE7F16F"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55EC2E2B" w14:textId="4E51A9C0" w:rsidR="00C83779" w:rsidRPr="00C83779" w:rsidRDefault="00C83779" w:rsidP="00C83779">
            <w:pPr>
              <w:rPr>
                <w:rFonts w:cstheme="minorHAnsi"/>
              </w:rPr>
            </w:pPr>
            <w:r w:rsidRPr="00C83779">
              <w:rPr>
                <w:rFonts w:cstheme="minorHAnsi"/>
              </w:rPr>
              <w:t>Listnings</w:t>
            </w:r>
            <w:r w:rsidR="00BE5049">
              <w:rPr>
                <w:rFonts w:cstheme="minorHAnsi"/>
              </w:rPr>
              <w:t>region</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B41889" w14:textId="017EB152" w:rsidR="00C83779" w:rsidRPr="00C83779" w:rsidRDefault="00C83779" w:rsidP="00C83779">
            <w:pPr>
              <w:rPr>
                <w:rFonts w:cstheme="minorHAnsi"/>
              </w:rPr>
            </w:pPr>
            <w:r w:rsidRPr="00C83779">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1E35B4" w14:textId="62E49149" w:rsidR="00C83779" w:rsidRPr="00C83779" w:rsidRDefault="00092B67" w:rsidP="00C83779">
            <w:pPr>
              <w:pStyle w:val="SoSTabelltext"/>
              <w:rPr>
                <w:rFonts w:asciiTheme="minorHAnsi" w:hAnsiTheme="minorHAnsi" w:cstheme="minorHAnsi"/>
                <w:sz w:val="20"/>
                <w:szCs w:val="20"/>
              </w:rPr>
            </w:pPr>
            <w:r>
              <w:rPr>
                <w:rFonts w:asciiTheme="minorHAnsi" w:hAnsiTheme="minorHAnsi" w:cstheme="minorHAnsi"/>
                <w:sz w:val="20"/>
                <w:szCs w:val="20"/>
              </w:rPr>
              <w:t>Region</w:t>
            </w:r>
            <w:r w:rsidR="00C83779" w:rsidRPr="00C83779">
              <w:rPr>
                <w:rFonts w:asciiTheme="minorHAnsi" w:hAnsiTheme="minorHAnsi" w:cstheme="minorHAnsi"/>
                <w:sz w:val="20"/>
                <w:szCs w:val="20"/>
              </w:rPr>
              <w:t xml:space="preserve"> inom vilken patienten har valt att lista sig [R7].</w:t>
            </w:r>
          </w:p>
        </w:tc>
        <w:tc>
          <w:tcPr>
            <w:tcW w:w="2436" w:type="dxa"/>
            <w:tcBorders>
              <w:top w:val="single" w:sz="4" w:space="0" w:color="A33662" w:themeColor="accent1"/>
              <w:left w:val="single" w:sz="24" w:space="0" w:color="FFFFFF" w:themeColor="background1"/>
              <w:bottom w:val="single" w:sz="4" w:space="0" w:color="A33662" w:themeColor="accent1"/>
            </w:tcBorders>
          </w:tcPr>
          <w:p w14:paraId="6B85F3E5"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Klass: Övrig information</w:t>
            </w:r>
          </w:p>
          <w:p w14:paraId="39FF36D9" w14:textId="409FEB1C" w:rsidR="00C83779" w:rsidRPr="00C83779" w:rsidRDefault="00C83779" w:rsidP="00955B10">
            <w:pPr>
              <w:pStyle w:val="SoSTabelltext"/>
              <w:rPr>
                <w:rFonts w:asciiTheme="minorHAnsi" w:hAnsiTheme="minorHAnsi" w:cstheme="minorHAnsi"/>
                <w:sz w:val="20"/>
                <w:szCs w:val="20"/>
              </w:rPr>
            </w:pPr>
            <w:r w:rsidRPr="00C83779">
              <w:rPr>
                <w:rFonts w:asciiTheme="minorHAnsi" w:hAnsiTheme="minorHAnsi" w:cstheme="minorHAnsi"/>
                <w:sz w:val="20"/>
                <w:szCs w:val="20"/>
              </w:rPr>
              <w:t>listnings</w:t>
            </w:r>
            <w:r w:rsidR="007C1980">
              <w:rPr>
                <w:rFonts w:asciiTheme="minorHAnsi" w:hAnsiTheme="minorHAnsi" w:cstheme="minorHAnsi"/>
                <w:sz w:val="20"/>
                <w:szCs w:val="20"/>
              </w:rPr>
              <w:t>region</w:t>
            </w:r>
          </w:p>
        </w:tc>
      </w:tr>
      <w:tr w:rsidR="00C83779" w:rsidRPr="00C83779" w14:paraId="5419C581"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72F26629" w14:textId="1A2DE2C2" w:rsidR="00C83779" w:rsidRPr="00C83779" w:rsidRDefault="00C83779" w:rsidP="00C83779">
            <w:pPr>
              <w:rPr>
                <w:rFonts w:cstheme="minorHAnsi"/>
              </w:rPr>
            </w:pPr>
            <w:r w:rsidRPr="00C83779">
              <w:rPr>
                <w:rFonts w:cstheme="minorHAnsi"/>
              </w:rPr>
              <w:t>Offentlig vård</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462E13" w14:textId="6D60EAF7" w:rsidR="00C83779" w:rsidRPr="00C83779" w:rsidRDefault="00C83779" w:rsidP="00C83779">
            <w:pPr>
              <w:rPr>
                <w:rFonts w:cstheme="minorHAnsi"/>
              </w:rPr>
            </w:pPr>
            <w:r w:rsidRPr="00C83779">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62806C" w14:textId="75A68465"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Vård som är offentligt finansierad och bedrivs av region.</w:t>
            </w:r>
          </w:p>
        </w:tc>
        <w:tc>
          <w:tcPr>
            <w:tcW w:w="2436" w:type="dxa"/>
            <w:tcBorders>
              <w:top w:val="single" w:sz="4" w:space="0" w:color="A33662" w:themeColor="accent1"/>
              <w:left w:val="single" w:sz="24" w:space="0" w:color="FFFFFF" w:themeColor="background1"/>
              <w:bottom w:val="single" w:sz="4" w:space="0" w:color="A33662" w:themeColor="accent1"/>
            </w:tcBorders>
          </w:tcPr>
          <w:p w14:paraId="69B65574"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 xml:space="preserve">Klass: </w:t>
            </w:r>
            <w:proofErr w:type="spellStart"/>
            <w:r w:rsidRPr="00C83779">
              <w:rPr>
                <w:rFonts w:asciiTheme="minorHAnsi" w:hAnsiTheme="minorHAnsi" w:cstheme="minorHAnsi"/>
                <w:sz w:val="20"/>
                <w:szCs w:val="20"/>
              </w:rPr>
              <w:t>Vårdkategori</w:t>
            </w:r>
            <w:proofErr w:type="spellEnd"/>
          </w:p>
          <w:p w14:paraId="38E569D4" w14:textId="482D5973" w:rsidR="00C83779" w:rsidRPr="00C83779" w:rsidRDefault="00C83779" w:rsidP="00955B10">
            <w:pPr>
              <w:pStyle w:val="SoSTabelltext"/>
              <w:rPr>
                <w:rFonts w:asciiTheme="minorHAnsi" w:hAnsiTheme="minorHAnsi" w:cstheme="minorHAnsi"/>
                <w:sz w:val="20"/>
                <w:szCs w:val="20"/>
              </w:rPr>
            </w:pPr>
            <w:r w:rsidRPr="00C83779">
              <w:rPr>
                <w:rFonts w:asciiTheme="minorHAnsi" w:hAnsiTheme="minorHAnsi" w:cstheme="minorHAnsi"/>
                <w:sz w:val="20"/>
                <w:szCs w:val="20"/>
              </w:rPr>
              <w:t>offentlig vård</w:t>
            </w:r>
          </w:p>
        </w:tc>
      </w:tr>
      <w:tr w:rsidR="00C83779" w:rsidRPr="00C83779" w14:paraId="2C9E5139"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05F54496" w14:textId="7BA86608" w:rsidR="00C83779" w:rsidRPr="00C83779" w:rsidRDefault="00C83779" w:rsidP="00C83779">
            <w:pPr>
              <w:rPr>
                <w:rFonts w:cstheme="minorHAnsi"/>
              </w:rPr>
            </w:pPr>
            <w:r w:rsidRPr="00C83779">
              <w:rPr>
                <w:rFonts w:cstheme="minorHAnsi"/>
              </w:rPr>
              <w:t>Patient</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54EC3C" w14:textId="065F3559" w:rsidR="00C83779" w:rsidRPr="00C83779" w:rsidRDefault="00C83779" w:rsidP="00C83779">
            <w:pPr>
              <w:rPr>
                <w:rFonts w:cstheme="minorHAnsi"/>
              </w:rPr>
            </w:pPr>
            <w:r w:rsidRPr="00C83779">
              <w:rPr>
                <w:rFonts w:cstheme="minorHAnsi"/>
              </w:rPr>
              <w:t>person som erhåller eller är registrerad för att erhålla hälso- och sjukvård</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8E554D"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 xml:space="preserve">Se definition enligt Socialstyrelsens termbank. </w:t>
            </w:r>
          </w:p>
          <w:p w14:paraId="2DF7870D" w14:textId="31BB0518"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NI 2016:1: Patient</w:t>
            </w:r>
          </w:p>
        </w:tc>
        <w:tc>
          <w:tcPr>
            <w:tcW w:w="2436" w:type="dxa"/>
            <w:tcBorders>
              <w:top w:val="single" w:sz="4" w:space="0" w:color="A33662" w:themeColor="accent1"/>
              <w:left w:val="single" w:sz="24" w:space="0" w:color="FFFFFF" w:themeColor="background1"/>
              <w:bottom w:val="single" w:sz="4" w:space="0" w:color="A33662" w:themeColor="accent1"/>
            </w:tcBorders>
          </w:tcPr>
          <w:p w14:paraId="6EBF4607"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Klass: Patient</w:t>
            </w:r>
          </w:p>
          <w:p w14:paraId="0C04BB9E" w14:textId="0ECD697F" w:rsidR="00C83779" w:rsidRPr="00C83779" w:rsidRDefault="00C83779" w:rsidP="00955B10">
            <w:pPr>
              <w:pStyle w:val="SoSTabelltext"/>
              <w:rPr>
                <w:rFonts w:asciiTheme="minorHAnsi" w:hAnsiTheme="minorHAnsi" w:cstheme="minorHAnsi"/>
                <w:sz w:val="20"/>
                <w:szCs w:val="20"/>
              </w:rPr>
            </w:pPr>
            <w:r w:rsidRPr="00C83779">
              <w:rPr>
                <w:rFonts w:asciiTheme="minorHAnsi" w:hAnsiTheme="minorHAnsi" w:cstheme="minorHAnsi"/>
                <w:sz w:val="20"/>
                <w:szCs w:val="20"/>
              </w:rPr>
              <w:t>patient id</w:t>
            </w:r>
          </w:p>
        </w:tc>
      </w:tr>
      <w:tr w:rsidR="00C83779" w:rsidRPr="00C83779" w14:paraId="4A5A12CA"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300ADB83" w14:textId="68A5D19E" w:rsidR="00C83779" w:rsidRPr="00C83779" w:rsidRDefault="00C83779" w:rsidP="00C83779">
            <w:pPr>
              <w:rPr>
                <w:rFonts w:cstheme="minorHAnsi"/>
              </w:rPr>
            </w:pPr>
            <w:r w:rsidRPr="00C83779">
              <w:rPr>
                <w:rFonts w:cstheme="minorHAnsi"/>
              </w:rPr>
              <w:lastRenderedPageBreak/>
              <w:t>Patientavgift</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940B8E" w14:textId="3C677BF5" w:rsidR="00C83779" w:rsidRPr="00C83779" w:rsidRDefault="00C83779" w:rsidP="00C83779">
            <w:pPr>
              <w:rPr>
                <w:rFonts w:cstheme="minorHAnsi"/>
              </w:rPr>
            </w:pPr>
            <w:r w:rsidRPr="00C83779">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8C0DB1" w14:textId="690B2C82"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Avgift som patienten betalar för öppen eller sluten vård. Patientavgiften kan vara nedsatt på grund av exempelvis frikort, barn och ungdom.</w:t>
            </w:r>
          </w:p>
        </w:tc>
        <w:tc>
          <w:tcPr>
            <w:tcW w:w="2436" w:type="dxa"/>
            <w:tcBorders>
              <w:top w:val="single" w:sz="4" w:space="0" w:color="A33662" w:themeColor="accent1"/>
              <w:left w:val="single" w:sz="24" w:space="0" w:color="FFFFFF" w:themeColor="background1"/>
              <w:bottom w:val="single" w:sz="4" w:space="0" w:color="A33662" w:themeColor="accent1"/>
            </w:tcBorders>
          </w:tcPr>
          <w:p w14:paraId="6CB77481"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Klass: Fakturerat</w:t>
            </w:r>
          </w:p>
          <w:p w14:paraId="54FD6DAD"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patientavgift erlagd öppenvård</w:t>
            </w:r>
          </w:p>
          <w:p w14:paraId="19656695"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patientavgift frikortsgrundad indikator</w:t>
            </w:r>
          </w:p>
          <w:p w14:paraId="621D28B6"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patientavgift nedsatt kategori</w:t>
            </w:r>
          </w:p>
          <w:p w14:paraId="13AFAC01"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patientavgift slutenvård</w:t>
            </w:r>
          </w:p>
          <w:p w14:paraId="3CF6279A" w14:textId="23F1218D"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Klass: patientavgift öppenvård</w:t>
            </w:r>
          </w:p>
        </w:tc>
      </w:tr>
      <w:tr w:rsidR="00C83779" w:rsidRPr="00C83779" w14:paraId="7B5A6F9E"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09EAD036" w14:textId="2067AC70" w:rsidR="00C83779" w:rsidRPr="00C83779" w:rsidRDefault="00C83779" w:rsidP="00C83779">
            <w:pPr>
              <w:rPr>
                <w:rFonts w:cstheme="minorHAnsi"/>
              </w:rPr>
            </w:pPr>
            <w:r w:rsidRPr="00C83779">
              <w:rPr>
                <w:rFonts w:cstheme="minorHAnsi"/>
              </w:rPr>
              <w:t>Patientspecifik åtgärd</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259D3" w14:textId="444F09FF" w:rsidR="00C83779" w:rsidRPr="00C83779" w:rsidRDefault="00C83779" w:rsidP="00C83779">
            <w:pPr>
              <w:rPr>
                <w:rFonts w:cstheme="minorHAnsi"/>
              </w:rPr>
            </w:pPr>
            <w:r w:rsidRPr="00C83779">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7C9B96" w14:textId="273F562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Debitering enligt typ av patientspecifik åtgärd som kan vara besök, vårddagar, patientspecifik debitering.</w:t>
            </w:r>
          </w:p>
        </w:tc>
        <w:tc>
          <w:tcPr>
            <w:tcW w:w="2436" w:type="dxa"/>
            <w:tcBorders>
              <w:top w:val="single" w:sz="4" w:space="0" w:color="A33662" w:themeColor="accent1"/>
              <w:left w:val="single" w:sz="24" w:space="0" w:color="FFFFFF" w:themeColor="background1"/>
              <w:bottom w:val="single" w:sz="4" w:space="0" w:color="A33662" w:themeColor="accent1"/>
            </w:tcBorders>
          </w:tcPr>
          <w:p w14:paraId="43D8D9D4"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Klass: Patientspecifik åtgärd</w:t>
            </w:r>
          </w:p>
          <w:p w14:paraId="712974AD"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antal</w:t>
            </w:r>
          </w:p>
          <w:p w14:paraId="5E6E08CE"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namn</w:t>
            </w:r>
          </w:p>
          <w:p w14:paraId="3E54BFB2"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pris</w:t>
            </w:r>
          </w:p>
          <w:p w14:paraId="544AE8FA" w14:textId="77777777"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totalbelopp</w:t>
            </w:r>
          </w:p>
          <w:p w14:paraId="3369C294" w14:textId="35915831" w:rsidR="00C83779" w:rsidRPr="00C83779" w:rsidRDefault="00C83779" w:rsidP="00C83779">
            <w:pPr>
              <w:pStyle w:val="SoSTabelltext"/>
              <w:rPr>
                <w:rFonts w:asciiTheme="minorHAnsi" w:hAnsiTheme="minorHAnsi" w:cstheme="minorHAnsi"/>
                <w:sz w:val="20"/>
                <w:szCs w:val="20"/>
              </w:rPr>
            </w:pPr>
            <w:r w:rsidRPr="00C83779">
              <w:rPr>
                <w:rFonts w:asciiTheme="minorHAnsi" w:hAnsiTheme="minorHAnsi" w:cstheme="minorHAnsi"/>
                <w:sz w:val="20"/>
                <w:szCs w:val="20"/>
              </w:rPr>
              <w:t>typ av patientspecifik åtgärd</w:t>
            </w:r>
          </w:p>
        </w:tc>
      </w:tr>
      <w:tr w:rsidR="00955B10" w:rsidRPr="00C83779" w14:paraId="6972A4FE"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0D16D987" w14:textId="07A14FD6" w:rsidR="00955B10" w:rsidRPr="00955B10" w:rsidRDefault="00955B10" w:rsidP="00955B10">
            <w:pPr>
              <w:rPr>
                <w:rFonts w:cstheme="minorHAnsi"/>
              </w:rPr>
            </w:pPr>
            <w:r w:rsidRPr="00955B10">
              <w:rPr>
                <w:rFonts w:cstheme="minorHAnsi"/>
              </w:rPr>
              <w:t>Permissionsdagar</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A3C372" w14:textId="52806BEE" w:rsidR="00955B10" w:rsidRPr="00955B10" w:rsidRDefault="00955B10" w:rsidP="00955B10">
            <w:pPr>
              <w:rPr>
                <w:rFonts w:cstheme="minorHAnsi"/>
              </w:rPr>
            </w:pPr>
            <w:r w:rsidRPr="00955B10">
              <w:rPr>
                <w:rFonts w:cstheme="minorHAnsi"/>
              </w:rPr>
              <w:t>permission: överenskommelse mellan patient och hälso- och sjukvårdspersonal om att patienten lämnar vårdenheten för viss tid under vårdtillfälle</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8DB71E" w14:textId="23B9633A"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Antal dagar som är överenskomna mellan patient och hälso- och sjukvårdspersonal om att patienten lämnar vårdenheten för viss tid under vårdtillfället.</w:t>
            </w:r>
          </w:p>
        </w:tc>
        <w:tc>
          <w:tcPr>
            <w:tcW w:w="2436" w:type="dxa"/>
            <w:tcBorders>
              <w:top w:val="single" w:sz="4" w:space="0" w:color="A33662" w:themeColor="accent1"/>
              <w:left w:val="single" w:sz="24" w:space="0" w:color="FFFFFF" w:themeColor="background1"/>
              <w:bottom w:val="single" w:sz="4" w:space="0" w:color="A33662" w:themeColor="accent1"/>
            </w:tcBorders>
          </w:tcPr>
          <w:p w14:paraId="1A2072C7"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Klass: Antal dagar</w:t>
            </w:r>
          </w:p>
          <w:p w14:paraId="69DFF370"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permissionsdagar</w:t>
            </w:r>
          </w:p>
          <w:p w14:paraId="08B6D76A"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32A0B449"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662FCDC0" w14:textId="4F8B03E7" w:rsidR="00955B10" w:rsidRPr="00955B10" w:rsidRDefault="00955B10" w:rsidP="00955B10">
            <w:pPr>
              <w:rPr>
                <w:rFonts w:cstheme="minorHAnsi"/>
              </w:rPr>
            </w:pPr>
            <w:r w:rsidRPr="00955B10">
              <w:rPr>
                <w:rFonts w:cstheme="minorHAnsi"/>
              </w:rPr>
              <w:t>Planerad vård</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F52C72" w14:textId="23218432" w:rsidR="00955B10" w:rsidRPr="00955B10" w:rsidRDefault="00955B10" w:rsidP="00955B10">
            <w:pPr>
              <w:rPr>
                <w:rFonts w:cstheme="minorHAnsi"/>
              </w:rPr>
            </w:pPr>
            <w:r w:rsidRPr="00955B10">
              <w:rPr>
                <w:rFonts w:cstheme="minorHAnsi"/>
              </w:rPr>
              <w:t>planerat vårdtillfälle: vårdtillfälle för vilket tid har avtalats</w:t>
            </w:r>
            <w:r w:rsidRPr="00955B10">
              <w:rPr>
                <w:rFonts w:cstheme="minorHAnsi"/>
              </w:rPr>
              <w:br/>
            </w:r>
            <w:r w:rsidRPr="00955B10">
              <w:rPr>
                <w:rFonts w:cstheme="minorHAnsi"/>
              </w:rPr>
              <w:br/>
              <w:t>planerat öppenvårdsbesök: öppenvårdsbesök för vilket tid har avtalats</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D92C62"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Vårdkontakt för vilken tid har avtalats. </w:t>
            </w:r>
          </w:p>
          <w:p w14:paraId="41888A9C" w14:textId="77777777" w:rsidR="00955B10" w:rsidRPr="00955B10" w:rsidRDefault="00955B10" w:rsidP="00955B10">
            <w:pPr>
              <w:pStyle w:val="SoSTabelltext"/>
              <w:rPr>
                <w:rFonts w:asciiTheme="minorHAnsi" w:hAnsiTheme="minorHAnsi" w:cstheme="minorHAnsi"/>
                <w:sz w:val="20"/>
                <w:szCs w:val="20"/>
              </w:rPr>
            </w:pPr>
          </w:p>
          <w:p w14:paraId="22B6E842" w14:textId="2E3A68CD"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NI 2016:1: Planerad aktivitet</w:t>
            </w:r>
          </w:p>
        </w:tc>
        <w:tc>
          <w:tcPr>
            <w:tcW w:w="2436" w:type="dxa"/>
            <w:tcBorders>
              <w:top w:val="single" w:sz="4" w:space="0" w:color="A33662" w:themeColor="accent1"/>
              <w:left w:val="single" w:sz="24" w:space="0" w:color="FFFFFF" w:themeColor="background1"/>
              <w:bottom w:val="single" w:sz="4" w:space="0" w:color="A33662" w:themeColor="accent1"/>
            </w:tcBorders>
          </w:tcPr>
          <w:p w14:paraId="11D34A0E"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Klass: </w:t>
            </w:r>
            <w:proofErr w:type="spellStart"/>
            <w:r w:rsidRPr="00955B10">
              <w:rPr>
                <w:rFonts w:asciiTheme="minorHAnsi" w:hAnsiTheme="minorHAnsi" w:cstheme="minorHAnsi"/>
                <w:sz w:val="20"/>
                <w:szCs w:val="20"/>
              </w:rPr>
              <w:t>Vårdkategori</w:t>
            </w:r>
            <w:proofErr w:type="spellEnd"/>
          </w:p>
          <w:p w14:paraId="71CCBCCC"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planerad vård</w:t>
            </w:r>
          </w:p>
          <w:p w14:paraId="5DF8F375"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2D3646A8"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38B4416C" w14:textId="5673C369" w:rsidR="00955B10" w:rsidRPr="00955B10" w:rsidRDefault="00955B10" w:rsidP="00955B10">
            <w:pPr>
              <w:rPr>
                <w:rFonts w:cstheme="minorHAnsi"/>
              </w:rPr>
            </w:pPr>
            <w:r w:rsidRPr="00955B10">
              <w:rPr>
                <w:rFonts w:cstheme="minorHAnsi"/>
              </w:rPr>
              <w:t>Privat vård</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3EADB7" w14:textId="321C832A" w:rsidR="00955B10" w:rsidRPr="00955B10" w:rsidRDefault="00955B10" w:rsidP="00955B10">
            <w:pPr>
              <w:rPr>
                <w:rFonts w:cstheme="minorHAnsi"/>
              </w:rPr>
            </w:pPr>
            <w:r w:rsidRPr="00955B10">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9B2B62" w14:textId="0AE0AAF1"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Vård som är offentligt finansierad och bedrivs av privat vårdgivare.</w:t>
            </w:r>
          </w:p>
        </w:tc>
        <w:tc>
          <w:tcPr>
            <w:tcW w:w="2436" w:type="dxa"/>
            <w:tcBorders>
              <w:top w:val="single" w:sz="4" w:space="0" w:color="A33662" w:themeColor="accent1"/>
              <w:left w:val="single" w:sz="24" w:space="0" w:color="FFFFFF" w:themeColor="background1"/>
              <w:bottom w:val="single" w:sz="4" w:space="0" w:color="A33662" w:themeColor="accent1"/>
            </w:tcBorders>
          </w:tcPr>
          <w:p w14:paraId="680A9A5E"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Klass: </w:t>
            </w:r>
            <w:proofErr w:type="spellStart"/>
            <w:r w:rsidRPr="00955B10">
              <w:rPr>
                <w:rFonts w:asciiTheme="minorHAnsi" w:hAnsiTheme="minorHAnsi" w:cstheme="minorHAnsi"/>
                <w:sz w:val="20"/>
                <w:szCs w:val="20"/>
              </w:rPr>
              <w:t>Vårdkategori</w:t>
            </w:r>
            <w:proofErr w:type="spellEnd"/>
          </w:p>
          <w:p w14:paraId="24DC29A4" w14:textId="55A727F6"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offentlig vård</w:t>
            </w:r>
          </w:p>
        </w:tc>
      </w:tr>
      <w:tr w:rsidR="00955B10" w:rsidRPr="00C83779" w14:paraId="35D4AFBB"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13291173" w14:textId="60DBB1A7" w:rsidR="00955B10" w:rsidRPr="00955B10" w:rsidRDefault="00955B10" w:rsidP="00955B10">
            <w:pPr>
              <w:rPr>
                <w:rFonts w:cstheme="minorHAnsi"/>
              </w:rPr>
            </w:pPr>
            <w:r w:rsidRPr="00955B10">
              <w:rPr>
                <w:rFonts w:cstheme="minorHAnsi"/>
              </w:rPr>
              <w:lastRenderedPageBreak/>
              <w:t>Sluten vård</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8F1BCE" w14:textId="7954E302" w:rsidR="00955B10" w:rsidRPr="00955B10" w:rsidRDefault="00955B10" w:rsidP="00955B10">
            <w:pPr>
              <w:rPr>
                <w:rFonts w:cstheme="minorHAnsi"/>
              </w:rPr>
            </w:pPr>
            <w:r w:rsidRPr="00955B10">
              <w:rPr>
                <w:rFonts w:cstheme="minorHAnsi"/>
              </w:rPr>
              <w:t xml:space="preserve">hälso- och sjukvård när den ges till patient vars tillstånd kräver resurser som inte kan tillgodoses inom öppen vård eller hemsjukvård </w:t>
            </w:r>
            <w:r w:rsidRPr="00955B10">
              <w:rPr>
                <w:rFonts w:cstheme="minorHAnsi"/>
              </w:rPr>
              <w:br/>
            </w:r>
            <w:r w:rsidRPr="00955B10">
              <w:rPr>
                <w:rFonts w:cstheme="minorHAnsi"/>
              </w:rPr>
              <w:br/>
              <w:t>Anmärkning: Bedömningen av vilka tillstånd som kräver sluten vård varierar över landet.</w:t>
            </w:r>
            <w:r w:rsidRPr="00955B10">
              <w:rPr>
                <w:rFonts w:cstheme="minorHAnsi"/>
              </w:rPr>
              <w:br/>
            </w:r>
            <w:r w:rsidRPr="00955B10">
              <w:rPr>
                <w:rFonts w:cstheme="minorHAnsi"/>
              </w:rPr>
              <w:br/>
              <w:t>Sluten vård bedrivs dygnet runt och kräver inskrivning.</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2A7C0F" w14:textId="68137A71"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Hälso- och sjukvård som ges till patient intagen i vårdinrättning [R7].</w:t>
            </w:r>
          </w:p>
        </w:tc>
        <w:tc>
          <w:tcPr>
            <w:tcW w:w="2436" w:type="dxa"/>
            <w:tcBorders>
              <w:top w:val="single" w:sz="4" w:space="0" w:color="A33662" w:themeColor="accent1"/>
              <w:left w:val="single" w:sz="24" w:space="0" w:color="FFFFFF" w:themeColor="background1"/>
              <w:bottom w:val="single" w:sz="4" w:space="0" w:color="A33662" w:themeColor="accent1"/>
            </w:tcBorders>
          </w:tcPr>
          <w:p w14:paraId="4E4D3D35"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Klass: </w:t>
            </w:r>
            <w:proofErr w:type="spellStart"/>
            <w:r w:rsidRPr="00955B10">
              <w:rPr>
                <w:rFonts w:asciiTheme="minorHAnsi" w:hAnsiTheme="minorHAnsi" w:cstheme="minorHAnsi"/>
                <w:sz w:val="20"/>
                <w:szCs w:val="20"/>
              </w:rPr>
              <w:t>Vårdkategori</w:t>
            </w:r>
            <w:proofErr w:type="spellEnd"/>
          </w:p>
          <w:p w14:paraId="0431F346"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vård- och omsorgsform</w:t>
            </w:r>
          </w:p>
          <w:p w14:paraId="62E63D90"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39B52890"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4BD7E9DB" w14:textId="0B4E6FD1" w:rsidR="00955B10" w:rsidRPr="00955B10" w:rsidRDefault="00955B10" w:rsidP="00955B10">
            <w:pPr>
              <w:rPr>
                <w:rFonts w:cstheme="minorHAnsi"/>
              </w:rPr>
            </w:pPr>
            <w:r w:rsidRPr="00955B10">
              <w:rPr>
                <w:rFonts w:cstheme="minorHAnsi"/>
              </w:rPr>
              <w:t>Säljare</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335A5D" w14:textId="5B245EEB" w:rsidR="00955B10" w:rsidRPr="00955B10" w:rsidRDefault="00955B10" w:rsidP="00955B10">
            <w:pPr>
              <w:rPr>
                <w:rFonts w:cstheme="minorHAnsi"/>
              </w:rPr>
            </w:pPr>
            <w:r w:rsidRPr="00955B10">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5A4DD7" w14:textId="2041002A" w:rsidR="00955B10" w:rsidRPr="00955B10" w:rsidRDefault="00092B67" w:rsidP="00955B10">
            <w:pPr>
              <w:pStyle w:val="SoSTabelltext"/>
              <w:rPr>
                <w:rFonts w:asciiTheme="minorHAnsi" w:hAnsiTheme="minorHAnsi" w:cstheme="minorHAnsi"/>
                <w:sz w:val="20"/>
                <w:szCs w:val="20"/>
              </w:rPr>
            </w:pPr>
            <w:r>
              <w:rPr>
                <w:rFonts w:asciiTheme="minorHAnsi" w:hAnsiTheme="minorHAnsi" w:cstheme="minorHAnsi"/>
                <w:sz w:val="20"/>
                <w:szCs w:val="20"/>
              </w:rPr>
              <w:t>Region</w:t>
            </w:r>
            <w:r w:rsidR="00955B10" w:rsidRPr="00955B10">
              <w:rPr>
                <w:rFonts w:asciiTheme="minorHAnsi" w:hAnsiTheme="minorHAnsi" w:cstheme="minorHAnsi"/>
                <w:sz w:val="20"/>
                <w:szCs w:val="20"/>
              </w:rPr>
              <w:t xml:space="preserve"> som utfört vårdinsats på en utomlänspatient och som därmed har rätt att fakturera patientens hem</w:t>
            </w:r>
            <w:r>
              <w:rPr>
                <w:rFonts w:asciiTheme="minorHAnsi" w:hAnsiTheme="minorHAnsi" w:cstheme="minorHAnsi"/>
                <w:sz w:val="20"/>
                <w:szCs w:val="20"/>
              </w:rPr>
              <w:t>region</w:t>
            </w:r>
            <w:r w:rsidR="00955B10" w:rsidRPr="00955B10">
              <w:rPr>
                <w:rFonts w:asciiTheme="minorHAnsi" w:hAnsiTheme="minorHAnsi" w:cstheme="minorHAnsi"/>
                <w:sz w:val="20"/>
                <w:szCs w:val="20"/>
              </w:rPr>
              <w:t xml:space="preserve">. </w:t>
            </w:r>
          </w:p>
          <w:p w14:paraId="2C68FD3C" w14:textId="0CA217E2"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Säljande </w:t>
            </w:r>
            <w:r w:rsidR="00092B67">
              <w:rPr>
                <w:rFonts w:asciiTheme="minorHAnsi" w:hAnsiTheme="minorHAnsi" w:cstheme="minorHAnsi"/>
                <w:sz w:val="20"/>
                <w:szCs w:val="20"/>
              </w:rPr>
              <w:t>region</w:t>
            </w:r>
            <w:r w:rsidRPr="00955B10">
              <w:rPr>
                <w:rFonts w:asciiTheme="minorHAnsi" w:hAnsiTheme="minorHAnsi" w:cstheme="minorHAnsi"/>
                <w:sz w:val="20"/>
                <w:szCs w:val="20"/>
              </w:rPr>
              <w:t xml:space="preserve"> och leverantör används synonymt i dokumentationen. </w:t>
            </w:r>
          </w:p>
          <w:p w14:paraId="52C7AF40" w14:textId="77777777" w:rsidR="00955B10" w:rsidRPr="00955B10" w:rsidRDefault="00955B10" w:rsidP="00955B10">
            <w:pPr>
              <w:pStyle w:val="SoSTabelltext"/>
              <w:rPr>
                <w:rFonts w:asciiTheme="minorHAnsi" w:hAnsiTheme="minorHAnsi" w:cstheme="minorHAnsi"/>
                <w:sz w:val="20"/>
                <w:szCs w:val="20"/>
              </w:rPr>
            </w:pPr>
          </w:p>
          <w:p w14:paraId="0E1E7988" w14:textId="519B1CE4"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Termen leverantör används i informationsmodellen samt i klass- och attributbeskrivningar, då detta är en term som används i beskrivningar av standardiserade meddelande för e-handel (termen kommer från SFTI - </w:t>
            </w:r>
            <w:proofErr w:type="spellStart"/>
            <w:r w:rsidRPr="00955B10">
              <w:rPr>
                <w:rFonts w:asciiTheme="minorHAnsi" w:hAnsiTheme="minorHAnsi" w:cstheme="minorHAnsi"/>
                <w:sz w:val="20"/>
                <w:szCs w:val="20"/>
              </w:rPr>
              <w:t>Single</w:t>
            </w:r>
            <w:proofErr w:type="spellEnd"/>
            <w:r w:rsidRPr="00955B10">
              <w:rPr>
                <w:rFonts w:asciiTheme="minorHAnsi" w:hAnsiTheme="minorHAnsi" w:cstheme="minorHAnsi"/>
                <w:sz w:val="20"/>
                <w:szCs w:val="20"/>
              </w:rPr>
              <w:t xml:space="preserve"> Face To Industry).</w:t>
            </w:r>
          </w:p>
        </w:tc>
        <w:tc>
          <w:tcPr>
            <w:tcW w:w="2436" w:type="dxa"/>
            <w:tcBorders>
              <w:top w:val="single" w:sz="4" w:space="0" w:color="A33662" w:themeColor="accent1"/>
              <w:left w:val="single" w:sz="24" w:space="0" w:color="FFFFFF" w:themeColor="background1"/>
              <w:bottom w:val="single" w:sz="4" w:space="0" w:color="A33662" w:themeColor="accent1"/>
            </w:tcBorders>
          </w:tcPr>
          <w:p w14:paraId="46B02D38"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Klass: Leverantör</w:t>
            </w:r>
          </w:p>
          <w:p w14:paraId="6FC3A7BD"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identitet</w:t>
            </w:r>
          </w:p>
          <w:p w14:paraId="4006FB2A"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Klass: Kontaktuppgifter</w:t>
            </w:r>
          </w:p>
          <w:p w14:paraId="66DE5DB0"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namn</w:t>
            </w:r>
          </w:p>
          <w:p w14:paraId="7BBD0432"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epost</w:t>
            </w:r>
          </w:p>
          <w:p w14:paraId="1D56FB83"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telefonnummer</w:t>
            </w:r>
          </w:p>
          <w:p w14:paraId="4228FE6B"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358965A7"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571B0DA1" w14:textId="2692E365" w:rsidR="00955B10" w:rsidRPr="00955B10" w:rsidRDefault="00955B10" w:rsidP="00955B10">
            <w:pPr>
              <w:rPr>
                <w:rFonts w:cstheme="minorHAnsi"/>
              </w:rPr>
            </w:pPr>
            <w:r w:rsidRPr="00955B10">
              <w:rPr>
                <w:rFonts w:cstheme="minorHAnsi"/>
              </w:rPr>
              <w:t>Utskrivning</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E6B820" w14:textId="6C2A5E19" w:rsidR="00955B10" w:rsidRPr="00955B10" w:rsidRDefault="00955B10" w:rsidP="00955B10">
            <w:pPr>
              <w:rPr>
                <w:rFonts w:cstheme="minorHAnsi"/>
              </w:rPr>
            </w:pPr>
            <w:r w:rsidRPr="00955B10">
              <w:rPr>
                <w:rFonts w:cstheme="minorHAnsi"/>
              </w:rPr>
              <w:t xml:space="preserve">Utskrivning från sluten vård: händelse när ett vårdtillfälle avslutas </w:t>
            </w:r>
            <w:r w:rsidRPr="00955B10">
              <w:rPr>
                <w:rFonts w:cstheme="minorHAnsi"/>
              </w:rPr>
              <w:lastRenderedPageBreak/>
              <w:t>och vårdplats i sluten vård inte längre står till patientens förfogande</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327DEB" w14:textId="3068DF11"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lastRenderedPageBreak/>
              <w:t>Dokumentation om tidpunkt då patient ej längre erhåller vård inom sluten vård.</w:t>
            </w:r>
          </w:p>
        </w:tc>
        <w:tc>
          <w:tcPr>
            <w:tcW w:w="2436" w:type="dxa"/>
            <w:tcBorders>
              <w:top w:val="single" w:sz="4" w:space="0" w:color="A33662" w:themeColor="accent1"/>
              <w:left w:val="single" w:sz="24" w:space="0" w:color="FFFFFF" w:themeColor="background1"/>
              <w:bottom w:val="single" w:sz="4" w:space="0" w:color="A33662" w:themeColor="accent1"/>
            </w:tcBorders>
          </w:tcPr>
          <w:p w14:paraId="42425DED"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Klass: Utskrivningsdatum och tid</w:t>
            </w:r>
          </w:p>
          <w:p w14:paraId="071A2345"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lastRenderedPageBreak/>
              <w:t>utskrivningsdatum från vård</w:t>
            </w:r>
          </w:p>
          <w:p w14:paraId="10C7BD33"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utskrivningstid</w:t>
            </w:r>
          </w:p>
          <w:p w14:paraId="7D154F1F"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34E00C13"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7A30D89F" w14:textId="59B20AAB" w:rsidR="00955B10" w:rsidRPr="00955B10" w:rsidRDefault="00955B10" w:rsidP="00955B10">
            <w:pPr>
              <w:rPr>
                <w:rFonts w:cstheme="minorHAnsi"/>
              </w:rPr>
            </w:pPr>
            <w:r w:rsidRPr="00955B10">
              <w:rPr>
                <w:rFonts w:cstheme="minorHAnsi"/>
              </w:rPr>
              <w:lastRenderedPageBreak/>
              <w:t>Vårddagar</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F33D81" w14:textId="1E50245B" w:rsidR="00955B10" w:rsidRPr="00955B10" w:rsidRDefault="00955B10" w:rsidP="00955B10">
            <w:pPr>
              <w:rPr>
                <w:rFonts w:cstheme="minorHAnsi"/>
              </w:rPr>
            </w:pPr>
            <w:r w:rsidRPr="00955B10">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8B4D84" w14:textId="038F6F8F"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Registrerade dagar inom sluten vård, där eventuella permissionsdagar är exkluderade.</w:t>
            </w:r>
          </w:p>
        </w:tc>
        <w:tc>
          <w:tcPr>
            <w:tcW w:w="2436" w:type="dxa"/>
            <w:tcBorders>
              <w:top w:val="single" w:sz="4" w:space="0" w:color="A33662" w:themeColor="accent1"/>
              <w:left w:val="single" w:sz="24" w:space="0" w:color="FFFFFF" w:themeColor="background1"/>
              <w:bottom w:val="single" w:sz="4" w:space="0" w:color="A33662" w:themeColor="accent1"/>
            </w:tcBorders>
          </w:tcPr>
          <w:p w14:paraId="30B772C7"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Klass: Antal dagar</w:t>
            </w:r>
          </w:p>
          <w:p w14:paraId="08BB0E1E"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vårddagar</w:t>
            </w:r>
          </w:p>
          <w:p w14:paraId="3F2977A7"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2EF169C5"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715D2CF3" w14:textId="0B1955DD" w:rsidR="00955B10" w:rsidRPr="00955B10" w:rsidRDefault="00955B10" w:rsidP="00955B10">
            <w:pPr>
              <w:rPr>
                <w:rFonts w:cstheme="minorHAnsi"/>
              </w:rPr>
            </w:pPr>
            <w:r w:rsidRPr="00955B10">
              <w:rPr>
                <w:rFonts w:cstheme="minorHAnsi"/>
              </w:rPr>
              <w:t>Vårdenhet</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25EFD" w14:textId="65FFC544" w:rsidR="00955B10" w:rsidRPr="00955B10" w:rsidRDefault="00955B10" w:rsidP="00955B10">
            <w:pPr>
              <w:rPr>
                <w:rFonts w:cstheme="minorHAnsi"/>
              </w:rPr>
            </w:pPr>
            <w:r w:rsidRPr="00955B10">
              <w:rPr>
                <w:rFonts w:cstheme="minorHAnsi"/>
              </w:rPr>
              <w:t xml:space="preserve">organisatorisk enhet som tillhandahåller hälso- och sjukvård  </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3FB492"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Se definition enligt Socialstyrelsens termbank. </w:t>
            </w:r>
          </w:p>
          <w:p w14:paraId="46FF09F9"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Är den organisatoriska enhet som har utfört den vård en patient har erhållit. </w:t>
            </w:r>
          </w:p>
          <w:p w14:paraId="7052DB5C" w14:textId="2E11810A"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NI 2016:1: Vårdenhet</w:t>
            </w:r>
          </w:p>
        </w:tc>
        <w:tc>
          <w:tcPr>
            <w:tcW w:w="2436" w:type="dxa"/>
            <w:tcBorders>
              <w:top w:val="single" w:sz="4" w:space="0" w:color="A33662" w:themeColor="accent1"/>
              <w:left w:val="single" w:sz="24" w:space="0" w:color="FFFFFF" w:themeColor="background1"/>
              <w:bottom w:val="single" w:sz="4" w:space="0" w:color="A33662" w:themeColor="accent1"/>
            </w:tcBorders>
          </w:tcPr>
          <w:p w14:paraId="7090356C"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Klass: Vårdenhet</w:t>
            </w:r>
          </w:p>
          <w:p w14:paraId="675E5370"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id</w:t>
            </w:r>
          </w:p>
          <w:p w14:paraId="28B3DC69"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namn</w:t>
            </w:r>
          </w:p>
          <w:p w14:paraId="171B7121"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yrkeskod</w:t>
            </w:r>
          </w:p>
          <w:p w14:paraId="12CFAF52"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ospecificerat</w:t>
            </w:r>
          </w:p>
          <w:p w14:paraId="35B65541"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4387AC88"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1672A0B9" w14:textId="44859656" w:rsidR="00955B10" w:rsidRPr="00955B10" w:rsidRDefault="00955B10" w:rsidP="00955B10">
            <w:pPr>
              <w:rPr>
                <w:rFonts w:cstheme="minorHAnsi"/>
              </w:rPr>
            </w:pPr>
            <w:r w:rsidRPr="00955B10">
              <w:rPr>
                <w:rFonts w:cstheme="minorHAnsi"/>
              </w:rPr>
              <w:t>Vårdinsats</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8C8A49" w14:textId="53E527E6" w:rsidR="00955B10" w:rsidRPr="00955B10" w:rsidRDefault="00955B10" w:rsidP="00955B10">
            <w:pPr>
              <w:rPr>
                <w:rFonts w:cstheme="minorHAnsi"/>
              </w:rPr>
            </w:pPr>
            <w:r w:rsidRPr="00955B10">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A1EB63" w14:textId="19388769"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Den vårdkontakt och de behandlingar som debiteringen avser. Vårdkontakten kan vara ett besök i öppen vård eller en inskrivning i sluten vård. När en vårdinsats faktureras kan en eller flera produkter debiteras.</w:t>
            </w:r>
          </w:p>
        </w:tc>
        <w:tc>
          <w:tcPr>
            <w:tcW w:w="2436" w:type="dxa"/>
            <w:tcBorders>
              <w:top w:val="single" w:sz="4" w:space="0" w:color="A33662" w:themeColor="accent1"/>
              <w:left w:val="single" w:sz="24" w:space="0" w:color="FFFFFF" w:themeColor="background1"/>
              <w:bottom w:val="single" w:sz="4" w:space="0" w:color="A33662" w:themeColor="accent1"/>
            </w:tcBorders>
          </w:tcPr>
          <w:p w14:paraId="28AF8D5B"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Klass: Vårdinsats</w:t>
            </w:r>
          </w:p>
          <w:p w14:paraId="71CE9719"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orsak till kreditering</w:t>
            </w:r>
          </w:p>
          <w:p w14:paraId="1D879F62"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post id vårdinsats</w:t>
            </w:r>
          </w:p>
          <w:p w14:paraId="76FA2B78"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referens till </w:t>
            </w:r>
            <w:proofErr w:type="spellStart"/>
            <w:r w:rsidRPr="00955B10">
              <w:rPr>
                <w:rFonts w:asciiTheme="minorHAnsi" w:hAnsiTheme="minorHAnsi" w:cstheme="minorHAnsi"/>
                <w:sz w:val="20"/>
                <w:szCs w:val="20"/>
              </w:rPr>
              <w:t>PostId</w:t>
            </w:r>
            <w:proofErr w:type="spellEnd"/>
            <w:r w:rsidRPr="00955B10">
              <w:rPr>
                <w:rFonts w:asciiTheme="minorHAnsi" w:hAnsiTheme="minorHAnsi" w:cstheme="minorHAnsi"/>
                <w:sz w:val="20"/>
                <w:szCs w:val="20"/>
              </w:rPr>
              <w:t xml:space="preserve"> vårdinsats</w:t>
            </w:r>
          </w:p>
          <w:p w14:paraId="7662959F"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vårdkontakts id</w:t>
            </w:r>
          </w:p>
          <w:p w14:paraId="3F12FEDB"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ospecificerat</w:t>
            </w:r>
          </w:p>
          <w:p w14:paraId="16CFF8C7"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4D09AF7A"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2C27772A" w14:textId="56C7E868" w:rsidR="00955B10" w:rsidRPr="00955B10" w:rsidRDefault="00955B10" w:rsidP="00955B10">
            <w:pPr>
              <w:rPr>
                <w:rFonts w:cstheme="minorHAnsi"/>
              </w:rPr>
            </w:pPr>
            <w:r w:rsidRPr="00955B10">
              <w:rPr>
                <w:rFonts w:cstheme="minorHAnsi"/>
              </w:rPr>
              <w:t>Vårdkontakt</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13486C" w14:textId="4E2BB73F" w:rsidR="00955B10" w:rsidRPr="00955B10" w:rsidRDefault="00955B10" w:rsidP="00955B10">
            <w:pPr>
              <w:rPr>
                <w:rFonts w:cstheme="minorHAnsi"/>
              </w:rPr>
            </w:pPr>
            <w:r w:rsidRPr="00955B10">
              <w:rPr>
                <w:rFonts w:cstheme="minorHAnsi"/>
              </w:rPr>
              <w:t>kontakt mellan patient och hälso- och sjukvårdspersonal då hälso- och sjukvård utförs</w:t>
            </w:r>
            <w:r w:rsidRPr="00955B10">
              <w:rPr>
                <w:rFonts w:cstheme="minorHAnsi"/>
              </w:rPr>
              <w:br/>
            </w:r>
            <w:r w:rsidRPr="00955B10">
              <w:rPr>
                <w:rFonts w:cstheme="minorHAnsi"/>
              </w:rPr>
              <w:br/>
              <w:t>Exempel på vårdkontakter är vårdtillfälle, öppenvårdsbesök, hemsjukvårdsbesök och telefonkontakt.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21C114"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Se definition enligt Socialstyrelsens termbank. </w:t>
            </w:r>
          </w:p>
          <w:p w14:paraId="6FF90A42" w14:textId="77777777" w:rsidR="00955B10" w:rsidRPr="00955B10" w:rsidRDefault="00955B10" w:rsidP="00955B10">
            <w:pPr>
              <w:pStyle w:val="SoSTabelltext"/>
              <w:rPr>
                <w:rFonts w:asciiTheme="minorHAnsi" w:hAnsiTheme="minorHAnsi" w:cstheme="minorHAnsi"/>
                <w:sz w:val="20"/>
                <w:szCs w:val="20"/>
              </w:rPr>
            </w:pPr>
          </w:p>
          <w:p w14:paraId="5BCE199F" w14:textId="400B78B1"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NI 2016:1: Vårdkontakt</w:t>
            </w:r>
          </w:p>
        </w:tc>
        <w:tc>
          <w:tcPr>
            <w:tcW w:w="2436" w:type="dxa"/>
            <w:tcBorders>
              <w:top w:val="single" w:sz="4" w:space="0" w:color="A33662" w:themeColor="accent1"/>
              <w:left w:val="single" w:sz="24" w:space="0" w:color="FFFFFF" w:themeColor="background1"/>
              <w:bottom w:val="single" w:sz="4" w:space="0" w:color="A33662" w:themeColor="accent1"/>
            </w:tcBorders>
          </w:tcPr>
          <w:p w14:paraId="1321FBBD"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Ingen specifik. Flera attribut innehåller vårdkontakt som del av namn.</w:t>
            </w:r>
          </w:p>
          <w:p w14:paraId="0CB9C00F"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6E3399F6"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56183805" w14:textId="795094A7" w:rsidR="00955B10" w:rsidRPr="00955B10" w:rsidRDefault="00955B10" w:rsidP="00955B10">
            <w:pPr>
              <w:rPr>
                <w:rFonts w:cstheme="minorHAnsi"/>
              </w:rPr>
            </w:pPr>
            <w:r w:rsidRPr="00955B10">
              <w:rPr>
                <w:rFonts w:cstheme="minorHAnsi"/>
              </w:rPr>
              <w:t>Vård</w:t>
            </w:r>
            <w:r w:rsidR="007C1980">
              <w:rPr>
                <w:rFonts w:cstheme="minorHAnsi"/>
              </w:rPr>
              <w:t>region</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29F3E6" w14:textId="73C2CFE3" w:rsidR="00955B10" w:rsidRPr="00955B10" w:rsidRDefault="00955B10" w:rsidP="00955B10">
            <w:pPr>
              <w:rPr>
                <w:rFonts w:cstheme="minorHAnsi"/>
              </w:rPr>
            </w:pPr>
            <w:r w:rsidRPr="00955B10">
              <w:rPr>
                <w:rFonts w:cstheme="minorHAnsi"/>
              </w:rPr>
              <w: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7EC7D3" w14:textId="6E0563AC" w:rsidR="00955B10" w:rsidRPr="00955B10" w:rsidRDefault="00092B67" w:rsidP="00955B10">
            <w:pPr>
              <w:pStyle w:val="SoSTabelltext"/>
              <w:rPr>
                <w:rFonts w:asciiTheme="minorHAnsi" w:hAnsiTheme="minorHAnsi" w:cstheme="minorHAnsi"/>
                <w:sz w:val="20"/>
                <w:szCs w:val="20"/>
              </w:rPr>
            </w:pPr>
            <w:r>
              <w:rPr>
                <w:rFonts w:asciiTheme="minorHAnsi" w:hAnsiTheme="minorHAnsi" w:cstheme="minorHAnsi"/>
                <w:sz w:val="20"/>
                <w:szCs w:val="20"/>
              </w:rPr>
              <w:t xml:space="preserve">Region </w:t>
            </w:r>
            <w:r w:rsidR="00955B10" w:rsidRPr="00955B10">
              <w:rPr>
                <w:rFonts w:asciiTheme="minorHAnsi" w:hAnsiTheme="minorHAnsi" w:cstheme="minorHAnsi"/>
                <w:sz w:val="20"/>
                <w:szCs w:val="20"/>
              </w:rPr>
              <w:t>där en utomlänspatient undersöks eller behandlas [R7].</w:t>
            </w:r>
          </w:p>
        </w:tc>
        <w:tc>
          <w:tcPr>
            <w:tcW w:w="2436" w:type="dxa"/>
            <w:tcBorders>
              <w:top w:val="single" w:sz="4" w:space="0" w:color="A33662" w:themeColor="accent1"/>
              <w:left w:val="single" w:sz="24" w:space="0" w:color="FFFFFF" w:themeColor="background1"/>
              <w:bottom w:val="single" w:sz="4" w:space="0" w:color="A33662" w:themeColor="accent1"/>
            </w:tcBorders>
          </w:tcPr>
          <w:p w14:paraId="1E8EC1CD"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Klass: Leverantör</w:t>
            </w:r>
          </w:p>
          <w:p w14:paraId="65ADA9D7"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identitet</w:t>
            </w:r>
          </w:p>
          <w:p w14:paraId="38C4BA80"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2234E14C"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3A51CBB2" w14:textId="52598B2D" w:rsidR="00955B10" w:rsidRPr="00955B10" w:rsidRDefault="00955B10" w:rsidP="00955B10">
            <w:pPr>
              <w:rPr>
                <w:rFonts w:cstheme="minorHAnsi"/>
              </w:rPr>
            </w:pPr>
            <w:r w:rsidRPr="00955B10">
              <w:rPr>
                <w:rFonts w:cstheme="minorHAnsi"/>
              </w:rPr>
              <w:lastRenderedPageBreak/>
              <w:t>Vårdtillfälle</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002EB9" w14:textId="503D10AB" w:rsidR="00955B10" w:rsidRPr="00955B10" w:rsidRDefault="00955B10" w:rsidP="00955B10">
            <w:pPr>
              <w:rPr>
                <w:rFonts w:cstheme="minorHAnsi"/>
              </w:rPr>
            </w:pPr>
            <w:r w:rsidRPr="00955B10">
              <w:rPr>
                <w:rFonts w:cstheme="minorHAnsi"/>
              </w:rPr>
              <w:t>vårdkontakt i sluten vård</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1B5495C"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Se definition enligt Socialstyrelsen termbank. </w:t>
            </w:r>
          </w:p>
          <w:p w14:paraId="32CC3513" w14:textId="77777777" w:rsidR="00955B10" w:rsidRPr="00955B10" w:rsidRDefault="00955B10" w:rsidP="00955B10">
            <w:pPr>
              <w:pStyle w:val="SoSTabelltext"/>
              <w:rPr>
                <w:rFonts w:asciiTheme="minorHAnsi" w:hAnsiTheme="minorHAnsi" w:cstheme="minorHAnsi"/>
                <w:sz w:val="20"/>
                <w:szCs w:val="20"/>
              </w:rPr>
            </w:pPr>
          </w:p>
          <w:p w14:paraId="750D5ED9" w14:textId="5F1CEDE5"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NI 2016:1: Vårdkontakt</w:t>
            </w:r>
          </w:p>
        </w:tc>
        <w:tc>
          <w:tcPr>
            <w:tcW w:w="2436" w:type="dxa"/>
            <w:tcBorders>
              <w:top w:val="single" w:sz="4" w:space="0" w:color="A33662" w:themeColor="accent1"/>
              <w:left w:val="single" w:sz="24" w:space="0" w:color="FFFFFF" w:themeColor="background1"/>
              <w:bottom w:val="single" w:sz="4" w:space="0" w:color="A33662" w:themeColor="accent1"/>
            </w:tcBorders>
          </w:tcPr>
          <w:p w14:paraId="73DF5BC8"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Flera klasser och attribut där vårdkontakt inom sluten vård avses.</w:t>
            </w:r>
          </w:p>
          <w:p w14:paraId="1CFC9D8D"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7AB607B3"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5FE8BD37" w14:textId="5AD0EF95" w:rsidR="00955B10" w:rsidRPr="00955B10" w:rsidRDefault="00955B10" w:rsidP="00955B10">
            <w:pPr>
              <w:rPr>
                <w:rFonts w:cstheme="minorHAnsi"/>
              </w:rPr>
            </w:pPr>
            <w:r w:rsidRPr="00955B10">
              <w:rPr>
                <w:rFonts w:cstheme="minorHAnsi"/>
              </w:rPr>
              <w:t>Åtgärd</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FE156" w14:textId="1C83FE93" w:rsidR="00955B10" w:rsidRPr="00955B10" w:rsidRDefault="00955B10" w:rsidP="00955B10">
            <w:pPr>
              <w:rPr>
                <w:rFonts w:cstheme="minorHAnsi"/>
              </w:rPr>
            </w:pPr>
            <w:r w:rsidRPr="00955B10">
              <w:rPr>
                <w:rFonts w:cstheme="minorHAnsi"/>
              </w:rPr>
              <w:t>aktivitet som är inriktad på visst resultat</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C9FFE8"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Se definition enligt Socialstyrelsens termbank. </w:t>
            </w:r>
          </w:p>
          <w:p w14:paraId="766B2B17" w14:textId="77777777" w:rsidR="00955B10" w:rsidRPr="00955B10" w:rsidRDefault="00955B10" w:rsidP="00955B10">
            <w:pPr>
              <w:pStyle w:val="SoSTabelltext"/>
              <w:rPr>
                <w:rFonts w:asciiTheme="minorHAnsi" w:hAnsiTheme="minorHAnsi" w:cstheme="minorHAnsi"/>
                <w:sz w:val="20"/>
                <w:szCs w:val="20"/>
              </w:rPr>
            </w:pPr>
          </w:p>
          <w:p w14:paraId="3C6491D6" w14:textId="0860F9F6"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NI 2016:1: Utförd aktivitet</w:t>
            </w:r>
          </w:p>
        </w:tc>
        <w:tc>
          <w:tcPr>
            <w:tcW w:w="2436" w:type="dxa"/>
            <w:tcBorders>
              <w:top w:val="single" w:sz="4" w:space="0" w:color="A33662" w:themeColor="accent1"/>
              <w:left w:val="single" w:sz="24" w:space="0" w:color="FFFFFF" w:themeColor="background1"/>
              <w:bottom w:val="single" w:sz="4" w:space="0" w:color="A33662" w:themeColor="accent1"/>
            </w:tcBorders>
          </w:tcPr>
          <w:p w14:paraId="0B61F55D"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Klass: Åtgärd</w:t>
            </w:r>
          </w:p>
          <w:p w14:paraId="480E9D98"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åtgärdskod</w:t>
            </w:r>
          </w:p>
          <w:p w14:paraId="73C09B85"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ospecificerat</w:t>
            </w:r>
          </w:p>
          <w:p w14:paraId="793B804D"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15BEFDA0"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00EB828E" w14:textId="1ECBFD64" w:rsidR="00955B10" w:rsidRPr="00955B10" w:rsidRDefault="00955B10" w:rsidP="00955B10">
            <w:pPr>
              <w:rPr>
                <w:rFonts w:cstheme="minorHAnsi"/>
              </w:rPr>
            </w:pPr>
            <w:r w:rsidRPr="00955B10">
              <w:rPr>
                <w:rFonts w:cstheme="minorHAnsi"/>
              </w:rPr>
              <w:t>Öppen vård</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FC2207" w14:textId="12C4AB77" w:rsidR="00955B10" w:rsidRPr="00955B10" w:rsidRDefault="00955B10" w:rsidP="00955B10">
            <w:pPr>
              <w:rPr>
                <w:rFonts w:cstheme="minorHAnsi"/>
              </w:rPr>
            </w:pPr>
            <w:r w:rsidRPr="00955B10">
              <w:rPr>
                <w:rFonts w:cstheme="minorHAnsi"/>
              </w:rPr>
              <w:t>hälso- och sjukvård när den ges till patient vars tillstånd medger att aktuell vårdinsats förväntas kunna avslutas inom ett begränsat antal timmar</w:t>
            </w:r>
            <w:r w:rsidRPr="00955B10">
              <w:rPr>
                <w:rFonts w:cstheme="minorHAnsi"/>
              </w:rPr>
              <w:br/>
            </w:r>
            <w:r w:rsidRPr="00955B10">
              <w:rPr>
                <w:rFonts w:cstheme="minorHAnsi"/>
              </w:rPr>
              <w:br/>
              <w:t>Anmärkning: Öppen vård bedrivs i allmänhet under dagtid. Vid behov av övernattning leder det i regel till inskrivning i sluten vård.</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B25956" w14:textId="1DF2A84F"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Annan hälso- och sjukvård än sluten vård [R7].</w:t>
            </w:r>
          </w:p>
        </w:tc>
        <w:tc>
          <w:tcPr>
            <w:tcW w:w="2436" w:type="dxa"/>
            <w:tcBorders>
              <w:top w:val="single" w:sz="4" w:space="0" w:color="A33662" w:themeColor="accent1"/>
              <w:left w:val="single" w:sz="24" w:space="0" w:color="FFFFFF" w:themeColor="background1"/>
              <w:bottom w:val="single" w:sz="4" w:space="0" w:color="A33662" w:themeColor="accent1"/>
            </w:tcBorders>
          </w:tcPr>
          <w:p w14:paraId="012F9B65"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 xml:space="preserve">Klass: </w:t>
            </w:r>
            <w:proofErr w:type="spellStart"/>
            <w:r w:rsidRPr="00955B10">
              <w:rPr>
                <w:rFonts w:asciiTheme="minorHAnsi" w:hAnsiTheme="minorHAnsi" w:cstheme="minorHAnsi"/>
                <w:sz w:val="20"/>
                <w:szCs w:val="20"/>
              </w:rPr>
              <w:t>Vårdkategori</w:t>
            </w:r>
            <w:proofErr w:type="spellEnd"/>
          </w:p>
          <w:p w14:paraId="1A692A1D"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vård- och omsorgsform</w:t>
            </w:r>
          </w:p>
          <w:p w14:paraId="191A01AD" w14:textId="77777777" w:rsidR="00955B10" w:rsidRPr="00955B10" w:rsidRDefault="00955B10" w:rsidP="00955B10">
            <w:pPr>
              <w:pStyle w:val="SoSTabelltext"/>
              <w:rPr>
                <w:rFonts w:asciiTheme="minorHAnsi" w:hAnsiTheme="minorHAnsi" w:cstheme="minorHAnsi"/>
                <w:sz w:val="20"/>
                <w:szCs w:val="20"/>
              </w:rPr>
            </w:pPr>
          </w:p>
        </w:tc>
      </w:tr>
      <w:tr w:rsidR="00955B10" w:rsidRPr="00C83779" w14:paraId="24A22083" w14:textId="77777777" w:rsidTr="00955B10">
        <w:trPr>
          <w:trHeight w:val="300"/>
        </w:trPr>
        <w:tc>
          <w:tcPr>
            <w:tcW w:w="1985" w:type="dxa"/>
            <w:tcBorders>
              <w:top w:val="single" w:sz="4" w:space="0" w:color="A33662" w:themeColor="accent1"/>
              <w:bottom w:val="single" w:sz="4" w:space="0" w:color="A33662" w:themeColor="accent1"/>
              <w:right w:val="single" w:sz="24" w:space="0" w:color="FFFFFF" w:themeColor="background1"/>
            </w:tcBorders>
          </w:tcPr>
          <w:p w14:paraId="24387A79" w14:textId="4F816BC2" w:rsidR="00955B10" w:rsidRPr="00955B10" w:rsidRDefault="00955B10" w:rsidP="00955B10">
            <w:pPr>
              <w:rPr>
                <w:rFonts w:cstheme="minorHAnsi"/>
              </w:rPr>
            </w:pPr>
            <w:r w:rsidRPr="00955B10">
              <w:rPr>
                <w:rFonts w:cstheme="minorHAnsi"/>
              </w:rPr>
              <w:t>Öppenvårdsbesök</w:t>
            </w:r>
          </w:p>
        </w:tc>
        <w:tc>
          <w:tcPr>
            <w:tcW w:w="21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BF361F" w14:textId="330FD2EC" w:rsidR="00955B10" w:rsidRPr="00955B10" w:rsidRDefault="00955B10" w:rsidP="00955B10">
            <w:pPr>
              <w:rPr>
                <w:rFonts w:cstheme="minorHAnsi"/>
              </w:rPr>
            </w:pPr>
            <w:r w:rsidRPr="00955B10">
              <w:rPr>
                <w:rFonts w:cstheme="minorHAnsi"/>
              </w:rPr>
              <w:t>vårdkontakt inom öppen vård som innebär personligt möte mellan patient och hälso- och sjukvårdspersonal</w:t>
            </w:r>
          </w:p>
        </w:tc>
        <w:tc>
          <w:tcPr>
            <w:tcW w:w="27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8C05A6" w14:textId="011B7703"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Se definition enligt Socialstyrelsens termbank.</w:t>
            </w:r>
          </w:p>
        </w:tc>
        <w:tc>
          <w:tcPr>
            <w:tcW w:w="2436" w:type="dxa"/>
            <w:tcBorders>
              <w:top w:val="single" w:sz="4" w:space="0" w:color="A33662" w:themeColor="accent1"/>
              <w:left w:val="single" w:sz="24" w:space="0" w:color="FFFFFF" w:themeColor="background1"/>
              <w:bottom w:val="single" w:sz="4" w:space="0" w:color="A33662" w:themeColor="accent1"/>
            </w:tcBorders>
          </w:tcPr>
          <w:p w14:paraId="15B16850" w14:textId="77777777" w:rsidR="00955B10" w:rsidRPr="00955B10" w:rsidRDefault="00955B10" w:rsidP="00955B10">
            <w:pPr>
              <w:pStyle w:val="SoSTabelltext"/>
              <w:rPr>
                <w:rFonts w:asciiTheme="minorHAnsi" w:hAnsiTheme="minorHAnsi" w:cstheme="minorHAnsi"/>
                <w:sz w:val="20"/>
                <w:szCs w:val="20"/>
              </w:rPr>
            </w:pPr>
            <w:r w:rsidRPr="00955B10">
              <w:rPr>
                <w:rFonts w:asciiTheme="minorHAnsi" w:hAnsiTheme="minorHAnsi" w:cstheme="minorHAnsi"/>
                <w:sz w:val="20"/>
                <w:szCs w:val="20"/>
              </w:rPr>
              <w:t>Flera klasser och attribut där vårdkontakt inom öppen vård avses.</w:t>
            </w:r>
          </w:p>
          <w:p w14:paraId="1DC18899" w14:textId="77777777" w:rsidR="00955B10" w:rsidRPr="00955B10" w:rsidRDefault="00955B10" w:rsidP="00955B10">
            <w:pPr>
              <w:pStyle w:val="SoSTabelltext"/>
              <w:rPr>
                <w:rFonts w:asciiTheme="minorHAnsi" w:hAnsiTheme="minorHAnsi" w:cstheme="minorHAnsi"/>
                <w:sz w:val="20"/>
                <w:szCs w:val="20"/>
              </w:rPr>
            </w:pPr>
          </w:p>
        </w:tc>
      </w:tr>
    </w:tbl>
    <w:p w14:paraId="521F0FF4" w14:textId="5497F74B" w:rsidR="0036320D" w:rsidRPr="005E2770" w:rsidRDefault="0036320D" w:rsidP="0036320D">
      <w:pPr>
        <w:pStyle w:val="Numreradrubrik1"/>
        <w:rPr>
          <w:lang w:val="sv-SE"/>
        </w:rPr>
      </w:pPr>
      <w:bookmarkStart w:id="23" w:name="_Toc203981251"/>
      <w:bookmarkStart w:id="24" w:name="_Toc449170167"/>
      <w:bookmarkStart w:id="25" w:name="_Toc121211216"/>
      <w:r w:rsidRPr="005E2770">
        <w:rPr>
          <w:lang w:val="sv-SE"/>
        </w:rPr>
        <w:t>Informationsmodell</w:t>
      </w:r>
      <w:bookmarkEnd w:id="23"/>
      <w:r w:rsidRPr="005E2770">
        <w:rPr>
          <w:lang w:val="sv-SE"/>
        </w:rPr>
        <w:t xml:space="preserve"> </w:t>
      </w:r>
      <w:bookmarkEnd w:id="24"/>
      <w:bookmarkEnd w:id="25"/>
    </w:p>
    <w:p w14:paraId="610BCA8A" w14:textId="729EE18B" w:rsidR="000957E8" w:rsidRPr="00955B10" w:rsidRDefault="00955B10" w:rsidP="00955B10">
      <w:r w:rsidRPr="005E2770">
        <w:t>I detta kapitel beskrivs informationen med hjälp av en informationsmodell</w:t>
      </w:r>
      <w:r w:rsidRPr="00955B10">
        <w:t>. I de utförliga beskrivningarna av klasserna och attributen finns även beskrivet hur informationen mappar mot referensinformationsmodell (RIM): Nationell Informationsstruktur (NI) 2016:1 (ljusblå). Orange färg visar att mappning till RIM saknas. Klasser och attribut som är gråmarkerade finns ej med i version 1 av domänen, men ska finnas med i en kommande version.</w:t>
      </w:r>
    </w:p>
    <w:p w14:paraId="241FDDF6" w14:textId="77777777" w:rsidR="000957E8" w:rsidRPr="00FF18B3" w:rsidRDefault="000957E8" w:rsidP="0036320D">
      <w:pPr>
        <w:pStyle w:val="Numreradrubrik2"/>
        <w:rPr>
          <w:lang w:val="sv-SE"/>
        </w:rPr>
        <w:sectPr w:rsidR="000957E8" w:rsidRPr="00FF18B3" w:rsidSect="00383101">
          <w:pgSz w:w="11906" w:h="16838"/>
          <w:pgMar w:top="2070" w:right="1418" w:bottom="1418" w:left="1418" w:header="709" w:footer="709" w:gutter="0"/>
          <w:cols w:space="708"/>
          <w:titlePg/>
          <w:docGrid w:linePitch="360"/>
        </w:sectPr>
      </w:pPr>
      <w:bookmarkStart w:id="26" w:name="_Toc449170168"/>
      <w:bookmarkStart w:id="27" w:name="_Toc121211217"/>
    </w:p>
    <w:p w14:paraId="3F6FF7B8" w14:textId="3CE08473" w:rsidR="0036320D" w:rsidRPr="000957E8" w:rsidRDefault="0036320D" w:rsidP="0036320D">
      <w:pPr>
        <w:pStyle w:val="Numreradrubrik2"/>
        <w:rPr>
          <w:lang w:val="sv-SE"/>
        </w:rPr>
      </w:pPr>
      <w:bookmarkStart w:id="28" w:name="_Toc203981252"/>
      <w:r w:rsidRPr="000957E8">
        <w:rPr>
          <w:lang w:val="sv-SE"/>
        </w:rPr>
        <w:lastRenderedPageBreak/>
        <w:t>Informationsmodell, grafisk del</w:t>
      </w:r>
      <w:bookmarkEnd w:id="26"/>
      <w:bookmarkEnd w:id="27"/>
      <w:bookmarkEnd w:id="28"/>
    </w:p>
    <w:p w14:paraId="7572725F" w14:textId="77777777" w:rsidR="00D54516" w:rsidRPr="00D54516" w:rsidRDefault="00D54516" w:rsidP="00D54516">
      <w:pPr>
        <w:rPr>
          <w:lang w:val="en-US"/>
        </w:rPr>
      </w:pPr>
    </w:p>
    <w:p w14:paraId="5202FE6C" w14:textId="385DC286" w:rsidR="0036320D" w:rsidRDefault="000957E8" w:rsidP="002768D4">
      <w:pPr>
        <w:keepNext/>
        <w:jc w:val="center"/>
      </w:pPr>
      <w:r w:rsidRPr="001F5862">
        <w:rPr>
          <w:noProof/>
          <w:lang w:val="en-GB"/>
        </w:rPr>
        <w:drawing>
          <wp:inline distT="0" distB="0" distL="0" distR="0" wp14:anchorId="7FFC6285" wp14:editId="352C012C">
            <wp:extent cx="7546207" cy="4829175"/>
            <wp:effectExtent l="0" t="0" r="0" b="0"/>
            <wp:docPr id="14" name="image5.png" title="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png"/>
                    <pic:cNvPicPr/>
                  </pic:nvPicPr>
                  <pic:blipFill>
                    <a:blip r:embed="rId31"/>
                    <a:stretch>
                      <a:fillRect/>
                    </a:stretch>
                  </pic:blipFill>
                  <pic:spPr>
                    <a:xfrm>
                      <a:off x="0" y="0"/>
                      <a:ext cx="7571264" cy="4845210"/>
                    </a:xfrm>
                    <a:prstGeom prst="rect">
                      <a:avLst/>
                    </a:prstGeom>
                  </pic:spPr>
                </pic:pic>
              </a:graphicData>
            </a:graphic>
          </wp:inline>
        </w:drawing>
      </w:r>
    </w:p>
    <w:p w14:paraId="64DF5F08" w14:textId="07DE5416" w:rsidR="0036320D" w:rsidRDefault="0036320D" w:rsidP="007B4857">
      <w:pPr>
        <w:pStyle w:val="Beskrivning"/>
        <w:rPr>
          <w:color w:val="098394"/>
        </w:rPr>
      </w:pPr>
      <w:r w:rsidRPr="0036320D">
        <w:rPr>
          <w:color w:val="098394"/>
        </w:rPr>
        <w:t xml:space="preserve">Figur 5. </w:t>
      </w:r>
      <w:r w:rsidR="000957E8">
        <w:rPr>
          <w:color w:val="098394"/>
        </w:rPr>
        <w:t>I</w:t>
      </w:r>
      <w:r w:rsidRPr="0036320D">
        <w:rPr>
          <w:color w:val="098394"/>
        </w:rPr>
        <w:t>nformationsmodell</w:t>
      </w:r>
    </w:p>
    <w:p w14:paraId="7592E288" w14:textId="77777777" w:rsidR="000957E8" w:rsidRDefault="000957E8" w:rsidP="0036320D">
      <w:pPr>
        <w:pStyle w:val="Numreradrubrik2"/>
        <w:rPr>
          <w:rStyle w:val="Diskretbetoning"/>
          <w:i w:val="0"/>
          <w:iCs w:val="0"/>
        </w:rPr>
        <w:sectPr w:rsidR="000957E8" w:rsidSect="000957E8">
          <w:pgSz w:w="16838" w:h="11906" w:orient="landscape"/>
          <w:pgMar w:top="1418" w:right="2070" w:bottom="1418" w:left="1418" w:header="709" w:footer="709" w:gutter="0"/>
          <w:cols w:space="708"/>
          <w:titlePg/>
          <w:docGrid w:linePitch="360"/>
        </w:sectPr>
      </w:pPr>
      <w:bookmarkStart w:id="29" w:name="_Toc449170169"/>
      <w:bookmarkStart w:id="30" w:name="_Toc121211218"/>
    </w:p>
    <w:p w14:paraId="68BA56BA" w14:textId="0C45F949" w:rsidR="0036320D" w:rsidRPr="000957E8" w:rsidRDefault="0036320D" w:rsidP="0036320D">
      <w:pPr>
        <w:pStyle w:val="Numreradrubrik2"/>
        <w:rPr>
          <w:rStyle w:val="Diskretbetoning"/>
          <w:i w:val="0"/>
          <w:iCs w:val="0"/>
          <w:lang w:val="sv-SE"/>
        </w:rPr>
      </w:pPr>
      <w:bookmarkStart w:id="31" w:name="_Toc203981253"/>
      <w:r w:rsidRPr="000957E8">
        <w:rPr>
          <w:rStyle w:val="Diskretbetoning"/>
          <w:i w:val="0"/>
          <w:iCs w:val="0"/>
          <w:lang w:val="sv-SE"/>
        </w:rPr>
        <w:lastRenderedPageBreak/>
        <w:t>Klasser och attribut</w:t>
      </w:r>
      <w:bookmarkEnd w:id="31"/>
      <w:r w:rsidRPr="000957E8">
        <w:rPr>
          <w:rStyle w:val="Diskretbetoning"/>
          <w:i w:val="0"/>
          <w:iCs w:val="0"/>
          <w:lang w:val="sv-SE"/>
        </w:rPr>
        <w:t xml:space="preserve"> </w:t>
      </w:r>
      <w:bookmarkEnd w:id="29"/>
      <w:bookmarkEnd w:id="30"/>
    </w:p>
    <w:p w14:paraId="66A40E57" w14:textId="77777777" w:rsidR="000957E8" w:rsidRPr="000957E8" w:rsidRDefault="000957E8" w:rsidP="000957E8">
      <w:pPr>
        <w:rPr>
          <w:rFonts w:cstheme="minorHAnsi"/>
        </w:rPr>
      </w:pPr>
      <w:r w:rsidRPr="000957E8">
        <w:rPr>
          <w:rFonts w:cstheme="minorHAnsi"/>
        </w:rPr>
        <w:t xml:space="preserve">Detaljerad beskrivning av en klass och dess ingående attribut samt koppling mot aktuell version av RIM. Varje klass beskrivs i ett underkapitel i bokstavsordning efter namnet på klassen. </w:t>
      </w:r>
    </w:p>
    <w:p w14:paraId="486814C7" w14:textId="35D3F2E5" w:rsidR="000957E8" w:rsidRPr="000957E8" w:rsidRDefault="000957E8" w:rsidP="000957E8">
      <w:pPr>
        <w:rPr>
          <w:rFonts w:cstheme="minorHAnsi"/>
        </w:rPr>
      </w:pPr>
      <w:r w:rsidRPr="000957E8">
        <w:rPr>
          <w:rFonts w:cstheme="minorHAnsi"/>
        </w:rPr>
        <w:t xml:space="preserve">Där "Mappning till RIM" är angivet anges i detta </w:t>
      </w:r>
      <w:proofErr w:type="gramStart"/>
      <w:r w:rsidRPr="000957E8">
        <w:rPr>
          <w:rFonts w:cstheme="minorHAnsi"/>
        </w:rPr>
        <w:t>projekt mappning</w:t>
      </w:r>
      <w:proofErr w:type="gramEnd"/>
      <w:r w:rsidRPr="000957E8">
        <w:rPr>
          <w:rFonts w:cstheme="minorHAnsi"/>
        </w:rPr>
        <w:t xml:space="preserve"> till Nationell Informationsstruktur (NI) 2016:1 [R2]. Klasser och attribut som innehåller texten "OBS! Ej med i denna version." finns ej med i version 1 av domänen, men ska finnas med i en kommande version. Attributbeskrivningar med obligatoriskt (fetmarkerad) upplyser om att attributet är obligatorisk under vissa förutsättningar trots att </w:t>
      </w:r>
      <w:proofErr w:type="spellStart"/>
      <w:r w:rsidR="004D3C76">
        <w:rPr>
          <w:rFonts w:cstheme="minorHAnsi"/>
        </w:rPr>
        <w:t>multiplicitet</w:t>
      </w:r>
      <w:proofErr w:type="spellEnd"/>
      <w:r w:rsidRPr="000957E8">
        <w:rPr>
          <w:rFonts w:cstheme="minorHAnsi"/>
        </w:rPr>
        <w:t xml:space="preserve"> visar ej obligatoriskt. Attribut med texten "Ska bli obligatoriskt fält senast 20xx-01" eller "Ska bli obligatoriskt fält under nämnda förutsättningar senast 20xx-01" ska bli obligatoriska, men kan inte vara det i denna version av olika anledningar. Datum för när de ska bli obligatoriska är ej satt.</w:t>
      </w:r>
    </w:p>
    <w:p w14:paraId="4C6BA02F" w14:textId="0CC9F39B" w:rsidR="000957E8" w:rsidRPr="00AD6FFF" w:rsidRDefault="00AD6FFF" w:rsidP="00653C00">
      <w:pPr>
        <w:pStyle w:val="Numreradrubrik3"/>
        <w:rPr>
          <w:rStyle w:val="Diskretbetoning"/>
          <w:i w:val="0"/>
          <w:iCs w:val="0"/>
          <w:lang w:val="sv-SE"/>
        </w:rPr>
      </w:pPr>
      <w:bookmarkStart w:id="32" w:name="_Toc203981254"/>
      <w:bookmarkStart w:id="33" w:name="_Toc121211219"/>
      <w:r w:rsidRPr="00AD6FFF">
        <w:rPr>
          <w:rStyle w:val="Diskretbetoning"/>
          <w:i w:val="0"/>
          <w:iCs w:val="0"/>
          <w:lang w:val="sv-SE"/>
        </w:rPr>
        <w:t>Antal dagar</w:t>
      </w:r>
      <w:bookmarkEnd w:id="32"/>
    </w:p>
    <w:p w14:paraId="3CBE904B" w14:textId="5B0F4C31" w:rsidR="00AD6FFF" w:rsidRDefault="00AD6FFF" w:rsidP="00AD6FFF">
      <w:r w:rsidRPr="00AD6FFF">
        <w:rPr>
          <w:rStyle w:val="Diskretbetoning"/>
          <w:b/>
          <w:bCs/>
          <w:i w:val="0"/>
          <w:iCs w:val="0"/>
        </w:rPr>
        <w:t>Beskrivning:</w:t>
      </w:r>
      <w:r w:rsidRPr="00AD6FFF">
        <w:rPr>
          <w:i/>
          <w:iCs/>
        </w:rPr>
        <w:tab/>
      </w:r>
      <w:r w:rsidRPr="00AD6FFF">
        <w:t>Klassen Antal dagar håller information om antal permissionsdagar och vårddagar som patienten har haft.</w:t>
      </w:r>
    </w:p>
    <w:p w14:paraId="71324530" w14:textId="259C407B" w:rsidR="00AD6FFF" w:rsidRDefault="00AD6FFF" w:rsidP="00AD6FFF">
      <w:pPr>
        <w:spacing w:before="20" w:after="100" w:line="240" w:lineRule="auto"/>
        <w:rPr>
          <w:rFonts w:eastAsia="Times New Roman" w:cstheme="minorHAnsi"/>
          <w:lang w:eastAsia="en-GB"/>
        </w:rPr>
      </w:pPr>
      <w:r w:rsidRPr="00AD6FFF">
        <w:rPr>
          <w:rFonts w:eastAsia="Times New Roman" w:cstheme="minorHAnsi"/>
          <w:b/>
          <w:lang w:eastAsia="en-GB"/>
        </w:rPr>
        <w:t xml:space="preserve">Mappning till RIM: </w:t>
      </w:r>
      <w:r w:rsidRPr="00AD6FFF">
        <w:rPr>
          <w:rFonts w:eastAsia="Times New Roman" w:cstheme="minorHAnsi"/>
          <w:lang w:eastAsia="en-GB"/>
        </w:rPr>
        <w:t>Saknas</w:t>
      </w:r>
    </w:p>
    <w:p w14:paraId="393F88E0" w14:textId="58CFF774" w:rsidR="00AD6FFF" w:rsidRPr="00AD6FFF" w:rsidRDefault="00AD6FFF" w:rsidP="00AD6FFF">
      <w:pPr>
        <w:spacing w:before="20" w:after="100" w:line="240" w:lineRule="auto"/>
        <w:rPr>
          <w:rFonts w:eastAsia="Times New Roman" w:cstheme="minorHAnsi"/>
          <w:i/>
          <w:iCs/>
          <w:lang w:eastAsia="en-GB"/>
        </w:rPr>
      </w:pPr>
      <w:r w:rsidRPr="00AD6FFF">
        <w:rPr>
          <w:rStyle w:val="Diskretbetoning"/>
          <w:b/>
          <w:bCs/>
          <w:i w:val="0"/>
          <w:iCs w:val="0"/>
        </w:rPr>
        <w:t>Spårbarhet till krav:</w:t>
      </w:r>
      <w:r>
        <w:rPr>
          <w:rStyle w:val="Diskretbetoning"/>
          <w:b/>
          <w:bCs/>
          <w:i w:val="0"/>
          <w:iCs w:val="0"/>
        </w:rPr>
        <w:t xml:space="preserve"> </w:t>
      </w:r>
      <w:r w:rsidRPr="00AD6FFF">
        <w:rPr>
          <w:rStyle w:val="Diskretbetoning"/>
          <w:i w:val="0"/>
          <w:iCs w:val="0"/>
        </w:rPr>
        <w:t>Saknas</w:t>
      </w:r>
    </w:p>
    <w:tbl>
      <w:tblPr>
        <w:tblStyle w:val="Tabellrutnt"/>
        <w:tblW w:w="90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784"/>
        <w:gridCol w:w="892"/>
        <w:gridCol w:w="2286"/>
        <w:gridCol w:w="1275"/>
        <w:gridCol w:w="1632"/>
        <w:gridCol w:w="1166"/>
      </w:tblGrid>
      <w:tr w:rsidR="00971423" w:rsidRPr="0066768F" w14:paraId="691D1F71" w14:textId="2D86B97D" w:rsidTr="000E6370">
        <w:trPr>
          <w:trHeight w:val="23"/>
        </w:trPr>
        <w:tc>
          <w:tcPr>
            <w:tcW w:w="1784" w:type="dxa"/>
            <w:shd w:val="clear" w:color="auto" w:fill="A33662" w:themeFill="accent1"/>
          </w:tcPr>
          <w:bookmarkEnd w:id="33"/>
          <w:p w14:paraId="6C356757" w14:textId="711306BA" w:rsidR="00971423" w:rsidRPr="0066768F" w:rsidRDefault="00971423" w:rsidP="0019186E">
            <w:pPr>
              <w:pStyle w:val="Tabellrubrik"/>
            </w:pPr>
            <w:r>
              <w:t>Attribut</w:t>
            </w:r>
          </w:p>
        </w:tc>
        <w:tc>
          <w:tcPr>
            <w:tcW w:w="892" w:type="dxa"/>
            <w:shd w:val="clear" w:color="auto" w:fill="A33662" w:themeFill="accent1"/>
          </w:tcPr>
          <w:p w14:paraId="57CA7854" w14:textId="2DC29320" w:rsidR="00971423" w:rsidRPr="0066768F" w:rsidRDefault="00971423" w:rsidP="0019186E">
            <w:pPr>
              <w:pStyle w:val="Tabellrubrik"/>
            </w:pPr>
            <w:r>
              <w:t>Mappning till RIM</w:t>
            </w:r>
          </w:p>
        </w:tc>
        <w:tc>
          <w:tcPr>
            <w:tcW w:w="2286" w:type="dxa"/>
            <w:shd w:val="clear" w:color="auto" w:fill="A33662" w:themeFill="accent1"/>
          </w:tcPr>
          <w:p w14:paraId="0D7714F2" w14:textId="4D162826" w:rsidR="00971423" w:rsidRPr="0066768F" w:rsidRDefault="00971423" w:rsidP="0019186E">
            <w:pPr>
              <w:pStyle w:val="Tabellrubrik"/>
            </w:pPr>
            <w:r w:rsidRPr="00132CB4">
              <w:t xml:space="preserve">Beskrivning </w:t>
            </w:r>
          </w:p>
        </w:tc>
        <w:tc>
          <w:tcPr>
            <w:tcW w:w="1275" w:type="dxa"/>
            <w:shd w:val="clear" w:color="auto" w:fill="A33662" w:themeFill="accent1"/>
          </w:tcPr>
          <w:p w14:paraId="2A8FC8F5" w14:textId="1EA72E18" w:rsidR="00971423" w:rsidRPr="0066768F" w:rsidRDefault="00971423" w:rsidP="0019186E">
            <w:pPr>
              <w:pStyle w:val="Tabellrubrik"/>
            </w:pPr>
            <w:r>
              <w:t>Datatyp (multiplicitet</w:t>
            </w:r>
            <w:r w:rsidR="00096B7B">
              <w:t>)</w:t>
            </w:r>
          </w:p>
        </w:tc>
        <w:tc>
          <w:tcPr>
            <w:tcW w:w="1632" w:type="dxa"/>
            <w:shd w:val="clear" w:color="auto" w:fill="A33662" w:themeFill="accent1"/>
          </w:tcPr>
          <w:p w14:paraId="0A285DE7" w14:textId="6FF936B4" w:rsidR="00971423" w:rsidRDefault="004D3C76" w:rsidP="0019186E">
            <w:pPr>
              <w:pStyle w:val="Tabellrubrik"/>
            </w:pPr>
            <w:r>
              <w:t>format</w:t>
            </w:r>
          </w:p>
        </w:tc>
        <w:tc>
          <w:tcPr>
            <w:tcW w:w="1166" w:type="dxa"/>
            <w:shd w:val="clear" w:color="auto" w:fill="A33662" w:themeFill="accent1"/>
          </w:tcPr>
          <w:p w14:paraId="2486B45F" w14:textId="5749AEAE" w:rsidR="00971423" w:rsidRDefault="00971423" w:rsidP="0019186E">
            <w:pPr>
              <w:pStyle w:val="Tabellrubrik"/>
            </w:pPr>
            <w:r>
              <w:t>Spårbarhet till krav</w:t>
            </w:r>
          </w:p>
        </w:tc>
      </w:tr>
      <w:tr w:rsidR="004D3C76" w:rsidRPr="00971423" w14:paraId="75D5C658" w14:textId="4A85B3A4" w:rsidTr="000E6370">
        <w:trPr>
          <w:trHeight w:val="628"/>
        </w:trPr>
        <w:tc>
          <w:tcPr>
            <w:tcW w:w="1784" w:type="dxa"/>
            <w:tcBorders>
              <w:bottom w:val="single" w:sz="4" w:space="0" w:color="A33662" w:themeColor="accent1"/>
              <w:right w:val="single" w:sz="24" w:space="0" w:color="FFFFFF" w:themeColor="background1"/>
            </w:tcBorders>
          </w:tcPr>
          <w:p w14:paraId="1D4C13FC" w14:textId="5DE8368E" w:rsidR="004D3C76" w:rsidRPr="001F62C0" w:rsidRDefault="004D3C76" w:rsidP="004D3C76">
            <w:pPr>
              <w:rPr>
                <w:rFonts w:cstheme="minorHAnsi"/>
                <w:i/>
                <w:iCs/>
                <w:color w:val="098394"/>
                <w:sz w:val="18"/>
                <w:szCs w:val="18"/>
              </w:rPr>
            </w:pPr>
            <w:r w:rsidRPr="001F62C0">
              <w:rPr>
                <w:rFonts w:cstheme="minorHAnsi"/>
                <w:sz w:val="18"/>
                <w:szCs w:val="18"/>
              </w:rPr>
              <w:t>permissionsdagar</w:t>
            </w:r>
          </w:p>
        </w:tc>
        <w:tc>
          <w:tcPr>
            <w:tcW w:w="892" w:type="dxa"/>
            <w:tcBorders>
              <w:left w:val="single" w:sz="24" w:space="0" w:color="FFFFFF" w:themeColor="background1"/>
              <w:bottom w:val="single" w:sz="4" w:space="0" w:color="A33662" w:themeColor="accent1"/>
              <w:right w:val="single" w:sz="24" w:space="0" w:color="FFFFFF" w:themeColor="background1"/>
            </w:tcBorders>
          </w:tcPr>
          <w:p w14:paraId="599AA0FA" w14:textId="7CE16708" w:rsidR="004D3C76" w:rsidRPr="001F62C0" w:rsidRDefault="004D3C76" w:rsidP="004D3C76">
            <w:pPr>
              <w:rPr>
                <w:rFonts w:cstheme="minorHAnsi"/>
                <w:i/>
                <w:iCs/>
                <w:color w:val="098394"/>
                <w:sz w:val="18"/>
                <w:szCs w:val="18"/>
              </w:rPr>
            </w:pPr>
            <w:r w:rsidRPr="001F62C0">
              <w:rPr>
                <w:rFonts w:cstheme="minorHAnsi"/>
                <w:sz w:val="18"/>
                <w:szCs w:val="18"/>
              </w:rPr>
              <w:t>-</w:t>
            </w:r>
          </w:p>
        </w:tc>
        <w:tc>
          <w:tcPr>
            <w:tcW w:w="2286" w:type="dxa"/>
            <w:tcBorders>
              <w:left w:val="single" w:sz="24" w:space="0" w:color="FFFFFF" w:themeColor="background1"/>
              <w:bottom w:val="single" w:sz="4" w:space="0" w:color="A33662" w:themeColor="accent1"/>
              <w:right w:val="single" w:sz="24" w:space="0" w:color="FFFFFF" w:themeColor="background1"/>
            </w:tcBorders>
          </w:tcPr>
          <w:p w14:paraId="5B8DF5F2" w14:textId="77777777" w:rsidR="004D3C76" w:rsidRPr="001F62C0" w:rsidRDefault="004D3C76" w:rsidP="004D3C76">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Fältet ifylls endast vid sluten vård och avser det antal permissionsdagar som en patient haft under vårdtillfället. Antalet permissionsdagar som ingår i ett vårdtillfälle. </w:t>
            </w:r>
          </w:p>
          <w:p w14:paraId="1C1E8232" w14:textId="702139BA" w:rsidR="004D3C76" w:rsidRPr="001F62C0" w:rsidRDefault="004D3C76" w:rsidP="004D3C76">
            <w:pPr>
              <w:rPr>
                <w:rFonts w:cstheme="minorHAnsi"/>
                <w:i/>
                <w:iCs/>
                <w:color w:val="098394"/>
                <w:sz w:val="18"/>
                <w:szCs w:val="18"/>
              </w:rPr>
            </w:pPr>
            <w:r w:rsidRPr="001F62C0">
              <w:rPr>
                <w:rFonts w:cstheme="minorHAnsi"/>
                <w:b/>
                <w:sz w:val="18"/>
                <w:szCs w:val="18"/>
              </w:rPr>
              <w:t>Obligatoriskt</w:t>
            </w:r>
            <w:r w:rsidRPr="001F62C0">
              <w:rPr>
                <w:rFonts w:cstheme="minorHAnsi"/>
                <w:sz w:val="18"/>
                <w:szCs w:val="18"/>
              </w:rPr>
              <w:t xml:space="preserve"> vid sluten vård om patienten haft permission.</w:t>
            </w:r>
          </w:p>
        </w:tc>
        <w:tc>
          <w:tcPr>
            <w:tcW w:w="1275" w:type="dxa"/>
            <w:tcBorders>
              <w:left w:val="single" w:sz="24" w:space="0" w:color="FFFFFF" w:themeColor="background1"/>
              <w:bottom w:val="single" w:sz="4" w:space="0" w:color="A33662" w:themeColor="accent1"/>
            </w:tcBorders>
          </w:tcPr>
          <w:p w14:paraId="0A5B90FC" w14:textId="1D8E1833" w:rsidR="004D3C76" w:rsidRPr="001F62C0" w:rsidRDefault="004D3C76" w:rsidP="004D3C76">
            <w:pPr>
              <w:rPr>
                <w:rFonts w:cstheme="minorHAnsi"/>
                <w:i/>
                <w:iCs/>
                <w:color w:val="098394"/>
                <w:sz w:val="18"/>
                <w:szCs w:val="18"/>
                <w:lang w:eastAsia="en-GB"/>
              </w:rPr>
            </w:pPr>
            <w:r w:rsidRPr="001F62C0">
              <w:rPr>
                <w:rFonts w:cstheme="minorHAnsi"/>
                <w:sz w:val="18"/>
                <w:szCs w:val="18"/>
              </w:rPr>
              <w:t>INT (</w:t>
            </w:r>
            <w:proofErr w:type="gramStart"/>
            <w:r w:rsidRPr="001F62C0">
              <w:rPr>
                <w:rFonts w:cstheme="minorHAnsi"/>
                <w:color w:val="000000"/>
                <w:sz w:val="18"/>
                <w:szCs w:val="18"/>
              </w:rPr>
              <w:t>0..</w:t>
            </w:r>
            <w:proofErr w:type="gramEnd"/>
            <w:r w:rsidRPr="001F62C0">
              <w:rPr>
                <w:rFonts w:cstheme="minorHAnsi"/>
                <w:color w:val="000000"/>
                <w:sz w:val="18"/>
                <w:szCs w:val="18"/>
              </w:rPr>
              <w:t>1</w:t>
            </w:r>
            <w:r w:rsidRPr="001F62C0">
              <w:rPr>
                <w:rFonts w:cstheme="minorHAnsi"/>
                <w:sz w:val="18"/>
                <w:szCs w:val="18"/>
              </w:rPr>
              <w:t>)</w:t>
            </w:r>
          </w:p>
        </w:tc>
        <w:tc>
          <w:tcPr>
            <w:tcW w:w="1632" w:type="dxa"/>
            <w:tcBorders>
              <w:left w:val="single" w:sz="24" w:space="0" w:color="FFFFFF" w:themeColor="background1"/>
              <w:bottom w:val="single" w:sz="4" w:space="0" w:color="A33662" w:themeColor="accent1"/>
            </w:tcBorders>
          </w:tcPr>
          <w:p w14:paraId="490FA809" w14:textId="6F43261B" w:rsidR="004D3C76" w:rsidRPr="001F62C0" w:rsidRDefault="004D3C76" w:rsidP="004D3C76">
            <w:pPr>
              <w:rPr>
                <w:rFonts w:cstheme="minorHAnsi"/>
                <w:i/>
                <w:iCs/>
                <w:color w:val="098394"/>
                <w:sz w:val="18"/>
                <w:szCs w:val="18"/>
                <w:lang w:eastAsia="en-GB"/>
              </w:rPr>
            </w:pPr>
          </w:p>
        </w:tc>
        <w:tc>
          <w:tcPr>
            <w:tcW w:w="1166" w:type="dxa"/>
            <w:tcBorders>
              <w:left w:val="single" w:sz="24" w:space="0" w:color="FFFFFF" w:themeColor="background1"/>
              <w:bottom w:val="single" w:sz="4" w:space="0" w:color="A33662" w:themeColor="accent1"/>
            </w:tcBorders>
          </w:tcPr>
          <w:p w14:paraId="06498534" w14:textId="78A800AF" w:rsidR="004D3C76" w:rsidRPr="001F62C0" w:rsidRDefault="004D3C76" w:rsidP="004D3C76">
            <w:pPr>
              <w:rPr>
                <w:rFonts w:cstheme="minorHAnsi"/>
                <w:i/>
                <w:iCs/>
                <w:color w:val="098394"/>
                <w:sz w:val="18"/>
                <w:szCs w:val="18"/>
                <w:lang w:eastAsia="en-GB"/>
              </w:rPr>
            </w:pPr>
            <w:r w:rsidRPr="001F62C0">
              <w:rPr>
                <w:rFonts w:cstheme="minorHAnsi"/>
                <w:i/>
                <w:iCs/>
                <w:color w:val="098394"/>
                <w:sz w:val="18"/>
                <w:szCs w:val="18"/>
                <w:lang w:eastAsia="en-GB"/>
              </w:rPr>
              <w:t>-</w:t>
            </w:r>
          </w:p>
        </w:tc>
      </w:tr>
      <w:tr w:rsidR="004D3C76" w:rsidRPr="00971423" w14:paraId="5C5C2FA7" w14:textId="3387471C" w:rsidTr="000E6370">
        <w:trPr>
          <w:trHeight w:val="322"/>
        </w:trPr>
        <w:tc>
          <w:tcPr>
            <w:tcW w:w="1784" w:type="dxa"/>
            <w:tcBorders>
              <w:top w:val="single" w:sz="4" w:space="0" w:color="A33662" w:themeColor="accent1"/>
              <w:bottom w:val="single" w:sz="4" w:space="0" w:color="A33662" w:themeColor="accent1"/>
              <w:right w:val="single" w:sz="24" w:space="0" w:color="FFFFFF" w:themeColor="background1"/>
            </w:tcBorders>
          </w:tcPr>
          <w:p w14:paraId="25272404" w14:textId="70C39F61" w:rsidR="004D3C76" w:rsidRPr="001F62C0" w:rsidRDefault="004D3C76" w:rsidP="004D3C76">
            <w:pPr>
              <w:rPr>
                <w:rFonts w:cstheme="minorHAnsi"/>
                <w:i/>
                <w:iCs/>
                <w:color w:val="098394"/>
                <w:sz w:val="18"/>
                <w:szCs w:val="18"/>
              </w:rPr>
            </w:pPr>
            <w:r w:rsidRPr="001F62C0">
              <w:rPr>
                <w:rFonts w:cstheme="minorHAnsi"/>
                <w:sz w:val="18"/>
                <w:szCs w:val="18"/>
              </w:rPr>
              <w:t>vårddagar</w:t>
            </w:r>
          </w:p>
        </w:tc>
        <w:tc>
          <w:tcPr>
            <w:tcW w:w="89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6C6DF6" w14:textId="1F4A556D" w:rsidR="004D3C76" w:rsidRPr="001F62C0" w:rsidRDefault="004D3C76" w:rsidP="004D3C76">
            <w:pPr>
              <w:rPr>
                <w:rFonts w:cstheme="minorHAnsi"/>
                <w:i/>
                <w:iCs/>
                <w:color w:val="098394"/>
                <w:sz w:val="18"/>
                <w:szCs w:val="18"/>
              </w:rPr>
            </w:pPr>
            <w:r w:rsidRPr="001F62C0">
              <w:rPr>
                <w:rFonts w:cstheme="minorHAnsi"/>
                <w:sz w:val="18"/>
                <w:szCs w:val="18"/>
              </w:rPr>
              <w:t>-</w:t>
            </w:r>
          </w:p>
        </w:tc>
        <w:tc>
          <w:tcPr>
            <w:tcW w:w="228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F82B15" w14:textId="77777777" w:rsidR="004D3C76" w:rsidRPr="001F62C0" w:rsidRDefault="004D3C76" w:rsidP="004D3C76">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Det antal vårddagar som kostnaden debiteras för. </w:t>
            </w:r>
          </w:p>
          <w:p w14:paraId="02997E7B" w14:textId="77777777" w:rsidR="004D3C76" w:rsidRPr="001F62C0" w:rsidRDefault="004D3C76" w:rsidP="004D3C76">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Utskrivningsdatum minus inskrivningsdatum minus permissionsdagar. När in- och utskrivning sker samma dag räknas vårdtiden som en dag.  </w:t>
            </w:r>
          </w:p>
          <w:p w14:paraId="5595E17D" w14:textId="77777777" w:rsidR="004D3C76" w:rsidRPr="001F62C0" w:rsidRDefault="004D3C76" w:rsidP="004D3C76">
            <w:pPr>
              <w:pStyle w:val="SoSTabelltext"/>
              <w:rPr>
                <w:rFonts w:asciiTheme="minorHAnsi" w:hAnsiTheme="minorHAnsi" w:cstheme="minorHAnsi"/>
                <w:sz w:val="18"/>
                <w:szCs w:val="18"/>
              </w:rPr>
            </w:pPr>
          </w:p>
          <w:p w14:paraId="71F86A13" w14:textId="77777777" w:rsidR="004D3C76" w:rsidRPr="001F62C0" w:rsidRDefault="004D3C76" w:rsidP="004D3C76">
            <w:pPr>
              <w:pStyle w:val="SoSTabelltext"/>
              <w:rPr>
                <w:rFonts w:asciiTheme="minorHAnsi" w:hAnsiTheme="minorHAnsi" w:cstheme="minorHAnsi"/>
                <w:sz w:val="18"/>
                <w:szCs w:val="18"/>
              </w:rPr>
            </w:pPr>
            <w:r w:rsidRPr="001F62C0">
              <w:rPr>
                <w:rFonts w:asciiTheme="minorHAnsi" w:hAnsiTheme="minorHAnsi" w:cstheme="minorHAnsi"/>
                <w:b/>
                <w:sz w:val="18"/>
                <w:szCs w:val="18"/>
              </w:rPr>
              <w:t>Obligatoriskt</w:t>
            </w:r>
            <w:r w:rsidRPr="001F62C0">
              <w:rPr>
                <w:rFonts w:asciiTheme="minorHAnsi" w:hAnsiTheme="minorHAnsi" w:cstheme="minorHAnsi"/>
                <w:sz w:val="18"/>
                <w:szCs w:val="18"/>
              </w:rPr>
              <w:t xml:space="preserve"> fält vid sluten vård. Fältet ifylls även om inte vårddagskostnad </w:t>
            </w:r>
          </w:p>
          <w:p w14:paraId="1AC3493E" w14:textId="620A60CC" w:rsidR="004D3C76" w:rsidRPr="001F62C0" w:rsidRDefault="004D3C76" w:rsidP="004D3C76">
            <w:pPr>
              <w:rPr>
                <w:rFonts w:cstheme="minorHAnsi"/>
                <w:i/>
                <w:iCs/>
                <w:color w:val="098394"/>
                <w:sz w:val="18"/>
                <w:szCs w:val="18"/>
              </w:rPr>
            </w:pPr>
            <w:r w:rsidRPr="001F62C0">
              <w:rPr>
                <w:rFonts w:cstheme="minorHAnsi"/>
                <w:sz w:val="18"/>
                <w:szCs w:val="18"/>
              </w:rPr>
              <w:lastRenderedPageBreak/>
              <w:t>debiteras exempelvis vid DRG-debitering. Ifylls endast efter att patienten är utskriven.</w:t>
            </w:r>
          </w:p>
        </w:tc>
        <w:tc>
          <w:tcPr>
            <w:tcW w:w="1275" w:type="dxa"/>
            <w:tcBorders>
              <w:top w:val="single" w:sz="4" w:space="0" w:color="A33662" w:themeColor="accent1"/>
              <w:left w:val="single" w:sz="24" w:space="0" w:color="FFFFFF" w:themeColor="background1"/>
              <w:bottom w:val="single" w:sz="4" w:space="0" w:color="A33662" w:themeColor="accent1"/>
            </w:tcBorders>
          </w:tcPr>
          <w:p w14:paraId="50DD7EF4" w14:textId="324853A3" w:rsidR="004D3C76" w:rsidRPr="001F62C0" w:rsidRDefault="004D3C76" w:rsidP="004D3C76">
            <w:pPr>
              <w:rPr>
                <w:rFonts w:cstheme="minorHAnsi"/>
                <w:i/>
                <w:iCs/>
                <w:color w:val="098394"/>
                <w:sz w:val="18"/>
                <w:szCs w:val="18"/>
                <w:lang w:eastAsia="en-GB"/>
              </w:rPr>
            </w:pPr>
            <w:r w:rsidRPr="001F62C0">
              <w:rPr>
                <w:rFonts w:cstheme="minorHAnsi"/>
                <w:sz w:val="18"/>
                <w:szCs w:val="18"/>
              </w:rPr>
              <w:lastRenderedPageBreak/>
              <w:t>INT (</w:t>
            </w:r>
            <w:proofErr w:type="gramStart"/>
            <w:r w:rsidRPr="001F62C0">
              <w:rPr>
                <w:rFonts w:cstheme="minorHAnsi"/>
                <w:color w:val="000000"/>
                <w:sz w:val="18"/>
                <w:szCs w:val="18"/>
              </w:rPr>
              <w:t>0..</w:t>
            </w:r>
            <w:proofErr w:type="gramEnd"/>
            <w:r w:rsidRPr="001F62C0">
              <w:rPr>
                <w:rFonts w:cstheme="minorHAnsi"/>
                <w:color w:val="000000"/>
                <w:sz w:val="18"/>
                <w:szCs w:val="18"/>
              </w:rPr>
              <w:t>1</w:t>
            </w:r>
            <w:r w:rsidRPr="001F62C0">
              <w:rPr>
                <w:rFonts w:cstheme="minorHAnsi"/>
                <w:sz w:val="18"/>
                <w:szCs w:val="18"/>
              </w:rPr>
              <w:t>)</w:t>
            </w:r>
          </w:p>
        </w:tc>
        <w:tc>
          <w:tcPr>
            <w:tcW w:w="1632" w:type="dxa"/>
            <w:tcBorders>
              <w:top w:val="single" w:sz="4" w:space="0" w:color="A33662" w:themeColor="accent1"/>
              <w:left w:val="single" w:sz="24" w:space="0" w:color="FFFFFF" w:themeColor="background1"/>
              <w:bottom w:val="single" w:sz="4" w:space="0" w:color="A33662" w:themeColor="accent1"/>
            </w:tcBorders>
          </w:tcPr>
          <w:p w14:paraId="46BE39F7" w14:textId="1BBD546E" w:rsidR="004D3C76" w:rsidRPr="001F62C0" w:rsidRDefault="004D3C76" w:rsidP="004D3C76">
            <w:pPr>
              <w:rPr>
                <w:rFonts w:cstheme="minorHAnsi"/>
                <w:i/>
                <w:iCs/>
                <w:color w:val="098394"/>
                <w:sz w:val="18"/>
                <w:szCs w:val="18"/>
              </w:rPr>
            </w:pPr>
          </w:p>
        </w:tc>
        <w:tc>
          <w:tcPr>
            <w:tcW w:w="1166" w:type="dxa"/>
            <w:tcBorders>
              <w:top w:val="single" w:sz="4" w:space="0" w:color="A33662" w:themeColor="accent1"/>
              <w:left w:val="single" w:sz="24" w:space="0" w:color="FFFFFF" w:themeColor="background1"/>
              <w:bottom w:val="single" w:sz="4" w:space="0" w:color="A33662" w:themeColor="accent1"/>
            </w:tcBorders>
          </w:tcPr>
          <w:p w14:paraId="67BFD9B5" w14:textId="602F24DF" w:rsidR="004D3C76" w:rsidRPr="001F62C0" w:rsidRDefault="004D3C76" w:rsidP="004D3C76">
            <w:pPr>
              <w:rPr>
                <w:rFonts w:cstheme="minorHAnsi"/>
                <w:i/>
                <w:iCs/>
                <w:color w:val="098394"/>
                <w:sz w:val="18"/>
                <w:szCs w:val="18"/>
              </w:rPr>
            </w:pPr>
            <w:r w:rsidRPr="001F62C0">
              <w:rPr>
                <w:rFonts w:cstheme="minorHAnsi"/>
                <w:i/>
                <w:iCs/>
                <w:color w:val="098394"/>
                <w:sz w:val="18"/>
                <w:szCs w:val="18"/>
              </w:rPr>
              <w:t>-</w:t>
            </w:r>
          </w:p>
        </w:tc>
      </w:tr>
    </w:tbl>
    <w:p w14:paraId="74903E0C" w14:textId="77777777" w:rsidR="0036320D" w:rsidRDefault="0036320D" w:rsidP="00971423">
      <w:pPr>
        <w:rPr>
          <w:rFonts w:cstheme="minorHAnsi"/>
        </w:rPr>
      </w:pPr>
    </w:p>
    <w:p w14:paraId="42BA72B7" w14:textId="06D13620" w:rsidR="004D3C76" w:rsidRPr="004D3C76" w:rsidRDefault="004D3C76" w:rsidP="004D3C76">
      <w:pPr>
        <w:pStyle w:val="Numreradrubrik3"/>
        <w:rPr>
          <w:lang w:val="sv-SE"/>
        </w:rPr>
      </w:pPr>
      <w:bookmarkStart w:id="34" w:name="_Toc203981255"/>
      <w:r w:rsidRPr="004D3C76">
        <w:rPr>
          <w:lang w:val="sv-SE"/>
        </w:rPr>
        <w:t>Besökstid</w:t>
      </w:r>
      <w:bookmarkEnd w:id="34"/>
    </w:p>
    <w:p w14:paraId="68726D0E" w14:textId="70ED4A2E" w:rsidR="004D3C76" w:rsidRDefault="004D3C76" w:rsidP="004D3C76">
      <w:bookmarkStart w:id="35" w:name="_Hlk144127081"/>
      <w:bookmarkStart w:id="36" w:name="_Hlk144126674"/>
      <w:r w:rsidRPr="004D3C76">
        <w:rPr>
          <w:b/>
          <w:bCs/>
        </w:rPr>
        <w:t>Beskrivning:</w:t>
      </w:r>
      <w:r>
        <w:tab/>
      </w:r>
      <w:r w:rsidR="000E6370" w:rsidRPr="000E6370">
        <w:t>Klassen Besökstid håller information om patientens besöksdatum och besökstid vid öppen vård eller inskrivningsdatum och inskrivningstid vid sluten vård.</w:t>
      </w:r>
    </w:p>
    <w:p w14:paraId="08CEA854" w14:textId="6365B102" w:rsidR="004D3C76" w:rsidRDefault="004D3C76" w:rsidP="004D3C76">
      <w:r w:rsidRPr="004D3C76">
        <w:rPr>
          <w:b/>
          <w:bCs/>
        </w:rPr>
        <w:t>Mappning till RIM:</w:t>
      </w:r>
      <w:r>
        <w:t xml:space="preserve"> (Vårdkontakt)</w:t>
      </w:r>
    </w:p>
    <w:p w14:paraId="247DE811" w14:textId="2BE483FB" w:rsidR="004D3C76" w:rsidRDefault="004D3C76" w:rsidP="004D3C76">
      <w:r w:rsidRPr="004D3C76">
        <w:rPr>
          <w:b/>
          <w:bCs/>
        </w:rPr>
        <w:t>Spårbarhet till krav:</w:t>
      </w:r>
      <w:r>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4D3C76" w:rsidRPr="0066768F" w14:paraId="17D37303" w14:textId="77777777" w:rsidTr="007535C9">
        <w:trPr>
          <w:trHeight w:val="23"/>
        </w:trPr>
        <w:tc>
          <w:tcPr>
            <w:tcW w:w="1305" w:type="dxa"/>
            <w:shd w:val="clear" w:color="auto" w:fill="A33662" w:themeFill="accent1"/>
          </w:tcPr>
          <w:p w14:paraId="1BB380B1" w14:textId="77777777" w:rsidR="004D3C76" w:rsidRPr="0066768F" w:rsidRDefault="004D3C76" w:rsidP="00847BBE">
            <w:pPr>
              <w:pStyle w:val="Tabellrubrik"/>
            </w:pPr>
            <w:r>
              <w:t>Attribut</w:t>
            </w:r>
          </w:p>
        </w:tc>
        <w:tc>
          <w:tcPr>
            <w:tcW w:w="1450" w:type="dxa"/>
            <w:shd w:val="clear" w:color="auto" w:fill="A33662" w:themeFill="accent1"/>
          </w:tcPr>
          <w:p w14:paraId="505CC2C4" w14:textId="77777777" w:rsidR="004D3C76" w:rsidRPr="0066768F" w:rsidRDefault="004D3C76" w:rsidP="00847BBE">
            <w:pPr>
              <w:pStyle w:val="Tabellrubrik"/>
            </w:pPr>
            <w:r>
              <w:t>Mappning till RIM</w:t>
            </w:r>
          </w:p>
        </w:tc>
        <w:tc>
          <w:tcPr>
            <w:tcW w:w="2065" w:type="dxa"/>
            <w:shd w:val="clear" w:color="auto" w:fill="A33662" w:themeFill="accent1"/>
          </w:tcPr>
          <w:p w14:paraId="11A8C973" w14:textId="77777777" w:rsidR="004D3C76" w:rsidRPr="0066768F" w:rsidRDefault="004D3C76" w:rsidP="00847BBE">
            <w:pPr>
              <w:pStyle w:val="Tabellrubrik"/>
            </w:pPr>
            <w:r w:rsidRPr="00132CB4">
              <w:t xml:space="preserve">Beskrivning </w:t>
            </w:r>
          </w:p>
        </w:tc>
        <w:tc>
          <w:tcPr>
            <w:tcW w:w="1276" w:type="dxa"/>
            <w:shd w:val="clear" w:color="auto" w:fill="A33662" w:themeFill="accent1"/>
          </w:tcPr>
          <w:p w14:paraId="1344F801" w14:textId="77777777" w:rsidR="004D3C76" w:rsidRPr="0066768F" w:rsidRDefault="004D3C76" w:rsidP="00847BBE">
            <w:pPr>
              <w:pStyle w:val="Tabellrubrik"/>
            </w:pPr>
            <w:r>
              <w:t>Datatyp (multiplicitet)</w:t>
            </w:r>
          </w:p>
        </w:tc>
        <w:tc>
          <w:tcPr>
            <w:tcW w:w="1842" w:type="dxa"/>
            <w:shd w:val="clear" w:color="auto" w:fill="A33662" w:themeFill="accent1"/>
          </w:tcPr>
          <w:p w14:paraId="57EAECD1" w14:textId="13F7DE28" w:rsidR="004D3C76" w:rsidRDefault="004D3C76" w:rsidP="00847BBE">
            <w:pPr>
              <w:pStyle w:val="Tabellrubrik"/>
            </w:pPr>
            <w:r>
              <w:t>Format</w:t>
            </w:r>
          </w:p>
        </w:tc>
        <w:tc>
          <w:tcPr>
            <w:tcW w:w="1132" w:type="dxa"/>
            <w:shd w:val="clear" w:color="auto" w:fill="A33662" w:themeFill="accent1"/>
          </w:tcPr>
          <w:p w14:paraId="6A8BFF71" w14:textId="77777777" w:rsidR="004D3C76" w:rsidRDefault="004D3C76" w:rsidP="00847BBE">
            <w:pPr>
              <w:pStyle w:val="Tabellrubrik"/>
            </w:pPr>
            <w:r>
              <w:t>Spårbarhet till krav</w:t>
            </w:r>
          </w:p>
        </w:tc>
      </w:tr>
      <w:tr w:rsidR="004D3C76" w:rsidRPr="00971423" w14:paraId="6E6334A1" w14:textId="77777777" w:rsidTr="007535C9">
        <w:trPr>
          <w:trHeight w:val="628"/>
        </w:trPr>
        <w:tc>
          <w:tcPr>
            <w:tcW w:w="1305" w:type="dxa"/>
            <w:tcBorders>
              <w:bottom w:val="single" w:sz="4" w:space="0" w:color="A33662" w:themeColor="accent1"/>
              <w:right w:val="single" w:sz="24" w:space="0" w:color="FFFFFF" w:themeColor="background1"/>
            </w:tcBorders>
          </w:tcPr>
          <w:p w14:paraId="25EFEF37" w14:textId="10C4A26D" w:rsidR="004D3C76" w:rsidRPr="001F62C0" w:rsidRDefault="004D3C76" w:rsidP="004D3C76">
            <w:pPr>
              <w:rPr>
                <w:rFonts w:cstheme="minorHAnsi"/>
                <w:i/>
                <w:iCs/>
                <w:color w:val="098394"/>
                <w:sz w:val="18"/>
                <w:szCs w:val="18"/>
              </w:rPr>
            </w:pPr>
            <w:r w:rsidRPr="001F62C0">
              <w:rPr>
                <w:rFonts w:cstheme="minorHAnsi"/>
                <w:sz w:val="18"/>
                <w:szCs w:val="18"/>
              </w:rPr>
              <w:t>inskrivnings eller besöksdatum för vård</w:t>
            </w:r>
          </w:p>
        </w:tc>
        <w:tc>
          <w:tcPr>
            <w:tcW w:w="1450" w:type="dxa"/>
            <w:tcBorders>
              <w:left w:val="single" w:sz="24" w:space="0" w:color="FFFFFF" w:themeColor="background1"/>
              <w:bottom w:val="single" w:sz="4" w:space="0" w:color="A33662" w:themeColor="accent1"/>
              <w:right w:val="single" w:sz="24" w:space="0" w:color="FFFFFF" w:themeColor="background1"/>
            </w:tcBorders>
          </w:tcPr>
          <w:p w14:paraId="00B8E282" w14:textId="798A2F14" w:rsidR="004D3C76" w:rsidRPr="001F62C0" w:rsidRDefault="004D3C76" w:rsidP="004D3C76">
            <w:pPr>
              <w:rPr>
                <w:rFonts w:cstheme="minorHAnsi"/>
                <w:i/>
                <w:iCs/>
                <w:color w:val="098394"/>
                <w:sz w:val="18"/>
                <w:szCs w:val="18"/>
              </w:rPr>
            </w:pPr>
            <w:proofErr w:type="spellStart"/>
            <w:r w:rsidRPr="001F62C0">
              <w:rPr>
                <w:rFonts w:cstheme="minorHAnsi"/>
                <w:sz w:val="18"/>
                <w:szCs w:val="18"/>
              </w:rPr>
              <w:t>vårdkontakt.tid</w:t>
            </w:r>
            <w:proofErr w:type="spellEnd"/>
          </w:p>
        </w:tc>
        <w:tc>
          <w:tcPr>
            <w:tcW w:w="2065" w:type="dxa"/>
            <w:tcBorders>
              <w:left w:val="single" w:sz="24" w:space="0" w:color="FFFFFF" w:themeColor="background1"/>
              <w:bottom w:val="single" w:sz="4" w:space="0" w:color="A33662" w:themeColor="accent1"/>
              <w:right w:val="single" w:sz="24" w:space="0" w:color="FFFFFF" w:themeColor="background1"/>
            </w:tcBorders>
          </w:tcPr>
          <w:p w14:paraId="50D54FF7" w14:textId="77777777" w:rsidR="004D3C76" w:rsidRPr="001F62C0" w:rsidRDefault="004D3C76" w:rsidP="004D3C76">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Besöksdatum för fakturerat besök/vårdkontakt - Obligatorisk vid öppen vård. </w:t>
            </w:r>
          </w:p>
          <w:p w14:paraId="68880BE4" w14:textId="2269A3FA" w:rsidR="004D3C76" w:rsidRPr="001F62C0" w:rsidRDefault="004D3C76" w:rsidP="004D3C76">
            <w:pPr>
              <w:rPr>
                <w:rFonts w:cstheme="minorHAnsi"/>
                <w:i/>
                <w:iCs/>
                <w:color w:val="098394"/>
                <w:sz w:val="18"/>
                <w:szCs w:val="18"/>
              </w:rPr>
            </w:pPr>
            <w:r w:rsidRPr="001F62C0">
              <w:rPr>
                <w:rFonts w:cstheme="minorHAnsi"/>
                <w:sz w:val="18"/>
                <w:szCs w:val="18"/>
              </w:rPr>
              <w:t>Patientens inskrivningsdatum - Obligatorisk vid sluten vård.</w:t>
            </w:r>
          </w:p>
        </w:tc>
        <w:tc>
          <w:tcPr>
            <w:tcW w:w="1276" w:type="dxa"/>
            <w:tcBorders>
              <w:left w:val="single" w:sz="24" w:space="0" w:color="FFFFFF" w:themeColor="background1"/>
              <w:bottom w:val="single" w:sz="4" w:space="0" w:color="A33662" w:themeColor="accent1"/>
            </w:tcBorders>
          </w:tcPr>
          <w:p w14:paraId="463D26A9" w14:textId="129DFB31" w:rsidR="004D3C76" w:rsidRPr="001F62C0" w:rsidRDefault="004D3C76" w:rsidP="004D3C76">
            <w:pPr>
              <w:rPr>
                <w:rFonts w:cstheme="minorHAnsi"/>
                <w:i/>
                <w:iCs/>
                <w:color w:val="098394"/>
                <w:sz w:val="18"/>
                <w:szCs w:val="18"/>
                <w:lang w:eastAsia="en-GB"/>
              </w:rPr>
            </w:pPr>
            <w:r w:rsidRPr="001F62C0">
              <w:rPr>
                <w:rFonts w:cstheme="minorHAnsi"/>
                <w:sz w:val="18"/>
                <w:szCs w:val="18"/>
              </w:rPr>
              <w:t>DT (</w:t>
            </w:r>
            <w:r w:rsidRPr="001F62C0">
              <w:rPr>
                <w:rFonts w:cstheme="minorHAnsi"/>
                <w:color w:val="000000"/>
                <w:sz w:val="18"/>
                <w:szCs w:val="18"/>
              </w:rPr>
              <w:t>1</w:t>
            </w:r>
            <w:r w:rsidRPr="001F62C0">
              <w:rPr>
                <w:rFonts w:cstheme="minorHAnsi"/>
                <w:sz w:val="18"/>
                <w:szCs w:val="18"/>
              </w:rPr>
              <w:t>)</w:t>
            </w:r>
          </w:p>
        </w:tc>
        <w:tc>
          <w:tcPr>
            <w:tcW w:w="1842" w:type="dxa"/>
            <w:tcBorders>
              <w:left w:val="single" w:sz="24" w:space="0" w:color="FFFFFF" w:themeColor="background1"/>
              <w:bottom w:val="single" w:sz="4" w:space="0" w:color="A33662" w:themeColor="accent1"/>
            </w:tcBorders>
          </w:tcPr>
          <w:p w14:paraId="3300EC66" w14:textId="51BA42F8" w:rsidR="004D3C76" w:rsidRPr="001F62C0" w:rsidRDefault="004D3C76" w:rsidP="004D3C76">
            <w:pPr>
              <w:rPr>
                <w:rFonts w:cstheme="minorHAnsi"/>
                <w:i/>
                <w:iCs/>
                <w:color w:val="098394"/>
                <w:sz w:val="18"/>
                <w:szCs w:val="18"/>
                <w:lang w:eastAsia="en-GB"/>
              </w:rPr>
            </w:pPr>
            <w:r w:rsidRPr="001F62C0">
              <w:rPr>
                <w:rFonts w:cstheme="minorHAnsi"/>
                <w:sz w:val="18"/>
                <w:szCs w:val="18"/>
              </w:rPr>
              <w:t>Format: ÅÅÅÅMMDD</w:t>
            </w:r>
          </w:p>
        </w:tc>
        <w:tc>
          <w:tcPr>
            <w:tcW w:w="1132" w:type="dxa"/>
            <w:tcBorders>
              <w:left w:val="single" w:sz="24" w:space="0" w:color="FFFFFF" w:themeColor="background1"/>
              <w:bottom w:val="single" w:sz="4" w:space="0" w:color="A33662" w:themeColor="accent1"/>
            </w:tcBorders>
          </w:tcPr>
          <w:p w14:paraId="4579D813" w14:textId="71A7F876" w:rsidR="004D3C76" w:rsidRPr="001F62C0" w:rsidRDefault="004D3C76" w:rsidP="004D3C76">
            <w:pPr>
              <w:rPr>
                <w:rFonts w:cstheme="minorHAnsi"/>
                <w:i/>
                <w:iCs/>
                <w:color w:val="098394"/>
                <w:sz w:val="18"/>
                <w:szCs w:val="18"/>
                <w:lang w:eastAsia="en-GB"/>
              </w:rPr>
            </w:pPr>
            <w:r w:rsidRPr="001F62C0">
              <w:rPr>
                <w:rFonts w:cstheme="minorHAnsi"/>
                <w:sz w:val="18"/>
                <w:szCs w:val="18"/>
              </w:rPr>
              <w:t>Användningsfall 2, 4 och 6</w:t>
            </w:r>
          </w:p>
        </w:tc>
      </w:tr>
      <w:bookmarkEnd w:id="35"/>
      <w:tr w:rsidR="004D3C76" w:rsidRPr="00971423" w14:paraId="1AC6C1B8"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6EE6FB9F" w14:textId="47712E95" w:rsidR="004D3C76" w:rsidRPr="001F62C0" w:rsidRDefault="004D3C76" w:rsidP="004D3C76">
            <w:pPr>
              <w:rPr>
                <w:rFonts w:cstheme="minorHAnsi"/>
                <w:i/>
                <w:iCs/>
                <w:color w:val="098394"/>
                <w:sz w:val="18"/>
                <w:szCs w:val="18"/>
              </w:rPr>
            </w:pPr>
            <w:r w:rsidRPr="001F62C0">
              <w:rPr>
                <w:rFonts w:cstheme="minorHAnsi"/>
                <w:sz w:val="18"/>
                <w:szCs w:val="18"/>
              </w:rPr>
              <w:t>inskrivning eller besökstid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4FFBC6" w14:textId="296EC7C6" w:rsidR="004D3C76" w:rsidRPr="001F62C0" w:rsidRDefault="004D3C76" w:rsidP="004D3C76">
            <w:pPr>
              <w:rPr>
                <w:rFonts w:cstheme="minorHAnsi"/>
                <w:i/>
                <w:iCs/>
                <w:color w:val="098394"/>
                <w:sz w:val="18"/>
                <w:szCs w:val="18"/>
              </w:rPr>
            </w:pPr>
            <w:proofErr w:type="spellStart"/>
            <w:r w:rsidRPr="001F62C0">
              <w:rPr>
                <w:rFonts w:cstheme="minorHAnsi"/>
                <w:sz w:val="18"/>
                <w:szCs w:val="18"/>
              </w:rPr>
              <w:t>vårdkontakt.tid</w:t>
            </w:r>
            <w:proofErr w:type="spellEnd"/>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6E10AF" w14:textId="77777777" w:rsidR="004D3C76" w:rsidRPr="001F62C0" w:rsidRDefault="004D3C76" w:rsidP="004D3C76">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Exakt tid, timme och minut när inskrivning/besöket skedde. För att få tydlighet i en persons vårdkonsumtion på en dag. </w:t>
            </w:r>
          </w:p>
          <w:p w14:paraId="2382B689" w14:textId="77777777" w:rsidR="004D3C76" w:rsidRPr="001F62C0" w:rsidRDefault="004D3C76" w:rsidP="004D3C76">
            <w:pPr>
              <w:pStyle w:val="SoSTabelltext"/>
              <w:rPr>
                <w:rFonts w:asciiTheme="minorHAnsi" w:hAnsiTheme="minorHAnsi" w:cstheme="minorHAnsi"/>
                <w:sz w:val="18"/>
                <w:szCs w:val="18"/>
              </w:rPr>
            </w:pPr>
          </w:p>
          <w:p w14:paraId="1AC8B7F9" w14:textId="68A158A5" w:rsidR="004D3C76" w:rsidRPr="001F62C0" w:rsidRDefault="004D3C76" w:rsidP="004D3C76">
            <w:pPr>
              <w:rPr>
                <w:rFonts w:cstheme="minorHAnsi"/>
                <w:i/>
                <w:iCs/>
                <w:color w:val="098394"/>
                <w:sz w:val="18"/>
                <w:szCs w:val="18"/>
              </w:rPr>
            </w:pPr>
            <w:r w:rsidRPr="001F62C0">
              <w:rPr>
                <w:rFonts w:cstheme="minorHAnsi"/>
                <w:sz w:val="18"/>
                <w:szCs w:val="18"/>
              </w:rPr>
              <w:t>Ska bli obligatoriskt fält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21468035" w14:textId="7A34D336" w:rsidR="004D3C76" w:rsidRPr="001F62C0" w:rsidRDefault="004D3C76" w:rsidP="004D3C76">
            <w:pPr>
              <w:rPr>
                <w:rFonts w:cstheme="minorHAnsi"/>
                <w:i/>
                <w:iCs/>
                <w:color w:val="098394"/>
                <w:sz w:val="18"/>
                <w:szCs w:val="18"/>
                <w:lang w:eastAsia="en-GB"/>
              </w:rPr>
            </w:pPr>
            <w:r w:rsidRPr="001F62C0">
              <w:rPr>
                <w:rFonts w:cstheme="minorHAnsi"/>
                <w:sz w:val="18"/>
                <w:szCs w:val="18"/>
              </w:rPr>
              <w:t>TS (</w:t>
            </w:r>
            <w:proofErr w:type="gramStart"/>
            <w:r w:rsidRPr="001F62C0">
              <w:rPr>
                <w:rFonts w:cstheme="minorHAnsi"/>
                <w:color w:val="000000"/>
                <w:sz w:val="18"/>
                <w:szCs w:val="18"/>
              </w:rPr>
              <w:t>0..</w:t>
            </w:r>
            <w:proofErr w:type="gramEnd"/>
            <w:r w:rsidRPr="001F62C0">
              <w:rPr>
                <w:rFonts w:cstheme="minorHAnsi"/>
                <w:color w:val="000000"/>
                <w:sz w:val="18"/>
                <w:szCs w:val="18"/>
              </w:rPr>
              <w:t>1</w:t>
            </w:r>
            <w:r w:rsidRPr="001F62C0">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28B1464D" w14:textId="5797B035" w:rsidR="004D3C76" w:rsidRPr="001F62C0" w:rsidRDefault="004D3C76" w:rsidP="004D3C76">
            <w:pPr>
              <w:rPr>
                <w:rFonts w:cstheme="minorHAnsi"/>
                <w:i/>
                <w:iCs/>
                <w:color w:val="098394"/>
                <w:sz w:val="18"/>
                <w:szCs w:val="18"/>
              </w:rPr>
            </w:pPr>
            <w:r w:rsidRPr="001F62C0">
              <w:rPr>
                <w:rFonts w:cstheme="minorHAnsi"/>
                <w:sz w:val="18"/>
                <w:szCs w:val="18"/>
              </w:rPr>
              <w:t xml:space="preserve">Format: </w:t>
            </w:r>
            <w:proofErr w:type="spellStart"/>
            <w:r w:rsidRPr="001F62C0">
              <w:rPr>
                <w:rFonts w:cstheme="minorHAnsi"/>
                <w:sz w:val="18"/>
                <w:szCs w:val="18"/>
              </w:rPr>
              <w:t>ÅÅÅÅMMDDttmmss</w:t>
            </w:r>
            <w:proofErr w:type="spellEnd"/>
          </w:p>
        </w:tc>
        <w:tc>
          <w:tcPr>
            <w:tcW w:w="1132" w:type="dxa"/>
            <w:tcBorders>
              <w:top w:val="single" w:sz="4" w:space="0" w:color="A33662" w:themeColor="accent1"/>
              <w:left w:val="single" w:sz="24" w:space="0" w:color="FFFFFF" w:themeColor="background1"/>
              <w:bottom w:val="single" w:sz="4" w:space="0" w:color="A33662" w:themeColor="accent1"/>
            </w:tcBorders>
          </w:tcPr>
          <w:p w14:paraId="33E2B1AB" w14:textId="714FC92D" w:rsidR="004D3C76" w:rsidRPr="001F62C0" w:rsidRDefault="004D3C76" w:rsidP="004D3C76">
            <w:pPr>
              <w:rPr>
                <w:rFonts w:cstheme="minorHAnsi"/>
                <w:i/>
                <w:iCs/>
                <w:color w:val="098394"/>
                <w:sz w:val="18"/>
                <w:szCs w:val="18"/>
              </w:rPr>
            </w:pPr>
            <w:r w:rsidRPr="001F62C0">
              <w:rPr>
                <w:rFonts w:cstheme="minorHAnsi"/>
                <w:sz w:val="18"/>
                <w:szCs w:val="18"/>
              </w:rPr>
              <w:t>Användningsfall 2, 4 och 6</w:t>
            </w:r>
          </w:p>
        </w:tc>
      </w:tr>
      <w:bookmarkEnd w:id="36"/>
    </w:tbl>
    <w:p w14:paraId="7AB934A1" w14:textId="77777777" w:rsidR="004D3C76" w:rsidRDefault="004D3C76" w:rsidP="004D3C76"/>
    <w:p w14:paraId="08F58F78" w14:textId="083F24E3" w:rsidR="000E6370" w:rsidRPr="000E6370" w:rsidRDefault="000E6370" w:rsidP="000E6370">
      <w:pPr>
        <w:pStyle w:val="Numreradrubrik3"/>
        <w:rPr>
          <w:lang w:val="sv-SE"/>
        </w:rPr>
      </w:pPr>
      <w:bookmarkStart w:id="37" w:name="_Toc203981256"/>
      <w:r w:rsidRPr="000E6370">
        <w:rPr>
          <w:lang w:val="sv-SE"/>
        </w:rPr>
        <w:t>Betalningsförbindelse</w:t>
      </w:r>
      <w:bookmarkEnd w:id="37"/>
    </w:p>
    <w:p w14:paraId="64B6B411" w14:textId="6E808DE5" w:rsidR="000E6370" w:rsidRPr="000E6370" w:rsidRDefault="000E6370" w:rsidP="000E6370">
      <w:r w:rsidRPr="004D3C76">
        <w:rPr>
          <w:b/>
          <w:bCs/>
        </w:rPr>
        <w:t>Beskrivning:</w:t>
      </w:r>
      <w:r>
        <w:tab/>
      </w:r>
      <w:r w:rsidRPr="000E6370">
        <w:t>Klassen Betalningsförbindelse håller information om betalningsförbindelse för gällande vårdkontakt i de fall det finns en remiss utfärdad. Uppgifterna i denna klass behövs för att matcha en faktura mot de remisser som betalande region har skrivit.</w:t>
      </w:r>
    </w:p>
    <w:p w14:paraId="7EBCF505" w14:textId="59073F4F" w:rsidR="000E6370" w:rsidRDefault="000E6370" w:rsidP="000E6370">
      <w:r w:rsidRPr="004D3C76">
        <w:rPr>
          <w:b/>
          <w:bCs/>
        </w:rPr>
        <w:t>Mappning till RIM:</w:t>
      </w:r>
      <w:r>
        <w:t xml:space="preserve"> Saknas</w:t>
      </w:r>
    </w:p>
    <w:p w14:paraId="3210C451" w14:textId="77777777" w:rsidR="000E6370" w:rsidRDefault="000E6370" w:rsidP="000E6370">
      <w:r w:rsidRPr="004D3C76">
        <w:rPr>
          <w:b/>
          <w:bCs/>
        </w:rPr>
        <w:t>Spårbarhet till krav:</w:t>
      </w:r>
      <w:r>
        <w:t xml:space="preserve"> se tabell</w:t>
      </w:r>
    </w:p>
    <w:p w14:paraId="0A14C698" w14:textId="77777777" w:rsidR="001F62C0" w:rsidRDefault="001F62C0" w:rsidP="000E6370"/>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984"/>
        <w:gridCol w:w="990"/>
      </w:tblGrid>
      <w:tr w:rsidR="000E6370" w:rsidRPr="0066768F" w14:paraId="5229E688" w14:textId="77777777" w:rsidTr="007535C9">
        <w:trPr>
          <w:trHeight w:val="23"/>
        </w:trPr>
        <w:tc>
          <w:tcPr>
            <w:tcW w:w="1305" w:type="dxa"/>
            <w:shd w:val="clear" w:color="auto" w:fill="A33662" w:themeFill="accent1"/>
          </w:tcPr>
          <w:p w14:paraId="484828DF" w14:textId="77777777" w:rsidR="000E6370" w:rsidRPr="0066768F" w:rsidRDefault="000E6370" w:rsidP="00847BBE">
            <w:pPr>
              <w:pStyle w:val="Tabellrubrik"/>
            </w:pPr>
            <w:r>
              <w:lastRenderedPageBreak/>
              <w:t>Attribut</w:t>
            </w:r>
          </w:p>
        </w:tc>
        <w:tc>
          <w:tcPr>
            <w:tcW w:w="1450" w:type="dxa"/>
            <w:shd w:val="clear" w:color="auto" w:fill="A33662" w:themeFill="accent1"/>
          </w:tcPr>
          <w:p w14:paraId="1354DDDD" w14:textId="77777777" w:rsidR="000E6370" w:rsidRPr="0066768F" w:rsidRDefault="000E6370" w:rsidP="00847BBE">
            <w:pPr>
              <w:pStyle w:val="Tabellrubrik"/>
            </w:pPr>
            <w:r>
              <w:t>Mappning till RIM</w:t>
            </w:r>
          </w:p>
        </w:tc>
        <w:tc>
          <w:tcPr>
            <w:tcW w:w="2065" w:type="dxa"/>
            <w:shd w:val="clear" w:color="auto" w:fill="A33662" w:themeFill="accent1"/>
          </w:tcPr>
          <w:p w14:paraId="39D01B83" w14:textId="77777777" w:rsidR="000E6370" w:rsidRPr="0066768F" w:rsidRDefault="000E6370" w:rsidP="00847BBE">
            <w:pPr>
              <w:pStyle w:val="Tabellrubrik"/>
            </w:pPr>
            <w:r w:rsidRPr="00132CB4">
              <w:t xml:space="preserve">Beskrivning </w:t>
            </w:r>
          </w:p>
        </w:tc>
        <w:tc>
          <w:tcPr>
            <w:tcW w:w="1276" w:type="dxa"/>
            <w:shd w:val="clear" w:color="auto" w:fill="A33662" w:themeFill="accent1"/>
          </w:tcPr>
          <w:p w14:paraId="7FBC3B37" w14:textId="77777777" w:rsidR="000E6370" w:rsidRPr="0066768F" w:rsidRDefault="000E6370" w:rsidP="00847BBE">
            <w:pPr>
              <w:pStyle w:val="Tabellrubrik"/>
            </w:pPr>
            <w:r>
              <w:t>Datatyp (multiplicitet)</w:t>
            </w:r>
          </w:p>
        </w:tc>
        <w:tc>
          <w:tcPr>
            <w:tcW w:w="1984" w:type="dxa"/>
            <w:shd w:val="clear" w:color="auto" w:fill="A33662" w:themeFill="accent1"/>
          </w:tcPr>
          <w:p w14:paraId="7338A9E2" w14:textId="77777777" w:rsidR="000E6370" w:rsidRDefault="000E6370" w:rsidP="00847BBE">
            <w:pPr>
              <w:pStyle w:val="Tabellrubrik"/>
            </w:pPr>
            <w:r>
              <w:t>Format</w:t>
            </w:r>
          </w:p>
        </w:tc>
        <w:tc>
          <w:tcPr>
            <w:tcW w:w="990" w:type="dxa"/>
            <w:shd w:val="clear" w:color="auto" w:fill="A33662" w:themeFill="accent1"/>
          </w:tcPr>
          <w:p w14:paraId="5FDA3B82" w14:textId="77777777" w:rsidR="000E6370" w:rsidRDefault="000E6370" w:rsidP="00847BBE">
            <w:pPr>
              <w:pStyle w:val="Tabellrubrik"/>
            </w:pPr>
            <w:r>
              <w:t>Spårbarhet till krav</w:t>
            </w:r>
          </w:p>
        </w:tc>
      </w:tr>
      <w:tr w:rsidR="000E6370" w:rsidRPr="00971423" w14:paraId="5793561E" w14:textId="77777777" w:rsidTr="007535C9">
        <w:trPr>
          <w:trHeight w:val="628"/>
        </w:trPr>
        <w:tc>
          <w:tcPr>
            <w:tcW w:w="1305" w:type="dxa"/>
            <w:tcBorders>
              <w:bottom w:val="single" w:sz="4" w:space="0" w:color="A33662" w:themeColor="accent1"/>
              <w:right w:val="single" w:sz="24" w:space="0" w:color="FFFFFF" w:themeColor="background1"/>
            </w:tcBorders>
          </w:tcPr>
          <w:p w14:paraId="2C7DD65C" w14:textId="477320D5" w:rsidR="000E6370" w:rsidRPr="001F62C0" w:rsidRDefault="000E6370" w:rsidP="000E6370">
            <w:pPr>
              <w:rPr>
                <w:rFonts w:cstheme="minorHAnsi"/>
                <w:i/>
                <w:iCs/>
                <w:color w:val="098394"/>
                <w:sz w:val="18"/>
                <w:szCs w:val="18"/>
              </w:rPr>
            </w:pPr>
            <w:r w:rsidRPr="001F62C0">
              <w:rPr>
                <w:rFonts w:cstheme="minorHAnsi"/>
                <w:sz w:val="18"/>
                <w:szCs w:val="18"/>
              </w:rPr>
              <w:t>remiss id</w:t>
            </w:r>
          </w:p>
        </w:tc>
        <w:tc>
          <w:tcPr>
            <w:tcW w:w="1450" w:type="dxa"/>
            <w:tcBorders>
              <w:left w:val="single" w:sz="24" w:space="0" w:color="FFFFFF" w:themeColor="background1"/>
              <w:bottom w:val="single" w:sz="4" w:space="0" w:color="A33662" w:themeColor="accent1"/>
              <w:right w:val="single" w:sz="24" w:space="0" w:color="FFFFFF" w:themeColor="background1"/>
            </w:tcBorders>
          </w:tcPr>
          <w:p w14:paraId="729550EC" w14:textId="18B1BA79" w:rsidR="000E6370" w:rsidRPr="001F62C0" w:rsidRDefault="000E6370" w:rsidP="000E6370">
            <w:pPr>
              <w:rPr>
                <w:rFonts w:cstheme="minorHAnsi"/>
                <w:i/>
                <w:iCs/>
                <w:color w:val="098394"/>
                <w:sz w:val="18"/>
                <w:szCs w:val="18"/>
              </w:rPr>
            </w:pPr>
            <w:r w:rsidRPr="001F62C0">
              <w:rPr>
                <w:rFonts w:cstheme="minorHAnsi"/>
                <w:sz w:val="18"/>
                <w:szCs w:val="18"/>
              </w:rPr>
              <w:t>uppgift i patientjournal.id</w:t>
            </w:r>
          </w:p>
        </w:tc>
        <w:tc>
          <w:tcPr>
            <w:tcW w:w="2065" w:type="dxa"/>
            <w:tcBorders>
              <w:left w:val="single" w:sz="24" w:space="0" w:color="FFFFFF" w:themeColor="background1"/>
              <w:bottom w:val="single" w:sz="4" w:space="0" w:color="A33662" w:themeColor="accent1"/>
              <w:right w:val="single" w:sz="24" w:space="0" w:color="FFFFFF" w:themeColor="background1"/>
            </w:tcBorders>
          </w:tcPr>
          <w:p w14:paraId="3DB403B8" w14:textId="14B7568B" w:rsidR="000E6370" w:rsidRPr="000D288E" w:rsidRDefault="000D288E" w:rsidP="000E6370">
            <w:pPr>
              <w:pStyle w:val="SoSTabelltext"/>
              <w:rPr>
                <w:rFonts w:asciiTheme="minorHAnsi" w:hAnsiTheme="minorHAnsi" w:cstheme="minorHAnsi"/>
                <w:color w:val="auto"/>
                <w:sz w:val="18"/>
                <w:szCs w:val="18"/>
              </w:rPr>
            </w:pPr>
            <w:r w:rsidRPr="000D288E">
              <w:rPr>
                <w:rFonts w:asciiTheme="minorHAnsi" w:hAnsiTheme="minorHAnsi" w:cstheme="minorHAnsi"/>
                <w:color w:val="auto"/>
                <w:sz w:val="18"/>
                <w:szCs w:val="18"/>
              </w:rPr>
              <w:t>Remissens ursprungliga remiss-id.</w:t>
            </w:r>
            <w:r>
              <w:rPr>
                <w:rFonts w:asciiTheme="minorHAnsi" w:hAnsiTheme="minorHAnsi" w:cstheme="minorHAnsi"/>
                <w:color w:val="auto"/>
                <w:sz w:val="18"/>
                <w:szCs w:val="18"/>
              </w:rPr>
              <w:br/>
            </w:r>
          </w:p>
          <w:p w14:paraId="3DFF8375" w14:textId="77777777" w:rsidR="000E6370" w:rsidRPr="000D288E" w:rsidRDefault="000E6370" w:rsidP="000E6370">
            <w:pPr>
              <w:pStyle w:val="SoSTabelltext"/>
              <w:rPr>
                <w:rFonts w:asciiTheme="minorHAnsi" w:hAnsiTheme="minorHAnsi" w:cstheme="minorHAnsi"/>
                <w:color w:val="auto"/>
                <w:sz w:val="18"/>
                <w:szCs w:val="18"/>
              </w:rPr>
            </w:pPr>
            <w:r w:rsidRPr="000D288E">
              <w:rPr>
                <w:rFonts w:asciiTheme="minorHAnsi" w:hAnsiTheme="minorHAnsi" w:cstheme="minorHAnsi"/>
                <w:color w:val="auto"/>
                <w:sz w:val="18"/>
                <w:szCs w:val="18"/>
              </w:rPr>
              <w:t xml:space="preserve">Ska lämnas när remiss finns. </w:t>
            </w:r>
          </w:p>
          <w:p w14:paraId="0E6302A3" w14:textId="77777777" w:rsidR="000E6370" w:rsidRPr="001F62C0" w:rsidRDefault="000E6370" w:rsidP="000E6370">
            <w:pPr>
              <w:pStyle w:val="SoSTabelltext"/>
              <w:rPr>
                <w:rFonts w:asciiTheme="minorHAnsi" w:hAnsiTheme="minorHAnsi" w:cstheme="minorHAnsi"/>
                <w:sz w:val="18"/>
                <w:szCs w:val="18"/>
              </w:rPr>
            </w:pPr>
          </w:p>
          <w:p w14:paraId="0DF33551" w14:textId="0768E69C" w:rsidR="000E6370" w:rsidRPr="001F62C0" w:rsidRDefault="000E6370" w:rsidP="000E6370">
            <w:pPr>
              <w:rPr>
                <w:rFonts w:cstheme="minorHAnsi"/>
                <w:i/>
                <w:iCs/>
                <w:color w:val="098394"/>
                <w:sz w:val="18"/>
                <w:szCs w:val="18"/>
              </w:rPr>
            </w:pPr>
            <w:r w:rsidRPr="001F62C0">
              <w:rPr>
                <w:rFonts w:cstheme="minorHAnsi"/>
                <w:sz w:val="18"/>
                <w:szCs w:val="18"/>
              </w:rPr>
              <w:t>Ska bli obligatoriskt fält under nämnda förutsättningar senast 20xx-01.</w:t>
            </w:r>
          </w:p>
        </w:tc>
        <w:tc>
          <w:tcPr>
            <w:tcW w:w="1276" w:type="dxa"/>
            <w:tcBorders>
              <w:left w:val="single" w:sz="24" w:space="0" w:color="FFFFFF" w:themeColor="background1"/>
              <w:bottom w:val="single" w:sz="4" w:space="0" w:color="A33662" w:themeColor="accent1"/>
            </w:tcBorders>
          </w:tcPr>
          <w:p w14:paraId="46512DB5" w14:textId="2D67B377" w:rsidR="000E6370" w:rsidRPr="001F62C0" w:rsidRDefault="000E6370" w:rsidP="000E6370">
            <w:pPr>
              <w:rPr>
                <w:rFonts w:cstheme="minorHAnsi"/>
                <w:i/>
                <w:iCs/>
                <w:color w:val="098394"/>
                <w:sz w:val="18"/>
                <w:szCs w:val="18"/>
                <w:lang w:eastAsia="en-GB"/>
              </w:rPr>
            </w:pPr>
            <w:r w:rsidRPr="001F62C0">
              <w:rPr>
                <w:rFonts w:cstheme="minorHAnsi"/>
                <w:sz w:val="18"/>
                <w:szCs w:val="18"/>
              </w:rPr>
              <w:t>ST (</w:t>
            </w:r>
            <w:proofErr w:type="gramStart"/>
            <w:r w:rsidRPr="001F62C0">
              <w:rPr>
                <w:rFonts w:cstheme="minorHAnsi"/>
                <w:color w:val="000000"/>
                <w:sz w:val="18"/>
                <w:szCs w:val="18"/>
              </w:rPr>
              <w:t>0..</w:t>
            </w:r>
            <w:proofErr w:type="gramEnd"/>
            <w:r w:rsidRPr="001F62C0">
              <w:rPr>
                <w:rFonts w:cstheme="minorHAnsi"/>
                <w:color w:val="000000"/>
                <w:sz w:val="18"/>
                <w:szCs w:val="18"/>
              </w:rPr>
              <w:t>1</w:t>
            </w:r>
            <w:r w:rsidRPr="001F62C0">
              <w:rPr>
                <w:rFonts w:cstheme="minorHAnsi"/>
                <w:sz w:val="18"/>
                <w:szCs w:val="18"/>
              </w:rPr>
              <w:t>)</w:t>
            </w:r>
          </w:p>
        </w:tc>
        <w:tc>
          <w:tcPr>
            <w:tcW w:w="1984" w:type="dxa"/>
            <w:tcBorders>
              <w:left w:val="single" w:sz="24" w:space="0" w:color="FFFFFF" w:themeColor="background1"/>
              <w:bottom w:val="single" w:sz="4" w:space="0" w:color="A33662" w:themeColor="accent1"/>
            </w:tcBorders>
          </w:tcPr>
          <w:p w14:paraId="335344F5" w14:textId="7E5C994B" w:rsidR="000E6370" w:rsidRPr="001F62C0" w:rsidRDefault="000E6370" w:rsidP="000E6370">
            <w:pPr>
              <w:rPr>
                <w:rFonts w:cstheme="minorHAnsi"/>
                <w:i/>
                <w:iCs/>
                <w:color w:val="098394"/>
                <w:sz w:val="18"/>
                <w:szCs w:val="18"/>
                <w:lang w:eastAsia="en-GB"/>
              </w:rPr>
            </w:pPr>
          </w:p>
        </w:tc>
        <w:tc>
          <w:tcPr>
            <w:tcW w:w="990" w:type="dxa"/>
            <w:tcBorders>
              <w:left w:val="single" w:sz="24" w:space="0" w:color="FFFFFF" w:themeColor="background1"/>
              <w:bottom w:val="single" w:sz="4" w:space="0" w:color="A33662" w:themeColor="accent1"/>
            </w:tcBorders>
          </w:tcPr>
          <w:p w14:paraId="1C893A6E" w14:textId="7F02AE16" w:rsidR="000E6370" w:rsidRPr="001F62C0" w:rsidRDefault="000E6370" w:rsidP="000E6370">
            <w:pPr>
              <w:rPr>
                <w:rFonts w:cstheme="minorHAnsi"/>
                <w:i/>
                <w:iCs/>
                <w:color w:val="098394"/>
                <w:sz w:val="18"/>
                <w:szCs w:val="18"/>
                <w:lang w:eastAsia="en-GB"/>
              </w:rPr>
            </w:pPr>
            <w:r w:rsidRPr="001F62C0">
              <w:rPr>
                <w:rFonts w:cstheme="minorHAnsi"/>
                <w:sz w:val="18"/>
                <w:szCs w:val="18"/>
              </w:rPr>
              <w:t>Användningsfall 5</w:t>
            </w:r>
            <w:r w:rsidR="009A3A57">
              <w:rPr>
                <w:rFonts w:cstheme="minorHAnsi"/>
                <w:sz w:val="18"/>
                <w:szCs w:val="18"/>
              </w:rPr>
              <w:t xml:space="preserve"> och J01 [R14]</w:t>
            </w:r>
          </w:p>
        </w:tc>
      </w:tr>
      <w:tr w:rsidR="000E6370" w:rsidRPr="00971423" w14:paraId="5CA83B93"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A5B93AA" w14:textId="7DCFF77A" w:rsidR="000E6370" w:rsidRPr="001F62C0" w:rsidRDefault="000E6370" w:rsidP="000E6370">
            <w:pPr>
              <w:rPr>
                <w:rFonts w:cstheme="minorHAnsi"/>
                <w:i/>
                <w:iCs/>
                <w:color w:val="098394"/>
                <w:sz w:val="18"/>
                <w:szCs w:val="18"/>
              </w:rPr>
            </w:pPr>
            <w:r w:rsidRPr="001F62C0">
              <w:rPr>
                <w:rFonts w:cstheme="minorHAnsi"/>
                <w:sz w:val="18"/>
                <w:szCs w:val="18"/>
              </w:rPr>
              <w:t>betalningsförbindelse id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3CC7A3" w14:textId="344AE36E" w:rsidR="000E6370" w:rsidRPr="001F62C0" w:rsidRDefault="000E6370" w:rsidP="000E6370">
            <w:pPr>
              <w:rPr>
                <w:rFonts w:cstheme="minorHAnsi"/>
                <w:i/>
                <w:iCs/>
                <w:color w:val="098394"/>
                <w:sz w:val="18"/>
                <w:szCs w:val="18"/>
              </w:rPr>
            </w:pPr>
            <w:r w:rsidRPr="001F62C0">
              <w:rPr>
                <w:rFonts w:cstheme="minorHAnsi"/>
                <w:sz w:val="18"/>
                <w:szCs w:val="18"/>
              </w:rPr>
              <w:t>uppgift i patientjournal.id</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0B43B1" w14:textId="63D86CC8" w:rsidR="000E6370" w:rsidRPr="001F62C0" w:rsidRDefault="00F27CF9" w:rsidP="000E6370">
            <w:pPr>
              <w:pStyle w:val="SoSTabelltext"/>
              <w:rPr>
                <w:rFonts w:asciiTheme="minorHAnsi" w:hAnsiTheme="minorHAnsi" w:cstheme="minorHAnsi"/>
                <w:sz w:val="18"/>
                <w:szCs w:val="18"/>
              </w:rPr>
            </w:pPr>
            <w:r>
              <w:rPr>
                <w:rFonts w:asciiTheme="minorHAnsi" w:hAnsiTheme="minorHAnsi" w:cstheme="minorHAnsi"/>
                <w:sz w:val="18"/>
                <w:szCs w:val="18"/>
              </w:rPr>
              <w:t>Ursprunglig</w:t>
            </w:r>
            <w:r w:rsidR="000E6370" w:rsidRPr="001F62C0">
              <w:rPr>
                <w:rFonts w:asciiTheme="minorHAnsi" w:hAnsiTheme="minorHAnsi" w:cstheme="minorHAnsi"/>
                <w:sz w:val="18"/>
                <w:szCs w:val="18"/>
              </w:rPr>
              <w:t xml:space="preserve"> identitet för betalnings</w:t>
            </w:r>
            <w:r>
              <w:rPr>
                <w:rFonts w:asciiTheme="minorHAnsi" w:hAnsiTheme="minorHAnsi" w:cstheme="minorHAnsi"/>
                <w:sz w:val="18"/>
                <w:szCs w:val="18"/>
              </w:rPr>
              <w:t>-</w:t>
            </w:r>
            <w:r w:rsidR="000E6370" w:rsidRPr="001F62C0">
              <w:rPr>
                <w:rFonts w:asciiTheme="minorHAnsi" w:hAnsiTheme="minorHAnsi" w:cstheme="minorHAnsi"/>
                <w:sz w:val="18"/>
                <w:szCs w:val="18"/>
              </w:rPr>
              <w:t xml:space="preserve">förbindelse. </w:t>
            </w:r>
          </w:p>
          <w:p w14:paraId="1C308EC2" w14:textId="77777777" w:rsidR="000E6370" w:rsidRPr="001F62C0" w:rsidRDefault="000E6370" w:rsidP="000E6370">
            <w:pPr>
              <w:pStyle w:val="SoSTabelltext"/>
              <w:rPr>
                <w:rFonts w:asciiTheme="minorHAnsi" w:hAnsiTheme="minorHAnsi" w:cstheme="minorHAnsi"/>
                <w:sz w:val="18"/>
                <w:szCs w:val="18"/>
              </w:rPr>
            </w:pPr>
          </w:p>
          <w:p w14:paraId="0DE15776" w14:textId="77777777"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Ska lämnas när en remiss finns. </w:t>
            </w:r>
          </w:p>
          <w:p w14:paraId="18E4F913" w14:textId="77777777" w:rsidR="000E6370" w:rsidRPr="001F62C0" w:rsidRDefault="000E6370" w:rsidP="000E6370">
            <w:pPr>
              <w:pStyle w:val="SoSTabelltext"/>
              <w:rPr>
                <w:rFonts w:asciiTheme="minorHAnsi" w:hAnsiTheme="minorHAnsi" w:cstheme="minorHAnsi"/>
                <w:sz w:val="18"/>
                <w:szCs w:val="18"/>
              </w:rPr>
            </w:pPr>
          </w:p>
          <w:p w14:paraId="0D1DEBE0" w14:textId="23341204" w:rsidR="000E6370" w:rsidRPr="001F62C0" w:rsidRDefault="000E6370" w:rsidP="000E6370">
            <w:pPr>
              <w:rPr>
                <w:rFonts w:cstheme="minorHAnsi"/>
                <w:i/>
                <w:iCs/>
                <w:color w:val="098394"/>
                <w:sz w:val="18"/>
                <w:szCs w:val="18"/>
              </w:rPr>
            </w:pPr>
            <w:r w:rsidRPr="001F62C0">
              <w:rPr>
                <w:rFonts w:cstheme="minorHAnsi"/>
                <w:sz w:val="18"/>
                <w:szCs w:val="18"/>
              </w:rPr>
              <w:t>Ska bli obligatoriskt fält under nämnda förutsättningar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4FEE96D0" w14:textId="6C1D12C2" w:rsidR="000E6370" w:rsidRPr="001F62C0" w:rsidRDefault="000E6370" w:rsidP="000E6370">
            <w:pPr>
              <w:rPr>
                <w:rFonts w:cstheme="minorHAnsi"/>
                <w:i/>
                <w:iCs/>
                <w:color w:val="098394"/>
                <w:sz w:val="18"/>
                <w:szCs w:val="18"/>
                <w:lang w:eastAsia="en-GB"/>
              </w:rPr>
            </w:pPr>
            <w:r w:rsidRPr="001F62C0">
              <w:rPr>
                <w:rFonts w:cstheme="minorHAnsi"/>
                <w:sz w:val="18"/>
                <w:szCs w:val="18"/>
              </w:rPr>
              <w:t>ST (</w:t>
            </w:r>
            <w:proofErr w:type="gramStart"/>
            <w:r w:rsidRPr="001F62C0">
              <w:rPr>
                <w:rFonts w:cstheme="minorHAnsi"/>
                <w:color w:val="000000"/>
                <w:sz w:val="18"/>
                <w:szCs w:val="18"/>
              </w:rPr>
              <w:t>0..</w:t>
            </w:r>
            <w:proofErr w:type="gramEnd"/>
            <w:r w:rsidRPr="001F62C0">
              <w:rPr>
                <w:rFonts w:cstheme="minorHAnsi"/>
                <w:color w:val="000000"/>
                <w:sz w:val="18"/>
                <w:szCs w:val="18"/>
              </w:rPr>
              <w:t>1</w:t>
            </w:r>
            <w:r w:rsidRPr="001F62C0">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0F1C8A60" w14:textId="32659783" w:rsidR="000E6370" w:rsidRPr="001F62C0" w:rsidRDefault="000E6370" w:rsidP="000E6370">
            <w:pPr>
              <w:rPr>
                <w:rFonts w:cstheme="minorHAnsi"/>
                <w:i/>
                <w:iCs/>
                <w:color w:val="098394"/>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16E2C4C6" w14:textId="77777777" w:rsidR="00AB4C4C" w:rsidRPr="00AB4C4C" w:rsidRDefault="000E6370" w:rsidP="00AB4C4C">
            <w:pPr>
              <w:rPr>
                <w:rFonts w:cstheme="minorHAnsi"/>
                <w:sz w:val="18"/>
                <w:szCs w:val="18"/>
              </w:rPr>
            </w:pPr>
            <w:r w:rsidRPr="001F62C0">
              <w:rPr>
                <w:rFonts w:cstheme="minorHAnsi"/>
                <w:sz w:val="18"/>
                <w:szCs w:val="18"/>
              </w:rPr>
              <w:t>Användningsfall 5</w:t>
            </w:r>
            <w:r w:rsidR="00AB4C4C">
              <w:rPr>
                <w:rFonts w:cstheme="minorHAnsi"/>
                <w:sz w:val="18"/>
                <w:szCs w:val="18"/>
              </w:rPr>
              <w:t xml:space="preserve"> och </w:t>
            </w:r>
            <w:r w:rsidR="00AB4C4C" w:rsidRPr="00AB4C4C">
              <w:rPr>
                <w:rFonts w:cstheme="minorHAnsi"/>
                <w:sz w:val="18"/>
                <w:szCs w:val="18"/>
              </w:rPr>
              <w:t>J02 [R14]</w:t>
            </w:r>
          </w:p>
          <w:p w14:paraId="54F52C10" w14:textId="14A3A491" w:rsidR="000E6370" w:rsidRPr="001F62C0" w:rsidRDefault="000E6370" w:rsidP="000E6370">
            <w:pPr>
              <w:rPr>
                <w:rFonts w:cstheme="minorHAnsi"/>
                <w:i/>
                <w:iCs/>
                <w:color w:val="098394"/>
                <w:sz w:val="18"/>
                <w:szCs w:val="18"/>
              </w:rPr>
            </w:pPr>
          </w:p>
        </w:tc>
      </w:tr>
      <w:tr w:rsidR="000E6370" w:rsidRPr="00971423" w14:paraId="1D0E8192"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3A523E00" w14:textId="78F670F0" w:rsidR="000E6370" w:rsidRPr="001F62C0" w:rsidRDefault="000E6370" w:rsidP="000E6370">
            <w:pPr>
              <w:rPr>
                <w:rFonts w:cstheme="minorHAnsi"/>
                <w:sz w:val="18"/>
                <w:szCs w:val="18"/>
              </w:rPr>
            </w:pPr>
            <w:r w:rsidRPr="001F62C0">
              <w:rPr>
                <w:rFonts w:cstheme="minorHAnsi"/>
                <w:sz w:val="18"/>
                <w:szCs w:val="18"/>
              </w:rPr>
              <w:t>betalningsförbindelsetyp avtal</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215A39" w14:textId="21578E84" w:rsidR="000E6370" w:rsidRPr="001F62C0" w:rsidRDefault="000E6370" w:rsidP="000E6370">
            <w:pPr>
              <w:rPr>
                <w:rFonts w:cstheme="minorHAnsi"/>
                <w:sz w:val="18"/>
                <w:szCs w:val="18"/>
              </w:rPr>
            </w:pPr>
            <w:r w:rsidRPr="001F62C0">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032403" w14:textId="77777777"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Anger den typ av avtal enligt riksavtalet som reglerar betalningen. </w:t>
            </w:r>
          </w:p>
          <w:p w14:paraId="0E895A90" w14:textId="77777777"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Uppgiften lämnas när en remiss finns. </w:t>
            </w:r>
          </w:p>
          <w:p w14:paraId="1A8EF67B" w14:textId="46640720"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Ska bli obligatoriskt fält under nämnda förutsättningar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799281E2" w14:textId="0672350A" w:rsidR="000E6370" w:rsidRPr="001F62C0" w:rsidRDefault="000E6370" w:rsidP="000E6370">
            <w:pPr>
              <w:rPr>
                <w:rFonts w:cstheme="minorHAnsi"/>
                <w:sz w:val="18"/>
                <w:szCs w:val="18"/>
              </w:rPr>
            </w:pPr>
            <w:r w:rsidRPr="001F62C0">
              <w:rPr>
                <w:rFonts w:cstheme="minorHAnsi"/>
                <w:sz w:val="18"/>
                <w:szCs w:val="18"/>
              </w:rPr>
              <w:t>ST (</w:t>
            </w:r>
            <w:proofErr w:type="gramStart"/>
            <w:r w:rsidRPr="001F62C0">
              <w:rPr>
                <w:rFonts w:cstheme="minorHAnsi"/>
                <w:color w:val="000000"/>
                <w:sz w:val="18"/>
                <w:szCs w:val="18"/>
              </w:rPr>
              <w:t>0..</w:t>
            </w:r>
            <w:proofErr w:type="gramEnd"/>
            <w:r w:rsidRPr="001F62C0">
              <w:rPr>
                <w:rFonts w:cstheme="minorHAnsi"/>
                <w:color w:val="000000"/>
                <w:sz w:val="18"/>
                <w:szCs w:val="18"/>
              </w:rPr>
              <w:t>1</w:t>
            </w:r>
            <w:r w:rsidRPr="001F62C0">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048DA1F7" w14:textId="3B72F8D2" w:rsidR="000E6370" w:rsidRPr="001F62C0" w:rsidRDefault="000E6370" w:rsidP="000E6370">
            <w:pPr>
              <w:rPr>
                <w:rFonts w:cstheme="minorHAnsi"/>
                <w:sz w:val="18"/>
                <w:szCs w:val="18"/>
              </w:rPr>
            </w:pPr>
            <w:r w:rsidRPr="001F62C0">
              <w:rPr>
                <w:rFonts w:cstheme="minorHAnsi"/>
                <w:sz w:val="18"/>
                <w:szCs w:val="18"/>
              </w:rPr>
              <w:t xml:space="preserve">OID </w:t>
            </w:r>
            <w:proofErr w:type="gramStart"/>
            <w:r w:rsidR="006B1F3A" w:rsidRPr="006B1F3A">
              <w:rPr>
                <w:rFonts w:cstheme="minorHAnsi"/>
                <w:sz w:val="18"/>
                <w:szCs w:val="18"/>
              </w:rPr>
              <w:t>1.2.752.129</w:t>
            </w:r>
            <w:proofErr w:type="gramEnd"/>
            <w:r w:rsidR="006B1F3A" w:rsidRPr="006B1F3A">
              <w:rPr>
                <w:rFonts w:cstheme="minorHAnsi"/>
                <w:sz w:val="18"/>
                <w:szCs w:val="18"/>
              </w:rPr>
              <w:t>.2.2.2.44</w:t>
            </w:r>
            <w:r w:rsidRPr="001F62C0">
              <w:rPr>
                <w:rFonts w:cstheme="minorHAnsi"/>
                <w:sz w:val="18"/>
                <w:szCs w:val="18"/>
              </w:rPr>
              <w:t>.</w:t>
            </w:r>
            <w:r w:rsidRPr="001F62C0">
              <w:rPr>
                <w:rFonts w:cstheme="minorHAnsi"/>
                <w:sz w:val="18"/>
                <w:szCs w:val="18"/>
              </w:rPr>
              <w:br/>
            </w:r>
            <w:r w:rsidRPr="001F62C0">
              <w:rPr>
                <w:rFonts w:cstheme="minorHAnsi"/>
                <w:sz w:val="18"/>
                <w:szCs w:val="18"/>
              </w:rPr>
              <w:br/>
              <w:t xml:space="preserve">Koder:  </w:t>
            </w:r>
            <w:r w:rsidRPr="001F62C0">
              <w:rPr>
                <w:rFonts w:cstheme="minorHAnsi"/>
                <w:sz w:val="18"/>
                <w:szCs w:val="18"/>
              </w:rPr>
              <w:br/>
              <w:t>1=Riksavtal</w:t>
            </w:r>
            <w:r w:rsidRPr="001F62C0">
              <w:rPr>
                <w:rFonts w:cstheme="minorHAnsi"/>
                <w:sz w:val="18"/>
                <w:szCs w:val="18"/>
              </w:rPr>
              <w:br/>
              <w:t xml:space="preserve">2=Regionavtal  </w:t>
            </w:r>
            <w:r w:rsidRPr="001F62C0">
              <w:rPr>
                <w:rFonts w:cstheme="minorHAnsi"/>
                <w:sz w:val="18"/>
                <w:szCs w:val="18"/>
              </w:rPr>
              <w:br/>
              <w:t xml:space="preserve">3=Mellanlänsavtal  </w:t>
            </w:r>
            <w:r w:rsidRPr="001F62C0">
              <w:rPr>
                <w:rFonts w:cstheme="minorHAnsi"/>
                <w:sz w:val="18"/>
                <w:szCs w:val="18"/>
              </w:rPr>
              <w:br/>
            </w:r>
            <w:r w:rsidRPr="001F62C0">
              <w:rPr>
                <w:rFonts w:cstheme="minorHAnsi"/>
                <w:sz w:val="18"/>
                <w:szCs w:val="18"/>
              </w:rPr>
              <w:br/>
              <w:t xml:space="preserve">Observera att kodverket förvaltas inom domänen Remisshantering. Eventuella behov av korrigeringar ska kommuniceras med dem.  </w:t>
            </w:r>
          </w:p>
        </w:tc>
        <w:tc>
          <w:tcPr>
            <w:tcW w:w="990" w:type="dxa"/>
            <w:tcBorders>
              <w:top w:val="single" w:sz="4" w:space="0" w:color="A33662" w:themeColor="accent1"/>
              <w:left w:val="single" w:sz="24" w:space="0" w:color="FFFFFF" w:themeColor="background1"/>
              <w:bottom w:val="single" w:sz="4" w:space="0" w:color="A33662" w:themeColor="accent1"/>
            </w:tcBorders>
          </w:tcPr>
          <w:p w14:paraId="488B24C5" w14:textId="75D4B0A3" w:rsidR="000E6370" w:rsidRPr="001F62C0" w:rsidRDefault="000E6370" w:rsidP="000E6370">
            <w:pPr>
              <w:rPr>
                <w:rFonts w:cstheme="minorHAnsi"/>
                <w:sz w:val="18"/>
                <w:szCs w:val="18"/>
              </w:rPr>
            </w:pPr>
            <w:r w:rsidRPr="001F62C0">
              <w:rPr>
                <w:rFonts w:cstheme="minorHAnsi"/>
                <w:sz w:val="18"/>
                <w:szCs w:val="18"/>
              </w:rPr>
              <w:t>Användningsfall 5</w:t>
            </w:r>
          </w:p>
        </w:tc>
      </w:tr>
      <w:tr w:rsidR="000E6370" w:rsidRPr="00971423" w14:paraId="235BBBE6"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CF75BEC" w14:textId="7B89424A" w:rsidR="000E6370" w:rsidRPr="001F62C0" w:rsidRDefault="000E6370" w:rsidP="000E6370">
            <w:pPr>
              <w:rPr>
                <w:rFonts w:cstheme="minorHAnsi"/>
                <w:sz w:val="18"/>
                <w:szCs w:val="18"/>
              </w:rPr>
            </w:pPr>
            <w:r w:rsidRPr="001F62C0">
              <w:rPr>
                <w:rFonts w:cstheme="minorHAnsi"/>
                <w:sz w:val="18"/>
                <w:szCs w:val="18"/>
              </w:rPr>
              <w:t>betalningsförbindelsetyp kapitel</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8E4EBE" w14:textId="5BC1126F" w:rsidR="000E6370" w:rsidRPr="001F62C0" w:rsidRDefault="000E6370" w:rsidP="000E6370">
            <w:pPr>
              <w:rPr>
                <w:rFonts w:cstheme="minorHAnsi"/>
                <w:sz w:val="18"/>
                <w:szCs w:val="18"/>
              </w:rPr>
            </w:pPr>
            <w:r w:rsidRPr="001F62C0">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ED086A" w14:textId="77777777"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Anger kodifiering utifrån riksavtalets kapitel som reglerar betalning. </w:t>
            </w:r>
          </w:p>
          <w:p w14:paraId="5868870C" w14:textId="77777777"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Uppgiften lämnas när en remiss finns.  </w:t>
            </w:r>
          </w:p>
          <w:p w14:paraId="166F98FB" w14:textId="3D11CE92"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Ska bli obligatoriskt fält under nämnda förutsättningar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524C9360" w14:textId="6F2E9080" w:rsidR="000E6370" w:rsidRPr="001F62C0" w:rsidRDefault="000E6370" w:rsidP="000E6370">
            <w:pPr>
              <w:rPr>
                <w:rFonts w:cstheme="minorHAnsi"/>
                <w:sz w:val="18"/>
                <w:szCs w:val="18"/>
              </w:rPr>
            </w:pPr>
            <w:r w:rsidRPr="001F62C0">
              <w:rPr>
                <w:rFonts w:cstheme="minorHAnsi"/>
                <w:sz w:val="18"/>
                <w:szCs w:val="18"/>
              </w:rPr>
              <w:t>ST (</w:t>
            </w:r>
            <w:proofErr w:type="gramStart"/>
            <w:r w:rsidRPr="001F62C0">
              <w:rPr>
                <w:rFonts w:cstheme="minorHAnsi"/>
                <w:color w:val="000000"/>
                <w:sz w:val="18"/>
                <w:szCs w:val="18"/>
              </w:rPr>
              <w:t>0..</w:t>
            </w:r>
            <w:proofErr w:type="gramEnd"/>
            <w:r w:rsidRPr="001F62C0">
              <w:rPr>
                <w:rFonts w:cstheme="minorHAnsi"/>
                <w:color w:val="000000"/>
                <w:sz w:val="18"/>
                <w:szCs w:val="18"/>
              </w:rPr>
              <w:t>1</w:t>
            </w:r>
            <w:r w:rsidRPr="001F62C0">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5EBE9A92" w14:textId="16055978" w:rsidR="000E6370" w:rsidRPr="001F62C0" w:rsidRDefault="000E6370" w:rsidP="000E6370">
            <w:pPr>
              <w:rPr>
                <w:rFonts w:cstheme="minorHAnsi"/>
                <w:sz w:val="18"/>
                <w:szCs w:val="18"/>
              </w:rPr>
            </w:pPr>
            <w:r w:rsidRPr="001F62C0">
              <w:rPr>
                <w:rFonts w:cstheme="minorHAnsi"/>
                <w:sz w:val="18"/>
                <w:szCs w:val="18"/>
              </w:rPr>
              <w:t xml:space="preserve">OID </w:t>
            </w:r>
            <w:proofErr w:type="gramStart"/>
            <w:r w:rsidR="00F4355F" w:rsidRPr="00F4355F">
              <w:rPr>
                <w:rFonts w:cstheme="minorHAnsi"/>
                <w:sz w:val="18"/>
                <w:szCs w:val="18"/>
              </w:rPr>
              <w:t>1.2.752.129</w:t>
            </w:r>
            <w:proofErr w:type="gramEnd"/>
            <w:r w:rsidR="00F4355F" w:rsidRPr="00F4355F">
              <w:rPr>
                <w:rFonts w:cstheme="minorHAnsi"/>
                <w:sz w:val="18"/>
                <w:szCs w:val="18"/>
              </w:rPr>
              <w:t>.5.1.37</w:t>
            </w:r>
            <w:r w:rsidRPr="001F62C0">
              <w:rPr>
                <w:rFonts w:cstheme="minorHAnsi"/>
                <w:sz w:val="18"/>
                <w:szCs w:val="18"/>
              </w:rPr>
              <w:br/>
              <w:t>Koder:</w:t>
            </w:r>
            <w:r w:rsidRPr="001F62C0">
              <w:rPr>
                <w:rFonts w:cstheme="minorHAnsi"/>
                <w:sz w:val="18"/>
                <w:szCs w:val="18"/>
              </w:rPr>
              <w:br/>
              <w:t xml:space="preserve">1=Kapitel </w:t>
            </w:r>
            <w:r w:rsidR="00F4355F">
              <w:rPr>
                <w:rFonts w:cstheme="minorHAnsi"/>
                <w:sz w:val="18"/>
                <w:szCs w:val="18"/>
              </w:rPr>
              <w:t>2</w:t>
            </w:r>
            <w:r w:rsidRPr="001F62C0">
              <w:rPr>
                <w:rFonts w:cstheme="minorHAnsi"/>
                <w:sz w:val="18"/>
                <w:szCs w:val="18"/>
              </w:rPr>
              <w:t xml:space="preserve"> Vård efter initiativ från hem</w:t>
            </w:r>
            <w:r w:rsidR="00A52F6D">
              <w:rPr>
                <w:rFonts w:cstheme="minorHAnsi"/>
                <w:sz w:val="18"/>
                <w:szCs w:val="18"/>
              </w:rPr>
              <w:t>regionen</w:t>
            </w:r>
            <w:r w:rsidRPr="001F62C0">
              <w:rPr>
                <w:rFonts w:cstheme="minorHAnsi"/>
                <w:sz w:val="18"/>
                <w:szCs w:val="18"/>
              </w:rPr>
              <w:t xml:space="preserve">  </w:t>
            </w:r>
            <w:r w:rsidRPr="001F62C0">
              <w:rPr>
                <w:rFonts w:cstheme="minorHAnsi"/>
                <w:sz w:val="18"/>
                <w:szCs w:val="18"/>
              </w:rPr>
              <w:br/>
              <w:t xml:space="preserve">2=Kapitel 2 Vårdgaranti  </w:t>
            </w:r>
            <w:r w:rsidRPr="001F62C0">
              <w:rPr>
                <w:rFonts w:cstheme="minorHAnsi"/>
                <w:sz w:val="18"/>
                <w:szCs w:val="18"/>
              </w:rPr>
              <w:br/>
              <w:t xml:space="preserve">3=Kapitel 3 Akutvård  </w:t>
            </w:r>
            <w:r w:rsidRPr="001F62C0">
              <w:rPr>
                <w:rFonts w:cstheme="minorHAnsi"/>
                <w:sz w:val="18"/>
                <w:szCs w:val="18"/>
              </w:rPr>
              <w:br/>
              <w:t xml:space="preserve">4=Kapitel 4 Patientens val </w:t>
            </w:r>
            <w:r w:rsidRPr="001F62C0">
              <w:rPr>
                <w:rFonts w:cstheme="minorHAnsi"/>
                <w:sz w:val="18"/>
                <w:szCs w:val="18"/>
              </w:rPr>
              <w:br/>
              <w:t xml:space="preserve">5=Kapitel 5 Medicinsk </w:t>
            </w:r>
            <w:r w:rsidRPr="001F62C0">
              <w:rPr>
                <w:rFonts w:cstheme="minorHAnsi"/>
                <w:sz w:val="18"/>
                <w:szCs w:val="18"/>
              </w:rPr>
              <w:lastRenderedPageBreak/>
              <w:t xml:space="preserve">service  </w:t>
            </w:r>
            <w:r w:rsidRPr="001F62C0">
              <w:rPr>
                <w:rFonts w:cstheme="minorHAnsi"/>
                <w:sz w:val="18"/>
                <w:szCs w:val="18"/>
              </w:rPr>
              <w:br/>
              <w:t xml:space="preserve">6=Kapitel 6 Hjälpmedel  </w:t>
            </w:r>
            <w:r w:rsidRPr="001F62C0">
              <w:rPr>
                <w:rFonts w:cstheme="minorHAnsi"/>
                <w:sz w:val="18"/>
                <w:szCs w:val="18"/>
              </w:rPr>
              <w:br/>
              <w:t xml:space="preserve">7=Kapitel 7 Transporter och resor  </w:t>
            </w:r>
            <w:r w:rsidRPr="001F62C0">
              <w:rPr>
                <w:rFonts w:cstheme="minorHAnsi"/>
                <w:sz w:val="18"/>
                <w:szCs w:val="18"/>
              </w:rPr>
              <w:br/>
              <w:t xml:space="preserve"> </w:t>
            </w:r>
            <w:r w:rsidRPr="001F62C0">
              <w:rPr>
                <w:rFonts w:cstheme="minorHAnsi"/>
                <w:sz w:val="18"/>
                <w:szCs w:val="18"/>
              </w:rPr>
              <w:br/>
              <w:t>Observera att kodverket förvaltas inom domänen Remisshantering. Eventuella behov av korrigeringar ska kommuniceras med dem.</w:t>
            </w:r>
          </w:p>
        </w:tc>
        <w:tc>
          <w:tcPr>
            <w:tcW w:w="990" w:type="dxa"/>
            <w:tcBorders>
              <w:top w:val="single" w:sz="4" w:space="0" w:color="A33662" w:themeColor="accent1"/>
              <w:left w:val="single" w:sz="24" w:space="0" w:color="FFFFFF" w:themeColor="background1"/>
              <w:bottom w:val="single" w:sz="4" w:space="0" w:color="A33662" w:themeColor="accent1"/>
            </w:tcBorders>
          </w:tcPr>
          <w:p w14:paraId="513CC4EE" w14:textId="57D95928" w:rsidR="000E6370" w:rsidRPr="001F62C0" w:rsidRDefault="000E6370" w:rsidP="000E6370">
            <w:pPr>
              <w:rPr>
                <w:rFonts w:cstheme="minorHAnsi"/>
                <w:sz w:val="18"/>
                <w:szCs w:val="18"/>
              </w:rPr>
            </w:pPr>
            <w:r w:rsidRPr="001F62C0">
              <w:rPr>
                <w:rFonts w:cstheme="minorHAnsi"/>
                <w:sz w:val="18"/>
                <w:szCs w:val="18"/>
              </w:rPr>
              <w:lastRenderedPageBreak/>
              <w:t>Användningsfall 5</w:t>
            </w:r>
          </w:p>
        </w:tc>
      </w:tr>
      <w:tr w:rsidR="000E6370" w:rsidRPr="00971423" w14:paraId="31A8A4B3"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7E7750EE" w14:textId="483E26DA" w:rsidR="000E6370" w:rsidRPr="001F62C0" w:rsidRDefault="000E6370" w:rsidP="000E6370">
            <w:pPr>
              <w:rPr>
                <w:rFonts w:cstheme="minorHAnsi"/>
                <w:sz w:val="18"/>
                <w:szCs w:val="18"/>
              </w:rPr>
            </w:pPr>
            <w:proofErr w:type="spellStart"/>
            <w:r w:rsidRPr="001F62C0">
              <w:rPr>
                <w:rFonts w:cstheme="minorHAnsi"/>
                <w:sz w:val="18"/>
                <w:szCs w:val="18"/>
              </w:rPr>
              <w:t>avtalspost</w:t>
            </w:r>
            <w:proofErr w:type="spellEnd"/>
            <w:r w:rsidRPr="001F62C0">
              <w:rPr>
                <w:rFonts w:cstheme="minorHAnsi"/>
                <w:sz w:val="18"/>
                <w:szCs w:val="18"/>
              </w:rPr>
              <w:t xml:space="preserve"> i Riksavtalet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8C66D" w14:textId="13655270" w:rsidR="000E6370" w:rsidRPr="001F62C0" w:rsidRDefault="000E6370" w:rsidP="000E6370">
            <w:pPr>
              <w:rPr>
                <w:rFonts w:cstheme="minorHAnsi"/>
                <w:sz w:val="18"/>
                <w:szCs w:val="18"/>
              </w:rPr>
            </w:pPr>
            <w:r w:rsidRPr="001F62C0">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1852FA" w14:textId="77777777"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Kapitel och punkt som avses i Riksavtalet. </w:t>
            </w:r>
          </w:p>
          <w:p w14:paraId="0D3414D1" w14:textId="77777777" w:rsidR="000E6370" w:rsidRPr="001F62C0" w:rsidRDefault="000E6370" w:rsidP="000E6370">
            <w:pPr>
              <w:pStyle w:val="SoSTabelltext"/>
              <w:rPr>
                <w:rFonts w:asciiTheme="minorHAnsi" w:hAnsiTheme="minorHAnsi" w:cstheme="minorHAnsi"/>
                <w:sz w:val="18"/>
                <w:szCs w:val="18"/>
              </w:rPr>
            </w:pPr>
          </w:p>
          <w:p w14:paraId="220F6128" w14:textId="77777777"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Fältet ifylls endast i de fall vården har utförts utan remiss men med stöd av särskilt kapitel och avsnitt i riksavtalet. </w:t>
            </w:r>
          </w:p>
          <w:p w14:paraId="31105916" w14:textId="77777777" w:rsidR="000E6370" w:rsidRPr="001F62C0" w:rsidRDefault="000E6370" w:rsidP="000E6370">
            <w:pPr>
              <w:pStyle w:val="SoSTabelltext"/>
              <w:rPr>
                <w:rFonts w:asciiTheme="minorHAnsi" w:hAnsiTheme="minorHAnsi" w:cstheme="minorHAnsi"/>
                <w:sz w:val="18"/>
                <w:szCs w:val="18"/>
              </w:rPr>
            </w:pPr>
          </w:p>
          <w:p w14:paraId="48912920" w14:textId="5B3672E3"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Ska bli obligatoriskt fält under nämnda förutsättningar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03E38F30" w14:textId="52E25CC2" w:rsidR="000E6370" w:rsidRPr="001F62C0" w:rsidRDefault="000E6370" w:rsidP="000E6370">
            <w:pPr>
              <w:rPr>
                <w:rFonts w:cstheme="minorHAnsi"/>
                <w:sz w:val="18"/>
                <w:szCs w:val="18"/>
              </w:rPr>
            </w:pPr>
            <w:r w:rsidRPr="001F62C0">
              <w:rPr>
                <w:rFonts w:cstheme="minorHAnsi"/>
                <w:sz w:val="18"/>
                <w:szCs w:val="18"/>
              </w:rPr>
              <w:t>ST (</w:t>
            </w:r>
            <w:proofErr w:type="gramStart"/>
            <w:r w:rsidRPr="001F62C0">
              <w:rPr>
                <w:rFonts w:cstheme="minorHAnsi"/>
                <w:color w:val="000000"/>
                <w:sz w:val="18"/>
                <w:szCs w:val="18"/>
              </w:rPr>
              <w:t>0..</w:t>
            </w:r>
            <w:proofErr w:type="gramEnd"/>
            <w:r w:rsidRPr="001F62C0">
              <w:rPr>
                <w:rFonts w:cstheme="minorHAnsi"/>
                <w:color w:val="000000"/>
                <w:sz w:val="18"/>
                <w:szCs w:val="18"/>
              </w:rPr>
              <w:t>1</w:t>
            </w:r>
            <w:r w:rsidRPr="001F62C0">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372A3445" w14:textId="497A0E8E" w:rsidR="00DC5530" w:rsidRPr="00DC5530" w:rsidRDefault="003417AA" w:rsidP="00DC5530">
            <w:pPr>
              <w:rPr>
                <w:rFonts w:cstheme="minorHAnsi"/>
                <w:sz w:val="18"/>
                <w:szCs w:val="18"/>
              </w:rPr>
            </w:pPr>
            <w:r>
              <w:rPr>
                <w:rFonts w:cstheme="minorHAnsi"/>
                <w:sz w:val="18"/>
                <w:szCs w:val="18"/>
              </w:rPr>
              <w:t>Koder:</w:t>
            </w:r>
            <w:r w:rsidR="00DC5530">
              <w:rPr>
                <w:rFonts w:cstheme="minorHAnsi"/>
                <w:sz w:val="18"/>
                <w:szCs w:val="18"/>
              </w:rPr>
              <w:br/>
            </w:r>
            <w:r w:rsidR="00DC5530" w:rsidRPr="00DC5530">
              <w:rPr>
                <w:rFonts w:cstheme="minorHAnsi"/>
                <w:sz w:val="18"/>
                <w:szCs w:val="18"/>
              </w:rPr>
              <w:t>3.1= Kap 3.1 Akut- och förlossningsvård</w:t>
            </w:r>
          </w:p>
          <w:p w14:paraId="6923F97B" w14:textId="77777777" w:rsidR="00DC5530" w:rsidRPr="00DC5530" w:rsidRDefault="00DC5530" w:rsidP="00DC5530">
            <w:pPr>
              <w:rPr>
                <w:rFonts w:cstheme="minorHAnsi"/>
                <w:sz w:val="18"/>
                <w:szCs w:val="18"/>
              </w:rPr>
            </w:pPr>
            <w:r w:rsidRPr="00DC5530">
              <w:rPr>
                <w:rFonts w:cstheme="minorHAnsi"/>
                <w:sz w:val="18"/>
                <w:szCs w:val="18"/>
              </w:rPr>
              <w:t>3.2 = Kap 3.2 Vård av vissa patienter</w:t>
            </w:r>
          </w:p>
          <w:p w14:paraId="2426C94A" w14:textId="77777777" w:rsidR="00DC5530" w:rsidRPr="00DC5530" w:rsidRDefault="00DC5530" w:rsidP="00DC5530">
            <w:pPr>
              <w:rPr>
                <w:rFonts w:cstheme="minorHAnsi"/>
                <w:sz w:val="18"/>
                <w:szCs w:val="18"/>
              </w:rPr>
            </w:pPr>
            <w:r w:rsidRPr="00DC5530">
              <w:rPr>
                <w:rFonts w:cstheme="minorHAnsi"/>
                <w:sz w:val="18"/>
                <w:szCs w:val="18"/>
              </w:rPr>
              <w:t>4.1 = Kapitel 4.1 Öppen vård utan krav på remiss </w:t>
            </w:r>
          </w:p>
          <w:p w14:paraId="7F04DB0B" w14:textId="77777777" w:rsidR="00DC5530" w:rsidRPr="00DC5530" w:rsidRDefault="00DC5530" w:rsidP="00DC5530">
            <w:pPr>
              <w:rPr>
                <w:rFonts w:cstheme="minorHAnsi"/>
                <w:sz w:val="18"/>
                <w:szCs w:val="18"/>
              </w:rPr>
            </w:pPr>
            <w:r w:rsidRPr="00DC5530">
              <w:rPr>
                <w:rFonts w:cstheme="minorHAnsi"/>
                <w:sz w:val="18"/>
                <w:szCs w:val="18"/>
              </w:rPr>
              <w:t>4.3 = Kapitel 4.3 Hemsjukvård</w:t>
            </w:r>
          </w:p>
          <w:p w14:paraId="785439EA" w14:textId="77777777" w:rsidR="00DC5530" w:rsidRPr="00DC5530" w:rsidRDefault="00DC5530" w:rsidP="00DC5530">
            <w:pPr>
              <w:rPr>
                <w:rFonts w:cstheme="minorHAnsi"/>
                <w:sz w:val="18"/>
                <w:szCs w:val="18"/>
              </w:rPr>
            </w:pPr>
            <w:r w:rsidRPr="00DC5530">
              <w:rPr>
                <w:rFonts w:cstheme="minorHAnsi"/>
                <w:sz w:val="18"/>
                <w:szCs w:val="18"/>
              </w:rPr>
              <w:t>4.4 = Kapitel 4.4 Abort</w:t>
            </w:r>
          </w:p>
          <w:p w14:paraId="4BF8E0C1" w14:textId="77777777" w:rsidR="000E6370" w:rsidRPr="001F62C0" w:rsidRDefault="000E6370" w:rsidP="000E6370">
            <w:pPr>
              <w:rPr>
                <w:rFonts w:cstheme="minorHAnsi"/>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0E1C3338" w14:textId="77777777" w:rsidR="00BE17F8" w:rsidRPr="00BE17F8" w:rsidRDefault="000E6370" w:rsidP="00BE17F8">
            <w:pPr>
              <w:rPr>
                <w:rFonts w:cstheme="minorHAnsi"/>
                <w:sz w:val="18"/>
                <w:szCs w:val="18"/>
              </w:rPr>
            </w:pPr>
            <w:r w:rsidRPr="001F62C0">
              <w:rPr>
                <w:rFonts w:cstheme="minorHAnsi"/>
                <w:sz w:val="18"/>
                <w:szCs w:val="18"/>
              </w:rPr>
              <w:t>Användningsfall 5</w:t>
            </w:r>
            <w:r w:rsidR="00BE17F8">
              <w:rPr>
                <w:rFonts w:cstheme="minorHAnsi"/>
                <w:sz w:val="18"/>
                <w:szCs w:val="18"/>
              </w:rPr>
              <w:t xml:space="preserve"> och </w:t>
            </w:r>
            <w:r w:rsidR="00BE17F8" w:rsidRPr="00BE17F8">
              <w:rPr>
                <w:rFonts w:cstheme="minorHAnsi"/>
                <w:sz w:val="18"/>
                <w:szCs w:val="18"/>
              </w:rPr>
              <w:t>H01 [R14]</w:t>
            </w:r>
          </w:p>
          <w:p w14:paraId="25D32E6C" w14:textId="6AE5B3B9" w:rsidR="000E6370" w:rsidRPr="001F62C0" w:rsidRDefault="000E6370" w:rsidP="000E6370">
            <w:pPr>
              <w:rPr>
                <w:rFonts w:cstheme="minorHAnsi"/>
                <w:sz w:val="18"/>
                <w:szCs w:val="18"/>
              </w:rPr>
            </w:pPr>
          </w:p>
        </w:tc>
      </w:tr>
      <w:tr w:rsidR="000E6370" w:rsidRPr="00971423" w14:paraId="03FAF604"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10173300" w14:textId="0A29D445" w:rsidR="000E6370" w:rsidRPr="001F62C0" w:rsidRDefault="000E6370" w:rsidP="000E6370">
            <w:pPr>
              <w:rPr>
                <w:rFonts w:cstheme="minorHAnsi"/>
                <w:sz w:val="18"/>
                <w:szCs w:val="18"/>
              </w:rPr>
            </w:pPr>
            <w:r w:rsidRPr="001F62C0">
              <w:rPr>
                <w:rFonts w:cstheme="minorHAnsi"/>
                <w:sz w:val="18"/>
                <w:szCs w:val="18"/>
              </w:rPr>
              <w:t>betalningsförbindelse ersättningstyp</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0C35AE" w14:textId="01C11C7C" w:rsidR="000E6370" w:rsidRPr="001F62C0" w:rsidRDefault="000E6370" w:rsidP="000E6370">
            <w:pPr>
              <w:rPr>
                <w:rFonts w:cstheme="minorHAnsi"/>
                <w:sz w:val="18"/>
                <w:szCs w:val="18"/>
              </w:rPr>
            </w:pPr>
            <w:r w:rsidRPr="001F62C0">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6E641C" w14:textId="77777777"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Anger ersättningstyp. </w:t>
            </w:r>
          </w:p>
          <w:p w14:paraId="6E0386AC" w14:textId="77777777"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 xml:space="preserve">Obligatoriskt när en remiss finns. </w:t>
            </w:r>
          </w:p>
          <w:p w14:paraId="18527909" w14:textId="77777777" w:rsidR="000E6370" w:rsidRPr="001F62C0" w:rsidRDefault="000E6370" w:rsidP="000E6370">
            <w:pPr>
              <w:pStyle w:val="SoSTabelltext"/>
              <w:rPr>
                <w:rFonts w:asciiTheme="minorHAnsi" w:hAnsiTheme="minorHAnsi" w:cstheme="minorHAnsi"/>
                <w:sz w:val="18"/>
                <w:szCs w:val="18"/>
              </w:rPr>
            </w:pPr>
          </w:p>
          <w:p w14:paraId="20743445" w14:textId="2EFA0E2F"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Ska bli obligatoriskt fält under nämnda förutsättningar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25060FAA" w14:textId="49FEF897" w:rsidR="000E6370" w:rsidRPr="001F62C0" w:rsidRDefault="000E6370" w:rsidP="000E6370">
            <w:pPr>
              <w:rPr>
                <w:rFonts w:cstheme="minorHAnsi"/>
                <w:sz w:val="18"/>
                <w:szCs w:val="18"/>
              </w:rPr>
            </w:pPr>
            <w:r w:rsidRPr="001F62C0">
              <w:rPr>
                <w:rFonts w:cstheme="minorHAnsi"/>
                <w:sz w:val="18"/>
                <w:szCs w:val="18"/>
              </w:rPr>
              <w:t>ST (</w:t>
            </w:r>
            <w:proofErr w:type="gramStart"/>
            <w:r w:rsidRPr="001F62C0">
              <w:rPr>
                <w:rFonts w:cstheme="minorHAnsi"/>
                <w:color w:val="000000"/>
                <w:sz w:val="18"/>
                <w:szCs w:val="18"/>
              </w:rPr>
              <w:t>0..</w:t>
            </w:r>
            <w:proofErr w:type="gramEnd"/>
            <w:r w:rsidRPr="001F62C0">
              <w:rPr>
                <w:rFonts w:cstheme="minorHAnsi"/>
                <w:color w:val="000000"/>
                <w:sz w:val="18"/>
                <w:szCs w:val="18"/>
              </w:rPr>
              <w:t>1</w:t>
            </w:r>
            <w:r w:rsidRPr="001F62C0">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7493A301" w14:textId="3CC2BE72" w:rsidR="000E6370" w:rsidRPr="001F62C0" w:rsidRDefault="000E6370" w:rsidP="000E6370">
            <w:pPr>
              <w:rPr>
                <w:rFonts w:cstheme="minorHAnsi"/>
                <w:sz w:val="18"/>
                <w:szCs w:val="18"/>
              </w:rPr>
            </w:pPr>
            <w:r w:rsidRPr="001F62C0">
              <w:rPr>
                <w:rFonts w:cstheme="minorHAnsi"/>
                <w:sz w:val="18"/>
                <w:szCs w:val="18"/>
              </w:rPr>
              <w:t>Koder:</w:t>
            </w:r>
            <w:r w:rsidRPr="001F62C0">
              <w:rPr>
                <w:rFonts w:cstheme="minorHAnsi"/>
                <w:sz w:val="18"/>
                <w:szCs w:val="18"/>
              </w:rPr>
              <w:br/>
              <w:t>1=Ersättning från patientens hem</w:t>
            </w:r>
            <w:r w:rsidR="0098008F">
              <w:rPr>
                <w:rFonts w:cstheme="minorHAnsi"/>
                <w:sz w:val="18"/>
                <w:szCs w:val="18"/>
              </w:rPr>
              <w:t>region</w:t>
            </w:r>
            <w:r w:rsidRPr="001F62C0">
              <w:rPr>
                <w:rFonts w:cstheme="minorHAnsi"/>
                <w:sz w:val="18"/>
                <w:szCs w:val="18"/>
              </w:rPr>
              <w:t xml:space="preserve"> enligt reglerna i riksavtalet.  </w:t>
            </w:r>
            <w:r w:rsidRPr="001F62C0">
              <w:rPr>
                <w:rFonts w:cstheme="minorHAnsi"/>
                <w:sz w:val="18"/>
                <w:szCs w:val="18"/>
              </w:rPr>
              <w:br/>
              <w:t>2=Ersättning från patientens hem</w:t>
            </w:r>
            <w:r w:rsidR="0098008F">
              <w:rPr>
                <w:rFonts w:cstheme="minorHAnsi"/>
                <w:sz w:val="18"/>
                <w:szCs w:val="18"/>
              </w:rPr>
              <w:t>region</w:t>
            </w:r>
            <w:r w:rsidRPr="001F62C0">
              <w:rPr>
                <w:rFonts w:cstheme="minorHAnsi"/>
                <w:sz w:val="18"/>
                <w:szCs w:val="18"/>
              </w:rPr>
              <w:t xml:space="preserve"> enligt hem</w:t>
            </w:r>
            <w:r w:rsidR="0098008F">
              <w:rPr>
                <w:rFonts w:cstheme="minorHAnsi"/>
                <w:sz w:val="18"/>
                <w:szCs w:val="18"/>
              </w:rPr>
              <w:t>regionens</w:t>
            </w:r>
            <w:r w:rsidRPr="001F62C0">
              <w:rPr>
                <w:rFonts w:cstheme="minorHAnsi"/>
                <w:sz w:val="18"/>
                <w:szCs w:val="18"/>
              </w:rPr>
              <w:t xml:space="preserve"> kontrakt med vårdgivaren</w:t>
            </w:r>
          </w:p>
        </w:tc>
        <w:tc>
          <w:tcPr>
            <w:tcW w:w="990" w:type="dxa"/>
            <w:tcBorders>
              <w:top w:val="single" w:sz="4" w:space="0" w:color="A33662" w:themeColor="accent1"/>
              <w:left w:val="single" w:sz="24" w:space="0" w:color="FFFFFF" w:themeColor="background1"/>
              <w:bottom w:val="single" w:sz="4" w:space="0" w:color="A33662" w:themeColor="accent1"/>
            </w:tcBorders>
          </w:tcPr>
          <w:p w14:paraId="5EE14AAF" w14:textId="1A557DFE" w:rsidR="000E6370" w:rsidRPr="001F62C0" w:rsidRDefault="000E6370" w:rsidP="000E6370">
            <w:pPr>
              <w:rPr>
                <w:rFonts w:cstheme="minorHAnsi"/>
                <w:sz w:val="18"/>
                <w:szCs w:val="18"/>
              </w:rPr>
            </w:pPr>
            <w:r w:rsidRPr="001F62C0">
              <w:rPr>
                <w:rFonts w:cstheme="minorHAnsi"/>
                <w:sz w:val="18"/>
                <w:szCs w:val="18"/>
              </w:rPr>
              <w:t>Användningsfall 5</w:t>
            </w:r>
          </w:p>
        </w:tc>
      </w:tr>
      <w:tr w:rsidR="000E6370" w:rsidRPr="00971423" w14:paraId="767F0B79"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16160BF8" w14:textId="5CCF3BE2" w:rsidR="000E6370" w:rsidRPr="001F62C0" w:rsidRDefault="000E6370" w:rsidP="000E6370">
            <w:pPr>
              <w:rPr>
                <w:rFonts w:cstheme="minorHAnsi"/>
                <w:sz w:val="18"/>
                <w:szCs w:val="18"/>
              </w:rPr>
            </w:pPr>
            <w:r w:rsidRPr="001F62C0">
              <w:rPr>
                <w:rFonts w:cstheme="minorHAnsi"/>
                <w:sz w:val="18"/>
                <w:szCs w:val="18"/>
              </w:rPr>
              <w:t>ospecificerat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D5E5EF" w14:textId="1539394D" w:rsidR="000E6370" w:rsidRPr="001F62C0" w:rsidRDefault="000E6370" w:rsidP="000E6370">
            <w:pPr>
              <w:rPr>
                <w:rFonts w:cstheme="minorHAnsi"/>
                <w:sz w:val="18"/>
                <w:szCs w:val="18"/>
              </w:rPr>
            </w:pPr>
            <w:r w:rsidRPr="001F62C0">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E2EE8C" w14:textId="54D07F3A" w:rsidR="000E6370" w:rsidRPr="001F62C0" w:rsidRDefault="000E6370" w:rsidP="000E6370">
            <w:pPr>
              <w:pStyle w:val="SoSTabelltext"/>
              <w:rPr>
                <w:rFonts w:asciiTheme="minorHAnsi" w:hAnsiTheme="minorHAnsi" w:cstheme="minorHAnsi"/>
                <w:sz w:val="18"/>
                <w:szCs w:val="18"/>
              </w:rPr>
            </w:pPr>
            <w:r w:rsidRPr="001F62C0">
              <w:rPr>
                <w:rFonts w:asciiTheme="minorHAnsi" w:hAnsiTheme="minorHAnsi" w:cstheme="minorHAnsi"/>
                <w:sz w:val="18"/>
                <w:szCs w:val="18"/>
              </w:rPr>
              <w:t>Ett antal fria tomma fält som kan användas unikt för respektive region i relationer med privata vårdgivare enligt egna vårdavtal mm.</w:t>
            </w:r>
          </w:p>
        </w:tc>
        <w:tc>
          <w:tcPr>
            <w:tcW w:w="1276" w:type="dxa"/>
            <w:tcBorders>
              <w:top w:val="single" w:sz="4" w:space="0" w:color="A33662" w:themeColor="accent1"/>
              <w:left w:val="single" w:sz="24" w:space="0" w:color="FFFFFF" w:themeColor="background1"/>
              <w:bottom w:val="single" w:sz="4" w:space="0" w:color="A33662" w:themeColor="accent1"/>
            </w:tcBorders>
          </w:tcPr>
          <w:p w14:paraId="3AE639D7" w14:textId="7DA6644E" w:rsidR="000E6370" w:rsidRPr="001F62C0" w:rsidRDefault="000E6370" w:rsidP="000E6370">
            <w:pPr>
              <w:rPr>
                <w:rFonts w:cstheme="minorHAnsi"/>
                <w:sz w:val="18"/>
                <w:szCs w:val="18"/>
              </w:rPr>
            </w:pPr>
            <w:r w:rsidRPr="001F62C0">
              <w:rPr>
                <w:rFonts w:cstheme="minorHAnsi"/>
                <w:sz w:val="18"/>
                <w:szCs w:val="18"/>
              </w:rPr>
              <w:t>ST (</w:t>
            </w:r>
            <w:proofErr w:type="gramStart"/>
            <w:r w:rsidRPr="001F62C0">
              <w:rPr>
                <w:rFonts w:cstheme="minorHAnsi"/>
                <w:color w:val="000000"/>
                <w:sz w:val="18"/>
                <w:szCs w:val="18"/>
              </w:rPr>
              <w:t>0..</w:t>
            </w:r>
            <w:proofErr w:type="gramEnd"/>
            <w:r w:rsidRPr="001F62C0">
              <w:rPr>
                <w:rFonts w:cstheme="minorHAnsi"/>
                <w:color w:val="000000"/>
                <w:sz w:val="18"/>
                <w:szCs w:val="18"/>
              </w:rPr>
              <w:t>*</w:t>
            </w:r>
            <w:r w:rsidRPr="001F62C0">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2D45C3CD" w14:textId="77777777" w:rsidR="000E6370" w:rsidRPr="001F62C0" w:rsidRDefault="000E6370" w:rsidP="000E6370">
            <w:pPr>
              <w:rPr>
                <w:rFonts w:cstheme="minorHAnsi"/>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1F039D70" w14:textId="77777777" w:rsidR="005C76CC" w:rsidRPr="005C76CC" w:rsidRDefault="005C76CC" w:rsidP="005C76CC">
            <w:pPr>
              <w:rPr>
                <w:rFonts w:cstheme="minorHAnsi"/>
                <w:sz w:val="18"/>
                <w:szCs w:val="18"/>
              </w:rPr>
            </w:pPr>
            <w:r w:rsidRPr="005C76CC">
              <w:rPr>
                <w:rFonts w:cstheme="minorHAnsi"/>
                <w:sz w:val="18"/>
                <w:szCs w:val="18"/>
              </w:rPr>
              <w:t>A02 [R14]</w:t>
            </w:r>
          </w:p>
          <w:p w14:paraId="68754904" w14:textId="314BC30C" w:rsidR="000E6370" w:rsidRPr="001F62C0" w:rsidRDefault="000E6370" w:rsidP="000E6370">
            <w:pPr>
              <w:rPr>
                <w:rFonts w:cstheme="minorHAnsi"/>
                <w:sz w:val="18"/>
                <w:szCs w:val="18"/>
              </w:rPr>
            </w:pPr>
          </w:p>
        </w:tc>
      </w:tr>
    </w:tbl>
    <w:p w14:paraId="5E3B458E" w14:textId="77777777" w:rsidR="000E6370" w:rsidRDefault="000E6370" w:rsidP="000E6370"/>
    <w:p w14:paraId="05168442" w14:textId="68F70D9D" w:rsidR="000E6370" w:rsidRPr="009B71CF" w:rsidRDefault="000E6370" w:rsidP="000E6370">
      <w:pPr>
        <w:pStyle w:val="Numreradrubrik3"/>
        <w:rPr>
          <w:lang w:val="sv-SE"/>
        </w:rPr>
      </w:pPr>
      <w:bookmarkStart w:id="38" w:name="_Toc203981257"/>
      <w:r w:rsidRPr="009B71CF">
        <w:rPr>
          <w:lang w:val="sv-SE"/>
        </w:rPr>
        <w:lastRenderedPageBreak/>
        <w:t>Bidiagnos</w:t>
      </w:r>
      <w:bookmarkEnd w:id="38"/>
    </w:p>
    <w:p w14:paraId="47D73E31" w14:textId="77777777" w:rsidR="001F62C0" w:rsidRPr="001F62C0" w:rsidRDefault="001F62C0" w:rsidP="001F62C0">
      <w:pPr>
        <w:rPr>
          <w:rFonts w:eastAsia="Times New Roman" w:cstheme="minorHAnsi"/>
          <w:sz w:val="22"/>
          <w:szCs w:val="24"/>
          <w:lang w:eastAsia="en-GB"/>
        </w:rPr>
      </w:pPr>
      <w:r w:rsidRPr="004D3C76">
        <w:rPr>
          <w:b/>
          <w:bCs/>
        </w:rPr>
        <w:t>Beskrivning:</w:t>
      </w:r>
      <w:r>
        <w:tab/>
      </w:r>
      <w:r w:rsidRPr="001F62C0">
        <w:t xml:space="preserve">Klassen Bidiagnos håller information om ytterligare diagnoser som ej är huvuddiagnos. Det kan förekomma ett flertal bidiagnoser kopplade till ett sjukdomsfall. Dessa uppgifter måste således kunna anges på flera rader kopplade till en vårdkontakt i </w:t>
      </w:r>
      <w:proofErr w:type="spellStart"/>
      <w:r w:rsidRPr="001F62C0">
        <w:t>filbeskrivningen</w:t>
      </w:r>
      <w:proofErr w:type="spellEnd"/>
      <w:r w:rsidRPr="001F62C0">
        <w:t>.</w:t>
      </w:r>
      <w:r>
        <w:br/>
      </w:r>
      <w:r w:rsidRPr="004D3C76">
        <w:rPr>
          <w:b/>
          <w:bCs/>
        </w:rPr>
        <w:t>Mappning till RIM:</w:t>
      </w:r>
      <w:r>
        <w:t xml:space="preserve"> </w:t>
      </w:r>
      <w:r w:rsidRPr="001F62C0">
        <w:rPr>
          <w:rFonts w:eastAsia="Times New Roman" w:cstheme="minorHAnsi"/>
          <w:szCs w:val="22"/>
          <w:lang w:eastAsia="en-GB"/>
        </w:rPr>
        <w:t>Observation</w:t>
      </w:r>
    </w:p>
    <w:p w14:paraId="6653409C" w14:textId="4D16C375" w:rsidR="001F62C0" w:rsidRDefault="001F62C0" w:rsidP="001F62C0">
      <w:r w:rsidRPr="004D3C76">
        <w:rPr>
          <w:b/>
          <w:bCs/>
        </w:rPr>
        <w:t>Spårbarhet till krav</w:t>
      </w:r>
      <w:r w:rsidRPr="001F62C0">
        <w:t>: saknas</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1F62C0" w:rsidRPr="0066768F" w14:paraId="68202D21" w14:textId="77777777" w:rsidTr="007535C9">
        <w:trPr>
          <w:trHeight w:val="23"/>
        </w:trPr>
        <w:tc>
          <w:tcPr>
            <w:tcW w:w="1305" w:type="dxa"/>
            <w:shd w:val="clear" w:color="auto" w:fill="A33662" w:themeFill="accent1"/>
          </w:tcPr>
          <w:p w14:paraId="22E298A2" w14:textId="77777777" w:rsidR="001F62C0" w:rsidRPr="0066768F" w:rsidRDefault="001F62C0" w:rsidP="00847BBE">
            <w:pPr>
              <w:pStyle w:val="Tabellrubrik"/>
            </w:pPr>
            <w:r>
              <w:t>Attribut</w:t>
            </w:r>
          </w:p>
        </w:tc>
        <w:tc>
          <w:tcPr>
            <w:tcW w:w="1450" w:type="dxa"/>
            <w:shd w:val="clear" w:color="auto" w:fill="A33662" w:themeFill="accent1"/>
          </w:tcPr>
          <w:p w14:paraId="6A065145" w14:textId="77777777" w:rsidR="001F62C0" w:rsidRPr="0066768F" w:rsidRDefault="001F62C0" w:rsidP="00847BBE">
            <w:pPr>
              <w:pStyle w:val="Tabellrubrik"/>
            </w:pPr>
            <w:r>
              <w:t>Mappning till RIM</w:t>
            </w:r>
          </w:p>
        </w:tc>
        <w:tc>
          <w:tcPr>
            <w:tcW w:w="2065" w:type="dxa"/>
            <w:shd w:val="clear" w:color="auto" w:fill="A33662" w:themeFill="accent1"/>
          </w:tcPr>
          <w:p w14:paraId="0F68BCC7" w14:textId="77777777" w:rsidR="001F62C0" w:rsidRPr="0066768F" w:rsidRDefault="001F62C0" w:rsidP="00847BBE">
            <w:pPr>
              <w:pStyle w:val="Tabellrubrik"/>
            </w:pPr>
            <w:r w:rsidRPr="00132CB4">
              <w:t xml:space="preserve">Beskrivning </w:t>
            </w:r>
          </w:p>
        </w:tc>
        <w:tc>
          <w:tcPr>
            <w:tcW w:w="1276" w:type="dxa"/>
            <w:shd w:val="clear" w:color="auto" w:fill="A33662" w:themeFill="accent1"/>
          </w:tcPr>
          <w:p w14:paraId="401EE9AC" w14:textId="77777777" w:rsidR="001F62C0" w:rsidRPr="0066768F" w:rsidRDefault="001F62C0" w:rsidP="00847BBE">
            <w:pPr>
              <w:pStyle w:val="Tabellrubrik"/>
            </w:pPr>
            <w:r>
              <w:t>Datatyp (multiplicitet)</w:t>
            </w:r>
          </w:p>
        </w:tc>
        <w:tc>
          <w:tcPr>
            <w:tcW w:w="1842" w:type="dxa"/>
            <w:shd w:val="clear" w:color="auto" w:fill="A33662" w:themeFill="accent1"/>
          </w:tcPr>
          <w:p w14:paraId="7CF73AFB" w14:textId="77777777" w:rsidR="001F62C0" w:rsidRDefault="001F62C0" w:rsidP="00847BBE">
            <w:pPr>
              <w:pStyle w:val="Tabellrubrik"/>
            </w:pPr>
            <w:r>
              <w:t>Format</w:t>
            </w:r>
          </w:p>
        </w:tc>
        <w:tc>
          <w:tcPr>
            <w:tcW w:w="1132" w:type="dxa"/>
            <w:shd w:val="clear" w:color="auto" w:fill="A33662" w:themeFill="accent1"/>
          </w:tcPr>
          <w:p w14:paraId="339EA4AC" w14:textId="77777777" w:rsidR="001F62C0" w:rsidRDefault="001F62C0" w:rsidP="00847BBE">
            <w:pPr>
              <w:pStyle w:val="Tabellrubrik"/>
            </w:pPr>
            <w:r>
              <w:t>Spårbarhet till krav</w:t>
            </w:r>
          </w:p>
        </w:tc>
      </w:tr>
      <w:tr w:rsidR="001F62C0" w:rsidRPr="001F62C0" w14:paraId="31768808" w14:textId="77777777" w:rsidTr="007535C9">
        <w:trPr>
          <w:trHeight w:val="628"/>
        </w:trPr>
        <w:tc>
          <w:tcPr>
            <w:tcW w:w="1305" w:type="dxa"/>
            <w:tcBorders>
              <w:bottom w:val="single" w:sz="4" w:space="0" w:color="A33662" w:themeColor="accent1"/>
              <w:right w:val="single" w:sz="24" w:space="0" w:color="FFFFFF" w:themeColor="background1"/>
            </w:tcBorders>
          </w:tcPr>
          <w:p w14:paraId="3570323E" w14:textId="63F3F0A8" w:rsidR="001F62C0" w:rsidRPr="007F4F73" w:rsidRDefault="001F62C0" w:rsidP="001F62C0">
            <w:pPr>
              <w:rPr>
                <w:rFonts w:cstheme="minorHAnsi"/>
                <w:i/>
                <w:iCs/>
                <w:color w:val="098394"/>
                <w:sz w:val="18"/>
                <w:szCs w:val="18"/>
              </w:rPr>
            </w:pPr>
            <w:r w:rsidRPr="007F4F73">
              <w:rPr>
                <w:rFonts w:cstheme="minorHAnsi"/>
                <w:sz w:val="18"/>
                <w:szCs w:val="18"/>
              </w:rPr>
              <w:t>diagnoskod</w:t>
            </w:r>
          </w:p>
        </w:tc>
        <w:tc>
          <w:tcPr>
            <w:tcW w:w="1450" w:type="dxa"/>
            <w:tcBorders>
              <w:left w:val="single" w:sz="24" w:space="0" w:color="FFFFFF" w:themeColor="background1"/>
              <w:bottom w:val="single" w:sz="4" w:space="0" w:color="A33662" w:themeColor="accent1"/>
              <w:right w:val="single" w:sz="24" w:space="0" w:color="FFFFFF" w:themeColor="background1"/>
            </w:tcBorders>
          </w:tcPr>
          <w:p w14:paraId="2C44338A" w14:textId="4373CE53" w:rsidR="001F62C0" w:rsidRPr="007F4F73" w:rsidRDefault="001F62C0" w:rsidP="001F62C0">
            <w:pPr>
              <w:rPr>
                <w:rFonts w:cstheme="minorHAnsi"/>
                <w:i/>
                <w:iCs/>
                <w:color w:val="098394"/>
                <w:sz w:val="18"/>
                <w:szCs w:val="18"/>
              </w:rPr>
            </w:pPr>
            <w:proofErr w:type="spellStart"/>
            <w:r w:rsidRPr="007F4F73">
              <w:rPr>
                <w:rFonts w:cstheme="minorHAnsi"/>
                <w:sz w:val="18"/>
                <w:szCs w:val="18"/>
              </w:rPr>
              <w:t>observation.typ</w:t>
            </w:r>
            <w:proofErr w:type="spellEnd"/>
          </w:p>
        </w:tc>
        <w:tc>
          <w:tcPr>
            <w:tcW w:w="2065" w:type="dxa"/>
            <w:tcBorders>
              <w:left w:val="single" w:sz="24" w:space="0" w:color="FFFFFF" w:themeColor="background1"/>
              <w:bottom w:val="single" w:sz="4" w:space="0" w:color="A33662" w:themeColor="accent1"/>
              <w:right w:val="single" w:sz="24" w:space="0" w:color="FFFFFF" w:themeColor="background1"/>
            </w:tcBorders>
          </w:tcPr>
          <w:p w14:paraId="5C0CFB81" w14:textId="77777777" w:rsidR="001F62C0" w:rsidRPr="007F4F73" w:rsidRDefault="001F62C0" w:rsidP="001F62C0">
            <w:pPr>
              <w:pStyle w:val="SoSTabelltext"/>
              <w:rPr>
                <w:rFonts w:asciiTheme="minorHAnsi" w:hAnsiTheme="minorHAnsi" w:cstheme="minorHAnsi"/>
                <w:sz w:val="18"/>
                <w:szCs w:val="18"/>
              </w:rPr>
            </w:pPr>
            <w:r w:rsidRPr="007F4F73">
              <w:rPr>
                <w:rFonts w:asciiTheme="minorHAnsi" w:hAnsiTheme="minorHAnsi" w:cstheme="minorHAnsi"/>
                <w:sz w:val="18"/>
                <w:szCs w:val="18"/>
              </w:rPr>
              <w:t xml:space="preserve">Kod för diagnos. </w:t>
            </w:r>
          </w:p>
          <w:p w14:paraId="79196352" w14:textId="77777777" w:rsidR="001F62C0" w:rsidRPr="007F4F73" w:rsidRDefault="001F62C0" w:rsidP="001F62C0">
            <w:pPr>
              <w:pStyle w:val="SoSTabelltext"/>
              <w:rPr>
                <w:rFonts w:asciiTheme="minorHAnsi" w:hAnsiTheme="minorHAnsi" w:cstheme="minorHAnsi"/>
                <w:sz w:val="18"/>
                <w:szCs w:val="18"/>
              </w:rPr>
            </w:pPr>
            <w:r w:rsidRPr="007F4F73">
              <w:rPr>
                <w:rFonts w:asciiTheme="minorHAnsi" w:hAnsiTheme="minorHAnsi" w:cstheme="minorHAnsi"/>
                <w:sz w:val="18"/>
                <w:szCs w:val="18"/>
              </w:rPr>
              <w:t xml:space="preserve">Det kodsystem som styr vilken diagnos som angivits. </w:t>
            </w:r>
          </w:p>
          <w:p w14:paraId="173BA80A" w14:textId="5E042A5D" w:rsidR="001F62C0" w:rsidRPr="007F4F73" w:rsidRDefault="001F62C0" w:rsidP="001F62C0">
            <w:pPr>
              <w:rPr>
                <w:rFonts w:cstheme="minorHAnsi"/>
                <w:i/>
                <w:iCs/>
                <w:color w:val="098394"/>
                <w:sz w:val="18"/>
                <w:szCs w:val="18"/>
              </w:rPr>
            </w:pPr>
            <w:r w:rsidRPr="007F4F73">
              <w:rPr>
                <w:rFonts w:cstheme="minorHAnsi"/>
                <w:sz w:val="18"/>
                <w:szCs w:val="18"/>
              </w:rPr>
              <w:t>I sluten vård ska det alltid vara kod enligt ICD10-SE. I öppen vård bör det vara enligt ICD10-SE men även andra koddiagnoser kan finnas.</w:t>
            </w:r>
          </w:p>
        </w:tc>
        <w:tc>
          <w:tcPr>
            <w:tcW w:w="1276" w:type="dxa"/>
            <w:tcBorders>
              <w:left w:val="single" w:sz="24" w:space="0" w:color="FFFFFF" w:themeColor="background1"/>
              <w:bottom w:val="single" w:sz="4" w:space="0" w:color="A33662" w:themeColor="accent1"/>
            </w:tcBorders>
          </w:tcPr>
          <w:p w14:paraId="66AA42D3" w14:textId="279B0F32" w:rsidR="001F62C0" w:rsidRPr="007F4F73" w:rsidRDefault="001F62C0" w:rsidP="001F62C0">
            <w:pPr>
              <w:rPr>
                <w:rFonts w:cstheme="minorHAnsi"/>
                <w:i/>
                <w:iCs/>
                <w:color w:val="098394"/>
                <w:sz w:val="18"/>
                <w:szCs w:val="18"/>
                <w:lang w:eastAsia="en-GB"/>
              </w:rPr>
            </w:pPr>
            <w:r w:rsidRPr="007F4F73">
              <w:rPr>
                <w:rFonts w:cstheme="minorHAnsi"/>
                <w:sz w:val="18"/>
                <w:szCs w:val="18"/>
              </w:rPr>
              <w:t>CV (</w:t>
            </w:r>
            <w:r w:rsidRPr="007F4F73">
              <w:rPr>
                <w:rFonts w:cstheme="minorHAnsi"/>
                <w:color w:val="000000"/>
                <w:sz w:val="18"/>
                <w:szCs w:val="18"/>
              </w:rPr>
              <w:t>1</w:t>
            </w:r>
            <w:r w:rsidRPr="007F4F73">
              <w:rPr>
                <w:rFonts w:cstheme="minorHAnsi"/>
                <w:sz w:val="18"/>
                <w:szCs w:val="18"/>
              </w:rPr>
              <w:t>)</w:t>
            </w:r>
          </w:p>
        </w:tc>
        <w:tc>
          <w:tcPr>
            <w:tcW w:w="1842" w:type="dxa"/>
            <w:tcBorders>
              <w:left w:val="single" w:sz="24" w:space="0" w:color="FFFFFF" w:themeColor="background1"/>
              <w:bottom w:val="single" w:sz="4" w:space="0" w:color="A33662" w:themeColor="accent1"/>
            </w:tcBorders>
          </w:tcPr>
          <w:p w14:paraId="2CD28586" w14:textId="3841CED5" w:rsidR="001F62C0" w:rsidRPr="007F4F73" w:rsidRDefault="001F62C0" w:rsidP="001F62C0">
            <w:pPr>
              <w:rPr>
                <w:rFonts w:cstheme="minorHAnsi"/>
                <w:i/>
                <w:iCs/>
                <w:color w:val="098394"/>
                <w:sz w:val="18"/>
                <w:szCs w:val="18"/>
                <w:lang w:eastAsia="en-GB"/>
              </w:rPr>
            </w:pPr>
            <w:r w:rsidRPr="007F4F73">
              <w:rPr>
                <w:rFonts w:cstheme="minorHAnsi"/>
                <w:sz w:val="18"/>
                <w:szCs w:val="18"/>
              </w:rPr>
              <w:t xml:space="preserve">ICD10-SE </w:t>
            </w:r>
            <w:r w:rsidRPr="007F4F73">
              <w:rPr>
                <w:rFonts w:cstheme="minorHAnsi"/>
                <w:sz w:val="18"/>
                <w:szCs w:val="18"/>
              </w:rPr>
              <w:br/>
              <w:t xml:space="preserve">OID: </w:t>
            </w:r>
            <w:proofErr w:type="gramStart"/>
            <w:r w:rsidRPr="007F4F73">
              <w:rPr>
                <w:rFonts w:cstheme="minorHAnsi"/>
                <w:sz w:val="18"/>
                <w:szCs w:val="18"/>
              </w:rPr>
              <w:t>1.2.752.116</w:t>
            </w:r>
            <w:proofErr w:type="gramEnd"/>
            <w:r w:rsidRPr="007F4F73">
              <w:rPr>
                <w:rFonts w:cstheme="minorHAnsi"/>
                <w:sz w:val="18"/>
                <w:szCs w:val="18"/>
              </w:rPr>
              <w:t>.1.1.1.1.3</w:t>
            </w:r>
          </w:p>
        </w:tc>
        <w:tc>
          <w:tcPr>
            <w:tcW w:w="1132" w:type="dxa"/>
            <w:tcBorders>
              <w:left w:val="single" w:sz="24" w:space="0" w:color="FFFFFF" w:themeColor="background1"/>
              <w:bottom w:val="single" w:sz="4" w:space="0" w:color="A33662" w:themeColor="accent1"/>
            </w:tcBorders>
          </w:tcPr>
          <w:p w14:paraId="23593C99" w14:textId="66C9204C" w:rsidR="001F62C0" w:rsidRPr="007F4F73" w:rsidRDefault="00C37543" w:rsidP="001F62C0">
            <w:pPr>
              <w:rPr>
                <w:rFonts w:cstheme="minorHAnsi"/>
                <w:i/>
                <w:iCs/>
                <w:color w:val="098394"/>
                <w:sz w:val="18"/>
                <w:szCs w:val="18"/>
                <w:lang w:eastAsia="en-GB"/>
              </w:rPr>
            </w:pPr>
            <w:r>
              <w:rPr>
                <w:rFonts w:cstheme="minorHAnsi"/>
                <w:i/>
                <w:iCs/>
                <w:color w:val="098394"/>
                <w:sz w:val="18"/>
                <w:szCs w:val="18"/>
                <w:lang w:eastAsia="en-GB"/>
              </w:rPr>
              <w:t>-</w:t>
            </w:r>
          </w:p>
        </w:tc>
      </w:tr>
    </w:tbl>
    <w:p w14:paraId="5FB0329D" w14:textId="77777777" w:rsidR="000E6370" w:rsidRDefault="000E6370" w:rsidP="000E6370">
      <w:pPr>
        <w:rPr>
          <w:lang w:val="en-US"/>
        </w:rPr>
      </w:pPr>
    </w:p>
    <w:p w14:paraId="516CB277" w14:textId="0D09339E" w:rsidR="007F4F73" w:rsidRPr="007F4F73" w:rsidRDefault="007F4F73" w:rsidP="007F4F73">
      <w:pPr>
        <w:pStyle w:val="Numreradrubrik3"/>
        <w:rPr>
          <w:lang w:val="sv-SE"/>
        </w:rPr>
      </w:pPr>
      <w:bookmarkStart w:id="39" w:name="_Toc203981258"/>
      <w:r w:rsidRPr="007F4F73">
        <w:rPr>
          <w:lang w:val="sv-SE"/>
        </w:rPr>
        <w:t>Diagnos</w:t>
      </w:r>
      <w:bookmarkEnd w:id="39"/>
    </w:p>
    <w:p w14:paraId="7B8A9BD2" w14:textId="77777777" w:rsidR="007F4F73" w:rsidRPr="007F4F73" w:rsidRDefault="007F4F73" w:rsidP="007F4F73">
      <w:r w:rsidRPr="007F4F73">
        <w:rPr>
          <w:b/>
          <w:bCs/>
        </w:rPr>
        <w:t>Beskrivning:</w:t>
      </w:r>
      <w:r w:rsidRPr="007F4F73">
        <w:tab/>
        <w:t>Diagnos som är ställd i samband med patientens besök inom öppen vård eller inskrivning inom sluten vård. En huvuddiagnos ska anges och en eller flera bidiagnoser kan anges.</w:t>
      </w:r>
    </w:p>
    <w:p w14:paraId="629C065C" w14:textId="11A17ED0" w:rsidR="007F4F73" w:rsidRPr="007F4F73" w:rsidRDefault="007F4F73" w:rsidP="007F4F73">
      <w:r w:rsidRPr="007F4F73">
        <w:rPr>
          <w:b/>
          <w:bCs/>
        </w:rPr>
        <w:t>Mappning till RIM:</w:t>
      </w:r>
      <w:r w:rsidRPr="007F4F73">
        <w:t xml:space="preserve"> Observation</w:t>
      </w:r>
    </w:p>
    <w:p w14:paraId="73375A84" w14:textId="16ACE45F" w:rsidR="007F4F73" w:rsidRDefault="007F4F73" w:rsidP="007F4F73">
      <w:r w:rsidRPr="007F4F73">
        <w:rPr>
          <w:b/>
          <w:bCs/>
        </w:rPr>
        <w:t>Spårbarhet till krav:</w:t>
      </w:r>
      <w:r w:rsidRPr="007F4F73">
        <w:t xml:space="preserve"> saknas</w:t>
      </w:r>
    </w:p>
    <w:p w14:paraId="391EC50D" w14:textId="38D8A714" w:rsidR="007F4F73" w:rsidRPr="008F3861" w:rsidRDefault="007F4F73" w:rsidP="007F4F73">
      <w:pPr>
        <w:pStyle w:val="Numreradrubrik3"/>
        <w:rPr>
          <w:lang w:val="sv-SE"/>
        </w:rPr>
      </w:pPr>
      <w:bookmarkStart w:id="40" w:name="_Toc203981259"/>
      <w:r w:rsidRPr="008F3861">
        <w:rPr>
          <w:lang w:val="sv-SE"/>
        </w:rPr>
        <w:t>Diagnos slutenvård</w:t>
      </w:r>
      <w:bookmarkEnd w:id="40"/>
    </w:p>
    <w:p w14:paraId="2B0880BE" w14:textId="77777777" w:rsidR="00013835" w:rsidRPr="008F3861" w:rsidRDefault="00013835" w:rsidP="00013835">
      <w:bookmarkStart w:id="41" w:name="_Hlk144128378"/>
      <w:r w:rsidRPr="008F3861">
        <w:rPr>
          <w:b/>
          <w:bCs/>
        </w:rPr>
        <w:t xml:space="preserve">Beskrivning: </w:t>
      </w:r>
      <w:r w:rsidRPr="008F3861">
        <w:t>Klassen Diagnos slutenvård håller information om den diagnos som är satt då patienten vårdats inom sluten vård. Diagnos är obligatoriskt att lämna för sluten somatisk vård. (Ej psykiatrisk vård.)</w:t>
      </w:r>
    </w:p>
    <w:p w14:paraId="06914618" w14:textId="77777777" w:rsidR="00013835" w:rsidRPr="008F3861" w:rsidRDefault="00013835" w:rsidP="00013835">
      <w:r w:rsidRPr="008F3861">
        <w:rPr>
          <w:b/>
          <w:bCs/>
        </w:rPr>
        <w:t>Mappning till RIM:</w:t>
      </w:r>
      <w:r w:rsidRPr="008F3861">
        <w:t xml:space="preserve"> Observation</w:t>
      </w:r>
    </w:p>
    <w:p w14:paraId="0E3AA990" w14:textId="77777777" w:rsidR="00013835" w:rsidRPr="008F3861" w:rsidRDefault="00013835" w:rsidP="00013835">
      <w:r w:rsidRPr="008F3861">
        <w:rPr>
          <w:b/>
          <w:bCs/>
        </w:rPr>
        <w:t>Spårbarhet till krav:</w:t>
      </w:r>
      <w:r w:rsidRPr="008F3861">
        <w:t xml:space="preserve"> saknas</w:t>
      </w:r>
    </w:p>
    <w:p w14:paraId="79DEC0EC" w14:textId="15A07369" w:rsidR="007F4F73" w:rsidRPr="008F3861" w:rsidRDefault="00013835" w:rsidP="00013835">
      <w:pPr>
        <w:pStyle w:val="Numreradrubrik3"/>
        <w:rPr>
          <w:lang w:val="sv-SE"/>
        </w:rPr>
      </w:pPr>
      <w:bookmarkStart w:id="42" w:name="_Toc203981260"/>
      <w:bookmarkEnd w:id="41"/>
      <w:r w:rsidRPr="008F3861">
        <w:rPr>
          <w:lang w:val="sv-SE"/>
        </w:rPr>
        <w:t>Diagnos öppenvård</w:t>
      </w:r>
      <w:bookmarkEnd w:id="42"/>
    </w:p>
    <w:p w14:paraId="19181EAA" w14:textId="77777777" w:rsidR="00013835" w:rsidRPr="008F3861" w:rsidRDefault="00013835" w:rsidP="00013835">
      <w:r w:rsidRPr="008F3861">
        <w:rPr>
          <w:b/>
          <w:bCs/>
        </w:rPr>
        <w:t xml:space="preserve">Beskrivning: </w:t>
      </w:r>
      <w:r w:rsidRPr="008F3861">
        <w:t>Klassen Diagnos öppenvård håller information om den diagnos som är satt då patienten vårdats inom öppen specialistvård. Ska inte lämnas för primärvård.</w:t>
      </w:r>
    </w:p>
    <w:p w14:paraId="7ADDE555" w14:textId="77777777" w:rsidR="00013835" w:rsidRPr="008F3861" w:rsidRDefault="00013835" w:rsidP="00013835">
      <w:r w:rsidRPr="008F3861">
        <w:rPr>
          <w:b/>
          <w:bCs/>
        </w:rPr>
        <w:lastRenderedPageBreak/>
        <w:t>Mappning till RIM:</w:t>
      </w:r>
      <w:r w:rsidRPr="008F3861">
        <w:t xml:space="preserve"> Observation</w:t>
      </w:r>
    </w:p>
    <w:p w14:paraId="2DB3E40B" w14:textId="77777777" w:rsidR="00013835" w:rsidRPr="008F3861" w:rsidRDefault="00013835" w:rsidP="00013835">
      <w:r w:rsidRPr="008F3861">
        <w:rPr>
          <w:b/>
          <w:bCs/>
        </w:rPr>
        <w:t>Spårbarhet till krav:</w:t>
      </w:r>
      <w:r w:rsidRPr="008F3861">
        <w:t xml:space="preserve"> saknas</w:t>
      </w:r>
    </w:p>
    <w:p w14:paraId="12EE9ABE" w14:textId="406C6EC3" w:rsidR="00013835" w:rsidRPr="008F3861" w:rsidRDefault="00013835" w:rsidP="00013835">
      <w:pPr>
        <w:pStyle w:val="Numreradrubrik3"/>
        <w:rPr>
          <w:lang w:val="sv-SE"/>
        </w:rPr>
      </w:pPr>
      <w:bookmarkStart w:id="43" w:name="_Toc203981261"/>
      <w:r w:rsidRPr="008F3861">
        <w:rPr>
          <w:lang w:val="sv-SE"/>
        </w:rPr>
        <w:t>DRG</w:t>
      </w:r>
      <w:bookmarkEnd w:id="43"/>
    </w:p>
    <w:p w14:paraId="4B0F000B" w14:textId="77777777" w:rsidR="00013835" w:rsidRPr="008F3861" w:rsidRDefault="00013835" w:rsidP="00013835">
      <w:pPr>
        <w:rPr>
          <w:rFonts w:ascii="Times New Roman" w:eastAsia="Times New Roman" w:hAnsi="Times New Roman" w:cs="Times New Roman"/>
          <w:sz w:val="22"/>
          <w:szCs w:val="24"/>
          <w:lang w:eastAsia="en-GB"/>
        </w:rPr>
      </w:pPr>
      <w:bookmarkStart w:id="44" w:name="_Hlk144129608"/>
      <w:r w:rsidRPr="008F3861">
        <w:rPr>
          <w:b/>
          <w:bCs/>
        </w:rPr>
        <w:t xml:space="preserve">Beskrivning: </w:t>
      </w:r>
      <w:r w:rsidRPr="008F3861">
        <w:rPr>
          <w:rFonts w:eastAsia="Times New Roman" w:cstheme="minorHAnsi"/>
          <w:iCs/>
          <w:color w:val="FF0000"/>
          <w:szCs w:val="22"/>
          <w:lang w:eastAsia="en-GB"/>
        </w:rPr>
        <w:t>OBS! Ej med i denna version.</w:t>
      </w:r>
    </w:p>
    <w:p w14:paraId="0222A914" w14:textId="7FDB1EEA" w:rsidR="00013835" w:rsidRPr="008F3861" w:rsidRDefault="00013835" w:rsidP="00013835">
      <w:r w:rsidRPr="008F3861">
        <w:rPr>
          <w:b/>
          <w:bCs/>
        </w:rPr>
        <w:t>Mappning till RIM:</w:t>
      </w:r>
      <w:r w:rsidRPr="008F3861">
        <w:t xml:space="preserve"> Saknas</w:t>
      </w:r>
    </w:p>
    <w:p w14:paraId="06BD1DAA" w14:textId="77777777" w:rsidR="00013835" w:rsidRPr="008F3861" w:rsidRDefault="00013835" w:rsidP="00013835">
      <w:r w:rsidRPr="008F3861">
        <w:rPr>
          <w:b/>
          <w:bCs/>
        </w:rPr>
        <w:t>Spårbarhet till krav:</w:t>
      </w:r>
      <w:r w:rsidRPr="008F3861">
        <w:t xml:space="preserve"> saknas</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C37543" w:rsidRPr="008F3861" w14:paraId="51AF0405" w14:textId="77777777" w:rsidTr="007535C9">
        <w:trPr>
          <w:trHeight w:val="23"/>
        </w:trPr>
        <w:tc>
          <w:tcPr>
            <w:tcW w:w="1305" w:type="dxa"/>
            <w:shd w:val="clear" w:color="auto" w:fill="A33662" w:themeFill="accent1"/>
          </w:tcPr>
          <w:p w14:paraId="40C12CE7" w14:textId="77777777" w:rsidR="00C37543" w:rsidRPr="008F3861" w:rsidRDefault="00C37543" w:rsidP="00847BBE">
            <w:pPr>
              <w:pStyle w:val="Tabellrubrik"/>
            </w:pPr>
            <w:r w:rsidRPr="008F3861">
              <w:t>Attribut</w:t>
            </w:r>
          </w:p>
        </w:tc>
        <w:tc>
          <w:tcPr>
            <w:tcW w:w="1450" w:type="dxa"/>
            <w:shd w:val="clear" w:color="auto" w:fill="A33662" w:themeFill="accent1"/>
          </w:tcPr>
          <w:p w14:paraId="4DE45DCD" w14:textId="77777777" w:rsidR="00C37543" w:rsidRPr="008F3861" w:rsidRDefault="00C37543" w:rsidP="00847BBE">
            <w:pPr>
              <w:pStyle w:val="Tabellrubrik"/>
            </w:pPr>
            <w:r w:rsidRPr="008F3861">
              <w:t>Mappning till RIM</w:t>
            </w:r>
          </w:p>
        </w:tc>
        <w:tc>
          <w:tcPr>
            <w:tcW w:w="2065" w:type="dxa"/>
            <w:shd w:val="clear" w:color="auto" w:fill="A33662" w:themeFill="accent1"/>
          </w:tcPr>
          <w:p w14:paraId="4CEF710A" w14:textId="77777777" w:rsidR="00C37543" w:rsidRPr="008F3861" w:rsidRDefault="00C37543" w:rsidP="00847BBE">
            <w:pPr>
              <w:pStyle w:val="Tabellrubrik"/>
            </w:pPr>
            <w:r w:rsidRPr="008F3861">
              <w:t xml:space="preserve">Beskrivning </w:t>
            </w:r>
          </w:p>
        </w:tc>
        <w:tc>
          <w:tcPr>
            <w:tcW w:w="1276" w:type="dxa"/>
            <w:shd w:val="clear" w:color="auto" w:fill="A33662" w:themeFill="accent1"/>
          </w:tcPr>
          <w:p w14:paraId="18D0783C" w14:textId="77777777" w:rsidR="00C37543" w:rsidRPr="008F3861" w:rsidRDefault="00C37543" w:rsidP="00847BBE">
            <w:pPr>
              <w:pStyle w:val="Tabellrubrik"/>
            </w:pPr>
            <w:r w:rsidRPr="008F3861">
              <w:t>Datatyp (multiplicitet)</w:t>
            </w:r>
          </w:p>
        </w:tc>
        <w:tc>
          <w:tcPr>
            <w:tcW w:w="1842" w:type="dxa"/>
            <w:shd w:val="clear" w:color="auto" w:fill="A33662" w:themeFill="accent1"/>
          </w:tcPr>
          <w:p w14:paraId="10A142FB" w14:textId="77777777" w:rsidR="00C37543" w:rsidRPr="008F3861" w:rsidRDefault="00C37543" w:rsidP="00847BBE">
            <w:pPr>
              <w:pStyle w:val="Tabellrubrik"/>
            </w:pPr>
            <w:r w:rsidRPr="008F3861">
              <w:t>Format</w:t>
            </w:r>
          </w:p>
        </w:tc>
        <w:tc>
          <w:tcPr>
            <w:tcW w:w="1132" w:type="dxa"/>
            <w:shd w:val="clear" w:color="auto" w:fill="A33662" w:themeFill="accent1"/>
          </w:tcPr>
          <w:p w14:paraId="15935EF8" w14:textId="77777777" w:rsidR="00C37543" w:rsidRPr="008F3861" w:rsidRDefault="00C37543" w:rsidP="00847BBE">
            <w:pPr>
              <w:pStyle w:val="Tabellrubrik"/>
            </w:pPr>
            <w:r w:rsidRPr="008F3861">
              <w:t>Spårbarhet till krav</w:t>
            </w:r>
          </w:p>
        </w:tc>
      </w:tr>
      <w:tr w:rsidR="00C37543" w:rsidRPr="008F3861" w14:paraId="760E962E" w14:textId="77777777" w:rsidTr="007535C9">
        <w:trPr>
          <w:trHeight w:val="628"/>
        </w:trPr>
        <w:tc>
          <w:tcPr>
            <w:tcW w:w="1305" w:type="dxa"/>
            <w:tcBorders>
              <w:bottom w:val="single" w:sz="4" w:space="0" w:color="A33662" w:themeColor="accent1"/>
              <w:right w:val="single" w:sz="24" w:space="0" w:color="FFFFFF" w:themeColor="background1"/>
            </w:tcBorders>
          </w:tcPr>
          <w:p w14:paraId="423A08EF" w14:textId="6FA65F9C" w:rsidR="00C37543" w:rsidRPr="008F3861" w:rsidRDefault="00C37543" w:rsidP="00C37543">
            <w:pPr>
              <w:rPr>
                <w:rFonts w:cstheme="minorHAnsi"/>
                <w:i/>
                <w:iCs/>
                <w:color w:val="098394"/>
                <w:sz w:val="18"/>
                <w:szCs w:val="18"/>
              </w:rPr>
            </w:pPr>
            <w:r w:rsidRPr="008F3861">
              <w:rPr>
                <w:rFonts w:cstheme="minorHAnsi"/>
                <w:sz w:val="18"/>
                <w:szCs w:val="18"/>
              </w:rPr>
              <w:t>DRG kod</w:t>
            </w:r>
          </w:p>
        </w:tc>
        <w:tc>
          <w:tcPr>
            <w:tcW w:w="1450" w:type="dxa"/>
            <w:tcBorders>
              <w:left w:val="single" w:sz="24" w:space="0" w:color="FFFFFF" w:themeColor="background1"/>
              <w:bottom w:val="single" w:sz="4" w:space="0" w:color="A33662" w:themeColor="accent1"/>
              <w:right w:val="single" w:sz="24" w:space="0" w:color="FFFFFF" w:themeColor="background1"/>
            </w:tcBorders>
          </w:tcPr>
          <w:p w14:paraId="47759FDA" w14:textId="37B4703C" w:rsidR="00C37543" w:rsidRPr="008F3861" w:rsidRDefault="00C37543" w:rsidP="00C37543">
            <w:pPr>
              <w:rPr>
                <w:rFonts w:cstheme="minorHAnsi"/>
                <w:i/>
                <w:iCs/>
                <w:color w:val="098394"/>
                <w:sz w:val="18"/>
                <w:szCs w:val="18"/>
              </w:rPr>
            </w:pPr>
            <w:r w:rsidRPr="008F3861">
              <w:rPr>
                <w:rFonts w:cstheme="minorHAnsi"/>
                <w:sz w:val="18"/>
                <w:szCs w:val="18"/>
              </w:rPr>
              <w:t>-</w:t>
            </w:r>
          </w:p>
        </w:tc>
        <w:tc>
          <w:tcPr>
            <w:tcW w:w="2065" w:type="dxa"/>
            <w:tcBorders>
              <w:left w:val="single" w:sz="24" w:space="0" w:color="FFFFFF" w:themeColor="background1"/>
              <w:bottom w:val="single" w:sz="4" w:space="0" w:color="A33662" w:themeColor="accent1"/>
              <w:right w:val="single" w:sz="24" w:space="0" w:color="FFFFFF" w:themeColor="background1"/>
            </w:tcBorders>
          </w:tcPr>
          <w:p w14:paraId="33576A04" w14:textId="77777777" w:rsidR="00C37543" w:rsidRPr="008F3861" w:rsidRDefault="00C37543" w:rsidP="00C37543">
            <w:pPr>
              <w:pStyle w:val="SoSTabelltext"/>
              <w:rPr>
                <w:rFonts w:asciiTheme="minorHAnsi" w:hAnsiTheme="minorHAnsi" w:cstheme="minorHAnsi"/>
                <w:sz w:val="18"/>
                <w:szCs w:val="18"/>
              </w:rPr>
            </w:pPr>
            <w:r w:rsidRPr="008F3861">
              <w:rPr>
                <w:rFonts w:asciiTheme="minorHAnsi" w:hAnsiTheme="minorHAnsi" w:cstheme="minorHAnsi"/>
                <w:i/>
                <w:sz w:val="18"/>
                <w:szCs w:val="18"/>
              </w:rPr>
              <w:t>OBS! Ej med i denna version.</w:t>
            </w:r>
            <w:r w:rsidRPr="008F3861">
              <w:rPr>
                <w:rFonts w:asciiTheme="minorHAnsi" w:hAnsiTheme="minorHAnsi" w:cstheme="minorHAnsi"/>
                <w:sz w:val="18"/>
                <w:szCs w:val="18"/>
              </w:rPr>
              <w:t xml:space="preserve"> </w:t>
            </w:r>
          </w:p>
          <w:p w14:paraId="4DAB031B" w14:textId="3B8AF8F7" w:rsidR="00C37543" w:rsidRPr="008F3861" w:rsidRDefault="00C37543" w:rsidP="00C37543">
            <w:pPr>
              <w:rPr>
                <w:rFonts w:cstheme="minorHAnsi"/>
                <w:i/>
                <w:iCs/>
                <w:color w:val="098394"/>
                <w:sz w:val="18"/>
                <w:szCs w:val="18"/>
              </w:rPr>
            </w:pPr>
            <w:r w:rsidRPr="008F3861">
              <w:rPr>
                <w:rFonts w:cstheme="minorHAnsi"/>
                <w:sz w:val="18"/>
                <w:szCs w:val="18"/>
              </w:rPr>
              <w:t>Här ska DRG-koden redovisas oavsett om det är DRG-debitering eller annan typ av debitering. DRG-kod för aktuell behandling enligt CC-koder.</w:t>
            </w:r>
          </w:p>
        </w:tc>
        <w:tc>
          <w:tcPr>
            <w:tcW w:w="1276" w:type="dxa"/>
            <w:tcBorders>
              <w:left w:val="single" w:sz="24" w:space="0" w:color="FFFFFF" w:themeColor="background1"/>
              <w:bottom w:val="single" w:sz="4" w:space="0" w:color="A33662" w:themeColor="accent1"/>
            </w:tcBorders>
          </w:tcPr>
          <w:p w14:paraId="34A30C9C" w14:textId="4276C867" w:rsidR="00C37543" w:rsidRPr="008F3861" w:rsidRDefault="00C37543" w:rsidP="00C37543">
            <w:pPr>
              <w:rPr>
                <w:rFonts w:cstheme="minorHAnsi"/>
                <w:i/>
                <w:iCs/>
                <w:color w:val="098394"/>
                <w:sz w:val="18"/>
                <w:szCs w:val="18"/>
                <w:lang w:eastAsia="en-GB"/>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left w:val="single" w:sz="24" w:space="0" w:color="FFFFFF" w:themeColor="background1"/>
              <w:bottom w:val="single" w:sz="4" w:space="0" w:color="A33662" w:themeColor="accent1"/>
            </w:tcBorders>
          </w:tcPr>
          <w:p w14:paraId="6E27826D" w14:textId="61F2F800" w:rsidR="00C37543" w:rsidRPr="008F3861" w:rsidRDefault="00C37543" w:rsidP="00C37543">
            <w:pPr>
              <w:rPr>
                <w:rFonts w:cstheme="minorHAnsi"/>
                <w:i/>
                <w:iCs/>
                <w:color w:val="098394"/>
                <w:sz w:val="18"/>
                <w:szCs w:val="18"/>
                <w:lang w:eastAsia="en-GB"/>
              </w:rPr>
            </w:pPr>
          </w:p>
        </w:tc>
        <w:tc>
          <w:tcPr>
            <w:tcW w:w="1132" w:type="dxa"/>
            <w:tcBorders>
              <w:left w:val="single" w:sz="24" w:space="0" w:color="FFFFFF" w:themeColor="background1"/>
              <w:bottom w:val="single" w:sz="4" w:space="0" w:color="A33662" w:themeColor="accent1"/>
            </w:tcBorders>
          </w:tcPr>
          <w:p w14:paraId="7CC393EB" w14:textId="73DC116C" w:rsidR="00C37543" w:rsidRPr="008F3861" w:rsidRDefault="00C37543" w:rsidP="00C37543">
            <w:pPr>
              <w:rPr>
                <w:rFonts w:cstheme="minorHAnsi"/>
                <w:i/>
                <w:iCs/>
                <w:color w:val="098394"/>
                <w:sz w:val="18"/>
                <w:szCs w:val="18"/>
                <w:lang w:eastAsia="en-GB"/>
              </w:rPr>
            </w:pPr>
            <w:r w:rsidRPr="008F3861">
              <w:rPr>
                <w:rFonts w:cstheme="minorHAnsi"/>
                <w:i/>
                <w:iCs/>
                <w:color w:val="098394"/>
                <w:sz w:val="18"/>
                <w:szCs w:val="18"/>
                <w:lang w:eastAsia="en-GB"/>
              </w:rPr>
              <w:t>-</w:t>
            </w:r>
          </w:p>
        </w:tc>
      </w:tr>
      <w:tr w:rsidR="00C37543" w:rsidRPr="008F3861" w14:paraId="2E3D27EE"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8A44DA3" w14:textId="26A1B424" w:rsidR="00C37543" w:rsidRPr="008F3861" w:rsidRDefault="00C37543" w:rsidP="00C37543">
            <w:pPr>
              <w:rPr>
                <w:rFonts w:cstheme="minorHAnsi"/>
                <w:i/>
                <w:iCs/>
                <w:color w:val="098394"/>
                <w:sz w:val="18"/>
                <w:szCs w:val="18"/>
              </w:rPr>
            </w:pPr>
            <w:r w:rsidRPr="008F3861">
              <w:rPr>
                <w:rFonts w:cstheme="minorHAnsi"/>
                <w:sz w:val="18"/>
                <w:szCs w:val="18"/>
              </w:rPr>
              <w:t>DRG vikt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43217C" w14:textId="25414CB0" w:rsidR="00C37543" w:rsidRPr="008F3861" w:rsidRDefault="00C37543" w:rsidP="00C37543">
            <w:pPr>
              <w:rPr>
                <w:rFonts w:cstheme="minorHAnsi"/>
                <w:i/>
                <w:iCs/>
                <w:color w:val="098394"/>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D420E5" w14:textId="77777777" w:rsidR="00C37543" w:rsidRPr="008F3861" w:rsidRDefault="00C37543" w:rsidP="00C37543">
            <w:pPr>
              <w:pStyle w:val="SoSTabelltext"/>
              <w:rPr>
                <w:rFonts w:asciiTheme="minorHAnsi" w:hAnsiTheme="minorHAnsi" w:cstheme="minorHAnsi"/>
                <w:sz w:val="18"/>
                <w:szCs w:val="18"/>
              </w:rPr>
            </w:pPr>
            <w:r w:rsidRPr="008F3861">
              <w:rPr>
                <w:rFonts w:asciiTheme="minorHAnsi" w:hAnsiTheme="minorHAnsi" w:cstheme="minorHAnsi"/>
                <w:i/>
                <w:sz w:val="18"/>
                <w:szCs w:val="18"/>
              </w:rPr>
              <w:t>OBS! Ej med i denna version.</w:t>
            </w:r>
            <w:r w:rsidRPr="008F3861">
              <w:rPr>
                <w:rFonts w:asciiTheme="minorHAnsi" w:hAnsiTheme="minorHAnsi" w:cstheme="minorHAnsi"/>
                <w:sz w:val="18"/>
                <w:szCs w:val="18"/>
              </w:rPr>
              <w:t xml:space="preserve"> </w:t>
            </w:r>
          </w:p>
          <w:p w14:paraId="5D729925" w14:textId="71FEF8BC" w:rsidR="00C37543" w:rsidRPr="008F3861" w:rsidRDefault="00C37543" w:rsidP="00C37543">
            <w:pPr>
              <w:rPr>
                <w:rFonts w:cstheme="minorHAnsi"/>
                <w:i/>
                <w:iCs/>
                <w:color w:val="098394"/>
                <w:sz w:val="18"/>
                <w:szCs w:val="18"/>
              </w:rPr>
            </w:pPr>
            <w:r w:rsidRPr="008F3861">
              <w:rPr>
                <w:rFonts w:cstheme="minorHAnsi"/>
                <w:sz w:val="18"/>
                <w:szCs w:val="18"/>
              </w:rPr>
              <w:t>DRG-vikt för aktuell DRG-kod. Enligt vårdgivarens viktlista.</w:t>
            </w:r>
          </w:p>
        </w:tc>
        <w:tc>
          <w:tcPr>
            <w:tcW w:w="1276" w:type="dxa"/>
            <w:tcBorders>
              <w:top w:val="single" w:sz="4" w:space="0" w:color="A33662" w:themeColor="accent1"/>
              <w:left w:val="single" w:sz="24" w:space="0" w:color="FFFFFF" w:themeColor="background1"/>
              <w:bottom w:val="single" w:sz="4" w:space="0" w:color="A33662" w:themeColor="accent1"/>
            </w:tcBorders>
          </w:tcPr>
          <w:p w14:paraId="1069FD95" w14:textId="598A0F67" w:rsidR="00C37543" w:rsidRPr="008F3861" w:rsidRDefault="00C37543" w:rsidP="00C37543">
            <w:pPr>
              <w:rPr>
                <w:rFonts w:cstheme="minorHAnsi"/>
                <w:i/>
                <w:iCs/>
                <w:color w:val="098394"/>
                <w:sz w:val="18"/>
                <w:szCs w:val="18"/>
                <w:lang w:eastAsia="en-GB"/>
              </w:rPr>
            </w:pPr>
            <w:r w:rsidRPr="008F3861">
              <w:rPr>
                <w:rFonts w:cstheme="minorHAnsi"/>
                <w:sz w:val="18"/>
                <w:szCs w:val="18"/>
              </w:rPr>
              <w:t>INT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4D31E823" w14:textId="207DD835" w:rsidR="00C37543" w:rsidRPr="008F3861" w:rsidRDefault="00C37543" w:rsidP="00C37543">
            <w:pPr>
              <w:rPr>
                <w:rFonts w:cstheme="minorHAnsi"/>
                <w:i/>
                <w:iCs/>
                <w:color w:val="098394"/>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0EA36A99" w14:textId="5C954D73" w:rsidR="00C37543" w:rsidRPr="008F3861" w:rsidRDefault="00C37543" w:rsidP="00C37543">
            <w:pPr>
              <w:rPr>
                <w:rFonts w:cstheme="minorHAnsi"/>
                <w:i/>
                <w:iCs/>
                <w:color w:val="098394"/>
                <w:sz w:val="18"/>
                <w:szCs w:val="18"/>
              </w:rPr>
            </w:pPr>
            <w:r w:rsidRPr="008F3861">
              <w:rPr>
                <w:rFonts w:cstheme="minorHAnsi"/>
                <w:i/>
                <w:iCs/>
                <w:color w:val="098394"/>
                <w:sz w:val="18"/>
                <w:szCs w:val="18"/>
              </w:rPr>
              <w:t>-</w:t>
            </w:r>
          </w:p>
        </w:tc>
      </w:tr>
      <w:bookmarkEnd w:id="44"/>
    </w:tbl>
    <w:p w14:paraId="6DCF9D3B" w14:textId="77777777" w:rsidR="00013835" w:rsidRPr="008F3861" w:rsidRDefault="00013835" w:rsidP="00013835"/>
    <w:p w14:paraId="6A19E489" w14:textId="70745DD6" w:rsidR="00C37543" w:rsidRPr="008F3861" w:rsidRDefault="00C37543" w:rsidP="00C37543">
      <w:pPr>
        <w:pStyle w:val="Numreradrubrik3"/>
        <w:rPr>
          <w:lang w:val="sv-SE"/>
        </w:rPr>
      </w:pPr>
      <w:bookmarkStart w:id="45" w:name="_Toc203981262"/>
      <w:r w:rsidRPr="008F3861">
        <w:rPr>
          <w:lang w:val="sv-SE"/>
        </w:rPr>
        <w:t>DRG-kostnad</w:t>
      </w:r>
      <w:bookmarkEnd w:id="45"/>
    </w:p>
    <w:p w14:paraId="394EEE63" w14:textId="4577BB7B" w:rsidR="00C37543" w:rsidRPr="008F3861" w:rsidRDefault="00C37543" w:rsidP="00C37543">
      <w:pPr>
        <w:rPr>
          <w:rFonts w:ascii="Times New Roman" w:eastAsia="Times New Roman" w:hAnsi="Times New Roman" w:cs="Times New Roman"/>
          <w:sz w:val="22"/>
          <w:szCs w:val="24"/>
          <w:lang w:eastAsia="en-GB"/>
        </w:rPr>
      </w:pPr>
      <w:bookmarkStart w:id="46" w:name="_Hlk144129955"/>
      <w:r w:rsidRPr="008F3861">
        <w:rPr>
          <w:b/>
          <w:bCs/>
        </w:rPr>
        <w:t xml:space="preserve">Beskrivning: </w:t>
      </w:r>
      <w:r w:rsidRPr="008F3861">
        <w:rPr>
          <w:rFonts w:eastAsia="Times New Roman" w:cstheme="minorHAnsi"/>
          <w:iCs/>
          <w:szCs w:val="22"/>
          <w:lang w:eastAsia="en-GB"/>
        </w:rPr>
        <w:t xml:space="preserve">Klassen DRG-kostnad håller information om de debiteringar som sker utifrån fastställda DRG-priser i samverkansavtalen. Dessa priser är uträknade utifrån vårdens genomsnittliga kostnad för vårdkontakten inom aktuella diagnosgrupperingar och åtgärder enligt Socialstyrelsens KVÅ-kod. I de fall kostnaden eller vårdtiden för en specifik vårdinsats avviker markant mot detta genomsnittsvärde kan det finnas möjlighet att debitera </w:t>
      </w:r>
      <w:proofErr w:type="spellStart"/>
      <w:r w:rsidRPr="008F3861">
        <w:rPr>
          <w:rFonts w:eastAsia="Times New Roman" w:cstheme="minorHAnsi"/>
          <w:iCs/>
          <w:szCs w:val="22"/>
          <w:lang w:eastAsia="en-GB"/>
        </w:rPr>
        <w:t>ytterfallsersättning</w:t>
      </w:r>
      <w:proofErr w:type="spellEnd"/>
      <w:r w:rsidRPr="008F3861">
        <w:rPr>
          <w:rFonts w:eastAsia="Times New Roman" w:cstheme="minorHAnsi"/>
          <w:iCs/>
          <w:szCs w:val="22"/>
          <w:lang w:eastAsia="en-GB"/>
        </w:rPr>
        <w:t xml:space="preserve"> för dessa vårdinsatser enligt samverkansavtalen.</w:t>
      </w:r>
    </w:p>
    <w:p w14:paraId="241C2A3A" w14:textId="77777777" w:rsidR="00C37543" w:rsidRPr="008F3861" w:rsidRDefault="00C37543" w:rsidP="00C37543">
      <w:r w:rsidRPr="008F3861">
        <w:rPr>
          <w:b/>
          <w:bCs/>
        </w:rPr>
        <w:t>Mappning till RIM:</w:t>
      </w:r>
      <w:r w:rsidRPr="008F3861">
        <w:t xml:space="preserve"> Saknas</w:t>
      </w:r>
    </w:p>
    <w:p w14:paraId="678CB9E0" w14:textId="2999793B" w:rsidR="00C37543" w:rsidRPr="008F3861" w:rsidRDefault="00C37543" w:rsidP="00C37543">
      <w:r w:rsidRPr="008F3861">
        <w:rPr>
          <w:b/>
          <w:bCs/>
        </w:rPr>
        <w:t>Spårbarhet till krav:</w:t>
      </w:r>
      <w:r w:rsidRPr="008F3861">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C37543" w:rsidRPr="008F3861" w14:paraId="17AB510E" w14:textId="77777777" w:rsidTr="007535C9">
        <w:trPr>
          <w:trHeight w:val="23"/>
        </w:trPr>
        <w:tc>
          <w:tcPr>
            <w:tcW w:w="1305" w:type="dxa"/>
            <w:shd w:val="clear" w:color="auto" w:fill="A33662" w:themeFill="accent1"/>
          </w:tcPr>
          <w:bookmarkEnd w:id="46"/>
          <w:p w14:paraId="1CC3B92B" w14:textId="77777777" w:rsidR="00C37543" w:rsidRPr="008F3861" w:rsidRDefault="00C37543" w:rsidP="00847BBE">
            <w:pPr>
              <w:pStyle w:val="Tabellrubrik"/>
            </w:pPr>
            <w:r w:rsidRPr="008F3861">
              <w:t>Attribut</w:t>
            </w:r>
          </w:p>
        </w:tc>
        <w:tc>
          <w:tcPr>
            <w:tcW w:w="1450" w:type="dxa"/>
            <w:shd w:val="clear" w:color="auto" w:fill="A33662" w:themeFill="accent1"/>
          </w:tcPr>
          <w:p w14:paraId="1BA36497" w14:textId="77777777" w:rsidR="00C37543" w:rsidRPr="008F3861" w:rsidRDefault="00C37543" w:rsidP="00847BBE">
            <w:pPr>
              <w:pStyle w:val="Tabellrubrik"/>
            </w:pPr>
            <w:r w:rsidRPr="008F3861">
              <w:t>Mappning till RIM</w:t>
            </w:r>
          </w:p>
        </w:tc>
        <w:tc>
          <w:tcPr>
            <w:tcW w:w="2065" w:type="dxa"/>
            <w:shd w:val="clear" w:color="auto" w:fill="A33662" w:themeFill="accent1"/>
          </w:tcPr>
          <w:p w14:paraId="6656B0A5" w14:textId="77777777" w:rsidR="00C37543" w:rsidRPr="008F3861" w:rsidRDefault="00C37543" w:rsidP="00847BBE">
            <w:pPr>
              <w:pStyle w:val="Tabellrubrik"/>
            </w:pPr>
            <w:r w:rsidRPr="008F3861">
              <w:t xml:space="preserve">Beskrivning </w:t>
            </w:r>
          </w:p>
        </w:tc>
        <w:tc>
          <w:tcPr>
            <w:tcW w:w="1276" w:type="dxa"/>
            <w:shd w:val="clear" w:color="auto" w:fill="A33662" w:themeFill="accent1"/>
          </w:tcPr>
          <w:p w14:paraId="26C3A833" w14:textId="77777777" w:rsidR="00C37543" w:rsidRPr="008F3861" w:rsidRDefault="00C37543" w:rsidP="00847BBE">
            <w:pPr>
              <w:pStyle w:val="Tabellrubrik"/>
            </w:pPr>
            <w:r w:rsidRPr="008F3861">
              <w:t>Datatyp (multiplicitet)</w:t>
            </w:r>
          </w:p>
        </w:tc>
        <w:tc>
          <w:tcPr>
            <w:tcW w:w="1842" w:type="dxa"/>
            <w:shd w:val="clear" w:color="auto" w:fill="A33662" w:themeFill="accent1"/>
          </w:tcPr>
          <w:p w14:paraId="3B18627A" w14:textId="77777777" w:rsidR="00C37543" w:rsidRPr="008F3861" w:rsidRDefault="00C37543" w:rsidP="00847BBE">
            <w:pPr>
              <w:pStyle w:val="Tabellrubrik"/>
            </w:pPr>
            <w:r w:rsidRPr="008F3861">
              <w:t>Format</w:t>
            </w:r>
          </w:p>
        </w:tc>
        <w:tc>
          <w:tcPr>
            <w:tcW w:w="1132" w:type="dxa"/>
            <w:shd w:val="clear" w:color="auto" w:fill="A33662" w:themeFill="accent1"/>
          </w:tcPr>
          <w:p w14:paraId="3186B3C5" w14:textId="77777777" w:rsidR="00C37543" w:rsidRPr="008F3861" w:rsidRDefault="00C37543" w:rsidP="00847BBE">
            <w:pPr>
              <w:pStyle w:val="Tabellrubrik"/>
            </w:pPr>
            <w:r w:rsidRPr="008F3861">
              <w:t>Spårbarhet till krav</w:t>
            </w:r>
          </w:p>
        </w:tc>
      </w:tr>
      <w:tr w:rsidR="00C37543" w:rsidRPr="008F3861" w14:paraId="01FA1774" w14:textId="77777777" w:rsidTr="007535C9">
        <w:trPr>
          <w:trHeight w:val="628"/>
        </w:trPr>
        <w:tc>
          <w:tcPr>
            <w:tcW w:w="1305" w:type="dxa"/>
            <w:tcBorders>
              <w:bottom w:val="single" w:sz="4" w:space="0" w:color="A33662" w:themeColor="accent1"/>
              <w:right w:val="single" w:sz="24" w:space="0" w:color="FFFFFF" w:themeColor="background1"/>
            </w:tcBorders>
          </w:tcPr>
          <w:p w14:paraId="22513A50" w14:textId="7AB77EB4" w:rsidR="00C37543" w:rsidRPr="008F3861" w:rsidRDefault="00C37543" w:rsidP="00C37543">
            <w:pPr>
              <w:rPr>
                <w:rFonts w:cstheme="minorHAnsi"/>
                <w:i/>
                <w:iCs/>
                <w:color w:val="098394"/>
                <w:sz w:val="18"/>
                <w:szCs w:val="18"/>
              </w:rPr>
            </w:pPr>
            <w:r w:rsidRPr="008F3861">
              <w:rPr>
                <w:rFonts w:cstheme="minorHAnsi"/>
                <w:sz w:val="18"/>
                <w:szCs w:val="18"/>
              </w:rPr>
              <w:t>produktkod</w:t>
            </w:r>
          </w:p>
        </w:tc>
        <w:tc>
          <w:tcPr>
            <w:tcW w:w="1450" w:type="dxa"/>
            <w:tcBorders>
              <w:left w:val="single" w:sz="24" w:space="0" w:color="FFFFFF" w:themeColor="background1"/>
              <w:bottom w:val="single" w:sz="4" w:space="0" w:color="A33662" w:themeColor="accent1"/>
              <w:right w:val="single" w:sz="24" w:space="0" w:color="FFFFFF" w:themeColor="background1"/>
            </w:tcBorders>
          </w:tcPr>
          <w:p w14:paraId="2136D9B1" w14:textId="3BF91911" w:rsidR="00C37543" w:rsidRPr="008F3861" w:rsidRDefault="00C37543" w:rsidP="00C37543">
            <w:pPr>
              <w:rPr>
                <w:rFonts w:cstheme="minorHAnsi"/>
                <w:i/>
                <w:iCs/>
                <w:color w:val="098394"/>
                <w:sz w:val="18"/>
                <w:szCs w:val="18"/>
              </w:rPr>
            </w:pPr>
            <w:r w:rsidRPr="008F3861">
              <w:rPr>
                <w:rFonts w:cstheme="minorHAnsi"/>
                <w:sz w:val="18"/>
                <w:szCs w:val="18"/>
              </w:rPr>
              <w:t>-</w:t>
            </w:r>
          </w:p>
        </w:tc>
        <w:tc>
          <w:tcPr>
            <w:tcW w:w="2065" w:type="dxa"/>
            <w:tcBorders>
              <w:left w:val="single" w:sz="24" w:space="0" w:color="FFFFFF" w:themeColor="background1"/>
              <w:bottom w:val="single" w:sz="4" w:space="0" w:color="A33662" w:themeColor="accent1"/>
              <w:right w:val="single" w:sz="24" w:space="0" w:color="FFFFFF" w:themeColor="background1"/>
            </w:tcBorders>
          </w:tcPr>
          <w:p w14:paraId="5D26A1E2" w14:textId="77777777" w:rsidR="00C37543" w:rsidRPr="008F3861" w:rsidRDefault="00C37543" w:rsidP="00C37543">
            <w:pPr>
              <w:pStyle w:val="SoSTabelltext"/>
              <w:rPr>
                <w:rFonts w:asciiTheme="minorHAnsi" w:hAnsiTheme="minorHAnsi" w:cstheme="minorHAnsi"/>
                <w:sz w:val="18"/>
                <w:szCs w:val="18"/>
              </w:rPr>
            </w:pPr>
            <w:r w:rsidRPr="008F3861">
              <w:rPr>
                <w:rFonts w:asciiTheme="minorHAnsi" w:hAnsiTheme="minorHAnsi" w:cstheme="minorHAnsi"/>
                <w:sz w:val="18"/>
                <w:szCs w:val="18"/>
              </w:rPr>
              <w:t>Debiterad DRG-</w:t>
            </w:r>
            <w:proofErr w:type="gramStart"/>
            <w:r w:rsidRPr="008F3861">
              <w:rPr>
                <w:rFonts w:asciiTheme="minorHAnsi" w:hAnsiTheme="minorHAnsi" w:cstheme="minorHAnsi"/>
                <w:sz w:val="18"/>
                <w:szCs w:val="18"/>
              </w:rPr>
              <w:t>kod .</w:t>
            </w:r>
            <w:proofErr w:type="gramEnd"/>
            <w:r w:rsidRPr="008F3861">
              <w:rPr>
                <w:rFonts w:asciiTheme="minorHAnsi" w:hAnsiTheme="minorHAnsi" w:cstheme="minorHAnsi"/>
                <w:sz w:val="18"/>
                <w:szCs w:val="18"/>
              </w:rPr>
              <w:t xml:space="preserve"> </w:t>
            </w:r>
          </w:p>
          <w:p w14:paraId="4966FD71" w14:textId="2E1D4593" w:rsidR="00C37543" w:rsidRPr="008F3861" w:rsidRDefault="00C37543" w:rsidP="00C37543">
            <w:pPr>
              <w:rPr>
                <w:rFonts w:cstheme="minorHAnsi"/>
                <w:i/>
                <w:iCs/>
                <w:color w:val="098394"/>
                <w:sz w:val="18"/>
                <w:szCs w:val="18"/>
              </w:rPr>
            </w:pPr>
            <w:r w:rsidRPr="008F3861">
              <w:rPr>
                <w:rFonts w:cstheme="minorHAnsi"/>
                <w:b/>
                <w:sz w:val="18"/>
                <w:szCs w:val="18"/>
              </w:rPr>
              <w:t>Obligatoriskt</w:t>
            </w:r>
            <w:r w:rsidRPr="008F3861">
              <w:rPr>
                <w:rFonts w:cstheme="minorHAnsi"/>
                <w:sz w:val="18"/>
                <w:szCs w:val="18"/>
              </w:rPr>
              <w:t xml:space="preserve"> när debiteringen avser pris för DRG.</w:t>
            </w:r>
          </w:p>
        </w:tc>
        <w:tc>
          <w:tcPr>
            <w:tcW w:w="1276" w:type="dxa"/>
            <w:tcBorders>
              <w:left w:val="single" w:sz="24" w:space="0" w:color="FFFFFF" w:themeColor="background1"/>
              <w:bottom w:val="single" w:sz="4" w:space="0" w:color="A33662" w:themeColor="accent1"/>
            </w:tcBorders>
          </w:tcPr>
          <w:p w14:paraId="0F15A6F4" w14:textId="70B7DED2" w:rsidR="00C37543" w:rsidRPr="008F3861" w:rsidRDefault="00C37543" w:rsidP="00C37543">
            <w:pPr>
              <w:rPr>
                <w:rFonts w:cstheme="minorHAnsi"/>
                <w:i/>
                <w:iCs/>
                <w:color w:val="098394"/>
                <w:sz w:val="18"/>
                <w:szCs w:val="18"/>
                <w:lang w:eastAsia="en-GB"/>
              </w:rPr>
            </w:pPr>
            <w:r w:rsidRPr="008F3861">
              <w:rPr>
                <w:rFonts w:cstheme="minorHAnsi"/>
                <w:sz w:val="18"/>
                <w:szCs w:val="18"/>
              </w:rPr>
              <w:t>CV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left w:val="single" w:sz="24" w:space="0" w:color="FFFFFF" w:themeColor="background1"/>
              <w:bottom w:val="single" w:sz="4" w:space="0" w:color="A33662" w:themeColor="accent1"/>
            </w:tcBorders>
          </w:tcPr>
          <w:p w14:paraId="4CB29C62" w14:textId="58EC1952" w:rsidR="00C37543" w:rsidRPr="008F3861" w:rsidRDefault="00C37543" w:rsidP="00C37543">
            <w:pPr>
              <w:rPr>
                <w:rFonts w:cstheme="minorHAnsi"/>
                <w:i/>
                <w:iCs/>
                <w:color w:val="098394"/>
                <w:sz w:val="18"/>
                <w:szCs w:val="18"/>
                <w:lang w:eastAsia="en-GB"/>
              </w:rPr>
            </w:pPr>
            <w:r w:rsidRPr="008F3861">
              <w:rPr>
                <w:rFonts w:cstheme="minorHAnsi"/>
                <w:sz w:val="18"/>
                <w:szCs w:val="18"/>
              </w:rPr>
              <w:t xml:space="preserve">Kodförteckning enligt DRG kod CC-kod för </w:t>
            </w:r>
            <w:proofErr w:type="spellStart"/>
            <w:r w:rsidRPr="008F3861">
              <w:rPr>
                <w:rFonts w:cstheme="minorHAnsi"/>
                <w:sz w:val="18"/>
                <w:szCs w:val="18"/>
              </w:rPr>
              <w:t>Nord-DRG</w:t>
            </w:r>
            <w:proofErr w:type="spellEnd"/>
            <w:r w:rsidRPr="008F3861">
              <w:rPr>
                <w:rFonts w:cstheme="minorHAnsi"/>
                <w:sz w:val="18"/>
                <w:szCs w:val="18"/>
              </w:rPr>
              <w:t xml:space="preserve"> [R12].</w:t>
            </w:r>
          </w:p>
        </w:tc>
        <w:tc>
          <w:tcPr>
            <w:tcW w:w="1132" w:type="dxa"/>
            <w:tcBorders>
              <w:left w:val="single" w:sz="24" w:space="0" w:color="FFFFFF" w:themeColor="background1"/>
              <w:bottom w:val="single" w:sz="4" w:space="0" w:color="A33662" w:themeColor="accent1"/>
            </w:tcBorders>
          </w:tcPr>
          <w:p w14:paraId="7B2628D9" w14:textId="76C8B916" w:rsidR="00C37543" w:rsidRPr="008F3861" w:rsidRDefault="00C37543" w:rsidP="00C37543">
            <w:pPr>
              <w:rPr>
                <w:rFonts w:cstheme="minorHAnsi"/>
                <w:i/>
                <w:iCs/>
                <w:color w:val="098394"/>
                <w:sz w:val="18"/>
                <w:szCs w:val="18"/>
                <w:lang w:eastAsia="en-GB"/>
              </w:rPr>
            </w:pPr>
            <w:r w:rsidRPr="008F3861">
              <w:rPr>
                <w:rFonts w:cstheme="minorHAnsi"/>
                <w:sz w:val="18"/>
                <w:szCs w:val="18"/>
              </w:rPr>
              <w:t>Användningsfall 2, 3, 5 och 6</w:t>
            </w:r>
          </w:p>
        </w:tc>
      </w:tr>
      <w:tr w:rsidR="00C37543" w:rsidRPr="008F3861" w14:paraId="204CAEE9"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7262721D" w14:textId="55623953" w:rsidR="00C37543" w:rsidRPr="008F3861" w:rsidRDefault="00C37543" w:rsidP="00C37543">
            <w:pPr>
              <w:rPr>
                <w:rFonts w:cstheme="minorHAnsi"/>
                <w:i/>
                <w:iCs/>
                <w:color w:val="098394"/>
                <w:sz w:val="18"/>
                <w:szCs w:val="18"/>
              </w:rPr>
            </w:pPr>
            <w:proofErr w:type="gramStart"/>
            <w:r w:rsidRPr="008F3861">
              <w:rPr>
                <w:rFonts w:cstheme="minorHAnsi"/>
                <w:sz w:val="18"/>
                <w:szCs w:val="18"/>
              </w:rPr>
              <w:lastRenderedPageBreak/>
              <w:t>produktkod namn</w:t>
            </w:r>
            <w:proofErr w:type="gramEnd"/>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C0AC7C" w14:textId="4C322800" w:rsidR="00C37543" w:rsidRPr="008F3861" w:rsidRDefault="00C37543" w:rsidP="00C37543">
            <w:pPr>
              <w:rPr>
                <w:rFonts w:cstheme="minorHAnsi"/>
                <w:i/>
                <w:iCs/>
                <w:color w:val="098394"/>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9508A6" w14:textId="77777777" w:rsidR="00C37543" w:rsidRPr="008F3861" w:rsidRDefault="00C37543" w:rsidP="00C37543">
            <w:pPr>
              <w:pStyle w:val="SoSTabelltext"/>
              <w:rPr>
                <w:rFonts w:asciiTheme="minorHAnsi" w:hAnsiTheme="minorHAnsi" w:cstheme="minorHAnsi"/>
                <w:sz w:val="18"/>
                <w:szCs w:val="18"/>
              </w:rPr>
            </w:pPr>
            <w:r w:rsidRPr="008F3861">
              <w:rPr>
                <w:rFonts w:asciiTheme="minorHAnsi" w:hAnsiTheme="minorHAnsi" w:cstheme="minorHAnsi"/>
                <w:i/>
                <w:sz w:val="18"/>
                <w:szCs w:val="18"/>
              </w:rPr>
              <w:t>OBS! Ej med i denna version.</w:t>
            </w:r>
            <w:r w:rsidRPr="008F3861">
              <w:rPr>
                <w:rFonts w:asciiTheme="minorHAnsi" w:hAnsiTheme="minorHAnsi" w:cstheme="minorHAnsi"/>
                <w:sz w:val="18"/>
                <w:szCs w:val="18"/>
              </w:rPr>
              <w:t xml:space="preserve"> </w:t>
            </w:r>
          </w:p>
          <w:p w14:paraId="79BA7AE8" w14:textId="4C797A35" w:rsidR="00C37543" w:rsidRPr="008F3861" w:rsidRDefault="00C37543" w:rsidP="00C37543">
            <w:pPr>
              <w:rPr>
                <w:rFonts w:cstheme="minorHAnsi"/>
                <w:i/>
                <w:iCs/>
                <w:color w:val="098394"/>
                <w:sz w:val="18"/>
                <w:szCs w:val="18"/>
              </w:rPr>
            </w:pPr>
            <w:r w:rsidRPr="008F3861">
              <w:rPr>
                <w:rFonts w:cstheme="minorHAnsi"/>
                <w:sz w:val="18"/>
                <w:szCs w:val="18"/>
              </w:rPr>
              <w:t>Namn på klartext på DRG-kod.</w:t>
            </w:r>
          </w:p>
        </w:tc>
        <w:tc>
          <w:tcPr>
            <w:tcW w:w="1276" w:type="dxa"/>
            <w:tcBorders>
              <w:top w:val="single" w:sz="4" w:space="0" w:color="A33662" w:themeColor="accent1"/>
              <w:left w:val="single" w:sz="24" w:space="0" w:color="FFFFFF" w:themeColor="background1"/>
              <w:bottom w:val="single" w:sz="4" w:space="0" w:color="A33662" w:themeColor="accent1"/>
            </w:tcBorders>
          </w:tcPr>
          <w:p w14:paraId="020A0B66" w14:textId="480AB533" w:rsidR="00C37543" w:rsidRPr="008F3861" w:rsidRDefault="00C37543" w:rsidP="00C37543">
            <w:pPr>
              <w:rPr>
                <w:rFonts w:cstheme="minorHAnsi"/>
                <w:i/>
                <w:iCs/>
                <w:color w:val="098394"/>
                <w:sz w:val="18"/>
                <w:szCs w:val="18"/>
                <w:lang w:eastAsia="en-GB"/>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5663F7EF" w14:textId="77777777" w:rsidR="00C37543" w:rsidRPr="008F3861" w:rsidRDefault="00C37543" w:rsidP="00C37543">
            <w:pPr>
              <w:rPr>
                <w:rFonts w:cstheme="minorHAnsi"/>
                <w:i/>
                <w:iCs/>
                <w:color w:val="098394"/>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542B684A" w14:textId="2D948278" w:rsidR="00C37543" w:rsidRPr="008F3861" w:rsidRDefault="00C37543" w:rsidP="00C37543">
            <w:pPr>
              <w:rPr>
                <w:rFonts w:cstheme="minorHAnsi"/>
                <w:i/>
                <w:iCs/>
                <w:color w:val="098394"/>
                <w:sz w:val="18"/>
                <w:szCs w:val="18"/>
              </w:rPr>
            </w:pPr>
            <w:r w:rsidRPr="008F3861">
              <w:rPr>
                <w:rFonts w:cstheme="minorHAnsi"/>
                <w:i/>
                <w:iCs/>
                <w:color w:val="098394"/>
                <w:sz w:val="18"/>
                <w:szCs w:val="18"/>
              </w:rPr>
              <w:t>-</w:t>
            </w:r>
          </w:p>
        </w:tc>
      </w:tr>
      <w:tr w:rsidR="00C37543" w:rsidRPr="008F3861" w14:paraId="3CF4C131"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0270F32" w14:textId="021E2A3C" w:rsidR="00C37543" w:rsidRPr="008F3861" w:rsidRDefault="00C37543" w:rsidP="00C37543">
            <w:pPr>
              <w:rPr>
                <w:rFonts w:cstheme="minorHAnsi"/>
                <w:sz w:val="18"/>
                <w:szCs w:val="18"/>
              </w:rPr>
            </w:pPr>
            <w:r w:rsidRPr="008F3861">
              <w:rPr>
                <w:rFonts w:cstheme="minorHAnsi"/>
                <w:sz w:val="18"/>
                <w:szCs w:val="18"/>
              </w:rPr>
              <w:t>pris</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7EC396" w14:textId="5A46F020" w:rsidR="00C37543" w:rsidRPr="008F3861" w:rsidRDefault="00C37543" w:rsidP="00C37543">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76DB88" w14:textId="77777777" w:rsidR="00C37543" w:rsidRPr="008F3861" w:rsidRDefault="00C37543" w:rsidP="00C37543">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DRG-pris enligt prislista. Ska alltid vara SEK. </w:t>
            </w:r>
          </w:p>
          <w:p w14:paraId="60D0F46E" w14:textId="77777777" w:rsidR="00C37543" w:rsidRPr="008F3861" w:rsidRDefault="00C37543" w:rsidP="00C37543">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Det finns olika prislistor beroende på vilket avtal som fakturering sker från. </w:t>
            </w:r>
          </w:p>
          <w:p w14:paraId="4B3DFBE6" w14:textId="77777777" w:rsidR="00C37543" w:rsidRPr="008F3861" w:rsidRDefault="00C37543" w:rsidP="00C37543">
            <w:pPr>
              <w:pStyle w:val="SoSTabelltext"/>
              <w:rPr>
                <w:rFonts w:asciiTheme="minorHAnsi" w:hAnsiTheme="minorHAnsi" w:cstheme="minorHAnsi"/>
                <w:sz w:val="18"/>
                <w:szCs w:val="18"/>
              </w:rPr>
            </w:pPr>
          </w:p>
          <w:p w14:paraId="5B2223D6" w14:textId="23F57B87" w:rsidR="00C37543" w:rsidRPr="008F3861" w:rsidRDefault="00C37543" w:rsidP="00C37543">
            <w:pPr>
              <w:pStyle w:val="SoSTabelltext"/>
              <w:rPr>
                <w:rFonts w:asciiTheme="minorHAnsi" w:hAnsiTheme="minorHAnsi" w:cstheme="minorHAnsi"/>
                <w:i/>
                <w:sz w:val="18"/>
                <w:szCs w:val="18"/>
              </w:rPr>
            </w:pPr>
            <w:r w:rsidRPr="008F3861">
              <w:rPr>
                <w:rFonts w:asciiTheme="minorHAnsi" w:hAnsiTheme="minorHAnsi" w:cstheme="minorHAnsi"/>
                <w:b/>
                <w:sz w:val="18"/>
                <w:szCs w:val="18"/>
              </w:rPr>
              <w:t>Obligatoriskt</w:t>
            </w:r>
            <w:r w:rsidRPr="008F3861">
              <w:rPr>
                <w:rFonts w:asciiTheme="minorHAnsi" w:hAnsiTheme="minorHAnsi" w:cstheme="minorHAnsi"/>
                <w:sz w:val="18"/>
                <w:szCs w:val="18"/>
              </w:rPr>
              <w:t xml:space="preserve"> fält när vårdinsatsens debitering avser fakturering enligt DRG-priser.</w:t>
            </w:r>
          </w:p>
        </w:tc>
        <w:tc>
          <w:tcPr>
            <w:tcW w:w="1276" w:type="dxa"/>
            <w:tcBorders>
              <w:top w:val="single" w:sz="4" w:space="0" w:color="A33662" w:themeColor="accent1"/>
              <w:left w:val="single" w:sz="24" w:space="0" w:color="FFFFFF" w:themeColor="background1"/>
              <w:bottom w:val="single" w:sz="4" w:space="0" w:color="A33662" w:themeColor="accent1"/>
            </w:tcBorders>
          </w:tcPr>
          <w:p w14:paraId="47C5BA7C" w14:textId="1B909CC6" w:rsidR="00C37543" w:rsidRPr="008F3861" w:rsidRDefault="00C37543" w:rsidP="00C37543">
            <w:pPr>
              <w:rPr>
                <w:rFonts w:cstheme="minorHAnsi"/>
                <w:sz w:val="18"/>
                <w:szCs w:val="18"/>
              </w:rPr>
            </w:pPr>
            <w:proofErr w:type="spellStart"/>
            <w:r w:rsidRPr="008F3861">
              <w:rPr>
                <w:rFonts w:cstheme="minorHAnsi"/>
                <w:sz w:val="18"/>
                <w:szCs w:val="18"/>
              </w:rPr>
              <w:t>amount</w:t>
            </w:r>
            <w:proofErr w:type="spellEnd"/>
            <w:r w:rsidRPr="008F3861">
              <w:rPr>
                <w:rFonts w:cstheme="minorHAnsi"/>
                <w:sz w:val="18"/>
                <w:szCs w:val="18"/>
              </w:rPr>
              <w:t xml:space="preserve">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078FF68D" w14:textId="15DB0A49" w:rsidR="00C37543" w:rsidRPr="008F3861" w:rsidRDefault="00C37543" w:rsidP="00C37543">
            <w:pPr>
              <w:rPr>
                <w:rFonts w:cstheme="minorHAnsi"/>
                <w:i/>
                <w:iCs/>
                <w:color w:val="098394"/>
                <w:sz w:val="18"/>
                <w:szCs w:val="18"/>
              </w:rPr>
            </w:pPr>
            <w:r w:rsidRPr="008F3861">
              <w:rPr>
                <w:rFonts w:cstheme="minorHAnsi"/>
                <w:sz w:val="18"/>
                <w:szCs w:val="18"/>
              </w:rPr>
              <w:t>Valuta OID: 1.0.4217</w:t>
            </w:r>
          </w:p>
        </w:tc>
        <w:tc>
          <w:tcPr>
            <w:tcW w:w="1132" w:type="dxa"/>
            <w:tcBorders>
              <w:top w:val="single" w:sz="4" w:space="0" w:color="A33662" w:themeColor="accent1"/>
              <w:left w:val="single" w:sz="24" w:space="0" w:color="FFFFFF" w:themeColor="background1"/>
              <w:bottom w:val="single" w:sz="4" w:space="0" w:color="A33662" w:themeColor="accent1"/>
            </w:tcBorders>
          </w:tcPr>
          <w:p w14:paraId="38F227FC" w14:textId="0F264865" w:rsidR="00C37543" w:rsidRPr="008F3861" w:rsidRDefault="00C37543" w:rsidP="00C37543">
            <w:pPr>
              <w:rPr>
                <w:rFonts w:cstheme="minorHAnsi"/>
                <w:i/>
                <w:iCs/>
                <w:color w:val="098394"/>
                <w:sz w:val="18"/>
                <w:szCs w:val="18"/>
              </w:rPr>
            </w:pPr>
            <w:r w:rsidRPr="008F3861">
              <w:rPr>
                <w:rFonts w:cstheme="minorHAnsi"/>
                <w:sz w:val="18"/>
                <w:szCs w:val="18"/>
              </w:rPr>
              <w:t>Användningsfall 2, 3, 5 och 6</w:t>
            </w:r>
          </w:p>
        </w:tc>
      </w:tr>
      <w:tr w:rsidR="00C37543" w:rsidRPr="008F3861" w14:paraId="3A04BD2B"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0B4E276" w14:textId="4AB4152B" w:rsidR="00C37543" w:rsidRPr="008F3861" w:rsidRDefault="00C37543" w:rsidP="00C37543">
            <w:pPr>
              <w:rPr>
                <w:rFonts w:cstheme="minorHAnsi"/>
                <w:sz w:val="18"/>
                <w:szCs w:val="18"/>
              </w:rPr>
            </w:pPr>
            <w:proofErr w:type="spellStart"/>
            <w:r w:rsidRPr="008F3861">
              <w:rPr>
                <w:rFonts w:cstheme="minorHAnsi"/>
                <w:sz w:val="18"/>
                <w:szCs w:val="18"/>
              </w:rPr>
              <w:t>ytterfallsersättning</w:t>
            </w:r>
            <w:proofErr w:type="spellEnd"/>
            <w:r w:rsidRPr="008F3861">
              <w:rPr>
                <w:rFonts w:cstheme="minorHAnsi"/>
                <w:sz w:val="18"/>
                <w:szCs w:val="18"/>
              </w:rPr>
              <w:t xml:space="preserve"> vårdtid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609704" w14:textId="799D0196" w:rsidR="00C37543" w:rsidRPr="008F3861" w:rsidRDefault="00C37543" w:rsidP="00C37543">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52D812" w14:textId="77777777" w:rsidR="00C37543" w:rsidRPr="008F3861" w:rsidRDefault="00C37543" w:rsidP="00C37543">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Belopp för </w:t>
            </w:r>
            <w:proofErr w:type="spellStart"/>
            <w:r w:rsidRPr="008F3861">
              <w:rPr>
                <w:rFonts w:asciiTheme="minorHAnsi" w:hAnsiTheme="minorHAnsi" w:cstheme="minorHAnsi"/>
                <w:sz w:val="18"/>
                <w:szCs w:val="18"/>
              </w:rPr>
              <w:t>ytterfallsersättning</w:t>
            </w:r>
            <w:proofErr w:type="spellEnd"/>
            <w:r w:rsidRPr="008F3861">
              <w:rPr>
                <w:rFonts w:asciiTheme="minorHAnsi" w:hAnsiTheme="minorHAnsi" w:cstheme="minorHAnsi"/>
                <w:sz w:val="18"/>
                <w:szCs w:val="18"/>
              </w:rPr>
              <w:t xml:space="preserve">, vårdtid. </w:t>
            </w:r>
          </w:p>
          <w:p w14:paraId="6037F8B0" w14:textId="77777777" w:rsidR="00C37543" w:rsidRPr="008F3861" w:rsidRDefault="00C37543" w:rsidP="00C37543">
            <w:pPr>
              <w:pStyle w:val="SoSTabelltext"/>
              <w:rPr>
                <w:rFonts w:asciiTheme="minorHAnsi" w:hAnsiTheme="minorHAnsi" w:cstheme="minorHAnsi"/>
                <w:sz w:val="18"/>
                <w:szCs w:val="18"/>
              </w:rPr>
            </w:pPr>
          </w:p>
          <w:p w14:paraId="5E4C6315" w14:textId="77777777" w:rsidR="00C37543" w:rsidRPr="008F3861" w:rsidRDefault="00C37543" w:rsidP="00C37543">
            <w:pPr>
              <w:pStyle w:val="SoSTabelltext"/>
              <w:rPr>
                <w:rFonts w:asciiTheme="minorHAnsi" w:hAnsiTheme="minorHAnsi" w:cstheme="minorHAnsi"/>
                <w:sz w:val="18"/>
                <w:szCs w:val="18"/>
              </w:rPr>
            </w:pPr>
            <w:r w:rsidRPr="008F3861">
              <w:rPr>
                <w:rFonts w:asciiTheme="minorHAnsi" w:hAnsiTheme="minorHAnsi" w:cstheme="minorHAnsi"/>
                <w:sz w:val="18"/>
                <w:szCs w:val="18"/>
              </w:rPr>
              <w:t>Om vårdtiden avviker mot prislistans framräknade trimgräns/</w:t>
            </w:r>
            <w:proofErr w:type="spellStart"/>
            <w:r w:rsidRPr="008F3861">
              <w:rPr>
                <w:rFonts w:asciiTheme="minorHAnsi" w:hAnsiTheme="minorHAnsi" w:cstheme="minorHAnsi"/>
                <w:sz w:val="18"/>
                <w:szCs w:val="18"/>
              </w:rPr>
              <w:t>ytterfallsgräns</w:t>
            </w:r>
            <w:proofErr w:type="spellEnd"/>
            <w:r w:rsidRPr="008F3861">
              <w:rPr>
                <w:rFonts w:asciiTheme="minorHAnsi" w:hAnsiTheme="minorHAnsi" w:cstheme="minorHAnsi"/>
                <w:sz w:val="18"/>
                <w:szCs w:val="18"/>
              </w:rPr>
              <w:t xml:space="preserve"> kan </w:t>
            </w:r>
            <w:proofErr w:type="spellStart"/>
            <w:r w:rsidRPr="008F3861">
              <w:rPr>
                <w:rFonts w:asciiTheme="minorHAnsi" w:hAnsiTheme="minorHAnsi" w:cstheme="minorHAnsi"/>
                <w:sz w:val="18"/>
                <w:szCs w:val="18"/>
              </w:rPr>
              <w:t>ytterfallsersättning</w:t>
            </w:r>
            <w:proofErr w:type="spellEnd"/>
            <w:r w:rsidRPr="008F3861">
              <w:rPr>
                <w:rFonts w:asciiTheme="minorHAnsi" w:hAnsiTheme="minorHAnsi" w:cstheme="minorHAnsi"/>
                <w:sz w:val="18"/>
                <w:szCs w:val="18"/>
              </w:rPr>
              <w:t xml:space="preserve"> debiteras enligt avtal. När detta ska ske är reglerat i samverkansavtalen. </w:t>
            </w:r>
          </w:p>
          <w:p w14:paraId="33821317" w14:textId="77777777" w:rsidR="00C37543" w:rsidRPr="008F3861" w:rsidRDefault="00C37543" w:rsidP="00C37543">
            <w:pPr>
              <w:pStyle w:val="SoSTabelltext"/>
              <w:rPr>
                <w:rFonts w:asciiTheme="minorHAnsi" w:hAnsiTheme="minorHAnsi" w:cstheme="minorHAnsi"/>
                <w:sz w:val="18"/>
                <w:szCs w:val="18"/>
              </w:rPr>
            </w:pPr>
          </w:p>
          <w:p w14:paraId="528E5F9A" w14:textId="202339DE" w:rsidR="00C37543" w:rsidRPr="008F3861" w:rsidRDefault="00C37543" w:rsidP="00C37543">
            <w:pPr>
              <w:pStyle w:val="SoSTabelltext"/>
              <w:rPr>
                <w:rFonts w:asciiTheme="minorHAnsi" w:hAnsiTheme="minorHAnsi" w:cstheme="minorHAnsi"/>
                <w:i/>
                <w:sz w:val="18"/>
                <w:szCs w:val="18"/>
              </w:rPr>
            </w:pPr>
            <w:r w:rsidRPr="008F3861">
              <w:rPr>
                <w:rFonts w:asciiTheme="minorHAnsi" w:hAnsiTheme="minorHAnsi" w:cstheme="minorHAnsi"/>
                <w:sz w:val="18"/>
                <w:szCs w:val="18"/>
              </w:rPr>
              <w:t>Ofta faktureras detta på egen faktura. Det är viktigt att korrekt vårdkontakts-id anges dvs samma id som vid fakturerad vårdkontakt.</w:t>
            </w:r>
          </w:p>
        </w:tc>
        <w:tc>
          <w:tcPr>
            <w:tcW w:w="1276" w:type="dxa"/>
            <w:tcBorders>
              <w:top w:val="single" w:sz="4" w:space="0" w:color="A33662" w:themeColor="accent1"/>
              <w:left w:val="single" w:sz="24" w:space="0" w:color="FFFFFF" w:themeColor="background1"/>
              <w:bottom w:val="single" w:sz="4" w:space="0" w:color="A33662" w:themeColor="accent1"/>
            </w:tcBorders>
          </w:tcPr>
          <w:p w14:paraId="3AF6670B" w14:textId="026FAB54" w:rsidR="00C37543" w:rsidRPr="008F3861" w:rsidRDefault="00C37543" w:rsidP="00C37543">
            <w:pPr>
              <w:rPr>
                <w:rFonts w:cstheme="minorHAnsi"/>
                <w:sz w:val="18"/>
                <w:szCs w:val="18"/>
              </w:rPr>
            </w:pPr>
            <w:proofErr w:type="spellStart"/>
            <w:r w:rsidRPr="008F3861">
              <w:rPr>
                <w:rFonts w:cstheme="minorHAnsi"/>
                <w:sz w:val="18"/>
                <w:szCs w:val="18"/>
              </w:rPr>
              <w:t>amount</w:t>
            </w:r>
            <w:proofErr w:type="spellEnd"/>
            <w:r w:rsidRPr="008F3861">
              <w:rPr>
                <w:rFonts w:cstheme="minorHAnsi"/>
                <w:sz w:val="18"/>
                <w:szCs w:val="18"/>
              </w:rPr>
              <w:t xml:space="preserve">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19DBF182" w14:textId="110C7967" w:rsidR="00C37543" w:rsidRPr="008F3861" w:rsidRDefault="00C37543" w:rsidP="00C37543">
            <w:pPr>
              <w:rPr>
                <w:rFonts w:cstheme="minorHAnsi"/>
                <w:i/>
                <w:iCs/>
                <w:color w:val="098394"/>
                <w:sz w:val="18"/>
                <w:szCs w:val="18"/>
              </w:rPr>
            </w:pPr>
            <w:r w:rsidRPr="008F3861">
              <w:rPr>
                <w:rFonts w:cstheme="minorHAnsi"/>
                <w:sz w:val="18"/>
                <w:szCs w:val="18"/>
              </w:rPr>
              <w:t>Valuta OID: 1.0.4217</w:t>
            </w:r>
          </w:p>
        </w:tc>
        <w:tc>
          <w:tcPr>
            <w:tcW w:w="1132" w:type="dxa"/>
            <w:tcBorders>
              <w:top w:val="single" w:sz="4" w:space="0" w:color="A33662" w:themeColor="accent1"/>
              <w:left w:val="single" w:sz="24" w:space="0" w:color="FFFFFF" w:themeColor="background1"/>
              <w:bottom w:val="single" w:sz="4" w:space="0" w:color="A33662" w:themeColor="accent1"/>
            </w:tcBorders>
          </w:tcPr>
          <w:p w14:paraId="25CCB9E8" w14:textId="355DF86E" w:rsidR="00C37543" w:rsidRPr="008F3861" w:rsidRDefault="00C37543" w:rsidP="00C37543">
            <w:pPr>
              <w:rPr>
                <w:rFonts w:cstheme="minorHAnsi"/>
                <w:i/>
                <w:iCs/>
                <w:color w:val="098394"/>
                <w:sz w:val="18"/>
                <w:szCs w:val="18"/>
              </w:rPr>
            </w:pPr>
            <w:r w:rsidRPr="008F3861">
              <w:rPr>
                <w:rFonts w:cstheme="minorHAnsi"/>
                <w:i/>
                <w:iCs/>
                <w:color w:val="098394"/>
                <w:sz w:val="18"/>
                <w:szCs w:val="18"/>
              </w:rPr>
              <w:t>-</w:t>
            </w:r>
          </w:p>
        </w:tc>
      </w:tr>
      <w:tr w:rsidR="00C37543" w:rsidRPr="008F3861" w14:paraId="74B77216"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328F9B2E" w14:textId="269A2DA1" w:rsidR="00C37543" w:rsidRPr="008F3861" w:rsidRDefault="00C37543" w:rsidP="00C37543">
            <w:pPr>
              <w:rPr>
                <w:rFonts w:cstheme="minorHAnsi"/>
                <w:sz w:val="18"/>
                <w:szCs w:val="18"/>
              </w:rPr>
            </w:pPr>
            <w:proofErr w:type="spellStart"/>
            <w:r w:rsidRPr="008F3861">
              <w:rPr>
                <w:rFonts w:cstheme="minorHAnsi"/>
                <w:sz w:val="18"/>
                <w:szCs w:val="18"/>
              </w:rPr>
              <w:t>ytterfallsersättning</w:t>
            </w:r>
            <w:proofErr w:type="spellEnd"/>
            <w:r w:rsidRPr="008F3861">
              <w:rPr>
                <w:rFonts w:cstheme="minorHAnsi"/>
                <w:sz w:val="18"/>
                <w:szCs w:val="18"/>
              </w:rPr>
              <w:t xml:space="preserve"> kostnad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41151E" w14:textId="03D52F5E" w:rsidR="00C37543" w:rsidRPr="008F3861" w:rsidRDefault="00C37543" w:rsidP="00C37543">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86CD44" w14:textId="77777777" w:rsidR="00C37543" w:rsidRPr="008F3861" w:rsidRDefault="00C37543" w:rsidP="00C37543">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Belopp för </w:t>
            </w:r>
            <w:proofErr w:type="spellStart"/>
            <w:r w:rsidRPr="008F3861">
              <w:rPr>
                <w:rFonts w:asciiTheme="minorHAnsi" w:hAnsiTheme="minorHAnsi" w:cstheme="minorHAnsi"/>
                <w:sz w:val="18"/>
                <w:szCs w:val="18"/>
              </w:rPr>
              <w:t>ytterfallsersättning</w:t>
            </w:r>
            <w:proofErr w:type="spellEnd"/>
            <w:r w:rsidRPr="008F3861">
              <w:rPr>
                <w:rFonts w:asciiTheme="minorHAnsi" w:hAnsiTheme="minorHAnsi" w:cstheme="minorHAnsi"/>
                <w:sz w:val="18"/>
                <w:szCs w:val="18"/>
              </w:rPr>
              <w:t xml:space="preserve">, kostnad. </w:t>
            </w:r>
          </w:p>
          <w:p w14:paraId="627D724F" w14:textId="77777777" w:rsidR="00C37543" w:rsidRPr="008F3861" w:rsidRDefault="00C37543" w:rsidP="00C37543">
            <w:pPr>
              <w:pStyle w:val="SoSTabelltext"/>
              <w:rPr>
                <w:rFonts w:asciiTheme="minorHAnsi" w:hAnsiTheme="minorHAnsi" w:cstheme="minorHAnsi"/>
                <w:sz w:val="18"/>
                <w:szCs w:val="18"/>
              </w:rPr>
            </w:pPr>
          </w:p>
          <w:p w14:paraId="3DD3FED5" w14:textId="01971AEB" w:rsidR="00C37543" w:rsidRPr="008F3861" w:rsidRDefault="00C37543" w:rsidP="00C37543">
            <w:pPr>
              <w:pStyle w:val="SoSTabelltext"/>
              <w:rPr>
                <w:rFonts w:asciiTheme="minorHAnsi" w:hAnsiTheme="minorHAnsi" w:cstheme="minorHAnsi"/>
                <w:i/>
                <w:sz w:val="18"/>
                <w:szCs w:val="18"/>
              </w:rPr>
            </w:pPr>
            <w:r w:rsidRPr="008F3861">
              <w:rPr>
                <w:rFonts w:asciiTheme="minorHAnsi" w:hAnsiTheme="minorHAnsi" w:cstheme="minorHAnsi"/>
                <w:sz w:val="18"/>
                <w:szCs w:val="18"/>
              </w:rPr>
              <w:t>Om kostnaden avviker mot prislistans framräknade trimgräns/</w:t>
            </w:r>
            <w:proofErr w:type="spellStart"/>
            <w:r w:rsidRPr="008F3861">
              <w:rPr>
                <w:rFonts w:asciiTheme="minorHAnsi" w:hAnsiTheme="minorHAnsi" w:cstheme="minorHAnsi"/>
                <w:sz w:val="18"/>
                <w:szCs w:val="18"/>
              </w:rPr>
              <w:t>ytterfallsgräns</w:t>
            </w:r>
            <w:proofErr w:type="spellEnd"/>
            <w:r w:rsidRPr="008F3861">
              <w:rPr>
                <w:rFonts w:asciiTheme="minorHAnsi" w:hAnsiTheme="minorHAnsi" w:cstheme="minorHAnsi"/>
                <w:sz w:val="18"/>
                <w:szCs w:val="18"/>
              </w:rPr>
              <w:t xml:space="preserve"> kan </w:t>
            </w:r>
            <w:proofErr w:type="spellStart"/>
            <w:r w:rsidRPr="008F3861">
              <w:rPr>
                <w:rFonts w:asciiTheme="minorHAnsi" w:hAnsiTheme="minorHAnsi" w:cstheme="minorHAnsi"/>
                <w:sz w:val="18"/>
                <w:szCs w:val="18"/>
              </w:rPr>
              <w:t>ytterfallsersättning</w:t>
            </w:r>
            <w:proofErr w:type="spellEnd"/>
            <w:r w:rsidRPr="008F3861">
              <w:rPr>
                <w:rFonts w:asciiTheme="minorHAnsi" w:hAnsiTheme="minorHAnsi" w:cstheme="minorHAnsi"/>
                <w:sz w:val="18"/>
                <w:szCs w:val="18"/>
              </w:rPr>
              <w:t xml:space="preserve"> debiteras enligt avtal. När detta ska ske är </w:t>
            </w:r>
            <w:r w:rsidRPr="008F3861">
              <w:rPr>
                <w:rFonts w:asciiTheme="minorHAnsi" w:hAnsiTheme="minorHAnsi" w:cstheme="minorHAnsi"/>
                <w:sz w:val="18"/>
                <w:szCs w:val="18"/>
              </w:rPr>
              <w:lastRenderedPageBreak/>
              <w:t>reglerat i samverkansavtalen. Ofta faktureras detta på egen faktura. Det är viktigt att korrekt vårdkontakts-id anges dvs samma id som vid fakturerad vårdkontakt.</w:t>
            </w:r>
          </w:p>
        </w:tc>
        <w:tc>
          <w:tcPr>
            <w:tcW w:w="1276" w:type="dxa"/>
            <w:tcBorders>
              <w:top w:val="single" w:sz="4" w:space="0" w:color="A33662" w:themeColor="accent1"/>
              <w:left w:val="single" w:sz="24" w:space="0" w:color="FFFFFF" w:themeColor="background1"/>
              <w:bottom w:val="single" w:sz="4" w:space="0" w:color="A33662" w:themeColor="accent1"/>
            </w:tcBorders>
          </w:tcPr>
          <w:p w14:paraId="08E4108B" w14:textId="1CF05129" w:rsidR="00C37543" w:rsidRPr="008F3861" w:rsidRDefault="00C37543" w:rsidP="00C37543">
            <w:pPr>
              <w:rPr>
                <w:rFonts w:cstheme="minorHAnsi"/>
                <w:sz w:val="18"/>
                <w:szCs w:val="18"/>
              </w:rPr>
            </w:pPr>
            <w:proofErr w:type="spellStart"/>
            <w:r w:rsidRPr="008F3861">
              <w:rPr>
                <w:rFonts w:cstheme="minorHAnsi"/>
                <w:sz w:val="18"/>
                <w:szCs w:val="18"/>
              </w:rPr>
              <w:lastRenderedPageBreak/>
              <w:t>amount</w:t>
            </w:r>
            <w:proofErr w:type="spellEnd"/>
            <w:r w:rsidRPr="008F3861">
              <w:rPr>
                <w:rFonts w:cstheme="minorHAnsi"/>
                <w:sz w:val="18"/>
                <w:szCs w:val="18"/>
              </w:rPr>
              <w:t xml:space="preserve">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305B4BD6" w14:textId="4A6656AE" w:rsidR="00C37543" w:rsidRPr="008F3861" w:rsidRDefault="00C37543" w:rsidP="00C37543">
            <w:pPr>
              <w:rPr>
                <w:rFonts w:cstheme="minorHAnsi"/>
                <w:i/>
                <w:iCs/>
                <w:color w:val="098394"/>
                <w:sz w:val="18"/>
                <w:szCs w:val="18"/>
              </w:rPr>
            </w:pPr>
            <w:r w:rsidRPr="008F3861">
              <w:rPr>
                <w:rFonts w:cstheme="minorHAnsi"/>
                <w:sz w:val="18"/>
                <w:szCs w:val="18"/>
              </w:rPr>
              <w:t>Valuta OID: 1.0.4217</w:t>
            </w:r>
          </w:p>
        </w:tc>
        <w:tc>
          <w:tcPr>
            <w:tcW w:w="1132" w:type="dxa"/>
            <w:tcBorders>
              <w:top w:val="single" w:sz="4" w:space="0" w:color="A33662" w:themeColor="accent1"/>
              <w:left w:val="single" w:sz="24" w:space="0" w:color="FFFFFF" w:themeColor="background1"/>
              <w:bottom w:val="single" w:sz="4" w:space="0" w:color="A33662" w:themeColor="accent1"/>
            </w:tcBorders>
          </w:tcPr>
          <w:p w14:paraId="39791215" w14:textId="71106EB2" w:rsidR="00C37543" w:rsidRPr="008F3861" w:rsidRDefault="00C37543" w:rsidP="00C37543">
            <w:pPr>
              <w:rPr>
                <w:rFonts w:cstheme="minorHAnsi"/>
                <w:i/>
                <w:iCs/>
                <w:color w:val="098394"/>
                <w:sz w:val="18"/>
                <w:szCs w:val="18"/>
              </w:rPr>
            </w:pPr>
            <w:r w:rsidRPr="008F3861">
              <w:rPr>
                <w:rFonts w:cstheme="minorHAnsi"/>
                <w:i/>
                <w:iCs/>
                <w:color w:val="098394"/>
                <w:sz w:val="18"/>
                <w:szCs w:val="18"/>
              </w:rPr>
              <w:t>-</w:t>
            </w:r>
          </w:p>
        </w:tc>
      </w:tr>
    </w:tbl>
    <w:p w14:paraId="3FFD002E" w14:textId="61AC3834" w:rsidR="00C37543" w:rsidRPr="008F3861" w:rsidRDefault="00C37543" w:rsidP="00C37543">
      <w:pPr>
        <w:pStyle w:val="Numreradrubrik3"/>
        <w:rPr>
          <w:lang w:val="sv-SE"/>
        </w:rPr>
      </w:pPr>
      <w:bookmarkStart w:id="47" w:name="_Toc203981263"/>
      <w:r w:rsidRPr="008F3861">
        <w:rPr>
          <w:lang w:val="sv-SE"/>
        </w:rPr>
        <w:t>Fakturaunderlag vård</w:t>
      </w:r>
      <w:bookmarkEnd w:id="47"/>
    </w:p>
    <w:p w14:paraId="5D2722B7" w14:textId="77777777" w:rsidR="00C37543" w:rsidRPr="008F3861" w:rsidRDefault="00C37543" w:rsidP="00C37543">
      <w:pPr>
        <w:rPr>
          <w:rFonts w:eastAsia="Times New Roman" w:cstheme="minorHAnsi"/>
          <w:iCs/>
          <w:szCs w:val="22"/>
          <w:lang w:eastAsia="en-GB"/>
        </w:rPr>
      </w:pPr>
      <w:r w:rsidRPr="008F3861">
        <w:rPr>
          <w:b/>
          <w:bCs/>
        </w:rPr>
        <w:t xml:space="preserve">Beskrivning: </w:t>
      </w:r>
      <w:r w:rsidRPr="008F3861">
        <w:rPr>
          <w:rFonts w:eastAsia="Times New Roman" w:cstheme="minorHAnsi"/>
          <w:iCs/>
          <w:szCs w:val="22"/>
          <w:lang w:eastAsia="en-GB"/>
        </w:rPr>
        <w:t>Klassen Fakturaunderlag vård håller information om fakturaunderlaget som hör till en faktura som ska skickas mellan leverantör och köpare. Klassen saknar egna attribut.</w:t>
      </w:r>
    </w:p>
    <w:p w14:paraId="0EF5E2B1" w14:textId="416BBE97" w:rsidR="00C37543" w:rsidRPr="008F3861" w:rsidRDefault="00C37543" w:rsidP="00C37543">
      <w:r w:rsidRPr="008F3861">
        <w:rPr>
          <w:b/>
          <w:bCs/>
        </w:rPr>
        <w:t>Mappning till RIM:</w:t>
      </w:r>
      <w:r w:rsidRPr="008F3861">
        <w:t xml:space="preserve"> Saknas</w:t>
      </w:r>
    </w:p>
    <w:p w14:paraId="0A0668CC" w14:textId="3AC4C521" w:rsidR="00C37543" w:rsidRPr="008F3861" w:rsidRDefault="00C37543" w:rsidP="00C37543">
      <w:r w:rsidRPr="008F3861">
        <w:rPr>
          <w:b/>
          <w:bCs/>
        </w:rPr>
        <w:t>Spårbarhet till krav:</w:t>
      </w:r>
      <w:r w:rsidRPr="008F3861">
        <w:t xml:space="preserve"> Saknas</w:t>
      </w:r>
    </w:p>
    <w:p w14:paraId="7BD13D5A" w14:textId="2ED3CAA8" w:rsidR="00C37543" w:rsidRPr="008F3861" w:rsidRDefault="00C37543" w:rsidP="00C37543">
      <w:pPr>
        <w:pStyle w:val="Numreradrubrik3"/>
        <w:rPr>
          <w:lang w:val="sv-SE"/>
        </w:rPr>
      </w:pPr>
      <w:bookmarkStart w:id="48" w:name="_Toc203981264"/>
      <w:r w:rsidRPr="008F3861">
        <w:rPr>
          <w:lang w:val="sv-SE"/>
        </w:rPr>
        <w:t xml:space="preserve">Fakturaunderlag </w:t>
      </w:r>
      <w:proofErr w:type="spellStart"/>
      <w:r w:rsidRPr="008F3861">
        <w:rPr>
          <w:lang w:val="sv-SE"/>
        </w:rPr>
        <w:t>vård_huvud</w:t>
      </w:r>
      <w:bookmarkEnd w:id="48"/>
      <w:proofErr w:type="spellEnd"/>
    </w:p>
    <w:p w14:paraId="58AD428E" w14:textId="77777777" w:rsidR="0036010B" w:rsidRPr="008F3861" w:rsidRDefault="0036010B" w:rsidP="0036010B">
      <w:pPr>
        <w:rPr>
          <w:rFonts w:eastAsia="Times New Roman" w:cstheme="minorHAnsi"/>
          <w:iCs/>
          <w:szCs w:val="22"/>
          <w:lang w:eastAsia="en-GB"/>
        </w:rPr>
      </w:pPr>
      <w:bookmarkStart w:id="49" w:name="_Hlk144130262"/>
      <w:r w:rsidRPr="008F3861">
        <w:rPr>
          <w:b/>
          <w:bCs/>
        </w:rPr>
        <w:t xml:space="preserve">Beskrivning: </w:t>
      </w:r>
      <w:r w:rsidRPr="008F3861">
        <w:rPr>
          <w:rFonts w:eastAsia="Times New Roman" w:cstheme="minorHAnsi"/>
          <w:iCs/>
          <w:szCs w:val="22"/>
          <w:lang w:eastAsia="en-GB"/>
        </w:rPr>
        <w:t xml:space="preserve">Klassen Fakturaunderlag </w:t>
      </w:r>
      <w:proofErr w:type="spellStart"/>
      <w:r w:rsidRPr="008F3861">
        <w:rPr>
          <w:rFonts w:eastAsia="Times New Roman" w:cstheme="minorHAnsi"/>
          <w:iCs/>
          <w:szCs w:val="22"/>
          <w:lang w:eastAsia="en-GB"/>
        </w:rPr>
        <w:t>vård_huvud</w:t>
      </w:r>
      <w:proofErr w:type="spellEnd"/>
      <w:r w:rsidRPr="008F3861">
        <w:rPr>
          <w:rFonts w:eastAsia="Times New Roman" w:cstheme="minorHAnsi"/>
          <w:iCs/>
          <w:szCs w:val="22"/>
          <w:lang w:eastAsia="en-GB"/>
        </w:rPr>
        <w:t xml:space="preserve"> håller information om fakturaunderlagets identitet, datum, fakturanummer, fakturatyp, referens till faktura och tidigare fakturaunderlag samt fakturabelopp.</w:t>
      </w:r>
    </w:p>
    <w:p w14:paraId="39304BB2" w14:textId="77777777" w:rsidR="0036010B" w:rsidRPr="008F3861" w:rsidRDefault="0036010B" w:rsidP="0036010B">
      <w:r w:rsidRPr="008F3861">
        <w:rPr>
          <w:b/>
          <w:bCs/>
        </w:rPr>
        <w:t>Mappning till RIM:</w:t>
      </w:r>
      <w:r w:rsidRPr="008F3861">
        <w:t xml:space="preserve"> Saknas</w:t>
      </w:r>
    </w:p>
    <w:p w14:paraId="0CD4B6D2" w14:textId="77777777" w:rsidR="0036010B" w:rsidRPr="008F3861" w:rsidRDefault="0036010B" w:rsidP="0036010B">
      <w:r w:rsidRPr="008F3861">
        <w:rPr>
          <w:b/>
          <w:bCs/>
        </w:rPr>
        <w:t>Spårbarhet till krav:</w:t>
      </w:r>
      <w:r w:rsidRPr="008F3861">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36010B" w:rsidRPr="008F3861" w14:paraId="01D6CB10" w14:textId="77777777" w:rsidTr="007535C9">
        <w:trPr>
          <w:trHeight w:val="23"/>
        </w:trPr>
        <w:tc>
          <w:tcPr>
            <w:tcW w:w="1305" w:type="dxa"/>
            <w:shd w:val="clear" w:color="auto" w:fill="A33662" w:themeFill="accent1"/>
          </w:tcPr>
          <w:bookmarkEnd w:id="49"/>
          <w:p w14:paraId="577650E2" w14:textId="77777777" w:rsidR="0036010B" w:rsidRPr="008F3861" w:rsidRDefault="0036010B" w:rsidP="00847BBE">
            <w:pPr>
              <w:pStyle w:val="Tabellrubrik"/>
            </w:pPr>
            <w:r w:rsidRPr="008F3861">
              <w:t>Attribut</w:t>
            </w:r>
          </w:p>
        </w:tc>
        <w:tc>
          <w:tcPr>
            <w:tcW w:w="1450" w:type="dxa"/>
            <w:shd w:val="clear" w:color="auto" w:fill="A33662" w:themeFill="accent1"/>
          </w:tcPr>
          <w:p w14:paraId="7109C996" w14:textId="77777777" w:rsidR="0036010B" w:rsidRPr="008F3861" w:rsidRDefault="0036010B" w:rsidP="00847BBE">
            <w:pPr>
              <w:pStyle w:val="Tabellrubrik"/>
            </w:pPr>
            <w:r w:rsidRPr="008F3861">
              <w:t>Mappning till RIM</w:t>
            </w:r>
          </w:p>
        </w:tc>
        <w:tc>
          <w:tcPr>
            <w:tcW w:w="2065" w:type="dxa"/>
            <w:shd w:val="clear" w:color="auto" w:fill="A33662" w:themeFill="accent1"/>
          </w:tcPr>
          <w:p w14:paraId="1F877761" w14:textId="77777777" w:rsidR="0036010B" w:rsidRPr="008F3861" w:rsidRDefault="0036010B" w:rsidP="00847BBE">
            <w:pPr>
              <w:pStyle w:val="Tabellrubrik"/>
            </w:pPr>
            <w:r w:rsidRPr="008F3861">
              <w:t xml:space="preserve">Beskrivning </w:t>
            </w:r>
          </w:p>
        </w:tc>
        <w:tc>
          <w:tcPr>
            <w:tcW w:w="1276" w:type="dxa"/>
            <w:shd w:val="clear" w:color="auto" w:fill="A33662" w:themeFill="accent1"/>
          </w:tcPr>
          <w:p w14:paraId="2AFB8FB1" w14:textId="77777777" w:rsidR="0036010B" w:rsidRPr="008F3861" w:rsidRDefault="0036010B" w:rsidP="00847BBE">
            <w:pPr>
              <w:pStyle w:val="Tabellrubrik"/>
            </w:pPr>
            <w:r w:rsidRPr="008F3861">
              <w:t>Datatyp (multiplicitet)</w:t>
            </w:r>
          </w:p>
        </w:tc>
        <w:tc>
          <w:tcPr>
            <w:tcW w:w="1842" w:type="dxa"/>
            <w:shd w:val="clear" w:color="auto" w:fill="A33662" w:themeFill="accent1"/>
          </w:tcPr>
          <w:p w14:paraId="0FC44FC5" w14:textId="77777777" w:rsidR="0036010B" w:rsidRPr="008F3861" w:rsidRDefault="0036010B" w:rsidP="00847BBE">
            <w:pPr>
              <w:pStyle w:val="Tabellrubrik"/>
            </w:pPr>
            <w:r w:rsidRPr="008F3861">
              <w:t>Format</w:t>
            </w:r>
          </w:p>
        </w:tc>
        <w:tc>
          <w:tcPr>
            <w:tcW w:w="1132" w:type="dxa"/>
            <w:shd w:val="clear" w:color="auto" w:fill="A33662" w:themeFill="accent1"/>
          </w:tcPr>
          <w:p w14:paraId="79350391" w14:textId="77777777" w:rsidR="0036010B" w:rsidRPr="008F3861" w:rsidRDefault="0036010B" w:rsidP="00847BBE">
            <w:pPr>
              <w:pStyle w:val="Tabellrubrik"/>
            </w:pPr>
            <w:r w:rsidRPr="008F3861">
              <w:t>Spårbarhet till krav</w:t>
            </w:r>
          </w:p>
        </w:tc>
      </w:tr>
      <w:tr w:rsidR="0036010B" w:rsidRPr="008F3861" w14:paraId="139CFB8A" w14:textId="77777777" w:rsidTr="007535C9">
        <w:trPr>
          <w:trHeight w:val="628"/>
        </w:trPr>
        <w:tc>
          <w:tcPr>
            <w:tcW w:w="1305" w:type="dxa"/>
            <w:tcBorders>
              <w:bottom w:val="single" w:sz="4" w:space="0" w:color="A33662" w:themeColor="accent1"/>
              <w:right w:val="single" w:sz="24" w:space="0" w:color="FFFFFF" w:themeColor="background1"/>
            </w:tcBorders>
          </w:tcPr>
          <w:p w14:paraId="2838E22E" w14:textId="6C1F56FE" w:rsidR="0036010B" w:rsidRPr="008F3861" w:rsidRDefault="0036010B" w:rsidP="0036010B">
            <w:pPr>
              <w:rPr>
                <w:rFonts w:cstheme="minorHAnsi"/>
                <w:i/>
                <w:iCs/>
                <w:color w:val="098394"/>
                <w:sz w:val="18"/>
                <w:szCs w:val="18"/>
              </w:rPr>
            </w:pPr>
            <w:r w:rsidRPr="008F3861">
              <w:rPr>
                <w:rFonts w:cstheme="minorHAnsi"/>
                <w:sz w:val="18"/>
                <w:szCs w:val="18"/>
              </w:rPr>
              <w:t>id</w:t>
            </w:r>
          </w:p>
        </w:tc>
        <w:tc>
          <w:tcPr>
            <w:tcW w:w="1450" w:type="dxa"/>
            <w:tcBorders>
              <w:left w:val="single" w:sz="24" w:space="0" w:color="FFFFFF" w:themeColor="background1"/>
              <w:bottom w:val="single" w:sz="4" w:space="0" w:color="A33662" w:themeColor="accent1"/>
              <w:right w:val="single" w:sz="24" w:space="0" w:color="FFFFFF" w:themeColor="background1"/>
            </w:tcBorders>
          </w:tcPr>
          <w:p w14:paraId="2949CF7D" w14:textId="3E58DBC8" w:rsidR="0036010B" w:rsidRPr="008F3861" w:rsidRDefault="0036010B" w:rsidP="0036010B">
            <w:pPr>
              <w:rPr>
                <w:rFonts w:cstheme="minorHAnsi"/>
                <w:i/>
                <w:iCs/>
                <w:color w:val="098394"/>
                <w:sz w:val="18"/>
                <w:szCs w:val="18"/>
              </w:rPr>
            </w:pPr>
            <w:r w:rsidRPr="008F3861">
              <w:rPr>
                <w:rFonts w:cstheme="minorHAnsi"/>
                <w:sz w:val="18"/>
                <w:szCs w:val="18"/>
              </w:rPr>
              <w:t>-</w:t>
            </w:r>
          </w:p>
        </w:tc>
        <w:tc>
          <w:tcPr>
            <w:tcW w:w="2065" w:type="dxa"/>
            <w:tcBorders>
              <w:left w:val="single" w:sz="24" w:space="0" w:color="FFFFFF" w:themeColor="background1"/>
              <w:bottom w:val="single" w:sz="4" w:space="0" w:color="A33662" w:themeColor="accent1"/>
              <w:right w:val="single" w:sz="24" w:space="0" w:color="FFFFFF" w:themeColor="background1"/>
            </w:tcBorders>
          </w:tcPr>
          <w:p w14:paraId="444D9957"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En unik identitet som används för att identifiera fakturabilaga vid fakturering av </w:t>
            </w:r>
            <w:proofErr w:type="gramStart"/>
            <w:r w:rsidRPr="008F3861">
              <w:rPr>
                <w:rFonts w:asciiTheme="minorHAnsi" w:hAnsiTheme="minorHAnsi" w:cstheme="minorHAnsi"/>
                <w:sz w:val="18"/>
                <w:szCs w:val="18"/>
              </w:rPr>
              <w:t>utomläns vård</w:t>
            </w:r>
            <w:proofErr w:type="gramEnd"/>
            <w:r w:rsidRPr="008F3861">
              <w:rPr>
                <w:rFonts w:asciiTheme="minorHAnsi" w:hAnsiTheme="minorHAnsi" w:cstheme="minorHAnsi"/>
                <w:sz w:val="18"/>
                <w:szCs w:val="18"/>
              </w:rPr>
              <w:t xml:space="preserve">. Prefixet (ZVF) finns för att underlätta skanning av fakturabilagans id. </w:t>
            </w:r>
          </w:p>
          <w:p w14:paraId="70006BDB"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Kodens uppbyggnad: prefix, organisationsnummer, datum samt en räknare med </w:t>
            </w:r>
            <w:proofErr w:type="gramStart"/>
            <w:r w:rsidRPr="008F3861">
              <w:rPr>
                <w:rFonts w:asciiTheme="minorHAnsi" w:hAnsiTheme="minorHAnsi" w:cstheme="minorHAnsi"/>
                <w:sz w:val="18"/>
                <w:szCs w:val="18"/>
              </w:rPr>
              <w:t>999999</w:t>
            </w:r>
            <w:proofErr w:type="gramEnd"/>
            <w:r w:rsidRPr="008F3861">
              <w:rPr>
                <w:rFonts w:asciiTheme="minorHAnsi" w:hAnsiTheme="minorHAnsi" w:cstheme="minorHAnsi"/>
                <w:sz w:val="18"/>
                <w:szCs w:val="18"/>
              </w:rPr>
              <w:t xml:space="preserve"> möjligheter. </w:t>
            </w:r>
          </w:p>
          <w:p w14:paraId="5B3694D0" w14:textId="77777777" w:rsidR="0036010B" w:rsidRPr="008F3861" w:rsidRDefault="0036010B" w:rsidP="0036010B">
            <w:pPr>
              <w:pStyle w:val="SoSTabelltext"/>
              <w:rPr>
                <w:rFonts w:asciiTheme="minorHAnsi" w:hAnsiTheme="minorHAnsi" w:cstheme="minorHAnsi"/>
                <w:sz w:val="18"/>
                <w:szCs w:val="18"/>
              </w:rPr>
            </w:pPr>
          </w:p>
          <w:p w14:paraId="57F7CAE6"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ZVF är en </w:t>
            </w:r>
            <w:proofErr w:type="spellStart"/>
            <w:r w:rsidRPr="008F3861">
              <w:rPr>
                <w:rFonts w:asciiTheme="minorHAnsi" w:hAnsiTheme="minorHAnsi" w:cstheme="minorHAnsi"/>
                <w:sz w:val="18"/>
                <w:szCs w:val="18"/>
              </w:rPr>
              <w:t>kvalificerare</w:t>
            </w:r>
            <w:proofErr w:type="spellEnd"/>
            <w:r w:rsidRPr="008F3861">
              <w:rPr>
                <w:rFonts w:asciiTheme="minorHAnsi" w:hAnsiTheme="minorHAnsi" w:cstheme="minorHAnsi"/>
                <w:sz w:val="18"/>
                <w:szCs w:val="18"/>
              </w:rPr>
              <w:t xml:space="preserve"> som anger att detta är en fakturabilaga vid </w:t>
            </w:r>
            <w:r w:rsidRPr="008F3861">
              <w:rPr>
                <w:rFonts w:asciiTheme="minorHAnsi" w:hAnsiTheme="minorHAnsi" w:cstheme="minorHAnsi"/>
                <w:sz w:val="18"/>
                <w:szCs w:val="18"/>
              </w:rPr>
              <w:lastRenderedPageBreak/>
              <w:t xml:space="preserve">fakturering av </w:t>
            </w:r>
            <w:proofErr w:type="gramStart"/>
            <w:r w:rsidRPr="008F3861">
              <w:rPr>
                <w:rFonts w:asciiTheme="minorHAnsi" w:hAnsiTheme="minorHAnsi" w:cstheme="minorHAnsi"/>
                <w:sz w:val="18"/>
                <w:szCs w:val="18"/>
              </w:rPr>
              <w:t>utomläns vård</w:t>
            </w:r>
            <w:proofErr w:type="gramEnd"/>
            <w:r w:rsidRPr="008F3861">
              <w:rPr>
                <w:rFonts w:asciiTheme="minorHAnsi" w:hAnsiTheme="minorHAnsi" w:cstheme="minorHAnsi"/>
                <w:sz w:val="18"/>
                <w:szCs w:val="18"/>
              </w:rPr>
              <w:t xml:space="preserve">. Det underlättar även vid skanning från en pappersfaktura. </w:t>
            </w:r>
          </w:p>
          <w:p w14:paraId="582FC381" w14:textId="77777777" w:rsidR="0036010B" w:rsidRPr="008F3861" w:rsidRDefault="0036010B" w:rsidP="0036010B">
            <w:pPr>
              <w:pStyle w:val="SoSTabelltext"/>
              <w:rPr>
                <w:rFonts w:asciiTheme="minorHAnsi" w:hAnsiTheme="minorHAnsi" w:cstheme="minorHAnsi"/>
                <w:sz w:val="18"/>
                <w:szCs w:val="18"/>
              </w:rPr>
            </w:pPr>
            <w:proofErr w:type="gramStart"/>
            <w:r w:rsidRPr="008F3861">
              <w:rPr>
                <w:rFonts w:asciiTheme="minorHAnsi" w:hAnsiTheme="minorHAnsi" w:cstheme="minorHAnsi"/>
                <w:sz w:val="18"/>
                <w:szCs w:val="18"/>
              </w:rPr>
              <w:t>1234567890</w:t>
            </w:r>
            <w:proofErr w:type="gramEnd"/>
            <w:r w:rsidRPr="008F3861">
              <w:rPr>
                <w:rFonts w:asciiTheme="minorHAnsi" w:hAnsiTheme="minorHAnsi" w:cstheme="minorHAnsi"/>
                <w:sz w:val="18"/>
                <w:szCs w:val="18"/>
              </w:rPr>
              <w:t xml:space="preserve"> = Organisationsnumret. Uppgiften är med eftersom filen ska kunna användas av privata vårdgivare. </w:t>
            </w:r>
          </w:p>
          <w:p w14:paraId="3B6BFF8F"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ÅÅMM står för år och månad för den månad debiteringen avser. </w:t>
            </w:r>
          </w:p>
          <w:p w14:paraId="7C0D181B" w14:textId="3937E6AB" w:rsidR="0036010B" w:rsidRPr="008F3861" w:rsidRDefault="0036010B" w:rsidP="0036010B">
            <w:pPr>
              <w:rPr>
                <w:rFonts w:cstheme="minorHAnsi"/>
                <w:i/>
                <w:iCs/>
                <w:color w:val="098394"/>
                <w:sz w:val="18"/>
                <w:szCs w:val="18"/>
              </w:rPr>
            </w:pPr>
            <w:r w:rsidRPr="008F3861">
              <w:rPr>
                <w:rFonts w:cstheme="minorHAnsi"/>
                <w:sz w:val="18"/>
                <w:szCs w:val="18"/>
              </w:rPr>
              <w:t>NNNNNN Löpnummer under månaden för att ge unikt id.</w:t>
            </w:r>
          </w:p>
        </w:tc>
        <w:tc>
          <w:tcPr>
            <w:tcW w:w="1276" w:type="dxa"/>
            <w:tcBorders>
              <w:left w:val="single" w:sz="24" w:space="0" w:color="FFFFFF" w:themeColor="background1"/>
              <w:bottom w:val="single" w:sz="4" w:space="0" w:color="A33662" w:themeColor="accent1"/>
            </w:tcBorders>
          </w:tcPr>
          <w:p w14:paraId="1D62B241" w14:textId="78A8477C" w:rsidR="0036010B" w:rsidRPr="008F3861" w:rsidRDefault="0036010B" w:rsidP="0036010B">
            <w:pPr>
              <w:rPr>
                <w:rFonts w:cstheme="minorHAnsi"/>
                <w:i/>
                <w:iCs/>
                <w:color w:val="098394"/>
                <w:sz w:val="18"/>
                <w:szCs w:val="18"/>
                <w:lang w:eastAsia="en-GB"/>
              </w:rPr>
            </w:pPr>
            <w:r w:rsidRPr="008F3861">
              <w:rPr>
                <w:rFonts w:cstheme="minorHAnsi"/>
                <w:sz w:val="18"/>
                <w:szCs w:val="18"/>
              </w:rPr>
              <w:lastRenderedPageBreak/>
              <w:t>ST (</w:t>
            </w:r>
            <w:r w:rsidRPr="008F3861">
              <w:rPr>
                <w:rFonts w:cstheme="minorHAnsi"/>
                <w:color w:val="000000"/>
                <w:sz w:val="18"/>
                <w:szCs w:val="18"/>
              </w:rPr>
              <w:t>1</w:t>
            </w:r>
            <w:r w:rsidRPr="008F3861">
              <w:rPr>
                <w:rFonts w:cstheme="minorHAnsi"/>
                <w:sz w:val="18"/>
                <w:szCs w:val="18"/>
              </w:rPr>
              <w:t>)</w:t>
            </w:r>
          </w:p>
        </w:tc>
        <w:tc>
          <w:tcPr>
            <w:tcW w:w="1842" w:type="dxa"/>
            <w:tcBorders>
              <w:left w:val="single" w:sz="24" w:space="0" w:color="FFFFFF" w:themeColor="background1"/>
              <w:bottom w:val="single" w:sz="4" w:space="0" w:color="A33662" w:themeColor="accent1"/>
            </w:tcBorders>
          </w:tcPr>
          <w:p w14:paraId="6E5D378F" w14:textId="1823FE65" w:rsidR="0036010B" w:rsidRPr="008F3861" w:rsidRDefault="0036010B" w:rsidP="0036010B">
            <w:pPr>
              <w:rPr>
                <w:rFonts w:cstheme="minorHAnsi"/>
                <w:i/>
                <w:iCs/>
                <w:color w:val="098394"/>
                <w:sz w:val="18"/>
                <w:szCs w:val="18"/>
                <w:lang w:eastAsia="en-GB"/>
              </w:rPr>
            </w:pPr>
            <w:r w:rsidRPr="008F3861">
              <w:rPr>
                <w:rFonts w:cstheme="minorHAnsi"/>
                <w:sz w:val="18"/>
                <w:szCs w:val="18"/>
              </w:rPr>
              <w:t>Format: ZVF1234567890ÅÅMMNNNNNN</w:t>
            </w:r>
          </w:p>
        </w:tc>
        <w:tc>
          <w:tcPr>
            <w:tcW w:w="1132" w:type="dxa"/>
            <w:tcBorders>
              <w:left w:val="single" w:sz="24" w:space="0" w:color="FFFFFF" w:themeColor="background1"/>
              <w:bottom w:val="single" w:sz="4" w:space="0" w:color="A33662" w:themeColor="accent1"/>
            </w:tcBorders>
          </w:tcPr>
          <w:p w14:paraId="092961E3" w14:textId="6201E291" w:rsidR="0036010B" w:rsidRPr="008F3861" w:rsidRDefault="0036010B" w:rsidP="0036010B">
            <w:pPr>
              <w:rPr>
                <w:rFonts w:cstheme="minorHAnsi"/>
                <w:i/>
                <w:iCs/>
                <w:color w:val="098394"/>
                <w:sz w:val="18"/>
                <w:szCs w:val="18"/>
                <w:lang w:eastAsia="en-GB"/>
              </w:rPr>
            </w:pPr>
            <w:r w:rsidRPr="008F3861">
              <w:rPr>
                <w:rFonts w:cstheme="minorHAnsi"/>
                <w:i/>
                <w:iCs/>
                <w:color w:val="098394"/>
                <w:sz w:val="18"/>
                <w:szCs w:val="18"/>
                <w:lang w:eastAsia="en-GB"/>
              </w:rPr>
              <w:t>-</w:t>
            </w:r>
          </w:p>
        </w:tc>
      </w:tr>
      <w:tr w:rsidR="0036010B" w:rsidRPr="008F3861" w14:paraId="69242633"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086A87D8" w14:textId="5D2F594C" w:rsidR="0036010B" w:rsidRPr="008F3861" w:rsidRDefault="0036010B" w:rsidP="0036010B">
            <w:pPr>
              <w:rPr>
                <w:rFonts w:cstheme="minorHAnsi"/>
                <w:i/>
                <w:iCs/>
                <w:color w:val="098394"/>
                <w:sz w:val="18"/>
                <w:szCs w:val="18"/>
              </w:rPr>
            </w:pPr>
            <w:r w:rsidRPr="008F3861">
              <w:rPr>
                <w:rFonts w:cstheme="minorHAnsi"/>
                <w:sz w:val="18"/>
                <w:szCs w:val="18"/>
              </w:rPr>
              <w:t>datum</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EA3179" w14:textId="14D01570" w:rsidR="0036010B" w:rsidRPr="008F3861" w:rsidRDefault="0036010B" w:rsidP="0036010B">
            <w:pPr>
              <w:rPr>
                <w:rFonts w:cstheme="minorHAnsi"/>
                <w:i/>
                <w:iCs/>
                <w:color w:val="098394"/>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EF46EC" w14:textId="7B51350B" w:rsidR="0036010B" w:rsidRPr="008F3861" w:rsidRDefault="0036010B" w:rsidP="0036010B">
            <w:pPr>
              <w:rPr>
                <w:rFonts w:cstheme="minorHAnsi"/>
                <w:i/>
                <w:iCs/>
                <w:color w:val="098394"/>
                <w:sz w:val="18"/>
                <w:szCs w:val="18"/>
              </w:rPr>
            </w:pPr>
            <w:r w:rsidRPr="008F3861">
              <w:rPr>
                <w:rFonts w:cstheme="minorHAnsi"/>
                <w:sz w:val="18"/>
                <w:szCs w:val="18"/>
              </w:rPr>
              <w:t>Datum då fakturaunderlag för vård skapades.</w:t>
            </w:r>
          </w:p>
        </w:tc>
        <w:tc>
          <w:tcPr>
            <w:tcW w:w="1276" w:type="dxa"/>
            <w:tcBorders>
              <w:top w:val="single" w:sz="4" w:space="0" w:color="A33662" w:themeColor="accent1"/>
              <w:left w:val="single" w:sz="24" w:space="0" w:color="FFFFFF" w:themeColor="background1"/>
              <w:bottom w:val="single" w:sz="4" w:space="0" w:color="A33662" w:themeColor="accent1"/>
            </w:tcBorders>
          </w:tcPr>
          <w:p w14:paraId="5980B3E2" w14:textId="6A620A24" w:rsidR="0036010B" w:rsidRPr="008F3861" w:rsidRDefault="0036010B" w:rsidP="0036010B">
            <w:pPr>
              <w:rPr>
                <w:rFonts w:cstheme="minorHAnsi"/>
                <w:i/>
                <w:iCs/>
                <w:color w:val="098394"/>
                <w:sz w:val="18"/>
                <w:szCs w:val="18"/>
                <w:lang w:eastAsia="en-GB"/>
              </w:rPr>
            </w:pPr>
            <w:r w:rsidRPr="008F3861">
              <w:rPr>
                <w:rFonts w:cstheme="minorHAnsi"/>
                <w:sz w:val="18"/>
                <w:szCs w:val="18"/>
              </w:rPr>
              <w:t>DT (</w:t>
            </w:r>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3981D160" w14:textId="4E2BE56A" w:rsidR="0036010B" w:rsidRPr="008F3861" w:rsidRDefault="0036010B" w:rsidP="0036010B">
            <w:pPr>
              <w:rPr>
                <w:rFonts w:cstheme="minorHAnsi"/>
                <w:i/>
                <w:iCs/>
                <w:color w:val="098394"/>
                <w:sz w:val="18"/>
                <w:szCs w:val="18"/>
              </w:rPr>
            </w:pPr>
            <w:r w:rsidRPr="008F3861">
              <w:rPr>
                <w:rFonts w:cstheme="minorHAnsi"/>
                <w:sz w:val="18"/>
                <w:szCs w:val="18"/>
              </w:rPr>
              <w:t>Format: ÅÅÅÅMMDD</w:t>
            </w:r>
          </w:p>
        </w:tc>
        <w:tc>
          <w:tcPr>
            <w:tcW w:w="1132" w:type="dxa"/>
            <w:tcBorders>
              <w:top w:val="single" w:sz="4" w:space="0" w:color="A33662" w:themeColor="accent1"/>
              <w:left w:val="single" w:sz="24" w:space="0" w:color="FFFFFF" w:themeColor="background1"/>
              <w:bottom w:val="single" w:sz="4" w:space="0" w:color="A33662" w:themeColor="accent1"/>
            </w:tcBorders>
          </w:tcPr>
          <w:p w14:paraId="444A1569" w14:textId="7D5DBFF8" w:rsidR="0036010B" w:rsidRPr="008F3861" w:rsidRDefault="0036010B"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0ACB2576"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BFC92BB" w14:textId="5A2B75D3" w:rsidR="0036010B" w:rsidRPr="008F3861" w:rsidRDefault="0036010B" w:rsidP="0036010B">
            <w:pPr>
              <w:rPr>
                <w:rFonts w:cstheme="minorHAnsi"/>
                <w:sz w:val="18"/>
                <w:szCs w:val="18"/>
              </w:rPr>
            </w:pPr>
            <w:r w:rsidRPr="008F3861">
              <w:rPr>
                <w:rFonts w:cstheme="minorHAnsi"/>
                <w:sz w:val="18"/>
                <w:szCs w:val="18"/>
              </w:rPr>
              <w:t>tid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96068D" w14:textId="5054045B"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85F0F1" w14:textId="4237F5B1"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Tidpunkt då fakturaunderlag för vård skapades.</w:t>
            </w:r>
          </w:p>
        </w:tc>
        <w:tc>
          <w:tcPr>
            <w:tcW w:w="1276" w:type="dxa"/>
            <w:tcBorders>
              <w:top w:val="single" w:sz="4" w:space="0" w:color="A33662" w:themeColor="accent1"/>
              <w:left w:val="single" w:sz="24" w:space="0" w:color="FFFFFF" w:themeColor="background1"/>
              <w:bottom w:val="single" w:sz="4" w:space="0" w:color="A33662" w:themeColor="accent1"/>
            </w:tcBorders>
          </w:tcPr>
          <w:p w14:paraId="06791D5A" w14:textId="77D970F2" w:rsidR="0036010B" w:rsidRPr="008F3861" w:rsidRDefault="0036010B" w:rsidP="0036010B">
            <w:pPr>
              <w:rPr>
                <w:rFonts w:cstheme="minorHAnsi"/>
                <w:sz w:val="18"/>
                <w:szCs w:val="18"/>
              </w:rPr>
            </w:pPr>
            <w:r w:rsidRPr="008F3861">
              <w:rPr>
                <w:rFonts w:cstheme="minorHAnsi"/>
                <w:sz w:val="18"/>
                <w:szCs w:val="18"/>
              </w:rPr>
              <w:t>TS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6F67CA54" w14:textId="6BCEF876" w:rsidR="0036010B" w:rsidRPr="008F3861" w:rsidRDefault="0036010B" w:rsidP="0036010B">
            <w:pPr>
              <w:rPr>
                <w:rFonts w:cstheme="minorHAnsi"/>
                <w:i/>
                <w:iCs/>
                <w:color w:val="098394"/>
                <w:sz w:val="18"/>
                <w:szCs w:val="18"/>
              </w:rPr>
            </w:pPr>
            <w:r w:rsidRPr="008F3861">
              <w:rPr>
                <w:rFonts w:cstheme="minorHAnsi"/>
                <w:sz w:val="18"/>
                <w:szCs w:val="18"/>
              </w:rPr>
              <w:t xml:space="preserve">Format: </w:t>
            </w:r>
            <w:proofErr w:type="spellStart"/>
            <w:r w:rsidRPr="008F3861">
              <w:rPr>
                <w:rFonts w:cstheme="minorHAnsi"/>
                <w:sz w:val="18"/>
                <w:szCs w:val="18"/>
              </w:rPr>
              <w:t>ÅÅÅÅMMDDttmmss</w:t>
            </w:r>
            <w:proofErr w:type="spellEnd"/>
          </w:p>
        </w:tc>
        <w:tc>
          <w:tcPr>
            <w:tcW w:w="1132" w:type="dxa"/>
            <w:tcBorders>
              <w:top w:val="single" w:sz="4" w:space="0" w:color="A33662" w:themeColor="accent1"/>
              <w:left w:val="single" w:sz="24" w:space="0" w:color="FFFFFF" w:themeColor="background1"/>
              <w:bottom w:val="single" w:sz="4" w:space="0" w:color="A33662" w:themeColor="accent1"/>
            </w:tcBorders>
          </w:tcPr>
          <w:p w14:paraId="7BC9E10A" w14:textId="109A917F" w:rsidR="0036010B" w:rsidRPr="008F3861" w:rsidRDefault="0036010B"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5497DFD6"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3EF3293F" w14:textId="7E1EAD24" w:rsidR="0036010B" w:rsidRPr="008F3861" w:rsidRDefault="0036010B" w:rsidP="0036010B">
            <w:pPr>
              <w:rPr>
                <w:rFonts w:cstheme="minorHAnsi"/>
                <w:sz w:val="18"/>
                <w:szCs w:val="18"/>
              </w:rPr>
            </w:pPr>
            <w:r w:rsidRPr="008F3861">
              <w:rPr>
                <w:rFonts w:cstheme="minorHAnsi"/>
                <w:sz w:val="18"/>
                <w:szCs w:val="18"/>
              </w:rPr>
              <w:t>fakturatyp</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82205F" w14:textId="79E53C08"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208A38" w14:textId="6A3CE5C8"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Kod som identifierar typ av faktura.</w:t>
            </w:r>
          </w:p>
        </w:tc>
        <w:tc>
          <w:tcPr>
            <w:tcW w:w="1276" w:type="dxa"/>
            <w:tcBorders>
              <w:top w:val="single" w:sz="4" w:space="0" w:color="A33662" w:themeColor="accent1"/>
              <w:left w:val="single" w:sz="24" w:space="0" w:color="FFFFFF" w:themeColor="background1"/>
              <w:bottom w:val="single" w:sz="4" w:space="0" w:color="A33662" w:themeColor="accent1"/>
            </w:tcBorders>
          </w:tcPr>
          <w:p w14:paraId="2363588B" w14:textId="3D4812A2" w:rsidR="0036010B" w:rsidRPr="008F3861" w:rsidRDefault="0036010B" w:rsidP="0036010B">
            <w:pPr>
              <w:rPr>
                <w:rFonts w:cstheme="minorHAnsi"/>
                <w:sz w:val="18"/>
                <w:szCs w:val="18"/>
              </w:rPr>
            </w:pPr>
            <w:r w:rsidRPr="008F3861">
              <w:rPr>
                <w:rFonts w:cstheme="minorHAnsi"/>
                <w:sz w:val="18"/>
                <w:szCs w:val="18"/>
              </w:rPr>
              <w:t>ST (</w:t>
            </w:r>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354889F0" w14:textId="10FF96B0" w:rsidR="0036010B" w:rsidRPr="008F3861" w:rsidRDefault="0036010B" w:rsidP="0036010B">
            <w:pPr>
              <w:rPr>
                <w:rFonts w:cstheme="minorHAnsi"/>
                <w:i/>
                <w:iCs/>
                <w:color w:val="098394"/>
                <w:sz w:val="18"/>
                <w:szCs w:val="18"/>
              </w:rPr>
            </w:pPr>
            <w:r w:rsidRPr="008F3861">
              <w:rPr>
                <w:rFonts w:cstheme="minorHAnsi"/>
                <w:sz w:val="18"/>
                <w:szCs w:val="18"/>
              </w:rPr>
              <w:t xml:space="preserve">Kod enligt </w:t>
            </w:r>
            <w:proofErr w:type="spellStart"/>
            <w:r w:rsidRPr="008F3861">
              <w:rPr>
                <w:rFonts w:cstheme="minorHAnsi"/>
                <w:sz w:val="18"/>
                <w:szCs w:val="18"/>
              </w:rPr>
              <w:t>Svefaktura</w:t>
            </w:r>
            <w:proofErr w:type="spellEnd"/>
            <w:r w:rsidRPr="008F3861">
              <w:rPr>
                <w:rFonts w:cstheme="minorHAnsi"/>
                <w:sz w:val="18"/>
                <w:szCs w:val="18"/>
              </w:rPr>
              <w:t xml:space="preserve">.  </w:t>
            </w:r>
            <w:r w:rsidRPr="008F3861">
              <w:rPr>
                <w:rFonts w:cstheme="minorHAnsi"/>
                <w:sz w:val="18"/>
                <w:szCs w:val="18"/>
              </w:rPr>
              <w:br/>
              <w:t xml:space="preserve">380=Faktura  </w:t>
            </w:r>
            <w:r w:rsidRPr="008F3861">
              <w:rPr>
                <w:rFonts w:cstheme="minorHAnsi"/>
                <w:sz w:val="18"/>
                <w:szCs w:val="18"/>
              </w:rPr>
              <w:br/>
              <w:t xml:space="preserve">381=Kreditnota  </w:t>
            </w:r>
          </w:p>
        </w:tc>
        <w:tc>
          <w:tcPr>
            <w:tcW w:w="1132" w:type="dxa"/>
            <w:tcBorders>
              <w:top w:val="single" w:sz="4" w:space="0" w:color="A33662" w:themeColor="accent1"/>
              <w:left w:val="single" w:sz="24" w:space="0" w:color="FFFFFF" w:themeColor="background1"/>
              <w:bottom w:val="single" w:sz="4" w:space="0" w:color="A33662" w:themeColor="accent1"/>
            </w:tcBorders>
          </w:tcPr>
          <w:p w14:paraId="3AE093EE" w14:textId="14CC671E" w:rsidR="0036010B" w:rsidRPr="008F3861" w:rsidRDefault="0036010B"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7F6FD01E"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DA2F4B0" w14:textId="38449C81" w:rsidR="0036010B" w:rsidRPr="008F3861" w:rsidRDefault="0036010B" w:rsidP="0036010B">
            <w:pPr>
              <w:rPr>
                <w:rFonts w:cstheme="minorHAnsi"/>
                <w:sz w:val="18"/>
                <w:szCs w:val="18"/>
              </w:rPr>
            </w:pPr>
            <w:r w:rsidRPr="008F3861">
              <w:rPr>
                <w:rFonts w:cstheme="minorHAnsi"/>
                <w:sz w:val="18"/>
                <w:szCs w:val="18"/>
              </w:rPr>
              <w:t>fakturanummer</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91E976" w14:textId="3B34CE0A"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D132EA"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Ett unikt nummer som används för att identifiera fakturan. </w:t>
            </w:r>
          </w:p>
          <w:p w14:paraId="3B9B40AE" w14:textId="77777777" w:rsidR="0036010B" w:rsidRPr="008F3861" w:rsidRDefault="0036010B" w:rsidP="0036010B">
            <w:pPr>
              <w:pStyle w:val="SoSTabelltext"/>
              <w:rPr>
                <w:rFonts w:asciiTheme="minorHAnsi" w:hAnsiTheme="minorHAnsi" w:cstheme="minorHAnsi"/>
                <w:sz w:val="18"/>
                <w:szCs w:val="18"/>
              </w:rPr>
            </w:pPr>
          </w:p>
          <w:p w14:paraId="4E0D2ED9"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Varje ny faktura ska ges en unik identitet. Numret bör vara unikt under hela arkiveringsperioden. </w:t>
            </w:r>
          </w:p>
          <w:p w14:paraId="1BB658CB" w14:textId="6ACB1A4A"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 xml:space="preserve">Fakturanumret ska vara utan mellanslag och bindestreck. För att ge ett dokument en unik identitet kan GDTI användas. GDTI (GS1-dokumentidentitet, Global </w:t>
            </w:r>
            <w:proofErr w:type="spellStart"/>
            <w:r w:rsidRPr="008F3861">
              <w:rPr>
                <w:rFonts w:asciiTheme="minorHAnsi" w:hAnsiTheme="minorHAnsi" w:cstheme="minorHAnsi"/>
                <w:sz w:val="18"/>
                <w:szCs w:val="18"/>
              </w:rPr>
              <w:t>Document</w:t>
            </w:r>
            <w:proofErr w:type="spellEnd"/>
            <w:r w:rsidRPr="008F3861">
              <w:rPr>
                <w:rFonts w:asciiTheme="minorHAnsi" w:hAnsiTheme="minorHAnsi" w:cstheme="minorHAnsi"/>
                <w:sz w:val="18"/>
                <w:szCs w:val="18"/>
              </w:rPr>
              <w:t xml:space="preserve"> </w:t>
            </w:r>
            <w:proofErr w:type="spellStart"/>
            <w:r w:rsidRPr="008F3861">
              <w:rPr>
                <w:rFonts w:asciiTheme="minorHAnsi" w:hAnsiTheme="minorHAnsi" w:cstheme="minorHAnsi"/>
                <w:sz w:val="18"/>
                <w:szCs w:val="18"/>
              </w:rPr>
              <w:t>Type</w:t>
            </w:r>
            <w:proofErr w:type="spellEnd"/>
            <w:r w:rsidRPr="008F3861">
              <w:rPr>
                <w:rFonts w:asciiTheme="minorHAnsi" w:hAnsiTheme="minorHAnsi" w:cstheme="minorHAnsi"/>
                <w:sz w:val="18"/>
                <w:szCs w:val="18"/>
              </w:rPr>
              <w:t xml:space="preserve"> </w:t>
            </w:r>
            <w:proofErr w:type="spellStart"/>
            <w:r w:rsidRPr="008F3861">
              <w:rPr>
                <w:rFonts w:asciiTheme="minorHAnsi" w:hAnsiTheme="minorHAnsi" w:cstheme="minorHAnsi"/>
                <w:sz w:val="18"/>
                <w:szCs w:val="18"/>
              </w:rPr>
              <w:t>Identifier</w:t>
            </w:r>
            <w:proofErr w:type="spellEnd"/>
            <w:r w:rsidRPr="008F3861">
              <w:rPr>
                <w:rFonts w:asciiTheme="minorHAnsi" w:hAnsiTheme="minorHAnsi" w:cstheme="minorHAnsi"/>
                <w:sz w:val="18"/>
                <w:szCs w:val="18"/>
              </w:rPr>
              <w:t>) är ett alfanumeriskt fält som innehåller från 14 upp till 30 siffror. Antal positioner enligt standard SFTI.</w:t>
            </w:r>
          </w:p>
        </w:tc>
        <w:tc>
          <w:tcPr>
            <w:tcW w:w="1276" w:type="dxa"/>
            <w:tcBorders>
              <w:top w:val="single" w:sz="4" w:space="0" w:color="A33662" w:themeColor="accent1"/>
              <w:left w:val="single" w:sz="24" w:space="0" w:color="FFFFFF" w:themeColor="background1"/>
              <w:bottom w:val="single" w:sz="4" w:space="0" w:color="A33662" w:themeColor="accent1"/>
            </w:tcBorders>
          </w:tcPr>
          <w:p w14:paraId="3D792037" w14:textId="0CBC7276" w:rsidR="0036010B" w:rsidRPr="008F3861" w:rsidRDefault="0036010B" w:rsidP="0036010B">
            <w:pPr>
              <w:rPr>
                <w:rFonts w:cstheme="minorHAnsi"/>
                <w:sz w:val="18"/>
                <w:szCs w:val="18"/>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6AD5A7DC" w14:textId="77777777" w:rsidR="0036010B" w:rsidRPr="008F3861" w:rsidRDefault="0036010B" w:rsidP="0036010B">
            <w:pPr>
              <w:rPr>
                <w:rFonts w:cstheme="minorHAnsi"/>
                <w:i/>
                <w:iCs/>
                <w:color w:val="098394"/>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21958082" w14:textId="009CA34C" w:rsidR="0036010B" w:rsidRPr="008F3861" w:rsidRDefault="0036010B"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3E014891"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016705D" w14:textId="347FC9CC" w:rsidR="0036010B" w:rsidRPr="008F3861" w:rsidRDefault="0036010B" w:rsidP="0036010B">
            <w:pPr>
              <w:rPr>
                <w:rFonts w:cstheme="minorHAnsi"/>
                <w:sz w:val="18"/>
                <w:szCs w:val="18"/>
              </w:rPr>
            </w:pPr>
            <w:r w:rsidRPr="008F3861">
              <w:rPr>
                <w:rFonts w:cstheme="minorHAnsi"/>
                <w:sz w:val="18"/>
                <w:szCs w:val="18"/>
              </w:rPr>
              <w:lastRenderedPageBreak/>
              <w:t>fakturadatum</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E17488" w14:textId="256D620A"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404997" w14:textId="7056E5AF"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Datum när fakturan utfärdades.</w:t>
            </w:r>
          </w:p>
        </w:tc>
        <w:tc>
          <w:tcPr>
            <w:tcW w:w="1276" w:type="dxa"/>
            <w:tcBorders>
              <w:top w:val="single" w:sz="4" w:space="0" w:color="A33662" w:themeColor="accent1"/>
              <w:left w:val="single" w:sz="24" w:space="0" w:color="FFFFFF" w:themeColor="background1"/>
              <w:bottom w:val="single" w:sz="4" w:space="0" w:color="A33662" w:themeColor="accent1"/>
            </w:tcBorders>
          </w:tcPr>
          <w:p w14:paraId="40540AEF" w14:textId="50B6526D" w:rsidR="0036010B" w:rsidRPr="008F3861" w:rsidRDefault="0036010B" w:rsidP="0036010B">
            <w:pPr>
              <w:rPr>
                <w:rFonts w:cstheme="minorHAnsi"/>
                <w:sz w:val="18"/>
                <w:szCs w:val="18"/>
              </w:rPr>
            </w:pPr>
            <w:r w:rsidRPr="008F3861">
              <w:rPr>
                <w:rFonts w:cstheme="minorHAnsi"/>
                <w:sz w:val="18"/>
                <w:szCs w:val="18"/>
              </w:rPr>
              <w:t>DT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73344DEF" w14:textId="7D84F024" w:rsidR="0036010B" w:rsidRPr="008F3861" w:rsidRDefault="0036010B" w:rsidP="0036010B">
            <w:pPr>
              <w:rPr>
                <w:rFonts w:cstheme="minorHAnsi"/>
                <w:i/>
                <w:iCs/>
                <w:color w:val="098394"/>
                <w:sz w:val="18"/>
                <w:szCs w:val="18"/>
              </w:rPr>
            </w:pPr>
            <w:r w:rsidRPr="008F3861">
              <w:rPr>
                <w:rFonts w:cstheme="minorHAnsi"/>
                <w:sz w:val="18"/>
                <w:szCs w:val="18"/>
              </w:rPr>
              <w:t>Format: ÅÅÅÅMMDD</w:t>
            </w:r>
          </w:p>
        </w:tc>
        <w:tc>
          <w:tcPr>
            <w:tcW w:w="1132" w:type="dxa"/>
            <w:tcBorders>
              <w:top w:val="single" w:sz="4" w:space="0" w:color="A33662" w:themeColor="accent1"/>
              <w:left w:val="single" w:sz="24" w:space="0" w:color="FFFFFF" w:themeColor="background1"/>
              <w:bottom w:val="single" w:sz="4" w:space="0" w:color="A33662" w:themeColor="accent1"/>
            </w:tcBorders>
          </w:tcPr>
          <w:p w14:paraId="389EC53B" w14:textId="14315355" w:rsidR="0036010B" w:rsidRPr="008F3861" w:rsidRDefault="0036010B"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43DCEBEB"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31FBEA10" w14:textId="6FFD9F65" w:rsidR="0036010B" w:rsidRPr="008F3861" w:rsidRDefault="0036010B" w:rsidP="0036010B">
            <w:pPr>
              <w:rPr>
                <w:rFonts w:cstheme="minorHAnsi"/>
                <w:sz w:val="18"/>
                <w:szCs w:val="18"/>
              </w:rPr>
            </w:pPr>
            <w:r w:rsidRPr="008F3861">
              <w:rPr>
                <w:rFonts w:cstheme="minorHAnsi"/>
                <w:sz w:val="18"/>
                <w:szCs w:val="18"/>
              </w:rPr>
              <w:t>referens till faktura</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4F439A" w14:textId="6FD8CB84"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E7651C" w14:textId="219EC88B" w:rsidR="0036010B" w:rsidRPr="008F3861" w:rsidRDefault="008219B5" w:rsidP="0036010B">
            <w:pPr>
              <w:pStyle w:val="SoSTabelltext"/>
              <w:rPr>
                <w:rFonts w:asciiTheme="minorHAnsi" w:hAnsiTheme="minorHAnsi" w:cstheme="minorHAnsi"/>
                <w:sz w:val="18"/>
                <w:szCs w:val="18"/>
              </w:rPr>
            </w:pPr>
            <w:r w:rsidRPr="008219B5">
              <w:rPr>
                <w:rFonts w:asciiTheme="minorHAnsi" w:hAnsiTheme="minorHAnsi" w:cstheme="minorHAnsi"/>
                <w:sz w:val="18"/>
                <w:szCs w:val="18"/>
              </w:rPr>
              <w:t>Används vid kreditering för att referera till den faktura som ska krediteras. Referensen anges med fakturans unika identitet (fakturanumret).</w:t>
            </w:r>
            <w:r w:rsidRPr="008219B5">
              <w:rPr>
                <w:rFonts w:asciiTheme="minorHAnsi" w:hAnsiTheme="minorHAnsi" w:cstheme="minorHAnsi"/>
                <w:b/>
                <w:bCs/>
                <w:sz w:val="18"/>
                <w:szCs w:val="18"/>
              </w:rPr>
              <w:t> </w:t>
            </w:r>
            <w:r w:rsidR="00227BAB">
              <w:rPr>
                <w:rFonts w:asciiTheme="minorHAnsi" w:hAnsiTheme="minorHAnsi" w:cstheme="minorHAnsi"/>
                <w:b/>
                <w:bCs/>
                <w:sz w:val="18"/>
                <w:szCs w:val="18"/>
              </w:rPr>
              <w:br/>
            </w:r>
          </w:p>
          <w:p w14:paraId="161EA38A"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Ska lämnas när fakturan är en kreditfaktura. </w:t>
            </w:r>
          </w:p>
          <w:p w14:paraId="307499BC" w14:textId="77777777" w:rsidR="0036010B" w:rsidRPr="008F3861" w:rsidRDefault="0036010B" w:rsidP="0036010B">
            <w:pPr>
              <w:pStyle w:val="SoSTabelltext"/>
              <w:rPr>
                <w:rFonts w:asciiTheme="minorHAnsi" w:hAnsiTheme="minorHAnsi" w:cstheme="minorHAnsi"/>
                <w:sz w:val="18"/>
                <w:szCs w:val="18"/>
              </w:rPr>
            </w:pPr>
          </w:p>
          <w:p w14:paraId="03E131FB" w14:textId="043A8868"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Ska bli obligatoriskt fält under nämnda förutsättningar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71472526" w14:textId="548FBFB8" w:rsidR="0036010B" w:rsidRPr="008F3861" w:rsidRDefault="0036010B" w:rsidP="0036010B">
            <w:pPr>
              <w:rPr>
                <w:rFonts w:cstheme="minorHAnsi"/>
                <w:sz w:val="18"/>
                <w:szCs w:val="18"/>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51692122" w14:textId="77777777" w:rsidR="0036010B" w:rsidRPr="008F3861" w:rsidRDefault="0036010B" w:rsidP="0036010B">
            <w:pPr>
              <w:rPr>
                <w:rFonts w:cstheme="minorHAnsi"/>
                <w:i/>
                <w:iCs/>
                <w:color w:val="098394"/>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4928F8C8" w14:textId="29BAC9B1" w:rsidR="0036010B" w:rsidRPr="008F3861" w:rsidRDefault="0036010B" w:rsidP="0036010B">
            <w:pPr>
              <w:rPr>
                <w:rFonts w:cstheme="minorHAnsi"/>
                <w:i/>
                <w:iCs/>
                <w:color w:val="098394"/>
                <w:sz w:val="18"/>
                <w:szCs w:val="18"/>
              </w:rPr>
            </w:pPr>
            <w:r w:rsidRPr="008F3861">
              <w:rPr>
                <w:rFonts w:cstheme="minorHAnsi"/>
                <w:sz w:val="18"/>
                <w:szCs w:val="18"/>
              </w:rPr>
              <w:t>Användningsfall 3 och 4</w:t>
            </w:r>
          </w:p>
        </w:tc>
      </w:tr>
      <w:tr w:rsidR="0036010B" w:rsidRPr="008F3861" w14:paraId="257A4514"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3F413A1D" w14:textId="7DD84897" w:rsidR="0036010B" w:rsidRPr="008F3861" w:rsidRDefault="0036010B" w:rsidP="0036010B">
            <w:pPr>
              <w:rPr>
                <w:rFonts w:cstheme="minorHAnsi"/>
                <w:sz w:val="18"/>
                <w:szCs w:val="18"/>
              </w:rPr>
            </w:pPr>
            <w:r w:rsidRPr="008F3861">
              <w:rPr>
                <w:rFonts w:cstheme="minorHAnsi"/>
                <w:sz w:val="18"/>
                <w:szCs w:val="18"/>
              </w:rPr>
              <w:t>referens till fakturaunderlag vård id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5F3C35" w14:textId="6D65B905"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BF9057" w14:textId="77777777" w:rsidR="009D7E11" w:rsidRPr="009D7E11" w:rsidRDefault="009D7E11" w:rsidP="009D7E11">
            <w:pPr>
              <w:pStyle w:val="SoSTabelltext"/>
              <w:rPr>
                <w:rFonts w:asciiTheme="minorHAnsi" w:hAnsiTheme="minorHAnsi" w:cstheme="minorHAnsi"/>
                <w:sz w:val="18"/>
                <w:szCs w:val="18"/>
              </w:rPr>
            </w:pPr>
            <w:r w:rsidRPr="009D7E11">
              <w:rPr>
                <w:rFonts w:asciiTheme="minorHAnsi" w:hAnsiTheme="minorHAnsi" w:cstheme="minorHAnsi"/>
                <w:sz w:val="18"/>
                <w:szCs w:val="18"/>
              </w:rPr>
              <w:t xml:space="preserve">Vid kreditering av poster på kreditfaktura ska en referens anges till det id som finns på originalfakturans fakturaunderlag. </w:t>
            </w:r>
          </w:p>
          <w:p w14:paraId="7C112009" w14:textId="77777777" w:rsidR="009D7E11" w:rsidRPr="009D7E11" w:rsidRDefault="009D7E11" w:rsidP="009D7E11">
            <w:pPr>
              <w:pStyle w:val="SoSTabelltext"/>
              <w:rPr>
                <w:rFonts w:asciiTheme="minorHAnsi" w:hAnsiTheme="minorHAnsi" w:cstheme="minorHAnsi"/>
                <w:sz w:val="18"/>
                <w:szCs w:val="18"/>
              </w:rPr>
            </w:pPr>
          </w:p>
          <w:p w14:paraId="149596A5" w14:textId="3806EF95" w:rsidR="0036010B" w:rsidRPr="008F3861" w:rsidRDefault="009D7E11" w:rsidP="009D7E11">
            <w:pPr>
              <w:pStyle w:val="SoSTabelltext"/>
              <w:rPr>
                <w:rFonts w:asciiTheme="minorHAnsi" w:hAnsiTheme="minorHAnsi" w:cstheme="minorHAnsi"/>
                <w:i/>
                <w:sz w:val="18"/>
                <w:szCs w:val="18"/>
              </w:rPr>
            </w:pPr>
            <w:r w:rsidRPr="009D7E11">
              <w:rPr>
                <w:rFonts w:asciiTheme="minorHAnsi" w:hAnsiTheme="minorHAnsi" w:cstheme="minorHAnsi"/>
                <w:sz w:val="18"/>
                <w:szCs w:val="18"/>
              </w:rPr>
              <w:t>Obligatoriskt när fakturan är en kreditfaktura.</w:t>
            </w:r>
          </w:p>
        </w:tc>
        <w:tc>
          <w:tcPr>
            <w:tcW w:w="1276" w:type="dxa"/>
            <w:tcBorders>
              <w:top w:val="single" w:sz="4" w:space="0" w:color="A33662" w:themeColor="accent1"/>
              <w:left w:val="single" w:sz="24" w:space="0" w:color="FFFFFF" w:themeColor="background1"/>
              <w:bottom w:val="single" w:sz="4" w:space="0" w:color="A33662" w:themeColor="accent1"/>
            </w:tcBorders>
          </w:tcPr>
          <w:p w14:paraId="49C1062B" w14:textId="542C0E06" w:rsidR="0036010B" w:rsidRPr="008F3861" w:rsidRDefault="0036010B" w:rsidP="0036010B">
            <w:pPr>
              <w:rPr>
                <w:rFonts w:cstheme="minorHAnsi"/>
                <w:sz w:val="18"/>
                <w:szCs w:val="18"/>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0D166B61" w14:textId="77777777" w:rsidR="0036010B" w:rsidRPr="008F3861" w:rsidRDefault="0036010B" w:rsidP="0036010B">
            <w:pPr>
              <w:rPr>
                <w:rFonts w:cstheme="minorHAnsi"/>
                <w:i/>
                <w:iCs/>
                <w:color w:val="098394"/>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30220DDB" w14:textId="3FA1AD44" w:rsidR="0036010B" w:rsidRPr="008F3861" w:rsidRDefault="0036010B" w:rsidP="0036010B">
            <w:pPr>
              <w:rPr>
                <w:rFonts w:cstheme="minorHAnsi"/>
                <w:i/>
                <w:iCs/>
                <w:color w:val="098394"/>
                <w:sz w:val="18"/>
                <w:szCs w:val="18"/>
              </w:rPr>
            </w:pPr>
            <w:r w:rsidRPr="008F3861">
              <w:rPr>
                <w:rFonts w:cstheme="minorHAnsi"/>
                <w:sz w:val="18"/>
                <w:szCs w:val="18"/>
              </w:rPr>
              <w:t>Användningsfall 3 och 4</w:t>
            </w:r>
            <w:r w:rsidR="002365AE">
              <w:rPr>
                <w:rFonts w:cstheme="minorHAnsi"/>
                <w:sz w:val="18"/>
                <w:szCs w:val="18"/>
              </w:rPr>
              <w:t xml:space="preserve"> och </w:t>
            </w:r>
            <w:r w:rsidR="00B05264">
              <w:rPr>
                <w:rFonts w:cstheme="minorHAnsi"/>
                <w:sz w:val="18"/>
                <w:szCs w:val="18"/>
              </w:rPr>
              <w:t>A06 [R14]</w:t>
            </w:r>
          </w:p>
        </w:tc>
      </w:tr>
      <w:tr w:rsidR="0036010B" w:rsidRPr="008F3861" w14:paraId="51D83E90"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D0592A6" w14:textId="0B6D4D7B" w:rsidR="0036010B" w:rsidRPr="008F3861" w:rsidRDefault="0036010B" w:rsidP="0036010B">
            <w:pPr>
              <w:rPr>
                <w:rFonts w:cstheme="minorHAnsi"/>
                <w:sz w:val="18"/>
                <w:szCs w:val="18"/>
              </w:rPr>
            </w:pPr>
            <w:r w:rsidRPr="008F3861">
              <w:rPr>
                <w:rFonts w:cstheme="minorHAnsi"/>
                <w:sz w:val="18"/>
                <w:szCs w:val="18"/>
              </w:rPr>
              <w:t>fakturabelopp</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D7BB01" w14:textId="7B42110A"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141F78" w14:textId="77777777" w:rsidR="00250C95" w:rsidRPr="00250C95" w:rsidRDefault="0036010B" w:rsidP="00250C95">
            <w:pPr>
              <w:pStyle w:val="SoSTabelltext"/>
              <w:rPr>
                <w:rFonts w:asciiTheme="minorHAnsi" w:hAnsiTheme="minorHAnsi" w:cstheme="minorHAnsi"/>
                <w:sz w:val="18"/>
                <w:szCs w:val="18"/>
              </w:rPr>
            </w:pPr>
            <w:r w:rsidRPr="008F3861">
              <w:rPr>
                <w:rFonts w:asciiTheme="minorHAnsi" w:hAnsiTheme="minorHAnsi" w:cstheme="minorHAnsi"/>
                <w:sz w:val="18"/>
                <w:szCs w:val="18"/>
              </w:rPr>
              <w:t>Total debitering avseende en faktura och i enlighet med leveransvillkoren.</w:t>
            </w:r>
            <w:r w:rsidR="00250C95">
              <w:rPr>
                <w:rFonts w:asciiTheme="minorHAnsi" w:hAnsiTheme="minorHAnsi" w:cstheme="minorHAnsi"/>
                <w:sz w:val="18"/>
                <w:szCs w:val="18"/>
              </w:rPr>
              <w:t xml:space="preserve"> </w:t>
            </w:r>
            <w:r w:rsidR="00250C95" w:rsidRPr="00250C95">
              <w:rPr>
                <w:rFonts w:asciiTheme="minorHAnsi" w:hAnsiTheme="minorHAnsi" w:cstheme="minorHAnsi"/>
                <w:sz w:val="18"/>
                <w:szCs w:val="18"/>
              </w:rPr>
              <w:t>Beloppet på fakturan och fakturaunderlaget ska vara identiskt.</w:t>
            </w:r>
          </w:p>
          <w:p w14:paraId="742DE0E3" w14:textId="543E4DE6"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 xml:space="preserve">Typ av valuta anges med </w:t>
            </w:r>
            <w:proofErr w:type="spellStart"/>
            <w:r w:rsidRPr="008F3861">
              <w:rPr>
                <w:rFonts w:asciiTheme="minorHAnsi" w:hAnsiTheme="minorHAnsi" w:cstheme="minorHAnsi"/>
                <w:sz w:val="18"/>
                <w:szCs w:val="18"/>
              </w:rPr>
              <w:t>oid</w:t>
            </w:r>
            <w:proofErr w:type="spellEnd"/>
            <w:r w:rsidRPr="008F3861">
              <w:rPr>
                <w:rFonts w:asciiTheme="minorHAnsi" w:hAnsiTheme="minorHAnsi" w:cstheme="minorHAnsi"/>
                <w:sz w:val="18"/>
                <w:szCs w:val="18"/>
              </w:rPr>
              <w:t xml:space="preserve"> 1.0.4217 samt den ISO-kod för valutan summan avser.</w:t>
            </w:r>
          </w:p>
        </w:tc>
        <w:tc>
          <w:tcPr>
            <w:tcW w:w="1276" w:type="dxa"/>
            <w:tcBorders>
              <w:top w:val="single" w:sz="4" w:space="0" w:color="A33662" w:themeColor="accent1"/>
              <w:left w:val="single" w:sz="24" w:space="0" w:color="FFFFFF" w:themeColor="background1"/>
              <w:bottom w:val="single" w:sz="4" w:space="0" w:color="A33662" w:themeColor="accent1"/>
            </w:tcBorders>
          </w:tcPr>
          <w:p w14:paraId="1F196844" w14:textId="753F5FE5" w:rsidR="0036010B" w:rsidRPr="008F3861" w:rsidRDefault="0036010B" w:rsidP="0036010B">
            <w:pPr>
              <w:rPr>
                <w:rFonts w:cstheme="minorHAnsi"/>
                <w:sz w:val="18"/>
                <w:szCs w:val="18"/>
              </w:rPr>
            </w:pPr>
            <w:proofErr w:type="spellStart"/>
            <w:r w:rsidRPr="008F3861">
              <w:rPr>
                <w:rFonts w:cstheme="minorHAnsi"/>
                <w:sz w:val="18"/>
                <w:szCs w:val="18"/>
              </w:rPr>
              <w:t>amount</w:t>
            </w:r>
            <w:proofErr w:type="spellEnd"/>
            <w:r w:rsidRPr="008F3861">
              <w:rPr>
                <w:rFonts w:cstheme="minorHAnsi"/>
                <w:sz w:val="18"/>
                <w:szCs w:val="18"/>
              </w:rPr>
              <w:t xml:space="preserve"> (</w:t>
            </w:r>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2CC1BFA9" w14:textId="1B4ED140" w:rsidR="0036010B" w:rsidRPr="008F3861" w:rsidRDefault="0036010B" w:rsidP="0036010B">
            <w:pPr>
              <w:rPr>
                <w:rFonts w:cstheme="minorHAnsi"/>
                <w:i/>
                <w:iCs/>
                <w:color w:val="098394"/>
                <w:sz w:val="18"/>
                <w:szCs w:val="18"/>
              </w:rPr>
            </w:pPr>
            <w:r w:rsidRPr="008F3861">
              <w:rPr>
                <w:rFonts w:cstheme="minorHAnsi"/>
                <w:sz w:val="18"/>
                <w:szCs w:val="18"/>
              </w:rPr>
              <w:t>Belopp + valuta</w:t>
            </w:r>
            <w:r w:rsidRPr="008F3861">
              <w:rPr>
                <w:rFonts w:cstheme="minorHAnsi"/>
                <w:sz w:val="18"/>
                <w:szCs w:val="18"/>
              </w:rPr>
              <w:br/>
            </w:r>
            <w:proofErr w:type="spellStart"/>
            <w:r w:rsidRPr="008F3861">
              <w:rPr>
                <w:rFonts w:cstheme="minorHAnsi"/>
                <w:sz w:val="18"/>
                <w:szCs w:val="18"/>
              </w:rPr>
              <w:t>Valuta</w:t>
            </w:r>
            <w:proofErr w:type="spellEnd"/>
            <w:r w:rsidRPr="008F3861">
              <w:rPr>
                <w:rFonts w:cstheme="minorHAnsi"/>
                <w:sz w:val="18"/>
                <w:szCs w:val="18"/>
              </w:rPr>
              <w:t xml:space="preserve"> OID: 1.0.4217 (ska alltid vara SEK)</w:t>
            </w:r>
            <w:r w:rsidRPr="008F3861">
              <w:rPr>
                <w:rFonts w:cstheme="minorHAnsi"/>
                <w:sz w:val="18"/>
                <w:szCs w:val="18"/>
              </w:rPr>
              <w:br/>
            </w:r>
          </w:p>
        </w:tc>
        <w:tc>
          <w:tcPr>
            <w:tcW w:w="1132" w:type="dxa"/>
            <w:tcBorders>
              <w:top w:val="single" w:sz="4" w:space="0" w:color="A33662" w:themeColor="accent1"/>
              <w:left w:val="single" w:sz="24" w:space="0" w:color="FFFFFF" w:themeColor="background1"/>
              <w:bottom w:val="single" w:sz="4" w:space="0" w:color="A33662" w:themeColor="accent1"/>
            </w:tcBorders>
          </w:tcPr>
          <w:p w14:paraId="1FE290C3" w14:textId="3FDD3867" w:rsidR="0036010B" w:rsidRPr="00BF6AD2" w:rsidRDefault="00BF6AD2" w:rsidP="0036010B">
            <w:pPr>
              <w:rPr>
                <w:rFonts w:cstheme="minorHAnsi"/>
                <w:color w:val="353636" w:themeColor="text1"/>
                <w:sz w:val="18"/>
                <w:szCs w:val="18"/>
              </w:rPr>
            </w:pPr>
            <w:r w:rsidRPr="00BF6AD2">
              <w:rPr>
                <w:rFonts w:cstheme="minorHAnsi"/>
                <w:color w:val="353636" w:themeColor="text1"/>
                <w:sz w:val="18"/>
                <w:szCs w:val="18"/>
              </w:rPr>
              <w:t>A01 [R14]</w:t>
            </w:r>
          </w:p>
        </w:tc>
      </w:tr>
      <w:tr w:rsidR="0036010B" w:rsidRPr="008F3861" w14:paraId="5574C43F"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55C351C" w14:textId="39BE3DDF" w:rsidR="0036010B" w:rsidRPr="008F3861" w:rsidRDefault="0036010B" w:rsidP="0036010B">
            <w:pPr>
              <w:rPr>
                <w:rFonts w:cstheme="minorHAnsi"/>
                <w:sz w:val="18"/>
                <w:szCs w:val="18"/>
              </w:rPr>
            </w:pPr>
            <w:r w:rsidRPr="008F3861">
              <w:rPr>
                <w:rFonts w:cstheme="minorHAnsi"/>
                <w:sz w:val="18"/>
                <w:szCs w:val="18"/>
              </w:rPr>
              <w:t>ospecificerat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6E3302" w14:textId="525861A3"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A7CAA3" w14:textId="6F22E534"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Ett antal fria tomma fält som kan användas unikt för respektive region i relationer med privata vårdgivare enligt egna vårdavtal mm.</w:t>
            </w:r>
          </w:p>
        </w:tc>
        <w:tc>
          <w:tcPr>
            <w:tcW w:w="1276" w:type="dxa"/>
            <w:tcBorders>
              <w:top w:val="single" w:sz="4" w:space="0" w:color="A33662" w:themeColor="accent1"/>
              <w:left w:val="single" w:sz="24" w:space="0" w:color="FFFFFF" w:themeColor="background1"/>
              <w:bottom w:val="single" w:sz="4" w:space="0" w:color="A33662" w:themeColor="accent1"/>
            </w:tcBorders>
          </w:tcPr>
          <w:p w14:paraId="2B15B32C" w14:textId="472D52DC" w:rsidR="0036010B" w:rsidRPr="008F3861" w:rsidRDefault="0036010B" w:rsidP="0036010B">
            <w:pPr>
              <w:rPr>
                <w:rFonts w:cstheme="minorHAnsi"/>
                <w:sz w:val="18"/>
                <w:szCs w:val="18"/>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7A875E4C" w14:textId="77777777" w:rsidR="0036010B" w:rsidRPr="008F3861" w:rsidRDefault="0036010B" w:rsidP="0036010B">
            <w:pPr>
              <w:rPr>
                <w:rFonts w:cstheme="minorHAnsi"/>
                <w:i/>
                <w:iCs/>
                <w:color w:val="098394"/>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3639761B" w14:textId="6EDC19FE" w:rsidR="0036010B" w:rsidRPr="008F3861" w:rsidRDefault="0036010B" w:rsidP="0036010B">
            <w:pPr>
              <w:rPr>
                <w:rFonts w:cstheme="minorHAnsi"/>
                <w:i/>
                <w:iCs/>
                <w:color w:val="098394"/>
                <w:sz w:val="18"/>
                <w:szCs w:val="18"/>
              </w:rPr>
            </w:pPr>
            <w:r w:rsidRPr="008F3861">
              <w:rPr>
                <w:rFonts w:cstheme="minorHAnsi"/>
                <w:i/>
                <w:iCs/>
                <w:color w:val="098394"/>
                <w:sz w:val="18"/>
                <w:szCs w:val="18"/>
              </w:rPr>
              <w:t>-</w:t>
            </w:r>
          </w:p>
        </w:tc>
      </w:tr>
    </w:tbl>
    <w:p w14:paraId="6EB65993" w14:textId="77777777" w:rsidR="00C37543" w:rsidRPr="008F3861" w:rsidRDefault="00C37543" w:rsidP="00C37543"/>
    <w:p w14:paraId="79E3009D" w14:textId="4601C275" w:rsidR="00C37543" w:rsidRPr="008F3861" w:rsidRDefault="0036010B" w:rsidP="00C37543">
      <w:pPr>
        <w:pStyle w:val="Numreradrubrik3"/>
        <w:rPr>
          <w:lang w:val="sv-SE"/>
        </w:rPr>
      </w:pPr>
      <w:bookmarkStart w:id="50" w:name="_Toc203981265"/>
      <w:r w:rsidRPr="008F3861">
        <w:rPr>
          <w:lang w:val="sv-SE"/>
        </w:rPr>
        <w:lastRenderedPageBreak/>
        <w:t xml:space="preserve">Fakturaunderlag </w:t>
      </w:r>
      <w:proofErr w:type="spellStart"/>
      <w:r w:rsidRPr="008F3861">
        <w:rPr>
          <w:lang w:val="sv-SE"/>
        </w:rPr>
        <w:t>vård_rad</w:t>
      </w:r>
      <w:bookmarkEnd w:id="50"/>
      <w:proofErr w:type="spellEnd"/>
    </w:p>
    <w:p w14:paraId="722E3E76" w14:textId="77777777" w:rsidR="0036010B" w:rsidRPr="008F3861" w:rsidRDefault="0036010B" w:rsidP="0036010B">
      <w:pPr>
        <w:rPr>
          <w:rFonts w:eastAsia="Times New Roman" w:cstheme="minorHAnsi"/>
          <w:iCs/>
          <w:szCs w:val="22"/>
          <w:lang w:eastAsia="en-GB"/>
        </w:rPr>
      </w:pPr>
      <w:r w:rsidRPr="008F3861">
        <w:rPr>
          <w:b/>
          <w:bCs/>
        </w:rPr>
        <w:t xml:space="preserve">Beskrivning: </w:t>
      </w:r>
      <w:r w:rsidRPr="008F3861">
        <w:rPr>
          <w:rFonts w:eastAsia="Times New Roman" w:cstheme="minorHAnsi"/>
          <w:iCs/>
          <w:szCs w:val="22"/>
          <w:lang w:eastAsia="en-GB"/>
        </w:rPr>
        <w:t xml:space="preserve">Klassen Fakturaunderlag </w:t>
      </w:r>
      <w:proofErr w:type="spellStart"/>
      <w:r w:rsidRPr="008F3861">
        <w:rPr>
          <w:rFonts w:eastAsia="Times New Roman" w:cstheme="minorHAnsi"/>
          <w:iCs/>
          <w:szCs w:val="22"/>
          <w:lang w:eastAsia="en-GB"/>
        </w:rPr>
        <w:t>vård_rad</w:t>
      </w:r>
      <w:proofErr w:type="spellEnd"/>
      <w:r w:rsidRPr="008F3861">
        <w:rPr>
          <w:rFonts w:eastAsia="Times New Roman" w:cstheme="minorHAnsi"/>
          <w:iCs/>
          <w:szCs w:val="22"/>
          <w:lang w:eastAsia="en-GB"/>
        </w:rPr>
        <w:t xml:space="preserve"> håller information om en rad i fakturaunderlaget. Klassen innehåller inga egna attribut.</w:t>
      </w:r>
    </w:p>
    <w:p w14:paraId="62C78F91" w14:textId="731F32F8" w:rsidR="0036010B" w:rsidRPr="008F3861" w:rsidRDefault="0036010B" w:rsidP="0036010B">
      <w:r w:rsidRPr="008F3861">
        <w:rPr>
          <w:b/>
          <w:bCs/>
        </w:rPr>
        <w:t>Mappning till RIM:</w:t>
      </w:r>
      <w:r w:rsidRPr="008F3861">
        <w:t xml:space="preserve"> Saknas</w:t>
      </w:r>
    </w:p>
    <w:p w14:paraId="1CDBA81C" w14:textId="5488DEA9" w:rsidR="0036010B" w:rsidRPr="008F3861" w:rsidRDefault="0036010B" w:rsidP="0036010B">
      <w:r w:rsidRPr="008F3861">
        <w:rPr>
          <w:b/>
          <w:bCs/>
        </w:rPr>
        <w:t>Spårbarhet till krav:</w:t>
      </w:r>
      <w:r w:rsidRPr="008F3861">
        <w:t xml:space="preserve"> Saknas</w:t>
      </w:r>
    </w:p>
    <w:p w14:paraId="22C95E7E" w14:textId="46919407" w:rsidR="00C37543" w:rsidRPr="008F3861" w:rsidRDefault="0036010B" w:rsidP="0036010B">
      <w:pPr>
        <w:pStyle w:val="Numreradrubrik3"/>
        <w:rPr>
          <w:lang w:val="sv-SE"/>
        </w:rPr>
      </w:pPr>
      <w:bookmarkStart w:id="51" w:name="_Toc203981266"/>
      <w:r w:rsidRPr="008F3861">
        <w:rPr>
          <w:lang w:val="sv-SE"/>
        </w:rPr>
        <w:t>Fakturerat</w:t>
      </w:r>
      <w:bookmarkEnd w:id="51"/>
    </w:p>
    <w:p w14:paraId="521C2744" w14:textId="77777777" w:rsidR="0036010B" w:rsidRPr="008F3861" w:rsidRDefault="0036010B" w:rsidP="0036010B">
      <w:pPr>
        <w:rPr>
          <w:rFonts w:eastAsia="Times New Roman" w:cstheme="minorHAnsi"/>
          <w:iCs/>
          <w:szCs w:val="22"/>
          <w:lang w:eastAsia="en-GB"/>
        </w:rPr>
      </w:pPr>
      <w:r w:rsidRPr="008F3861">
        <w:rPr>
          <w:b/>
          <w:bCs/>
        </w:rPr>
        <w:t xml:space="preserve">Beskrivning: </w:t>
      </w:r>
      <w:r w:rsidRPr="008F3861">
        <w:rPr>
          <w:rFonts w:eastAsia="Times New Roman" w:cstheme="minorHAnsi"/>
          <w:iCs/>
          <w:szCs w:val="22"/>
          <w:lang w:eastAsia="en-GB"/>
        </w:rPr>
        <w:t>Klassen Fakturerat håller information om de kostnader med eventuella rabatter som debiteras för en unik vårdinsats.</w:t>
      </w:r>
    </w:p>
    <w:p w14:paraId="15CF18AD" w14:textId="1D1B2BCE" w:rsidR="0036010B" w:rsidRPr="008F3861" w:rsidRDefault="0036010B" w:rsidP="0036010B">
      <w:r w:rsidRPr="008F3861">
        <w:rPr>
          <w:b/>
          <w:bCs/>
        </w:rPr>
        <w:t>Mappning till RIM:</w:t>
      </w:r>
      <w:r w:rsidRPr="008F3861">
        <w:t xml:space="preserve"> Saknas</w:t>
      </w:r>
    </w:p>
    <w:p w14:paraId="44F25AB9" w14:textId="4563064F" w:rsidR="0036010B" w:rsidRPr="008F3861" w:rsidRDefault="0036010B" w:rsidP="0036010B">
      <w:r w:rsidRPr="008F3861">
        <w:rPr>
          <w:b/>
          <w:bCs/>
        </w:rPr>
        <w:t>Spårbarhet till krav:</w:t>
      </w:r>
      <w:r w:rsidRPr="008F3861">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984"/>
        <w:gridCol w:w="990"/>
      </w:tblGrid>
      <w:tr w:rsidR="0036010B" w:rsidRPr="008F3861" w14:paraId="06C60156" w14:textId="77777777" w:rsidTr="007535C9">
        <w:trPr>
          <w:trHeight w:val="23"/>
        </w:trPr>
        <w:tc>
          <w:tcPr>
            <w:tcW w:w="1305" w:type="dxa"/>
            <w:shd w:val="clear" w:color="auto" w:fill="A33662" w:themeFill="accent1"/>
          </w:tcPr>
          <w:p w14:paraId="6A2C0C9B" w14:textId="77777777" w:rsidR="0036010B" w:rsidRPr="008F3861" w:rsidRDefault="0036010B" w:rsidP="00847BBE">
            <w:pPr>
              <w:pStyle w:val="Tabellrubrik"/>
            </w:pPr>
            <w:r w:rsidRPr="008F3861">
              <w:t>Attribut</w:t>
            </w:r>
          </w:p>
        </w:tc>
        <w:tc>
          <w:tcPr>
            <w:tcW w:w="1450" w:type="dxa"/>
            <w:shd w:val="clear" w:color="auto" w:fill="A33662" w:themeFill="accent1"/>
          </w:tcPr>
          <w:p w14:paraId="36EC78D7" w14:textId="77777777" w:rsidR="0036010B" w:rsidRPr="008F3861" w:rsidRDefault="0036010B" w:rsidP="00847BBE">
            <w:pPr>
              <w:pStyle w:val="Tabellrubrik"/>
            </w:pPr>
            <w:r w:rsidRPr="008F3861">
              <w:t>Mappning till RIM</w:t>
            </w:r>
          </w:p>
        </w:tc>
        <w:tc>
          <w:tcPr>
            <w:tcW w:w="2065" w:type="dxa"/>
            <w:shd w:val="clear" w:color="auto" w:fill="A33662" w:themeFill="accent1"/>
          </w:tcPr>
          <w:p w14:paraId="28E4A47A" w14:textId="77777777" w:rsidR="0036010B" w:rsidRPr="008F3861" w:rsidRDefault="0036010B" w:rsidP="00847BBE">
            <w:pPr>
              <w:pStyle w:val="Tabellrubrik"/>
            </w:pPr>
            <w:r w:rsidRPr="008F3861">
              <w:t xml:space="preserve">Beskrivning </w:t>
            </w:r>
          </w:p>
        </w:tc>
        <w:tc>
          <w:tcPr>
            <w:tcW w:w="1276" w:type="dxa"/>
            <w:shd w:val="clear" w:color="auto" w:fill="A33662" w:themeFill="accent1"/>
          </w:tcPr>
          <w:p w14:paraId="6686A406" w14:textId="77777777" w:rsidR="0036010B" w:rsidRPr="008F3861" w:rsidRDefault="0036010B" w:rsidP="00847BBE">
            <w:pPr>
              <w:pStyle w:val="Tabellrubrik"/>
            </w:pPr>
            <w:r w:rsidRPr="008F3861">
              <w:t>Datatyp (multiplicitet)</w:t>
            </w:r>
          </w:p>
        </w:tc>
        <w:tc>
          <w:tcPr>
            <w:tcW w:w="1984" w:type="dxa"/>
            <w:shd w:val="clear" w:color="auto" w:fill="A33662" w:themeFill="accent1"/>
          </w:tcPr>
          <w:p w14:paraId="564F73DD" w14:textId="77777777" w:rsidR="0036010B" w:rsidRPr="008F3861" w:rsidRDefault="0036010B" w:rsidP="00847BBE">
            <w:pPr>
              <w:pStyle w:val="Tabellrubrik"/>
            </w:pPr>
            <w:r w:rsidRPr="008F3861">
              <w:t>Format</w:t>
            </w:r>
          </w:p>
        </w:tc>
        <w:tc>
          <w:tcPr>
            <w:tcW w:w="990" w:type="dxa"/>
            <w:shd w:val="clear" w:color="auto" w:fill="A33662" w:themeFill="accent1"/>
          </w:tcPr>
          <w:p w14:paraId="411CBE86" w14:textId="77777777" w:rsidR="0036010B" w:rsidRPr="008F3861" w:rsidRDefault="0036010B" w:rsidP="00847BBE">
            <w:pPr>
              <w:pStyle w:val="Tabellrubrik"/>
            </w:pPr>
            <w:r w:rsidRPr="008F3861">
              <w:t>Spårbarhet till krav</w:t>
            </w:r>
          </w:p>
        </w:tc>
      </w:tr>
      <w:tr w:rsidR="0036010B" w:rsidRPr="008F3861" w14:paraId="1905AFE9" w14:textId="77777777" w:rsidTr="007535C9">
        <w:trPr>
          <w:trHeight w:val="628"/>
        </w:trPr>
        <w:tc>
          <w:tcPr>
            <w:tcW w:w="1305" w:type="dxa"/>
            <w:tcBorders>
              <w:bottom w:val="single" w:sz="4" w:space="0" w:color="A33662" w:themeColor="accent1"/>
              <w:right w:val="single" w:sz="24" w:space="0" w:color="FFFFFF" w:themeColor="background1"/>
            </w:tcBorders>
          </w:tcPr>
          <w:p w14:paraId="752DEDDF" w14:textId="02FAAF49" w:rsidR="0036010B" w:rsidRPr="008F3861" w:rsidRDefault="0036010B" w:rsidP="0036010B">
            <w:pPr>
              <w:rPr>
                <w:rFonts w:cstheme="minorHAnsi"/>
                <w:i/>
                <w:iCs/>
                <w:color w:val="098394"/>
                <w:sz w:val="18"/>
                <w:szCs w:val="18"/>
              </w:rPr>
            </w:pPr>
            <w:proofErr w:type="gramStart"/>
            <w:r w:rsidRPr="008F3861">
              <w:rPr>
                <w:rFonts w:cstheme="minorHAnsi"/>
                <w:sz w:val="18"/>
                <w:szCs w:val="18"/>
              </w:rPr>
              <w:t>patient vårdkontakt</w:t>
            </w:r>
            <w:proofErr w:type="gramEnd"/>
            <w:r w:rsidRPr="008F3861">
              <w:rPr>
                <w:rFonts w:cstheme="minorHAnsi"/>
                <w:sz w:val="18"/>
                <w:szCs w:val="18"/>
              </w:rPr>
              <w:t xml:space="preserve"> fakturerat belopp brutto</w:t>
            </w:r>
          </w:p>
        </w:tc>
        <w:tc>
          <w:tcPr>
            <w:tcW w:w="1450" w:type="dxa"/>
            <w:tcBorders>
              <w:left w:val="single" w:sz="24" w:space="0" w:color="FFFFFF" w:themeColor="background1"/>
              <w:bottom w:val="single" w:sz="4" w:space="0" w:color="A33662" w:themeColor="accent1"/>
              <w:right w:val="single" w:sz="24" w:space="0" w:color="FFFFFF" w:themeColor="background1"/>
            </w:tcBorders>
          </w:tcPr>
          <w:p w14:paraId="7E0B7599" w14:textId="6F217065" w:rsidR="0036010B" w:rsidRPr="008F3861" w:rsidRDefault="0036010B" w:rsidP="0036010B">
            <w:pPr>
              <w:rPr>
                <w:rFonts w:cstheme="minorHAnsi"/>
                <w:i/>
                <w:iCs/>
                <w:color w:val="098394"/>
                <w:sz w:val="18"/>
                <w:szCs w:val="18"/>
              </w:rPr>
            </w:pPr>
            <w:r w:rsidRPr="008F3861">
              <w:rPr>
                <w:rFonts w:cstheme="minorHAnsi"/>
                <w:sz w:val="18"/>
                <w:szCs w:val="18"/>
              </w:rPr>
              <w:t>-</w:t>
            </w:r>
          </w:p>
        </w:tc>
        <w:tc>
          <w:tcPr>
            <w:tcW w:w="2065" w:type="dxa"/>
            <w:tcBorders>
              <w:left w:val="single" w:sz="24" w:space="0" w:color="FFFFFF" w:themeColor="background1"/>
              <w:bottom w:val="single" w:sz="4" w:space="0" w:color="A33662" w:themeColor="accent1"/>
              <w:right w:val="single" w:sz="24" w:space="0" w:color="FFFFFF" w:themeColor="background1"/>
            </w:tcBorders>
          </w:tcPr>
          <w:p w14:paraId="22338F37"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Fakturerat bruttobelopp för vårdinsats. </w:t>
            </w:r>
          </w:p>
          <w:p w14:paraId="2F09EB5A" w14:textId="77777777" w:rsidR="0036010B" w:rsidRPr="008F3861" w:rsidRDefault="0036010B" w:rsidP="0036010B">
            <w:pPr>
              <w:pStyle w:val="SoSTabelltext"/>
              <w:rPr>
                <w:rFonts w:asciiTheme="minorHAnsi" w:hAnsiTheme="minorHAnsi" w:cstheme="minorHAnsi"/>
                <w:sz w:val="18"/>
                <w:szCs w:val="18"/>
              </w:rPr>
            </w:pPr>
          </w:p>
          <w:p w14:paraId="2A96A248"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Belopp efter avdrag av patientavgift. Om fakturerad vårdinsats avser patientspecifika åtgärder ska beloppet motsvara samtliga detaljrader för patientspecifika priser. </w:t>
            </w:r>
          </w:p>
          <w:p w14:paraId="6FDC5BAD" w14:textId="77777777" w:rsidR="0036010B" w:rsidRPr="008F3861" w:rsidRDefault="0036010B" w:rsidP="0036010B">
            <w:pPr>
              <w:pStyle w:val="SoSTabelltext"/>
              <w:rPr>
                <w:rFonts w:asciiTheme="minorHAnsi" w:hAnsiTheme="minorHAnsi" w:cstheme="minorHAnsi"/>
                <w:sz w:val="18"/>
                <w:szCs w:val="18"/>
              </w:rPr>
            </w:pPr>
          </w:p>
          <w:p w14:paraId="73B5EC89"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Formel: ”DRG-pris”+”</w:t>
            </w:r>
            <w:proofErr w:type="spellStart"/>
            <w:r w:rsidRPr="008F3861">
              <w:rPr>
                <w:rFonts w:asciiTheme="minorHAnsi" w:hAnsiTheme="minorHAnsi" w:cstheme="minorHAnsi"/>
                <w:sz w:val="18"/>
                <w:szCs w:val="18"/>
              </w:rPr>
              <w:t>Ytterfallsersättning</w:t>
            </w:r>
            <w:proofErr w:type="spellEnd"/>
            <w:r w:rsidRPr="008F3861">
              <w:rPr>
                <w:rFonts w:asciiTheme="minorHAnsi" w:hAnsiTheme="minorHAnsi" w:cstheme="minorHAnsi"/>
                <w:sz w:val="18"/>
                <w:szCs w:val="18"/>
              </w:rPr>
              <w:t xml:space="preserve">, </w:t>
            </w:r>
          </w:p>
          <w:p w14:paraId="25404B2B"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vårdtid”+”</w:t>
            </w:r>
            <w:proofErr w:type="spellStart"/>
            <w:r w:rsidRPr="008F3861">
              <w:rPr>
                <w:rFonts w:asciiTheme="minorHAnsi" w:hAnsiTheme="minorHAnsi" w:cstheme="minorHAnsi"/>
                <w:sz w:val="18"/>
                <w:szCs w:val="18"/>
              </w:rPr>
              <w:t>Ytterfallsersättning</w:t>
            </w:r>
            <w:proofErr w:type="spellEnd"/>
            <w:r w:rsidRPr="008F3861">
              <w:rPr>
                <w:rFonts w:asciiTheme="minorHAnsi" w:hAnsiTheme="minorHAnsi" w:cstheme="minorHAnsi"/>
                <w:sz w:val="18"/>
                <w:szCs w:val="18"/>
              </w:rPr>
              <w:t xml:space="preserve">, kostnad” + alla ”Patientspecifik åtgärd, totalbelopp”–”Patientavgift erlagd öppenvård”. </w:t>
            </w:r>
          </w:p>
          <w:p w14:paraId="2E906CCA" w14:textId="77777777" w:rsidR="0036010B" w:rsidRPr="008F3861" w:rsidRDefault="0036010B" w:rsidP="0036010B">
            <w:pPr>
              <w:pStyle w:val="SoSTabelltext"/>
              <w:rPr>
                <w:rFonts w:asciiTheme="minorHAnsi" w:hAnsiTheme="minorHAnsi" w:cstheme="minorHAnsi"/>
                <w:sz w:val="18"/>
                <w:szCs w:val="18"/>
              </w:rPr>
            </w:pPr>
          </w:p>
          <w:p w14:paraId="75AA55C0"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Samtliga belopp presenteras positivt i filen. I de flesta fall är det tomt i ett av fälten DRG-pris eller Patientspecifik åtgärd, totalbelopp. </w:t>
            </w:r>
          </w:p>
          <w:p w14:paraId="22A894D2" w14:textId="77777777" w:rsidR="0036010B" w:rsidRPr="008F3861" w:rsidRDefault="0036010B" w:rsidP="0036010B">
            <w:pPr>
              <w:pStyle w:val="SoSTabelltext"/>
              <w:rPr>
                <w:rFonts w:asciiTheme="minorHAnsi" w:hAnsiTheme="minorHAnsi" w:cstheme="minorHAnsi"/>
                <w:sz w:val="18"/>
                <w:szCs w:val="18"/>
              </w:rPr>
            </w:pPr>
          </w:p>
          <w:p w14:paraId="44A489D2" w14:textId="38620FAF" w:rsidR="0036010B" w:rsidRPr="008F3861" w:rsidRDefault="0036010B" w:rsidP="0036010B">
            <w:pPr>
              <w:rPr>
                <w:rFonts w:cstheme="minorHAnsi"/>
                <w:i/>
                <w:iCs/>
                <w:color w:val="098394"/>
                <w:sz w:val="18"/>
                <w:szCs w:val="18"/>
              </w:rPr>
            </w:pPr>
            <w:r w:rsidRPr="008F3861">
              <w:rPr>
                <w:rFonts w:cstheme="minorHAnsi"/>
                <w:sz w:val="18"/>
                <w:szCs w:val="18"/>
              </w:rPr>
              <w:lastRenderedPageBreak/>
              <w:t>OBS! I vissa samverkansavtal ska inte Patientavgift erlagd öppenvård reducera priset.</w:t>
            </w:r>
          </w:p>
        </w:tc>
        <w:tc>
          <w:tcPr>
            <w:tcW w:w="1276" w:type="dxa"/>
            <w:tcBorders>
              <w:left w:val="single" w:sz="24" w:space="0" w:color="FFFFFF" w:themeColor="background1"/>
              <w:bottom w:val="single" w:sz="4" w:space="0" w:color="A33662" w:themeColor="accent1"/>
            </w:tcBorders>
          </w:tcPr>
          <w:p w14:paraId="77480897" w14:textId="2125B730" w:rsidR="0036010B" w:rsidRPr="008F3861" w:rsidRDefault="0036010B" w:rsidP="0036010B">
            <w:pPr>
              <w:rPr>
                <w:rFonts w:cstheme="minorHAnsi"/>
                <w:i/>
                <w:iCs/>
                <w:color w:val="098394"/>
                <w:sz w:val="18"/>
                <w:szCs w:val="18"/>
                <w:lang w:eastAsia="en-GB"/>
              </w:rPr>
            </w:pPr>
            <w:proofErr w:type="spellStart"/>
            <w:r w:rsidRPr="008F3861">
              <w:rPr>
                <w:rFonts w:cstheme="minorHAnsi"/>
                <w:sz w:val="18"/>
                <w:szCs w:val="18"/>
              </w:rPr>
              <w:lastRenderedPageBreak/>
              <w:t>amount</w:t>
            </w:r>
            <w:proofErr w:type="spellEnd"/>
            <w:r w:rsidRPr="008F3861">
              <w:rPr>
                <w:rFonts w:cstheme="minorHAnsi"/>
                <w:sz w:val="18"/>
                <w:szCs w:val="18"/>
              </w:rPr>
              <w:t xml:space="preserve"> (</w:t>
            </w:r>
            <w:r w:rsidRPr="008F3861">
              <w:rPr>
                <w:rFonts w:cstheme="minorHAnsi"/>
                <w:color w:val="000000"/>
                <w:sz w:val="18"/>
                <w:szCs w:val="18"/>
              </w:rPr>
              <w:t>1</w:t>
            </w:r>
            <w:r w:rsidRPr="008F3861">
              <w:rPr>
                <w:rFonts w:cstheme="minorHAnsi"/>
                <w:sz w:val="18"/>
                <w:szCs w:val="18"/>
              </w:rPr>
              <w:t>)</w:t>
            </w:r>
          </w:p>
        </w:tc>
        <w:tc>
          <w:tcPr>
            <w:tcW w:w="1984" w:type="dxa"/>
            <w:tcBorders>
              <w:left w:val="single" w:sz="24" w:space="0" w:color="FFFFFF" w:themeColor="background1"/>
              <w:bottom w:val="single" w:sz="4" w:space="0" w:color="A33662" w:themeColor="accent1"/>
            </w:tcBorders>
          </w:tcPr>
          <w:p w14:paraId="217E77C0" w14:textId="51E74CE8" w:rsidR="0036010B" w:rsidRPr="008F3861" w:rsidRDefault="0036010B" w:rsidP="0036010B">
            <w:pPr>
              <w:rPr>
                <w:rFonts w:cstheme="minorHAnsi"/>
                <w:i/>
                <w:iCs/>
                <w:color w:val="098394"/>
                <w:sz w:val="18"/>
                <w:szCs w:val="18"/>
                <w:lang w:eastAsia="en-GB"/>
              </w:rPr>
            </w:pPr>
            <w:r w:rsidRPr="008F3861">
              <w:rPr>
                <w:rFonts w:cstheme="minorHAnsi"/>
                <w:sz w:val="18"/>
                <w:szCs w:val="18"/>
              </w:rPr>
              <w:t>Belopp + valuta</w:t>
            </w:r>
            <w:r w:rsidRPr="008F3861">
              <w:rPr>
                <w:rFonts w:cstheme="minorHAnsi"/>
                <w:sz w:val="18"/>
                <w:szCs w:val="18"/>
              </w:rPr>
              <w:br/>
            </w:r>
            <w:proofErr w:type="spellStart"/>
            <w:r w:rsidRPr="008F3861">
              <w:rPr>
                <w:rFonts w:cstheme="minorHAnsi"/>
                <w:sz w:val="18"/>
                <w:szCs w:val="18"/>
              </w:rPr>
              <w:t>Valuta</w:t>
            </w:r>
            <w:proofErr w:type="spellEnd"/>
            <w:r w:rsidRPr="008F3861">
              <w:rPr>
                <w:rFonts w:cstheme="minorHAnsi"/>
                <w:sz w:val="18"/>
                <w:szCs w:val="18"/>
              </w:rPr>
              <w:t xml:space="preserve"> OID: 1.0.4217 (ska alltid vara SEK)</w:t>
            </w:r>
          </w:p>
        </w:tc>
        <w:tc>
          <w:tcPr>
            <w:tcW w:w="990" w:type="dxa"/>
            <w:tcBorders>
              <w:left w:val="single" w:sz="24" w:space="0" w:color="FFFFFF" w:themeColor="background1"/>
              <w:bottom w:val="single" w:sz="4" w:space="0" w:color="A33662" w:themeColor="accent1"/>
            </w:tcBorders>
          </w:tcPr>
          <w:p w14:paraId="0BC4D400" w14:textId="26F75F62" w:rsidR="0036010B" w:rsidRPr="008F3861" w:rsidRDefault="003E2C79" w:rsidP="0036010B">
            <w:pPr>
              <w:rPr>
                <w:rFonts w:cstheme="minorHAnsi"/>
                <w:i/>
                <w:iCs/>
                <w:color w:val="098394"/>
                <w:sz w:val="18"/>
                <w:szCs w:val="18"/>
                <w:lang w:eastAsia="en-GB"/>
              </w:rPr>
            </w:pPr>
            <w:r w:rsidRPr="008F3861">
              <w:rPr>
                <w:rFonts w:cstheme="minorHAnsi"/>
                <w:i/>
                <w:iCs/>
                <w:color w:val="098394"/>
                <w:sz w:val="18"/>
                <w:szCs w:val="18"/>
                <w:lang w:eastAsia="en-GB"/>
              </w:rPr>
              <w:t>-</w:t>
            </w:r>
          </w:p>
        </w:tc>
      </w:tr>
      <w:tr w:rsidR="0036010B" w:rsidRPr="008F3861" w14:paraId="466A6146"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0A3A420F" w14:textId="610C15B9" w:rsidR="0036010B" w:rsidRPr="008F3861" w:rsidRDefault="0036010B" w:rsidP="0036010B">
            <w:pPr>
              <w:rPr>
                <w:rFonts w:cstheme="minorHAnsi"/>
                <w:i/>
                <w:iCs/>
                <w:color w:val="098394"/>
                <w:sz w:val="18"/>
                <w:szCs w:val="18"/>
              </w:rPr>
            </w:pPr>
            <w:proofErr w:type="gramStart"/>
            <w:r w:rsidRPr="008F3861">
              <w:rPr>
                <w:rFonts w:cstheme="minorHAnsi"/>
                <w:sz w:val="18"/>
                <w:szCs w:val="18"/>
              </w:rPr>
              <w:t>patient vårdkontakt</w:t>
            </w:r>
            <w:proofErr w:type="gramEnd"/>
            <w:r w:rsidRPr="008F3861">
              <w:rPr>
                <w:rFonts w:cstheme="minorHAnsi"/>
                <w:sz w:val="18"/>
                <w:szCs w:val="18"/>
              </w:rPr>
              <w:t xml:space="preserve"> fakturerat belopp netto</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04E6B4" w14:textId="4C7B09E7" w:rsidR="0036010B" w:rsidRPr="008F3861" w:rsidRDefault="0036010B" w:rsidP="0036010B">
            <w:pPr>
              <w:rPr>
                <w:rFonts w:cstheme="minorHAnsi"/>
                <w:i/>
                <w:iCs/>
                <w:color w:val="098394"/>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6D97D6"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Fakturerat bruttobelopp för vårdinsats netto. </w:t>
            </w:r>
          </w:p>
          <w:p w14:paraId="6166BEA3" w14:textId="77777777" w:rsidR="0036010B" w:rsidRPr="008F3861" w:rsidRDefault="0036010B" w:rsidP="0036010B">
            <w:pPr>
              <w:pStyle w:val="SoSTabelltext"/>
              <w:rPr>
                <w:rFonts w:asciiTheme="minorHAnsi" w:hAnsiTheme="minorHAnsi" w:cstheme="minorHAnsi"/>
                <w:sz w:val="18"/>
                <w:szCs w:val="18"/>
              </w:rPr>
            </w:pPr>
          </w:p>
          <w:p w14:paraId="3DAC6182"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Fakturerat belopp efter avdrag/rabatter. Summan av kolumnen ska stämma med fakturerat belopp enligt fakturan. Om fakturan avser patientspecifika åtgärder ska fakturerad vårdinsats motsvara samtliga detaljrader för patientspecifika priser </w:t>
            </w:r>
          </w:p>
          <w:p w14:paraId="1925A074" w14:textId="77777777" w:rsidR="0036010B" w:rsidRPr="008F3861" w:rsidRDefault="0036010B" w:rsidP="0036010B">
            <w:pPr>
              <w:pStyle w:val="SoSTabelltext"/>
              <w:rPr>
                <w:rFonts w:asciiTheme="minorHAnsi" w:hAnsiTheme="minorHAnsi" w:cstheme="minorHAnsi"/>
                <w:sz w:val="18"/>
                <w:szCs w:val="18"/>
              </w:rPr>
            </w:pPr>
          </w:p>
          <w:p w14:paraId="53894F04"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Formel: ”Patient vårdkontakt, fakturerat belopp </w:t>
            </w:r>
          </w:p>
          <w:p w14:paraId="55A9343A" w14:textId="77777777" w:rsidR="0036010B" w:rsidRPr="008F3861" w:rsidRDefault="0036010B" w:rsidP="0036010B">
            <w:pPr>
              <w:pStyle w:val="SoSTabelltext"/>
              <w:rPr>
                <w:rFonts w:asciiTheme="minorHAnsi" w:hAnsiTheme="minorHAnsi" w:cstheme="minorHAnsi"/>
                <w:sz w:val="18"/>
                <w:szCs w:val="18"/>
              </w:rPr>
            </w:pPr>
            <w:proofErr w:type="spellStart"/>
            <w:r w:rsidRPr="008F3861">
              <w:rPr>
                <w:rFonts w:asciiTheme="minorHAnsi" w:hAnsiTheme="minorHAnsi" w:cstheme="minorHAnsi"/>
                <w:sz w:val="18"/>
                <w:szCs w:val="18"/>
              </w:rPr>
              <w:t>brutto”+”Patient</w:t>
            </w:r>
            <w:proofErr w:type="spellEnd"/>
            <w:r w:rsidRPr="008F3861">
              <w:rPr>
                <w:rFonts w:asciiTheme="minorHAnsi" w:hAnsiTheme="minorHAnsi" w:cstheme="minorHAnsi"/>
                <w:sz w:val="18"/>
                <w:szCs w:val="18"/>
              </w:rPr>
              <w:t xml:space="preserve"> vårdkontakt, påslag/avgifter”-”Patient </w:t>
            </w:r>
          </w:p>
          <w:p w14:paraId="574584DD"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vårdkontakt, avdrag 6 % momskompensation”-”Patient </w:t>
            </w:r>
          </w:p>
          <w:p w14:paraId="2106EC6D"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vårdkontakt, rabatt”. </w:t>
            </w:r>
          </w:p>
          <w:p w14:paraId="21A8D8C8" w14:textId="77777777" w:rsidR="0036010B" w:rsidRPr="008F3861" w:rsidRDefault="0036010B" w:rsidP="0036010B">
            <w:pPr>
              <w:pStyle w:val="SoSTabelltext"/>
              <w:rPr>
                <w:rFonts w:asciiTheme="minorHAnsi" w:hAnsiTheme="minorHAnsi" w:cstheme="minorHAnsi"/>
                <w:sz w:val="18"/>
                <w:szCs w:val="18"/>
              </w:rPr>
            </w:pPr>
          </w:p>
          <w:p w14:paraId="6F137C80" w14:textId="6591398F" w:rsidR="0036010B" w:rsidRPr="008F3861" w:rsidRDefault="0036010B" w:rsidP="0036010B">
            <w:pPr>
              <w:rPr>
                <w:rFonts w:cstheme="minorHAnsi"/>
                <w:i/>
                <w:iCs/>
                <w:color w:val="098394"/>
                <w:sz w:val="18"/>
                <w:szCs w:val="18"/>
              </w:rPr>
            </w:pPr>
            <w:r w:rsidRPr="008F3861">
              <w:rPr>
                <w:rFonts w:cstheme="minorHAnsi"/>
                <w:sz w:val="18"/>
                <w:szCs w:val="18"/>
              </w:rPr>
              <w:t>Samtliga belopp presenteras positivt i filen. Vilka uppgifter som ifylls beror på vilket samverkansavtal fakturering sker efter.</w:t>
            </w:r>
          </w:p>
        </w:tc>
        <w:tc>
          <w:tcPr>
            <w:tcW w:w="1276" w:type="dxa"/>
            <w:tcBorders>
              <w:top w:val="single" w:sz="4" w:space="0" w:color="A33662" w:themeColor="accent1"/>
              <w:left w:val="single" w:sz="24" w:space="0" w:color="FFFFFF" w:themeColor="background1"/>
              <w:bottom w:val="single" w:sz="4" w:space="0" w:color="A33662" w:themeColor="accent1"/>
            </w:tcBorders>
          </w:tcPr>
          <w:p w14:paraId="599C371B" w14:textId="0E7F524D" w:rsidR="0036010B" w:rsidRPr="008F3861" w:rsidRDefault="0036010B" w:rsidP="0036010B">
            <w:pPr>
              <w:rPr>
                <w:rFonts w:cstheme="minorHAnsi"/>
                <w:i/>
                <w:iCs/>
                <w:color w:val="098394"/>
                <w:sz w:val="18"/>
                <w:szCs w:val="18"/>
                <w:lang w:eastAsia="en-GB"/>
              </w:rPr>
            </w:pPr>
            <w:proofErr w:type="spellStart"/>
            <w:r w:rsidRPr="008F3861">
              <w:rPr>
                <w:rFonts w:cstheme="minorHAnsi"/>
                <w:sz w:val="18"/>
                <w:szCs w:val="18"/>
              </w:rPr>
              <w:t>amount</w:t>
            </w:r>
            <w:proofErr w:type="spellEnd"/>
            <w:r w:rsidRPr="008F3861">
              <w:rPr>
                <w:rFonts w:cstheme="minorHAnsi"/>
                <w:sz w:val="18"/>
                <w:szCs w:val="18"/>
              </w:rPr>
              <w:t xml:space="preserve"> (</w:t>
            </w:r>
            <w:r w:rsidRPr="008F3861">
              <w:rPr>
                <w:rFonts w:cstheme="minorHAnsi"/>
                <w:color w:val="000000"/>
                <w:sz w:val="18"/>
                <w:szCs w:val="18"/>
              </w:rPr>
              <w:t>1</w:t>
            </w:r>
            <w:r w:rsidRPr="008F3861">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58FAE358" w14:textId="1E4D17FE" w:rsidR="0036010B" w:rsidRPr="008F3861" w:rsidRDefault="0036010B" w:rsidP="0036010B">
            <w:pPr>
              <w:rPr>
                <w:rFonts w:cstheme="minorHAnsi"/>
                <w:i/>
                <w:iCs/>
                <w:color w:val="098394"/>
                <w:sz w:val="18"/>
                <w:szCs w:val="18"/>
              </w:rPr>
            </w:pPr>
            <w:r w:rsidRPr="008F3861">
              <w:rPr>
                <w:rFonts w:cstheme="minorHAnsi"/>
                <w:sz w:val="18"/>
                <w:szCs w:val="18"/>
              </w:rPr>
              <w:t>Belopp + valuta</w:t>
            </w:r>
            <w:r w:rsidRPr="008F3861">
              <w:rPr>
                <w:rFonts w:cstheme="minorHAnsi"/>
                <w:sz w:val="18"/>
                <w:szCs w:val="18"/>
              </w:rPr>
              <w:br/>
            </w:r>
            <w:proofErr w:type="spellStart"/>
            <w:r w:rsidRPr="008F3861">
              <w:rPr>
                <w:rFonts w:cstheme="minorHAnsi"/>
                <w:sz w:val="18"/>
                <w:szCs w:val="18"/>
              </w:rPr>
              <w:t>Valuta</w:t>
            </w:r>
            <w:proofErr w:type="spellEnd"/>
            <w:r w:rsidRPr="008F3861">
              <w:rPr>
                <w:rFonts w:cstheme="minorHAnsi"/>
                <w:sz w:val="18"/>
                <w:szCs w:val="18"/>
              </w:rPr>
              <w:t xml:space="preserve"> OID: 1.0.4217 (ska alltid vara SEK)</w:t>
            </w:r>
          </w:p>
        </w:tc>
        <w:tc>
          <w:tcPr>
            <w:tcW w:w="990" w:type="dxa"/>
            <w:tcBorders>
              <w:top w:val="single" w:sz="4" w:space="0" w:color="A33662" w:themeColor="accent1"/>
              <w:left w:val="single" w:sz="24" w:space="0" w:color="FFFFFF" w:themeColor="background1"/>
              <w:bottom w:val="single" w:sz="4" w:space="0" w:color="A33662" w:themeColor="accent1"/>
            </w:tcBorders>
          </w:tcPr>
          <w:p w14:paraId="2BF08D53" w14:textId="5F6E5673" w:rsidR="0036010B" w:rsidRPr="008F3861" w:rsidRDefault="003E2C79"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1DB90FEF"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7A229624" w14:textId="5781D234" w:rsidR="0036010B" w:rsidRPr="008F3861" w:rsidRDefault="0036010B" w:rsidP="0036010B">
            <w:pPr>
              <w:rPr>
                <w:rFonts w:cstheme="minorHAnsi"/>
                <w:sz w:val="18"/>
                <w:szCs w:val="18"/>
              </w:rPr>
            </w:pPr>
            <w:proofErr w:type="gramStart"/>
            <w:r w:rsidRPr="008F3861">
              <w:rPr>
                <w:rFonts w:cstheme="minorHAnsi"/>
                <w:sz w:val="18"/>
                <w:szCs w:val="18"/>
              </w:rPr>
              <w:t>patient vårdkontakt</w:t>
            </w:r>
            <w:proofErr w:type="gramEnd"/>
            <w:r w:rsidRPr="008F3861">
              <w:rPr>
                <w:rFonts w:cstheme="minorHAnsi"/>
                <w:sz w:val="18"/>
                <w:szCs w:val="18"/>
              </w:rPr>
              <w:t xml:space="preserve"> avdrag 6 procent momskompensation</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E6C982" w14:textId="3BF5993F"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0DCB01"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Avdrag (momskompensation) för 6 % moms som säljaren kan söka statsbidrag för vid köp från privat vårdgivare. </w:t>
            </w:r>
          </w:p>
          <w:p w14:paraId="7FCD3F63" w14:textId="4831BB28"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 xml:space="preserve">Ifylls endast vid privat vård och är då </w:t>
            </w:r>
            <w:r w:rsidRPr="008F3861">
              <w:rPr>
                <w:rFonts w:asciiTheme="minorHAnsi" w:hAnsiTheme="minorHAnsi" w:cstheme="minorHAnsi"/>
                <w:b/>
                <w:sz w:val="18"/>
                <w:szCs w:val="18"/>
              </w:rPr>
              <w:t>obligatoriskt</w:t>
            </w:r>
            <w:r w:rsidRPr="008F3861">
              <w:rPr>
                <w:rFonts w:asciiTheme="minorHAnsi" w:hAnsiTheme="minorHAnsi" w:cstheme="minorHAnsi"/>
                <w:sz w:val="18"/>
                <w:szCs w:val="18"/>
              </w:rPr>
              <w:t xml:space="preserve">. Detta är </w:t>
            </w:r>
            <w:r w:rsidRPr="008F3861">
              <w:rPr>
                <w:rFonts w:asciiTheme="minorHAnsi" w:hAnsiTheme="minorHAnsi" w:cstheme="minorHAnsi"/>
                <w:sz w:val="18"/>
                <w:szCs w:val="18"/>
              </w:rPr>
              <w:lastRenderedPageBreak/>
              <w:t>reglerat i samverkansavtal.</w:t>
            </w:r>
          </w:p>
        </w:tc>
        <w:tc>
          <w:tcPr>
            <w:tcW w:w="1276" w:type="dxa"/>
            <w:tcBorders>
              <w:top w:val="single" w:sz="4" w:space="0" w:color="A33662" w:themeColor="accent1"/>
              <w:left w:val="single" w:sz="24" w:space="0" w:color="FFFFFF" w:themeColor="background1"/>
              <w:bottom w:val="single" w:sz="4" w:space="0" w:color="A33662" w:themeColor="accent1"/>
            </w:tcBorders>
          </w:tcPr>
          <w:p w14:paraId="0005BDE4" w14:textId="27FEBA9C" w:rsidR="0036010B" w:rsidRPr="008F3861" w:rsidRDefault="0036010B" w:rsidP="0036010B">
            <w:pPr>
              <w:rPr>
                <w:rFonts w:cstheme="minorHAnsi"/>
                <w:sz w:val="18"/>
                <w:szCs w:val="18"/>
              </w:rPr>
            </w:pPr>
            <w:proofErr w:type="spellStart"/>
            <w:r w:rsidRPr="008F3861">
              <w:rPr>
                <w:rFonts w:cstheme="minorHAnsi"/>
                <w:sz w:val="18"/>
                <w:szCs w:val="18"/>
              </w:rPr>
              <w:lastRenderedPageBreak/>
              <w:t>amount</w:t>
            </w:r>
            <w:proofErr w:type="spellEnd"/>
            <w:r w:rsidRPr="008F3861">
              <w:rPr>
                <w:rFonts w:cstheme="minorHAnsi"/>
                <w:sz w:val="18"/>
                <w:szCs w:val="18"/>
              </w:rPr>
              <w:t xml:space="preserve">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7752904B" w14:textId="0F71E63A" w:rsidR="0036010B" w:rsidRPr="008F3861" w:rsidRDefault="0036010B" w:rsidP="0036010B">
            <w:pPr>
              <w:rPr>
                <w:rFonts w:cstheme="minorHAnsi"/>
                <w:i/>
                <w:iCs/>
                <w:color w:val="098394"/>
                <w:sz w:val="18"/>
                <w:szCs w:val="18"/>
              </w:rPr>
            </w:pPr>
            <w:r w:rsidRPr="008F3861">
              <w:rPr>
                <w:rFonts w:cstheme="minorHAnsi"/>
                <w:sz w:val="18"/>
                <w:szCs w:val="18"/>
              </w:rPr>
              <w:t>Belopp + valuta</w:t>
            </w:r>
            <w:r w:rsidRPr="008F3861">
              <w:rPr>
                <w:rFonts w:cstheme="minorHAnsi"/>
                <w:sz w:val="18"/>
                <w:szCs w:val="18"/>
              </w:rPr>
              <w:br/>
            </w:r>
            <w:proofErr w:type="spellStart"/>
            <w:r w:rsidRPr="008F3861">
              <w:rPr>
                <w:rFonts w:cstheme="minorHAnsi"/>
                <w:sz w:val="18"/>
                <w:szCs w:val="18"/>
              </w:rPr>
              <w:t>Valuta</w:t>
            </w:r>
            <w:proofErr w:type="spellEnd"/>
            <w:r w:rsidRPr="008F3861">
              <w:rPr>
                <w:rFonts w:cstheme="minorHAnsi"/>
                <w:sz w:val="18"/>
                <w:szCs w:val="18"/>
              </w:rPr>
              <w:t xml:space="preserve"> OID: 1.0.4217 (ska alltid vara SEK)</w:t>
            </w:r>
          </w:p>
        </w:tc>
        <w:tc>
          <w:tcPr>
            <w:tcW w:w="990" w:type="dxa"/>
            <w:tcBorders>
              <w:top w:val="single" w:sz="4" w:space="0" w:color="A33662" w:themeColor="accent1"/>
              <w:left w:val="single" w:sz="24" w:space="0" w:color="FFFFFF" w:themeColor="background1"/>
              <w:bottom w:val="single" w:sz="4" w:space="0" w:color="A33662" w:themeColor="accent1"/>
            </w:tcBorders>
          </w:tcPr>
          <w:p w14:paraId="35767D7E" w14:textId="3C8F459C" w:rsidR="0036010B" w:rsidRPr="008F3861" w:rsidRDefault="003E2C79"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73063281"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FA51066" w14:textId="26FDD8B7" w:rsidR="0036010B" w:rsidRPr="008F3861" w:rsidRDefault="0036010B" w:rsidP="0036010B">
            <w:pPr>
              <w:rPr>
                <w:rFonts w:cstheme="minorHAnsi"/>
                <w:sz w:val="18"/>
                <w:szCs w:val="18"/>
              </w:rPr>
            </w:pPr>
            <w:proofErr w:type="gramStart"/>
            <w:r w:rsidRPr="008F3861">
              <w:rPr>
                <w:rFonts w:cstheme="minorHAnsi"/>
                <w:sz w:val="18"/>
                <w:szCs w:val="18"/>
              </w:rPr>
              <w:t>patient vårdkontakt</w:t>
            </w:r>
            <w:proofErr w:type="gramEnd"/>
            <w:r w:rsidRPr="008F3861">
              <w:rPr>
                <w:rFonts w:cstheme="minorHAnsi"/>
                <w:sz w:val="18"/>
                <w:szCs w:val="18"/>
              </w:rPr>
              <w:t xml:space="preserve"> rabatt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730B52" w14:textId="207226A3"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8622B5" w14:textId="15BB3AD6"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 xml:space="preserve">I fältet ska anges belopp för rabatt och är </w:t>
            </w:r>
            <w:r w:rsidRPr="008F3861">
              <w:rPr>
                <w:rFonts w:asciiTheme="minorHAnsi" w:hAnsiTheme="minorHAnsi" w:cstheme="minorHAnsi"/>
                <w:b/>
                <w:sz w:val="18"/>
                <w:szCs w:val="18"/>
              </w:rPr>
              <w:t>obligatoriskt</w:t>
            </w:r>
            <w:r w:rsidRPr="008F3861">
              <w:rPr>
                <w:rFonts w:asciiTheme="minorHAnsi" w:hAnsiTheme="minorHAnsi" w:cstheme="minorHAnsi"/>
                <w:sz w:val="18"/>
                <w:szCs w:val="18"/>
              </w:rPr>
              <w:t xml:space="preserve"> i de fall detta finns.  Rabatter regleras i samverkansavtalen.</w:t>
            </w:r>
          </w:p>
        </w:tc>
        <w:tc>
          <w:tcPr>
            <w:tcW w:w="1276" w:type="dxa"/>
            <w:tcBorders>
              <w:top w:val="single" w:sz="4" w:space="0" w:color="A33662" w:themeColor="accent1"/>
              <w:left w:val="single" w:sz="24" w:space="0" w:color="FFFFFF" w:themeColor="background1"/>
              <w:bottom w:val="single" w:sz="4" w:space="0" w:color="A33662" w:themeColor="accent1"/>
            </w:tcBorders>
          </w:tcPr>
          <w:p w14:paraId="56EE2C08" w14:textId="2FED8B11" w:rsidR="0036010B" w:rsidRPr="008F3861" w:rsidRDefault="0036010B" w:rsidP="0036010B">
            <w:pPr>
              <w:rPr>
                <w:rFonts w:cstheme="minorHAnsi"/>
                <w:sz w:val="18"/>
                <w:szCs w:val="18"/>
              </w:rPr>
            </w:pPr>
            <w:proofErr w:type="spellStart"/>
            <w:r w:rsidRPr="008F3861">
              <w:rPr>
                <w:rFonts w:cstheme="minorHAnsi"/>
                <w:sz w:val="18"/>
                <w:szCs w:val="18"/>
              </w:rPr>
              <w:t>amount</w:t>
            </w:r>
            <w:proofErr w:type="spellEnd"/>
            <w:r w:rsidRPr="008F3861">
              <w:rPr>
                <w:rFonts w:cstheme="minorHAnsi"/>
                <w:sz w:val="18"/>
                <w:szCs w:val="18"/>
              </w:rPr>
              <w:t xml:space="preserve">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0A1C042E" w14:textId="6F2F9905" w:rsidR="0036010B" w:rsidRPr="008F3861" w:rsidRDefault="0036010B" w:rsidP="0036010B">
            <w:pPr>
              <w:rPr>
                <w:rFonts w:cstheme="minorHAnsi"/>
                <w:i/>
                <w:iCs/>
                <w:color w:val="098394"/>
                <w:sz w:val="18"/>
                <w:szCs w:val="18"/>
              </w:rPr>
            </w:pPr>
            <w:r w:rsidRPr="008F3861">
              <w:rPr>
                <w:rFonts w:cstheme="minorHAnsi"/>
                <w:sz w:val="18"/>
                <w:szCs w:val="18"/>
              </w:rPr>
              <w:t>Belopp + valuta</w:t>
            </w:r>
            <w:r w:rsidRPr="008F3861">
              <w:rPr>
                <w:rFonts w:cstheme="minorHAnsi"/>
                <w:sz w:val="18"/>
                <w:szCs w:val="18"/>
              </w:rPr>
              <w:br/>
            </w:r>
            <w:proofErr w:type="spellStart"/>
            <w:r w:rsidRPr="008F3861">
              <w:rPr>
                <w:rFonts w:cstheme="minorHAnsi"/>
                <w:sz w:val="18"/>
                <w:szCs w:val="18"/>
              </w:rPr>
              <w:t>Valuta</w:t>
            </w:r>
            <w:proofErr w:type="spellEnd"/>
            <w:r w:rsidRPr="008F3861">
              <w:rPr>
                <w:rFonts w:cstheme="minorHAnsi"/>
                <w:sz w:val="18"/>
                <w:szCs w:val="18"/>
              </w:rPr>
              <w:t xml:space="preserve"> OID: 1.0.4217 (ska alltid vara SEK)</w:t>
            </w:r>
          </w:p>
        </w:tc>
        <w:tc>
          <w:tcPr>
            <w:tcW w:w="990" w:type="dxa"/>
            <w:tcBorders>
              <w:top w:val="single" w:sz="4" w:space="0" w:color="A33662" w:themeColor="accent1"/>
              <w:left w:val="single" w:sz="24" w:space="0" w:color="FFFFFF" w:themeColor="background1"/>
              <w:bottom w:val="single" w:sz="4" w:space="0" w:color="A33662" w:themeColor="accent1"/>
            </w:tcBorders>
          </w:tcPr>
          <w:p w14:paraId="6FD900F2" w14:textId="0D7C599F" w:rsidR="0036010B" w:rsidRPr="008F3861" w:rsidRDefault="0036010B" w:rsidP="0036010B">
            <w:pPr>
              <w:rPr>
                <w:rFonts w:cstheme="minorHAnsi"/>
                <w:i/>
                <w:iCs/>
                <w:color w:val="098394"/>
                <w:sz w:val="18"/>
                <w:szCs w:val="18"/>
              </w:rPr>
            </w:pPr>
            <w:r w:rsidRPr="008F3861">
              <w:rPr>
                <w:rFonts w:cstheme="minorHAnsi"/>
                <w:sz w:val="18"/>
                <w:szCs w:val="18"/>
              </w:rPr>
              <w:t>Användningsfall 6</w:t>
            </w:r>
          </w:p>
        </w:tc>
      </w:tr>
      <w:tr w:rsidR="0036010B" w:rsidRPr="008F3861" w14:paraId="6EFF3DDA"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FCC82F6" w14:textId="323F995B" w:rsidR="0036010B" w:rsidRPr="008F3861" w:rsidRDefault="0036010B" w:rsidP="0036010B">
            <w:pPr>
              <w:rPr>
                <w:rFonts w:cstheme="minorHAnsi"/>
                <w:sz w:val="18"/>
                <w:szCs w:val="18"/>
              </w:rPr>
            </w:pPr>
            <w:proofErr w:type="gramStart"/>
            <w:r w:rsidRPr="008F3861">
              <w:rPr>
                <w:rFonts w:cstheme="minorHAnsi"/>
                <w:sz w:val="18"/>
                <w:szCs w:val="18"/>
              </w:rPr>
              <w:t>patient vårdkontakt</w:t>
            </w:r>
            <w:proofErr w:type="gramEnd"/>
            <w:r w:rsidRPr="008F3861">
              <w:rPr>
                <w:rFonts w:cstheme="minorHAnsi"/>
                <w:sz w:val="18"/>
                <w:szCs w:val="18"/>
              </w:rPr>
              <w:t xml:space="preserve"> påslag och avgifter</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C8FA32" w14:textId="6D772020"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7F646A" w14:textId="58BCC378"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 xml:space="preserve">I fältet ska anges påslag för avgifter </w:t>
            </w:r>
            <w:proofErr w:type="gramStart"/>
            <w:r w:rsidRPr="008F3861">
              <w:rPr>
                <w:rFonts w:asciiTheme="minorHAnsi" w:hAnsiTheme="minorHAnsi" w:cstheme="minorHAnsi"/>
                <w:sz w:val="18"/>
                <w:szCs w:val="18"/>
              </w:rPr>
              <w:t>m.m.</w:t>
            </w:r>
            <w:proofErr w:type="gramEnd"/>
            <w:r w:rsidRPr="008F3861">
              <w:rPr>
                <w:rFonts w:asciiTheme="minorHAnsi" w:hAnsiTheme="minorHAnsi" w:cstheme="minorHAnsi"/>
                <w:sz w:val="18"/>
                <w:szCs w:val="18"/>
              </w:rPr>
              <w:t xml:space="preserve"> och är </w:t>
            </w:r>
            <w:r w:rsidRPr="008F3861">
              <w:rPr>
                <w:rFonts w:asciiTheme="minorHAnsi" w:hAnsiTheme="minorHAnsi" w:cstheme="minorHAnsi"/>
                <w:b/>
                <w:sz w:val="18"/>
                <w:szCs w:val="18"/>
              </w:rPr>
              <w:t>obligatoriskt</w:t>
            </w:r>
            <w:r w:rsidRPr="008F3861">
              <w:rPr>
                <w:rFonts w:asciiTheme="minorHAnsi" w:hAnsiTheme="minorHAnsi" w:cstheme="minorHAnsi"/>
                <w:sz w:val="18"/>
                <w:szCs w:val="18"/>
              </w:rPr>
              <w:t xml:space="preserve"> i de fall detta finns. Påslag/avgifter regleras i samverkansavtalen.</w:t>
            </w:r>
          </w:p>
        </w:tc>
        <w:tc>
          <w:tcPr>
            <w:tcW w:w="1276" w:type="dxa"/>
            <w:tcBorders>
              <w:top w:val="single" w:sz="4" w:space="0" w:color="A33662" w:themeColor="accent1"/>
              <w:left w:val="single" w:sz="24" w:space="0" w:color="FFFFFF" w:themeColor="background1"/>
              <w:bottom w:val="single" w:sz="4" w:space="0" w:color="A33662" w:themeColor="accent1"/>
            </w:tcBorders>
          </w:tcPr>
          <w:p w14:paraId="7F3C137E" w14:textId="114E2B24" w:rsidR="0036010B" w:rsidRPr="008F3861" w:rsidRDefault="0036010B" w:rsidP="0036010B">
            <w:pPr>
              <w:rPr>
                <w:rFonts w:cstheme="minorHAnsi"/>
                <w:sz w:val="18"/>
                <w:szCs w:val="18"/>
              </w:rPr>
            </w:pPr>
            <w:proofErr w:type="spellStart"/>
            <w:r w:rsidRPr="008F3861">
              <w:rPr>
                <w:rFonts w:cstheme="minorHAnsi"/>
                <w:sz w:val="18"/>
                <w:szCs w:val="18"/>
              </w:rPr>
              <w:t>amount</w:t>
            </w:r>
            <w:proofErr w:type="spellEnd"/>
            <w:r w:rsidRPr="008F3861">
              <w:rPr>
                <w:rFonts w:cstheme="minorHAnsi"/>
                <w:sz w:val="18"/>
                <w:szCs w:val="18"/>
              </w:rPr>
              <w:t xml:space="preserve">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3EC4B293" w14:textId="7ED9C5DD" w:rsidR="0036010B" w:rsidRPr="008F3861" w:rsidRDefault="0036010B" w:rsidP="0036010B">
            <w:pPr>
              <w:rPr>
                <w:rFonts w:cstheme="minorHAnsi"/>
                <w:i/>
                <w:iCs/>
                <w:color w:val="098394"/>
                <w:sz w:val="18"/>
                <w:szCs w:val="18"/>
              </w:rPr>
            </w:pPr>
            <w:r w:rsidRPr="008F3861">
              <w:rPr>
                <w:rFonts w:cstheme="minorHAnsi"/>
                <w:sz w:val="18"/>
                <w:szCs w:val="18"/>
              </w:rPr>
              <w:t>Belopp + valuta</w:t>
            </w:r>
            <w:r w:rsidRPr="008F3861">
              <w:rPr>
                <w:rFonts w:cstheme="minorHAnsi"/>
                <w:sz w:val="18"/>
                <w:szCs w:val="18"/>
              </w:rPr>
              <w:br/>
            </w:r>
            <w:proofErr w:type="spellStart"/>
            <w:r w:rsidRPr="008F3861">
              <w:rPr>
                <w:rFonts w:cstheme="minorHAnsi"/>
                <w:sz w:val="18"/>
                <w:szCs w:val="18"/>
              </w:rPr>
              <w:t>Valuta</w:t>
            </w:r>
            <w:proofErr w:type="spellEnd"/>
            <w:r w:rsidRPr="008F3861">
              <w:rPr>
                <w:rFonts w:cstheme="minorHAnsi"/>
                <w:sz w:val="18"/>
                <w:szCs w:val="18"/>
              </w:rPr>
              <w:t xml:space="preserve"> OID: 1.0.4217 (ska alltid vara SEK)</w:t>
            </w:r>
          </w:p>
        </w:tc>
        <w:tc>
          <w:tcPr>
            <w:tcW w:w="990" w:type="dxa"/>
            <w:tcBorders>
              <w:top w:val="single" w:sz="4" w:space="0" w:color="A33662" w:themeColor="accent1"/>
              <w:left w:val="single" w:sz="24" w:space="0" w:color="FFFFFF" w:themeColor="background1"/>
              <w:bottom w:val="single" w:sz="4" w:space="0" w:color="A33662" w:themeColor="accent1"/>
            </w:tcBorders>
          </w:tcPr>
          <w:p w14:paraId="1B03772A" w14:textId="46C63295" w:rsidR="0036010B" w:rsidRPr="008F3861" w:rsidRDefault="003E2C79"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1C300397"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0F4CBDB" w14:textId="4FD177F9" w:rsidR="0036010B" w:rsidRPr="008F3861" w:rsidRDefault="0036010B" w:rsidP="0036010B">
            <w:pPr>
              <w:rPr>
                <w:rFonts w:cstheme="minorHAnsi"/>
                <w:sz w:val="18"/>
                <w:szCs w:val="18"/>
              </w:rPr>
            </w:pPr>
            <w:r w:rsidRPr="008F3861">
              <w:rPr>
                <w:rFonts w:cstheme="minorHAnsi"/>
                <w:sz w:val="18"/>
                <w:szCs w:val="18"/>
              </w:rPr>
              <w:t>patientavgift öppenvård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3D6D8B" w14:textId="07D366CD"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895546" w14:textId="3F66EBA9"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Patientavgiften för öppenvård enligt vårdande </w:t>
            </w:r>
            <w:r w:rsidR="00092B67" w:rsidRPr="008F3861">
              <w:rPr>
                <w:rFonts w:asciiTheme="minorHAnsi" w:hAnsiTheme="minorHAnsi" w:cstheme="minorHAnsi"/>
                <w:sz w:val="18"/>
                <w:szCs w:val="18"/>
              </w:rPr>
              <w:t>region</w:t>
            </w:r>
            <w:r w:rsidRPr="008F3861">
              <w:rPr>
                <w:rFonts w:asciiTheme="minorHAnsi" w:hAnsiTheme="minorHAnsi" w:cstheme="minorHAnsi"/>
                <w:sz w:val="18"/>
                <w:szCs w:val="18"/>
              </w:rPr>
              <w:t xml:space="preserve">s prislista. </w:t>
            </w:r>
          </w:p>
          <w:p w14:paraId="01A0574D" w14:textId="12993846"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Information om vilken patientavgift som är beslutad för aktuell debitering. Kan anges om beloppet avviker från Patientavgift erlagd öppenvård.</w:t>
            </w:r>
          </w:p>
        </w:tc>
        <w:tc>
          <w:tcPr>
            <w:tcW w:w="1276" w:type="dxa"/>
            <w:tcBorders>
              <w:top w:val="single" w:sz="4" w:space="0" w:color="A33662" w:themeColor="accent1"/>
              <w:left w:val="single" w:sz="24" w:space="0" w:color="FFFFFF" w:themeColor="background1"/>
              <w:bottom w:val="single" w:sz="4" w:space="0" w:color="A33662" w:themeColor="accent1"/>
            </w:tcBorders>
          </w:tcPr>
          <w:p w14:paraId="7F41C45D" w14:textId="6327AC0C" w:rsidR="0036010B" w:rsidRPr="008F3861" w:rsidRDefault="0036010B" w:rsidP="0036010B">
            <w:pPr>
              <w:rPr>
                <w:rFonts w:cstheme="minorHAnsi"/>
                <w:sz w:val="18"/>
                <w:szCs w:val="18"/>
              </w:rPr>
            </w:pPr>
            <w:proofErr w:type="spellStart"/>
            <w:r w:rsidRPr="008F3861">
              <w:rPr>
                <w:rFonts w:cstheme="minorHAnsi"/>
                <w:sz w:val="18"/>
                <w:szCs w:val="18"/>
              </w:rPr>
              <w:t>amount</w:t>
            </w:r>
            <w:proofErr w:type="spellEnd"/>
            <w:r w:rsidRPr="008F3861">
              <w:rPr>
                <w:rFonts w:cstheme="minorHAnsi"/>
                <w:sz w:val="18"/>
                <w:szCs w:val="18"/>
              </w:rPr>
              <w:t xml:space="preserve">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1917281D" w14:textId="182F0208" w:rsidR="0036010B" w:rsidRPr="008F3861" w:rsidRDefault="0036010B" w:rsidP="0036010B">
            <w:pPr>
              <w:rPr>
                <w:rFonts w:cstheme="minorHAnsi"/>
                <w:i/>
                <w:iCs/>
                <w:color w:val="098394"/>
                <w:sz w:val="18"/>
                <w:szCs w:val="18"/>
              </w:rPr>
            </w:pPr>
            <w:r w:rsidRPr="008F3861">
              <w:rPr>
                <w:rFonts w:cstheme="minorHAnsi"/>
                <w:sz w:val="18"/>
                <w:szCs w:val="18"/>
              </w:rPr>
              <w:t>Belopp + valuta</w:t>
            </w:r>
            <w:r w:rsidRPr="008F3861">
              <w:rPr>
                <w:rFonts w:cstheme="minorHAnsi"/>
                <w:sz w:val="18"/>
                <w:szCs w:val="18"/>
              </w:rPr>
              <w:br/>
            </w:r>
            <w:proofErr w:type="spellStart"/>
            <w:r w:rsidRPr="008F3861">
              <w:rPr>
                <w:rFonts w:cstheme="minorHAnsi"/>
                <w:sz w:val="18"/>
                <w:szCs w:val="18"/>
              </w:rPr>
              <w:t>Valuta</w:t>
            </w:r>
            <w:proofErr w:type="spellEnd"/>
            <w:r w:rsidRPr="008F3861">
              <w:rPr>
                <w:rFonts w:cstheme="minorHAnsi"/>
                <w:sz w:val="18"/>
                <w:szCs w:val="18"/>
              </w:rPr>
              <w:t xml:space="preserve"> OID: 1.0.4217 (ska alltid vara SEK)</w:t>
            </w:r>
          </w:p>
        </w:tc>
        <w:tc>
          <w:tcPr>
            <w:tcW w:w="990" w:type="dxa"/>
            <w:tcBorders>
              <w:top w:val="single" w:sz="4" w:space="0" w:color="A33662" w:themeColor="accent1"/>
              <w:left w:val="single" w:sz="24" w:space="0" w:color="FFFFFF" w:themeColor="background1"/>
              <w:bottom w:val="single" w:sz="4" w:space="0" w:color="A33662" w:themeColor="accent1"/>
            </w:tcBorders>
          </w:tcPr>
          <w:p w14:paraId="286A9703" w14:textId="44B3F4E1" w:rsidR="0036010B" w:rsidRPr="008F3861" w:rsidRDefault="003E2C79"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4AA013E0"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790685DA" w14:textId="585F1611" w:rsidR="0036010B" w:rsidRPr="008F3861" w:rsidRDefault="0036010B" w:rsidP="0036010B">
            <w:pPr>
              <w:rPr>
                <w:rFonts w:cstheme="minorHAnsi"/>
                <w:sz w:val="18"/>
                <w:szCs w:val="18"/>
              </w:rPr>
            </w:pPr>
            <w:r w:rsidRPr="008F3861">
              <w:rPr>
                <w:rFonts w:cstheme="minorHAnsi"/>
                <w:sz w:val="18"/>
                <w:szCs w:val="18"/>
              </w:rPr>
              <w:t>patientavgift erlagd öppenvård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49FFC6" w14:textId="380EC65E"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42C453"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Patientavgift för öppenvård som erlagts av patienten. </w:t>
            </w:r>
          </w:p>
          <w:p w14:paraId="3172754D" w14:textId="77777777" w:rsidR="0036010B" w:rsidRPr="008F3861" w:rsidRDefault="0036010B" w:rsidP="0036010B">
            <w:pPr>
              <w:pStyle w:val="SoSTabelltext"/>
              <w:rPr>
                <w:rFonts w:asciiTheme="minorHAnsi" w:hAnsiTheme="minorHAnsi" w:cstheme="minorHAnsi"/>
                <w:sz w:val="18"/>
                <w:szCs w:val="18"/>
              </w:rPr>
            </w:pPr>
          </w:p>
          <w:p w14:paraId="0F0AD9F3"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Den del som patienten betalt. Beloppet kan avvika jämfört med fältet ”Patientavgift öppenvård” pga frikort mm. Ska endast ifyllas när patientavgiften påverkar fakturerat belopp och är då </w:t>
            </w:r>
            <w:r w:rsidRPr="008F3861">
              <w:rPr>
                <w:rFonts w:asciiTheme="minorHAnsi" w:hAnsiTheme="minorHAnsi" w:cstheme="minorHAnsi"/>
                <w:b/>
                <w:sz w:val="18"/>
                <w:szCs w:val="18"/>
              </w:rPr>
              <w:t>obligatoriskt</w:t>
            </w:r>
            <w:r w:rsidRPr="008F3861">
              <w:rPr>
                <w:rFonts w:asciiTheme="minorHAnsi" w:hAnsiTheme="minorHAnsi" w:cstheme="minorHAnsi"/>
                <w:sz w:val="18"/>
                <w:szCs w:val="18"/>
              </w:rPr>
              <w:t xml:space="preserve">. </w:t>
            </w:r>
          </w:p>
          <w:p w14:paraId="2E5803FD" w14:textId="77777777" w:rsidR="0036010B" w:rsidRPr="008F3861" w:rsidRDefault="0036010B" w:rsidP="0036010B">
            <w:pPr>
              <w:pStyle w:val="SoSTabelltext"/>
              <w:rPr>
                <w:rFonts w:asciiTheme="minorHAnsi" w:hAnsiTheme="minorHAnsi" w:cstheme="minorHAnsi"/>
                <w:sz w:val="18"/>
                <w:szCs w:val="18"/>
              </w:rPr>
            </w:pPr>
          </w:p>
          <w:p w14:paraId="66834A39" w14:textId="019DCA0B"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När uppgift ska lämnas styrs av de olika samverkansavtalen.</w:t>
            </w:r>
          </w:p>
        </w:tc>
        <w:tc>
          <w:tcPr>
            <w:tcW w:w="1276" w:type="dxa"/>
            <w:tcBorders>
              <w:top w:val="single" w:sz="4" w:space="0" w:color="A33662" w:themeColor="accent1"/>
              <w:left w:val="single" w:sz="24" w:space="0" w:color="FFFFFF" w:themeColor="background1"/>
              <w:bottom w:val="single" w:sz="4" w:space="0" w:color="A33662" w:themeColor="accent1"/>
            </w:tcBorders>
          </w:tcPr>
          <w:p w14:paraId="55C35528" w14:textId="0B2ED003" w:rsidR="0036010B" w:rsidRPr="008F3861" w:rsidRDefault="0036010B" w:rsidP="0036010B">
            <w:pPr>
              <w:rPr>
                <w:rFonts w:cstheme="minorHAnsi"/>
                <w:sz w:val="18"/>
                <w:szCs w:val="18"/>
              </w:rPr>
            </w:pPr>
            <w:proofErr w:type="spellStart"/>
            <w:r w:rsidRPr="008F3861">
              <w:rPr>
                <w:rFonts w:cstheme="minorHAnsi"/>
                <w:sz w:val="18"/>
                <w:szCs w:val="18"/>
              </w:rPr>
              <w:t>amount</w:t>
            </w:r>
            <w:proofErr w:type="spellEnd"/>
            <w:r w:rsidRPr="008F3861">
              <w:rPr>
                <w:rFonts w:cstheme="minorHAnsi"/>
                <w:sz w:val="18"/>
                <w:szCs w:val="18"/>
              </w:rPr>
              <w:t xml:space="preserve">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41A6C150" w14:textId="1DEEAFA3" w:rsidR="0036010B" w:rsidRPr="008F3861" w:rsidRDefault="0036010B" w:rsidP="0036010B">
            <w:pPr>
              <w:rPr>
                <w:rFonts w:cstheme="minorHAnsi"/>
                <w:i/>
                <w:iCs/>
                <w:color w:val="098394"/>
                <w:sz w:val="18"/>
                <w:szCs w:val="18"/>
              </w:rPr>
            </w:pPr>
            <w:r w:rsidRPr="008F3861">
              <w:rPr>
                <w:rFonts w:cstheme="minorHAnsi"/>
                <w:sz w:val="18"/>
                <w:szCs w:val="18"/>
              </w:rPr>
              <w:t>Belopp + valuta</w:t>
            </w:r>
            <w:r w:rsidRPr="008F3861">
              <w:rPr>
                <w:rFonts w:cstheme="minorHAnsi"/>
                <w:sz w:val="18"/>
                <w:szCs w:val="18"/>
              </w:rPr>
              <w:br/>
            </w:r>
            <w:proofErr w:type="spellStart"/>
            <w:r w:rsidRPr="008F3861">
              <w:rPr>
                <w:rFonts w:cstheme="minorHAnsi"/>
                <w:sz w:val="18"/>
                <w:szCs w:val="18"/>
              </w:rPr>
              <w:t>Valuta</w:t>
            </w:r>
            <w:proofErr w:type="spellEnd"/>
            <w:r w:rsidRPr="008F3861">
              <w:rPr>
                <w:rFonts w:cstheme="minorHAnsi"/>
                <w:sz w:val="18"/>
                <w:szCs w:val="18"/>
              </w:rPr>
              <w:t xml:space="preserve"> OID: 1.0.4217 (ska alltid vara SEK)</w:t>
            </w:r>
          </w:p>
        </w:tc>
        <w:tc>
          <w:tcPr>
            <w:tcW w:w="990" w:type="dxa"/>
            <w:tcBorders>
              <w:top w:val="single" w:sz="4" w:space="0" w:color="A33662" w:themeColor="accent1"/>
              <w:left w:val="single" w:sz="24" w:space="0" w:color="FFFFFF" w:themeColor="background1"/>
              <w:bottom w:val="single" w:sz="4" w:space="0" w:color="A33662" w:themeColor="accent1"/>
            </w:tcBorders>
          </w:tcPr>
          <w:p w14:paraId="3552F57A" w14:textId="1B5C72FC" w:rsidR="0036010B" w:rsidRPr="008F3861" w:rsidRDefault="003E2C79"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0CA4CC8F"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7A2747F2" w14:textId="3EE819B7" w:rsidR="0036010B" w:rsidRPr="008F3861" w:rsidRDefault="0036010B" w:rsidP="0036010B">
            <w:pPr>
              <w:rPr>
                <w:rFonts w:cstheme="minorHAnsi"/>
                <w:sz w:val="18"/>
                <w:szCs w:val="18"/>
              </w:rPr>
            </w:pPr>
            <w:r w:rsidRPr="008F3861">
              <w:rPr>
                <w:rFonts w:cstheme="minorHAnsi"/>
                <w:sz w:val="18"/>
                <w:szCs w:val="18"/>
              </w:rPr>
              <w:t>patientavgift nedsatt kategori</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000B5F" w14:textId="572B7D57"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82569A"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Kategorisering av varför patient inte betalar full avgift. Ska endast lämnas när patientavgiften </w:t>
            </w:r>
            <w:r w:rsidRPr="008F3861">
              <w:rPr>
                <w:rFonts w:asciiTheme="minorHAnsi" w:hAnsiTheme="minorHAnsi" w:cstheme="minorHAnsi"/>
                <w:sz w:val="18"/>
                <w:szCs w:val="18"/>
              </w:rPr>
              <w:lastRenderedPageBreak/>
              <w:t xml:space="preserve">påverkar priset enligt prislista och är då </w:t>
            </w:r>
            <w:r w:rsidRPr="008F3861">
              <w:rPr>
                <w:rFonts w:asciiTheme="minorHAnsi" w:hAnsiTheme="minorHAnsi" w:cstheme="minorHAnsi"/>
                <w:b/>
                <w:sz w:val="18"/>
                <w:szCs w:val="18"/>
              </w:rPr>
              <w:t>obligatoriskt</w:t>
            </w:r>
            <w:r w:rsidRPr="008F3861">
              <w:rPr>
                <w:rFonts w:asciiTheme="minorHAnsi" w:hAnsiTheme="minorHAnsi" w:cstheme="minorHAnsi"/>
                <w:sz w:val="18"/>
                <w:szCs w:val="18"/>
              </w:rPr>
              <w:t xml:space="preserve">. </w:t>
            </w:r>
          </w:p>
          <w:p w14:paraId="3F8FC1D3" w14:textId="094106C6"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Detta regleras i samverkansavtalen.</w:t>
            </w:r>
          </w:p>
        </w:tc>
        <w:tc>
          <w:tcPr>
            <w:tcW w:w="1276" w:type="dxa"/>
            <w:tcBorders>
              <w:top w:val="single" w:sz="4" w:space="0" w:color="A33662" w:themeColor="accent1"/>
              <w:left w:val="single" w:sz="24" w:space="0" w:color="FFFFFF" w:themeColor="background1"/>
              <w:bottom w:val="single" w:sz="4" w:space="0" w:color="A33662" w:themeColor="accent1"/>
            </w:tcBorders>
          </w:tcPr>
          <w:p w14:paraId="090B9D70" w14:textId="0369FCB5" w:rsidR="0036010B" w:rsidRPr="008F3861" w:rsidRDefault="0036010B" w:rsidP="0036010B">
            <w:pPr>
              <w:rPr>
                <w:rFonts w:cstheme="minorHAnsi"/>
                <w:sz w:val="18"/>
                <w:szCs w:val="18"/>
              </w:rPr>
            </w:pPr>
            <w:r w:rsidRPr="008F3861">
              <w:rPr>
                <w:rFonts w:cstheme="minorHAnsi"/>
                <w:sz w:val="18"/>
                <w:szCs w:val="18"/>
              </w:rPr>
              <w:lastRenderedPageBreak/>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1DA386BD" w14:textId="14105A5D" w:rsidR="0036010B" w:rsidRPr="008F3861" w:rsidRDefault="0036010B" w:rsidP="0036010B">
            <w:pPr>
              <w:rPr>
                <w:rFonts w:cstheme="minorHAnsi"/>
                <w:i/>
                <w:iCs/>
                <w:color w:val="098394"/>
                <w:sz w:val="18"/>
                <w:szCs w:val="18"/>
              </w:rPr>
            </w:pPr>
            <w:r w:rsidRPr="008F3861">
              <w:rPr>
                <w:rFonts w:cstheme="minorHAnsi"/>
                <w:sz w:val="18"/>
                <w:szCs w:val="18"/>
              </w:rPr>
              <w:t>Giltiga koder:</w:t>
            </w:r>
            <w:r w:rsidRPr="008F3861">
              <w:rPr>
                <w:rFonts w:cstheme="minorHAnsi"/>
                <w:sz w:val="18"/>
                <w:szCs w:val="18"/>
              </w:rPr>
              <w:br/>
              <w:t>01=Frikort</w:t>
            </w:r>
            <w:r w:rsidRPr="008F3861">
              <w:rPr>
                <w:rFonts w:cstheme="minorHAnsi"/>
                <w:sz w:val="18"/>
                <w:szCs w:val="18"/>
              </w:rPr>
              <w:br/>
              <w:t>02=Barn och ungdom</w:t>
            </w:r>
            <w:r w:rsidRPr="008F3861">
              <w:rPr>
                <w:rFonts w:cstheme="minorHAnsi"/>
                <w:sz w:val="18"/>
                <w:szCs w:val="18"/>
              </w:rPr>
              <w:br/>
              <w:t>03=Rådgivning, födelsekontroll</w:t>
            </w:r>
            <w:r w:rsidRPr="008F3861">
              <w:rPr>
                <w:rFonts w:cstheme="minorHAnsi"/>
                <w:sz w:val="18"/>
                <w:szCs w:val="18"/>
              </w:rPr>
              <w:br/>
            </w:r>
            <w:r w:rsidRPr="008F3861">
              <w:rPr>
                <w:rFonts w:cstheme="minorHAnsi"/>
                <w:sz w:val="18"/>
                <w:szCs w:val="18"/>
              </w:rPr>
              <w:lastRenderedPageBreak/>
              <w:t>04=Antibiotikafri behandling</w:t>
            </w:r>
            <w:r w:rsidRPr="008F3861">
              <w:rPr>
                <w:rFonts w:cstheme="minorHAnsi"/>
                <w:sz w:val="18"/>
                <w:szCs w:val="18"/>
              </w:rPr>
              <w:br/>
              <w:t>05=Person över 85 år</w:t>
            </w:r>
            <w:r w:rsidRPr="008F3861">
              <w:rPr>
                <w:rFonts w:cstheme="minorHAnsi"/>
                <w:sz w:val="18"/>
                <w:szCs w:val="18"/>
              </w:rPr>
              <w:br/>
              <w:t>99=Övrigt</w:t>
            </w:r>
            <w:r w:rsidRPr="008F3861">
              <w:rPr>
                <w:rFonts w:cstheme="minorHAnsi"/>
                <w:sz w:val="18"/>
                <w:szCs w:val="18"/>
              </w:rPr>
              <w:br/>
            </w:r>
          </w:p>
        </w:tc>
        <w:tc>
          <w:tcPr>
            <w:tcW w:w="990" w:type="dxa"/>
            <w:tcBorders>
              <w:top w:val="single" w:sz="4" w:space="0" w:color="A33662" w:themeColor="accent1"/>
              <w:left w:val="single" w:sz="24" w:space="0" w:color="FFFFFF" w:themeColor="background1"/>
              <w:bottom w:val="single" w:sz="4" w:space="0" w:color="A33662" w:themeColor="accent1"/>
            </w:tcBorders>
          </w:tcPr>
          <w:p w14:paraId="2574CB37" w14:textId="6121FE4E" w:rsidR="0036010B" w:rsidRPr="008F3861" w:rsidRDefault="0036010B" w:rsidP="0036010B">
            <w:pPr>
              <w:rPr>
                <w:rFonts w:cstheme="minorHAnsi"/>
                <w:i/>
                <w:iCs/>
                <w:color w:val="098394"/>
                <w:sz w:val="18"/>
                <w:szCs w:val="18"/>
              </w:rPr>
            </w:pPr>
            <w:r w:rsidRPr="008F3861">
              <w:rPr>
                <w:rFonts w:cstheme="minorHAnsi"/>
                <w:sz w:val="18"/>
                <w:szCs w:val="18"/>
              </w:rPr>
              <w:lastRenderedPageBreak/>
              <w:t>Användningsfall 1 och 3</w:t>
            </w:r>
          </w:p>
        </w:tc>
      </w:tr>
      <w:tr w:rsidR="0036010B" w:rsidRPr="008F3861" w14:paraId="297922A0"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94839AE" w14:textId="760C1BE1" w:rsidR="0036010B" w:rsidRPr="008F3861" w:rsidRDefault="0036010B" w:rsidP="0036010B">
            <w:pPr>
              <w:rPr>
                <w:rFonts w:cstheme="minorHAnsi"/>
                <w:sz w:val="18"/>
                <w:szCs w:val="18"/>
              </w:rPr>
            </w:pPr>
            <w:r w:rsidRPr="008F3861">
              <w:rPr>
                <w:rFonts w:cstheme="minorHAnsi"/>
                <w:sz w:val="18"/>
                <w:szCs w:val="18"/>
              </w:rPr>
              <w:t>patientavgift frikortsgrundad indikator</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D996BC" w14:textId="2C343AC9"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7C21F7" w14:textId="30CF033F"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Frikortsgrundande patientavgift. Information om debiterad vård är frikortsberättigad i säljande </w:t>
            </w:r>
            <w:r w:rsidR="00272645" w:rsidRPr="008F3861">
              <w:rPr>
                <w:rFonts w:asciiTheme="minorHAnsi" w:hAnsiTheme="minorHAnsi" w:cstheme="minorHAnsi"/>
                <w:sz w:val="18"/>
                <w:szCs w:val="18"/>
              </w:rPr>
              <w:t>region</w:t>
            </w:r>
            <w:r w:rsidRPr="008F3861">
              <w:rPr>
                <w:rFonts w:asciiTheme="minorHAnsi" w:hAnsiTheme="minorHAnsi" w:cstheme="minorHAnsi"/>
                <w:sz w:val="18"/>
                <w:szCs w:val="18"/>
              </w:rPr>
              <w:t xml:space="preserve">. </w:t>
            </w:r>
          </w:p>
          <w:p w14:paraId="4F2FF086" w14:textId="77777777" w:rsidR="0036010B" w:rsidRPr="008F3861" w:rsidRDefault="0036010B" w:rsidP="0036010B">
            <w:pPr>
              <w:pStyle w:val="SoSTabelltext"/>
              <w:rPr>
                <w:rFonts w:asciiTheme="minorHAnsi" w:hAnsiTheme="minorHAnsi" w:cstheme="minorHAnsi"/>
                <w:sz w:val="18"/>
                <w:szCs w:val="18"/>
              </w:rPr>
            </w:pPr>
          </w:p>
          <w:p w14:paraId="2C82EC98" w14:textId="2E04D0A8"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 xml:space="preserve">Möjlighet att fånga en erlagd patientavgift för central hantering och bevakning av frikortsbelopp i köpande </w:t>
            </w:r>
            <w:r w:rsidR="00272645" w:rsidRPr="008F3861">
              <w:rPr>
                <w:rFonts w:asciiTheme="minorHAnsi" w:hAnsiTheme="minorHAnsi" w:cstheme="minorHAnsi"/>
                <w:sz w:val="18"/>
                <w:szCs w:val="18"/>
              </w:rPr>
              <w:t>region</w:t>
            </w:r>
            <w:r w:rsidRPr="008F3861">
              <w:rPr>
                <w:rFonts w:asciiTheme="minorHAnsi" w:hAnsiTheme="minorHAnsi" w:cstheme="minorHAnsi"/>
                <w:sz w:val="18"/>
                <w:szCs w:val="18"/>
              </w:rPr>
              <w:t>.</w:t>
            </w:r>
          </w:p>
        </w:tc>
        <w:tc>
          <w:tcPr>
            <w:tcW w:w="1276" w:type="dxa"/>
            <w:tcBorders>
              <w:top w:val="single" w:sz="4" w:space="0" w:color="A33662" w:themeColor="accent1"/>
              <w:left w:val="single" w:sz="24" w:space="0" w:color="FFFFFF" w:themeColor="background1"/>
              <w:bottom w:val="single" w:sz="4" w:space="0" w:color="A33662" w:themeColor="accent1"/>
            </w:tcBorders>
          </w:tcPr>
          <w:p w14:paraId="35BB3F3D" w14:textId="098C5C04" w:rsidR="0036010B" w:rsidRPr="008F3861" w:rsidRDefault="0036010B" w:rsidP="0036010B">
            <w:pPr>
              <w:rPr>
                <w:rFonts w:cstheme="minorHAnsi"/>
                <w:sz w:val="18"/>
                <w:szCs w:val="18"/>
              </w:rPr>
            </w:pPr>
            <w:r w:rsidRPr="008F3861">
              <w:rPr>
                <w:rFonts w:cstheme="minorHAnsi"/>
                <w:sz w:val="18"/>
                <w:szCs w:val="18"/>
              </w:rPr>
              <w:t>BL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6B75D918" w14:textId="2C02CD69" w:rsidR="0036010B" w:rsidRPr="008F3861" w:rsidRDefault="0036010B" w:rsidP="0036010B">
            <w:pPr>
              <w:rPr>
                <w:rFonts w:cstheme="minorHAnsi"/>
                <w:i/>
                <w:iCs/>
                <w:color w:val="098394"/>
                <w:sz w:val="18"/>
                <w:szCs w:val="18"/>
              </w:rPr>
            </w:pPr>
            <w:proofErr w:type="spellStart"/>
            <w:r w:rsidRPr="008F3861">
              <w:rPr>
                <w:rFonts w:cstheme="minorHAnsi"/>
                <w:sz w:val="18"/>
                <w:szCs w:val="18"/>
              </w:rPr>
              <w:t>true</w:t>
            </w:r>
            <w:proofErr w:type="spellEnd"/>
            <w:r w:rsidRPr="008F3861">
              <w:rPr>
                <w:rFonts w:cstheme="minorHAnsi"/>
                <w:sz w:val="18"/>
                <w:szCs w:val="18"/>
              </w:rPr>
              <w:t xml:space="preserve"> = är frikortsgrundad  </w:t>
            </w:r>
            <w:r w:rsidRPr="008F3861">
              <w:rPr>
                <w:rFonts w:cstheme="minorHAnsi"/>
                <w:sz w:val="18"/>
                <w:szCs w:val="18"/>
              </w:rPr>
              <w:br/>
            </w:r>
            <w:proofErr w:type="spellStart"/>
            <w:r w:rsidRPr="008F3861">
              <w:rPr>
                <w:rFonts w:cstheme="minorHAnsi"/>
                <w:sz w:val="18"/>
                <w:szCs w:val="18"/>
              </w:rPr>
              <w:t>false</w:t>
            </w:r>
            <w:proofErr w:type="spellEnd"/>
            <w:r w:rsidRPr="008F3861">
              <w:rPr>
                <w:rFonts w:cstheme="minorHAnsi"/>
                <w:sz w:val="18"/>
                <w:szCs w:val="18"/>
              </w:rPr>
              <w:t xml:space="preserve"> = ej frikortsgrundad  </w:t>
            </w:r>
          </w:p>
        </w:tc>
        <w:tc>
          <w:tcPr>
            <w:tcW w:w="990" w:type="dxa"/>
            <w:tcBorders>
              <w:top w:val="single" w:sz="4" w:space="0" w:color="A33662" w:themeColor="accent1"/>
              <w:left w:val="single" w:sz="24" w:space="0" w:color="FFFFFF" w:themeColor="background1"/>
              <w:bottom w:val="single" w:sz="4" w:space="0" w:color="A33662" w:themeColor="accent1"/>
            </w:tcBorders>
          </w:tcPr>
          <w:p w14:paraId="23164C48" w14:textId="274BA096" w:rsidR="0036010B" w:rsidRPr="008F3861" w:rsidRDefault="003E2C79" w:rsidP="0036010B">
            <w:pPr>
              <w:rPr>
                <w:rFonts w:cstheme="minorHAnsi"/>
                <w:i/>
                <w:iCs/>
                <w:color w:val="098394"/>
                <w:sz w:val="18"/>
                <w:szCs w:val="18"/>
              </w:rPr>
            </w:pPr>
            <w:r w:rsidRPr="008F3861">
              <w:rPr>
                <w:rFonts w:cstheme="minorHAnsi"/>
                <w:i/>
                <w:iCs/>
                <w:color w:val="098394"/>
                <w:sz w:val="18"/>
                <w:szCs w:val="18"/>
              </w:rPr>
              <w:t>-</w:t>
            </w:r>
          </w:p>
        </w:tc>
      </w:tr>
      <w:tr w:rsidR="0036010B" w:rsidRPr="008F3861" w14:paraId="12215478"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7321E02" w14:textId="4010CA31" w:rsidR="0036010B" w:rsidRPr="008F3861" w:rsidRDefault="0036010B" w:rsidP="0036010B">
            <w:pPr>
              <w:rPr>
                <w:rFonts w:cstheme="minorHAnsi"/>
                <w:sz w:val="18"/>
                <w:szCs w:val="18"/>
              </w:rPr>
            </w:pPr>
            <w:r w:rsidRPr="008F3861">
              <w:rPr>
                <w:rFonts w:cstheme="minorHAnsi"/>
                <w:sz w:val="18"/>
                <w:szCs w:val="18"/>
              </w:rPr>
              <w:t>patientavgift slutenvård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B5E9F3" w14:textId="5AD7F7D1"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9ABDD8" w14:textId="77777777"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Patientens patientavgift för behandlingen i sluten vård. </w:t>
            </w:r>
          </w:p>
          <w:p w14:paraId="05DCE41A" w14:textId="4971BFE4" w:rsidR="0036010B" w:rsidRPr="008F3861" w:rsidRDefault="0036010B" w:rsidP="0036010B">
            <w:pPr>
              <w:pStyle w:val="SoSTabelltext"/>
              <w:rPr>
                <w:rFonts w:asciiTheme="minorHAnsi" w:hAnsiTheme="minorHAnsi" w:cstheme="minorHAnsi"/>
                <w:i/>
                <w:sz w:val="18"/>
                <w:szCs w:val="18"/>
              </w:rPr>
            </w:pPr>
            <w:r w:rsidRPr="008F3861">
              <w:rPr>
                <w:rFonts w:asciiTheme="minorHAnsi" w:hAnsiTheme="minorHAnsi" w:cstheme="minorHAnsi"/>
                <w:sz w:val="18"/>
                <w:szCs w:val="18"/>
              </w:rPr>
              <w:t>Möjlighet att i framtiden fånga patientavgiften även i sluten vård.</w:t>
            </w:r>
          </w:p>
        </w:tc>
        <w:tc>
          <w:tcPr>
            <w:tcW w:w="1276" w:type="dxa"/>
            <w:tcBorders>
              <w:top w:val="single" w:sz="4" w:space="0" w:color="A33662" w:themeColor="accent1"/>
              <w:left w:val="single" w:sz="24" w:space="0" w:color="FFFFFF" w:themeColor="background1"/>
              <w:bottom w:val="single" w:sz="4" w:space="0" w:color="A33662" w:themeColor="accent1"/>
            </w:tcBorders>
          </w:tcPr>
          <w:p w14:paraId="06275E3D" w14:textId="19DA4BAB" w:rsidR="0036010B" w:rsidRPr="008F3861" w:rsidRDefault="0036010B" w:rsidP="0036010B">
            <w:pPr>
              <w:rPr>
                <w:rFonts w:cstheme="minorHAnsi"/>
                <w:sz w:val="18"/>
                <w:szCs w:val="18"/>
              </w:rPr>
            </w:pPr>
            <w:proofErr w:type="spellStart"/>
            <w:r w:rsidRPr="008F3861">
              <w:rPr>
                <w:rFonts w:cstheme="minorHAnsi"/>
                <w:sz w:val="18"/>
                <w:szCs w:val="18"/>
              </w:rPr>
              <w:t>amount</w:t>
            </w:r>
            <w:proofErr w:type="spellEnd"/>
            <w:r w:rsidRPr="008F3861">
              <w:rPr>
                <w:rFonts w:cstheme="minorHAnsi"/>
                <w:sz w:val="18"/>
                <w:szCs w:val="18"/>
              </w:rPr>
              <w:t xml:space="preserve">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2F5704C1" w14:textId="66959FB5" w:rsidR="0036010B" w:rsidRPr="008F3861" w:rsidRDefault="0036010B" w:rsidP="0036010B">
            <w:pPr>
              <w:rPr>
                <w:rFonts w:cstheme="minorHAnsi"/>
                <w:i/>
                <w:iCs/>
                <w:color w:val="098394"/>
                <w:sz w:val="18"/>
                <w:szCs w:val="18"/>
              </w:rPr>
            </w:pPr>
            <w:r w:rsidRPr="008F3861">
              <w:rPr>
                <w:rFonts w:cstheme="minorHAnsi"/>
                <w:sz w:val="18"/>
                <w:szCs w:val="18"/>
              </w:rPr>
              <w:t>Belopp + valuta</w:t>
            </w:r>
            <w:r w:rsidRPr="008F3861">
              <w:rPr>
                <w:rFonts w:cstheme="minorHAnsi"/>
                <w:sz w:val="18"/>
                <w:szCs w:val="18"/>
              </w:rPr>
              <w:br/>
            </w:r>
            <w:proofErr w:type="spellStart"/>
            <w:r w:rsidRPr="008F3861">
              <w:rPr>
                <w:rFonts w:cstheme="minorHAnsi"/>
                <w:sz w:val="18"/>
                <w:szCs w:val="18"/>
              </w:rPr>
              <w:t>Valuta</w:t>
            </w:r>
            <w:proofErr w:type="spellEnd"/>
            <w:r w:rsidRPr="008F3861">
              <w:rPr>
                <w:rFonts w:cstheme="minorHAnsi"/>
                <w:sz w:val="18"/>
                <w:szCs w:val="18"/>
              </w:rPr>
              <w:t xml:space="preserve"> OID: 1.0.4217 (ska alltid vara SEK)</w:t>
            </w:r>
          </w:p>
        </w:tc>
        <w:tc>
          <w:tcPr>
            <w:tcW w:w="990" w:type="dxa"/>
            <w:tcBorders>
              <w:top w:val="single" w:sz="4" w:space="0" w:color="A33662" w:themeColor="accent1"/>
              <w:left w:val="single" w:sz="24" w:space="0" w:color="FFFFFF" w:themeColor="background1"/>
              <w:bottom w:val="single" w:sz="4" w:space="0" w:color="A33662" w:themeColor="accent1"/>
            </w:tcBorders>
          </w:tcPr>
          <w:p w14:paraId="385E3B9A" w14:textId="4FB55F39" w:rsidR="0036010B" w:rsidRPr="008F3861" w:rsidRDefault="0080376C" w:rsidP="0036010B">
            <w:pPr>
              <w:rPr>
                <w:rFonts w:cstheme="minorHAnsi"/>
                <w:i/>
                <w:iCs/>
                <w:color w:val="098394"/>
                <w:sz w:val="18"/>
                <w:szCs w:val="18"/>
              </w:rPr>
            </w:pPr>
            <w:r>
              <w:rPr>
                <w:rFonts w:cstheme="minorHAnsi"/>
                <w:i/>
                <w:iCs/>
                <w:color w:val="098394"/>
                <w:sz w:val="18"/>
                <w:szCs w:val="18"/>
              </w:rPr>
              <w:t>-</w:t>
            </w:r>
          </w:p>
        </w:tc>
      </w:tr>
      <w:tr w:rsidR="0036010B" w:rsidRPr="008F3861" w14:paraId="3DA8CC86" w14:textId="77777777" w:rsidTr="007535C9">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74E5FAE6" w14:textId="0DC8FEDF" w:rsidR="0036010B" w:rsidRPr="008F3861" w:rsidRDefault="0036010B" w:rsidP="0036010B">
            <w:pPr>
              <w:rPr>
                <w:rFonts w:cstheme="minorHAnsi"/>
                <w:sz w:val="18"/>
                <w:szCs w:val="18"/>
              </w:rPr>
            </w:pPr>
            <w:r w:rsidRPr="008F3861">
              <w:rPr>
                <w:rFonts w:cstheme="minorHAnsi"/>
                <w:sz w:val="18"/>
                <w:szCs w:val="18"/>
              </w:rPr>
              <w:t>ospecificerat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75020" w14:textId="72E67412" w:rsidR="0036010B" w:rsidRPr="008F3861" w:rsidRDefault="0036010B" w:rsidP="0036010B">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29BE28" w14:textId="09C59BF8" w:rsidR="0036010B" w:rsidRPr="008F3861" w:rsidRDefault="0036010B" w:rsidP="0036010B">
            <w:pPr>
              <w:pStyle w:val="SoSTabelltext"/>
              <w:rPr>
                <w:rFonts w:asciiTheme="minorHAnsi" w:hAnsiTheme="minorHAnsi" w:cstheme="minorHAnsi"/>
                <w:sz w:val="18"/>
                <w:szCs w:val="18"/>
              </w:rPr>
            </w:pPr>
            <w:r w:rsidRPr="008F3861">
              <w:rPr>
                <w:rFonts w:asciiTheme="minorHAnsi" w:hAnsiTheme="minorHAnsi" w:cstheme="minorHAnsi"/>
                <w:sz w:val="18"/>
                <w:szCs w:val="18"/>
              </w:rPr>
              <w:t>Ett antal fria tomma fält som kan användas unikt för respektive region i relationer med privata vårdgivare enligt egna vårdavtal mm.</w:t>
            </w:r>
          </w:p>
        </w:tc>
        <w:tc>
          <w:tcPr>
            <w:tcW w:w="1276" w:type="dxa"/>
            <w:tcBorders>
              <w:top w:val="single" w:sz="4" w:space="0" w:color="A33662" w:themeColor="accent1"/>
              <w:left w:val="single" w:sz="24" w:space="0" w:color="FFFFFF" w:themeColor="background1"/>
              <w:bottom w:val="single" w:sz="4" w:space="0" w:color="A33662" w:themeColor="accent1"/>
            </w:tcBorders>
          </w:tcPr>
          <w:p w14:paraId="7C70D8E6" w14:textId="2862C56E" w:rsidR="0036010B" w:rsidRPr="008F3861" w:rsidRDefault="0036010B" w:rsidP="0036010B">
            <w:pPr>
              <w:rPr>
                <w:rFonts w:cstheme="minorHAnsi"/>
                <w:sz w:val="18"/>
                <w:szCs w:val="18"/>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w:t>
            </w:r>
            <w:r w:rsidRPr="008F3861">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103DDDA1" w14:textId="77777777" w:rsidR="0036010B" w:rsidRPr="008F3861" w:rsidRDefault="0036010B" w:rsidP="0036010B">
            <w:pPr>
              <w:rPr>
                <w:rFonts w:cstheme="minorHAnsi"/>
                <w:i/>
                <w:iCs/>
                <w:color w:val="098394"/>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306C1685" w14:textId="046EBCBF" w:rsidR="0036010B" w:rsidRPr="008F3861" w:rsidRDefault="003E2C79" w:rsidP="0036010B">
            <w:pPr>
              <w:rPr>
                <w:rFonts w:cstheme="minorHAnsi"/>
                <w:i/>
                <w:iCs/>
                <w:color w:val="098394"/>
                <w:sz w:val="18"/>
                <w:szCs w:val="18"/>
              </w:rPr>
            </w:pPr>
            <w:r w:rsidRPr="008F3861">
              <w:rPr>
                <w:rFonts w:cstheme="minorHAnsi"/>
                <w:i/>
                <w:iCs/>
                <w:color w:val="098394"/>
                <w:sz w:val="18"/>
                <w:szCs w:val="18"/>
              </w:rPr>
              <w:t>-</w:t>
            </w:r>
          </w:p>
        </w:tc>
      </w:tr>
    </w:tbl>
    <w:p w14:paraId="4B7EBE90" w14:textId="77777777" w:rsidR="0036010B" w:rsidRPr="008F3861" w:rsidRDefault="0036010B" w:rsidP="0036010B"/>
    <w:p w14:paraId="3037D26C" w14:textId="27756CCD" w:rsidR="00C4476A" w:rsidRPr="008F3861" w:rsidRDefault="00C4476A" w:rsidP="00C4476A">
      <w:pPr>
        <w:pStyle w:val="Numreradrubrik3"/>
        <w:rPr>
          <w:lang w:val="sv-SE"/>
        </w:rPr>
      </w:pPr>
      <w:bookmarkStart w:id="52" w:name="_Toc203981267"/>
      <w:r w:rsidRPr="008F3861">
        <w:rPr>
          <w:lang w:val="sv-SE"/>
        </w:rPr>
        <w:t>Huvuddiagnos</w:t>
      </w:r>
      <w:bookmarkEnd w:id="52"/>
    </w:p>
    <w:p w14:paraId="0C90F0FE" w14:textId="77777777" w:rsidR="00C4476A" w:rsidRPr="008F3861" w:rsidRDefault="00C4476A" w:rsidP="00C4476A">
      <w:pPr>
        <w:rPr>
          <w:rFonts w:eastAsia="Times New Roman" w:cstheme="minorHAnsi"/>
          <w:iCs/>
          <w:szCs w:val="22"/>
          <w:lang w:eastAsia="en-GB"/>
        </w:rPr>
      </w:pPr>
      <w:r w:rsidRPr="008F3861">
        <w:rPr>
          <w:b/>
          <w:bCs/>
        </w:rPr>
        <w:t xml:space="preserve">Beskrivning: </w:t>
      </w:r>
      <w:r w:rsidRPr="008F3861">
        <w:rPr>
          <w:rFonts w:eastAsia="Times New Roman" w:cstheme="minorHAnsi"/>
          <w:iCs/>
          <w:szCs w:val="22"/>
          <w:lang w:eastAsia="en-GB"/>
        </w:rPr>
        <w:t xml:space="preserve">Klassen Huvuddiagnos håller information om den primära diagnosen som ställts. Ska registreras för somatisk sluten vård och öppen vård. Ska inte lämnas för primärvård eller psykiatrisk vård. </w:t>
      </w:r>
    </w:p>
    <w:p w14:paraId="2F79EA16" w14:textId="77777777" w:rsidR="00C4476A" w:rsidRPr="008F3861" w:rsidRDefault="00C4476A" w:rsidP="00C4476A">
      <w:pPr>
        <w:rPr>
          <w:rFonts w:eastAsia="Times New Roman" w:cstheme="minorHAnsi"/>
          <w:iCs/>
          <w:szCs w:val="22"/>
          <w:lang w:eastAsia="en-GB"/>
        </w:rPr>
      </w:pPr>
      <w:r w:rsidRPr="008F3861">
        <w:rPr>
          <w:rFonts w:eastAsia="Times New Roman" w:cstheme="minorHAnsi"/>
          <w:iCs/>
          <w:szCs w:val="22"/>
          <w:lang w:eastAsia="en-GB"/>
        </w:rPr>
        <w:t xml:space="preserve">Huvuddiagnosen är det tillstånd (sjukdom, skada </w:t>
      </w:r>
      <w:proofErr w:type="gramStart"/>
      <w:r w:rsidRPr="008F3861">
        <w:rPr>
          <w:rFonts w:eastAsia="Times New Roman" w:cstheme="minorHAnsi"/>
          <w:iCs/>
          <w:szCs w:val="22"/>
          <w:lang w:eastAsia="en-GB"/>
        </w:rPr>
        <w:t>etc.</w:t>
      </w:r>
      <w:proofErr w:type="gramEnd"/>
      <w:r w:rsidRPr="008F3861">
        <w:rPr>
          <w:rFonts w:eastAsia="Times New Roman" w:cstheme="minorHAnsi"/>
          <w:iCs/>
          <w:szCs w:val="22"/>
          <w:lang w:eastAsia="en-GB"/>
        </w:rPr>
        <w:t>) vars behandling och utredning varit huvudorsaken till patientens sjukhusvistelse.</w:t>
      </w:r>
    </w:p>
    <w:p w14:paraId="3B6591FB" w14:textId="23F77D82" w:rsidR="00C4476A" w:rsidRPr="008F3861" w:rsidRDefault="00C4476A" w:rsidP="00C4476A">
      <w:r w:rsidRPr="008F3861">
        <w:rPr>
          <w:b/>
          <w:bCs/>
        </w:rPr>
        <w:t>Mappning till RIM:</w:t>
      </w:r>
      <w:r w:rsidRPr="008F3861">
        <w:t xml:space="preserve"> Observation</w:t>
      </w:r>
    </w:p>
    <w:p w14:paraId="429E27C5" w14:textId="77777777" w:rsidR="00C4476A" w:rsidRPr="008F3861" w:rsidRDefault="00C4476A" w:rsidP="00C4476A">
      <w:r w:rsidRPr="008F3861">
        <w:rPr>
          <w:b/>
          <w:bCs/>
        </w:rPr>
        <w:t>Spårbarhet till krav:</w:t>
      </w:r>
      <w:r w:rsidRPr="008F3861">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C4476A" w:rsidRPr="008F3861" w14:paraId="46AF7976" w14:textId="77777777" w:rsidTr="007535C9">
        <w:trPr>
          <w:trHeight w:val="23"/>
        </w:trPr>
        <w:tc>
          <w:tcPr>
            <w:tcW w:w="1305" w:type="dxa"/>
            <w:shd w:val="clear" w:color="auto" w:fill="A33662" w:themeFill="accent1"/>
          </w:tcPr>
          <w:p w14:paraId="48688563" w14:textId="77777777" w:rsidR="00C4476A" w:rsidRPr="008F3861" w:rsidRDefault="00C4476A" w:rsidP="00847BBE">
            <w:pPr>
              <w:pStyle w:val="Tabellrubrik"/>
            </w:pPr>
            <w:r w:rsidRPr="008F3861">
              <w:t>Attribut</w:t>
            </w:r>
          </w:p>
        </w:tc>
        <w:tc>
          <w:tcPr>
            <w:tcW w:w="1450" w:type="dxa"/>
            <w:shd w:val="clear" w:color="auto" w:fill="A33662" w:themeFill="accent1"/>
          </w:tcPr>
          <w:p w14:paraId="6CD1F21E" w14:textId="77777777" w:rsidR="00C4476A" w:rsidRPr="008F3861" w:rsidRDefault="00C4476A" w:rsidP="00847BBE">
            <w:pPr>
              <w:pStyle w:val="Tabellrubrik"/>
            </w:pPr>
            <w:r w:rsidRPr="008F3861">
              <w:t>Mappning till RIM</w:t>
            </w:r>
          </w:p>
        </w:tc>
        <w:tc>
          <w:tcPr>
            <w:tcW w:w="2065" w:type="dxa"/>
            <w:shd w:val="clear" w:color="auto" w:fill="A33662" w:themeFill="accent1"/>
          </w:tcPr>
          <w:p w14:paraId="4D4249DB" w14:textId="77777777" w:rsidR="00C4476A" w:rsidRPr="008F3861" w:rsidRDefault="00C4476A" w:rsidP="00847BBE">
            <w:pPr>
              <w:pStyle w:val="Tabellrubrik"/>
            </w:pPr>
            <w:r w:rsidRPr="008F3861">
              <w:t xml:space="preserve">Beskrivning </w:t>
            </w:r>
          </w:p>
        </w:tc>
        <w:tc>
          <w:tcPr>
            <w:tcW w:w="1276" w:type="dxa"/>
            <w:shd w:val="clear" w:color="auto" w:fill="A33662" w:themeFill="accent1"/>
          </w:tcPr>
          <w:p w14:paraId="03183233" w14:textId="77777777" w:rsidR="00C4476A" w:rsidRPr="008F3861" w:rsidRDefault="00C4476A" w:rsidP="00847BBE">
            <w:pPr>
              <w:pStyle w:val="Tabellrubrik"/>
            </w:pPr>
            <w:r w:rsidRPr="008F3861">
              <w:t>Datatyp (multiplicitet)</w:t>
            </w:r>
          </w:p>
        </w:tc>
        <w:tc>
          <w:tcPr>
            <w:tcW w:w="1842" w:type="dxa"/>
            <w:shd w:val="clear" w:color="auto" w:fill="A33662" w:themeFill="accent1"/>
          </w:tcPr>
          <w:p w14:paraId="524A879F" w14:textId="77777777" w:rsidR="00C4476A" w:rsidRPr="008F3861" w:rsidRDefault="00C4476A" w:rsidP="00847BBE">
            <w:pPr>
              <w:pStyle w:val="Tabellrubrik"/>
            </w:pPr>
            <w:r w:rsidRPr="008F3861">
              <w:t>Format</w:t>
            </w:r>
          </w:p>
        </w:tc>
        <w:tc>
          <w:tcPr>
            <w:tcW w:w="1132" w:type="dxa"/>
            <w:shd w:val="clear" w:color="auto" w:fill="A33662" w:themeFill="accent1"/>
          </w:tcPr>
          <w:p w14:paraId="1041C857" w14:textId="77777777" w:rsidR="00C4476A" w:rsidRPr="008F3861" w:rsidRDefault="00C4476A" w:rsidP="00847BBE">
            <w:pPr>
              <w:pStyle w:val="Tabellrubrik"/>
            </w:pPr>
            <w:r w:rsidRPr="008F3861">
              <w:t>Spårbarhet till krav</w:t>
            </w:r>
          </w:p>
        </w:tc>
      </w:tr>
      <w:tr w:rsidR="00C4476A" w:rsidRPr="008F3861" w14:paraId="1EC59E6B" w14:textId="77777777" w:rsidTr="007535C9">
        <w:trPr>
          <w:trHeight w:val="628"/>
        </w:trPr>
        <w:tc>
          <w:tcPr>
            <w:tcW w:w="1305" w:type="dxa"/>
            <w:tcBorders>
              <w:bottom w:val="single" w:sz="4" w:space="0" w:color="A33662" w:themeColor="accent1"/>
              <w:right w:val="single" w:sz="24" w:space="0" w:color="FFFFFF" w:themeColor="background1"/>
            </w:tcBorders>
          </w:tcPr>
          <w:p w14:paraId="54D38520" w14:textId="5040356C" w:rsidR="00C4476A" w:rsidRPr="008F3861" w:rsidRDefault="00C4476A" w:rsidP="00C4476A">
            <w:pPr>
              <w:rPr>
                <w:rFonts w:cstheme="minorHAnsi"/>
                <w:i/>
                <w:iCs/>
                <w:color w:val="098394"/>
                <w:sz w:val="18"/>
                <w:szCs w:val="18"/>
              </w:rPr>
            </w:pPr>
            <w:r w:rsidRPr="008F3861">
              <w:rPr>
                <w:rFonts w:cstheme="minorHAnsi"/>
                <w:sz w:val="18"/>
                <w:szCs w:val="18"/>
              </w:rPr>
              <w:lastRenderedPageBreak/>
              <w:t>diagnoskod</w:t>
            </w:r>
          </w:p>
        </w:tc>
        <w:tc>
          <w:tcPr>
            <w:tcW w:w="1450" w:type="dxa"/>
            <w:tcBorders>
              <w:left w:val="single" w:sz="24" w:space="0" w:color="FFFFFF" w:themeColor="background1"/>
              <w:bottom w:val="single" w:sz="4" w:space="0" w:color="A33662" w:themeColor="accent1"/>
              <w:right w:val="single" w:sz="24" w:space="0" w:color="FFFFFF" w:themeColor="background1"/>
            </w:tcBorders>
          </w:tcPr>
          <w:p w14:paraId="51A6ED9F" w14:textId="397F40F0" w:rsidR="00C4476A" w:rsidRPr="008F3861" w:rsidRDefault="00C4476A" w:rsidP="00C4476A">
            <w:pPr>
              <w:rPr>
                <w:rFonts w:cstheme="minorHAnsi"/>
                <w:i/>
                <w:iCs/>
                <w:color w:val="098394"/>
                <w:sz w:val="18"/>
                <w:szCs w:val="18"/>
              </w:rPr>
            </w:pPr>
            <w:proofErr w:type="spellStart"/>
            <w:r w:rsidRPr="008F3861">
              <w:rPr>
                <w:rFonts w:cstheme="minorHAnsi"/>
                <w:sz w:val="18"/>
                <w:szCs w:val="18"/>
              </w:rPr>
              <w:t>observation.typ</w:t>
            </w:r>
            <w:proofErr w:type="spellEnd"/>
          </w:p>
        </w:tc>
        <w:tc>
          <w:tcPr>
            <w:tcW w:w="2065" w:type="dxa"/>
            <w:tcBorders>
              <w:left w:val="single" w:sz="24" w:space="0" w:color="FFFFFF" w:themeColor="background1"/>
              <w:bottom w:val="single" w:sz="4" w:space="0" w:color="A33662" w:themeColor="accent1"/>
              <w:right w:val="single" w:sz="24" w:space="0" w:color="FFFFFF" w:themeColor="background1"/>
            </w:tcBorders>
          </w:tcPr>
          <w:p w14:paraId="0E10B839" w14:textId="77777777" w:rsidR="00C4476A" w:rsidRPr="008F3861" w:rsidRDefault="00C4476A" w:rsidP="00C4476A">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Kod för diagnos. </w:t>
            </w:r>
          </w:p>
          <w:p w14:paraId="3278246C" w14:textId="77777777" w:rsidR="00C4476A" w:rsidRPr="008F3861" w:rsidRDefault="00C4476A" w:rsidP="00C4476A">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Det kodsystem som styr vilken diagnos som angivits. </w:t>
            </w:r>
          </w:p>
          <w:p w14:paraId="461A022D" w14:textId="77777777" w:rsidR="00C4476A" w:rsidRPr="008F3861" w:rsidRDefault="00C4476A" w:rsidP="00C4476A">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I sluten vård ska det alltid vara kod enligt ICD10-SE. </w:t>
            </w:r>
          </w:p>
          <w:p w14:paraId="1DA10A04" w14:textId="6ED24200" w:rsidR="00C4476A" w:rsidRPr="008F3861" w:rsidRDefault="00C4476A" w:rsidP="00C4476A">
            <w:pPr>
              <w:rPr>
                <w:rFonts w:cstheme="minorHAnsi"/>
                <w:i/>
                <w:iCs/>
                <w:color w:val="098394"/>
                <w:sz w:val="18"/>
                <w:szCs w:val="18"/>
              </w:rPr>
            </w:pPr>
            <w:r w:rsidRPr="008F3861">
              <w:rPr>
                <w:rFonts w:cstheme="minorHAnsi"/>
                <w:sz w:val="18"/>
                <w:szCs w:val="18"/>
              </w:rPr>
              <w:t>I öppen vård bör det vara enligt ICD10-SE men även andra koddiagnoser kan finnas.</w:t>
            </w:r>
          </w:p>
        </w:tc>
        <w:tc>
          <w:tcPr>
            <w:tcW w:w="1276" w:type="dxa"/>
            <w:tcBorders>
              <w:left w:val="single" w:sz="24" w:space="0" w:color="FFFFFF" w:themeColor="background1"/>
              <w:bottom w:val="single" w:sz="4" w:space="0" w:color="A33662" w:themeColor="accent1"/>
            </w:tcBorders>
          </w:tcPr>
          <w:p w14:paraId="460A03AF" w14:textId="560B2C54" w:rsidR="00C4476A" w:rsidRPr="008F3861" w:rsidRDefault="00C4476A" w:rsidP="00C4476A">
            <w:pPr>
              <w:rPr>
                <w:rFonts w:cstheme="minorHAnsi"/>
                <w:i/>
                <w:iCs/>
                <w:color w:val="098394"/>
                <w:sz w:val="18"/>
                <w:szCs w:val="18"/>
                <w:lang w:eastAsia="en-GB"/>
              </w:rPr>
            </w:pPr>
            <w:r w:rsidRPr="008F3861">
              <w:rPr>
                <w:rFonts w:cstheme="minorHAnsi"/>
                <w:sz w:val="18"/>
                <w:szCs w:val="18"/>
              </w:rPr>
              <w:t>CV (</w:t>
            </w:r>
            <w:r w:rsidRPr="008F3861">
              <w:rPr>
                <w:rFonts w:cstheme="minorHAnsi"/>
                <w:color w:val="000000"/>
                <w:sz w:val="18"/>
                <w:szCs w:val="18"/>
              </w:rPr>
              <w:t>1</w:t>
            </w:r>
            <w:r w:rsidRPr="008F3861">
              <w:rPr>
                <w:rFonts w:cstheme="minorHAnsi"/>
                <w:sz w:val="18"/>
                <w:szCs w:val="18"/>
              </w:rPr>
              <w:t>)</w:t>
            </w:r>
          </w:p>
        </w:tc>
        <w:tc>
          <w:tcPr>
            <w:tcW w:w="1842" w:type="dxa"/>
            <w:tcBorders>
              <w:left w:val="single" w:sz="24" w:space="0" w:color="FFFFFF" w:themeColor="background1"/>
              <w:bottom w:val="single" w:sz="4" w:space="0" w:color="A33662" w:themeColor="accent1"/>
            </w:tcBorders>
          </w:tcPr>
          <w:p w14:paraId="093C2E50" w14:textId="5BF1D3F6" w:rsidR="00C4476A" w:rsidRPr="008F3861" w:rsidRDefault="00C4476A" w:rsidP="00C4476A">
            <w:pPr>
              <w:rPr>
                <w:rFonts w:cstheme="minorHAnsi"/>
                <w:i/>
                <w:iCs/>
                <w:color w:val="098394"/>
                <w:sz w:val="18"/>
                <w:szCs w:val="18"/>
                <w:lang w:eastAsia="en-GB"/>
              </w:rPr>
            </w:pPr>
            <w:r w:rsidRPr="008F3861">
              <w:rPr>
                <w:rFonts w:cstheme="minorHAnsi"/>
                <w:sz w:val="18"/>
                <w:szCs w:val="18"/>
              </w:rPr>
              <w:t xml:space="preserve">ICD10-SE </w:t>
            </w:r>
            <w:r w:rsidRPr="008F3861">
              <w:rPr>
                <w:rFonts w:cstheme="minorHAnsi"/>
                <w:sz w:val="18"/>
                <w:szCs w:val="18"/>
              </w:rPr>
              <w:br/>
              <w:t xml:space="preserve">OID: </w:t>
            </w:r>
            <w:proofErr w:type="gramStart"/>
            <w:r w:rsidRPr="008F3861">
              <w:rPr>
                <w:rFonts w:cstheme="minorHAnsi"/>
                <w:sz w:val="18"/>
                <w:szCs w:val="18"/>
              </w:rPr>
              <w:t>1.2.752.116</w:t>
            </w:r>
            <w:proofErr w:type="gramEnd"/>
            <w:r w:rsidRPr="008F3861">
              <w:rPr>
                <w:rFonts w:cstheme="minorHAnsi"/>
                <w:sz w:val="18"/>
                <w:szCs w:val="18"/>
              </w:rPr>
              <w:t>.1.1.1.1.3</w:t>
            </w:r>
          </w:p>
        </w:tc>
        <w:tc>
          <w:tcPr>
            <w:tcW w:w="1132" w:type="dxa"/>
            <w:tcBorders>
              <w:left w:val="single" w:sz="24" w:space="0" w:color="FFFFFF" w:themeColor="background1"/>
              <w:bottom w:val="single" w:sz="4" w:space="0" w:color="A33662" w:themeColor="accent1"/>
            </w:tcBorders>
          </w:tcPr>
          <w:p w14:paraId="64C96F74" w14:textId="675D780E" w:rsidR="00C4476A" w:rsidRPr="008F3861" w:rsidRDefault="00C4476A" w:rsidP="00C4476A">
            <w:pPr>
              <w:rPr>
                <w:rFonts w:cstheme="minorHAnsi"/>
                <w:i/>
                <w:iCs/>
                <w:color w:val="098394"/>
                <w:sz w:val="18"/>
                <w:szCs w:val="18"/>
                <w:lang w:eastAsia="en-GB"/>
              </w:rPr>
            </w:pPr>
            <w:r w:rsidRPr="008F3861">
              <w:rPr>
                <w:rFonts w:cstheme="minorHAnsi"/>
                <w:sz w:val="18"/>
                <w:szCs w:val="18"/>
              </w:rPr>
              <w:t>Användningsfall 2, 3, 4, 5 och 6</w:t>
            </w:r>
          </w:p>
        </w:tc>
      </w:tr>
    </w:tbl>
    <w:p w14:paraId="2DEECE1F" w14:textId="51BD5F08" w:rsidR="00C4476A" w:rsidRPr="008F3861" w:rsidRDefault="00C4476A" w:rsidP="00C4476A">
      <w:pPr>
        <w:pStyle w:val="Numreradrubrik3"/>
        <w:rPr>
          <w:lang w:val="sv-SE"/>
        </w:rPr>
      </w:pPr>
      <w:bookmarkStart w:id="53" w:name="_Toc203981268"/>
      <w:r w:rsidRPr="008F3861">
        <w:rPr>
          <w:lang w:val="sv-SE"/>
        </w:rPr>
        <w:t>Kategorisering</w:t>
      </w:r>
      <w:bookmarkEnd w:id="53"/>
    </w:p>
    <w:p w14:paraId="4ADF7B35" w14:textId="77777777" w:rsidR="003E2C79" w:rsidRPr="008F3861" w:rsidRDefault="003E2C79" w:rsidP="003E2C79">
      <w:pPr>
        <w:rPr>
          <w:rFonts w:eastAsia="Times New Roman" w:cstheme="minorHAnsi"/>
          <w:iCs/>
          <w:szCs w:val="22"/>
          <w:lang w:eastAsia="en-GB"/>
        </w:rPr>
      </w:pPr>
      <w:bookmarkStart w:id="54" w:name="_Hlk144133772"/>
      <w:r w:rsidRPr="008F3861">
        <w:rPr>
          <w:b/>
          <w:bCs/>
        </w:rPr>
        <w:t xml:space="preserve">Beskrivning: </w:t>
      </w:r>
      <w:r w:rsidRPr="008F3861">
        <w:rPr>
          <w:rFonts w:eastAsia="Times New Roman" w:cstheme="minorHAnsi"/>
          <w:iCs/>
          <w:szCs w:val="22"/>
          <w:lang w:eastAsia="en-GB"/>
        </w:rPr>
        <w:t>Klassen Kategorisering håller information om övergripande produktkategorisering utifrån den produkt som utförts och debiterats samt vilken prislista produkten tillhör.</w:t>
      </w:r>
    </w:p>
    <w:p w14:paraId="3FCDD459" w14:textId="77777777" w:rsidR="003E2C79" w:rsidRPr="008F3861" w:rsidRDefault="003E2C79" w:rsidP="003E2C79">
      <w:r w:rsidRPr="008F3861">
        <w:rPr>
          <w:b/>
          <w:bCs/>
        </w:rPr>
        <w:t>Mappning till RIM:</w:t>
      </w:r>
      <w:r w:rsidRPr="008F3861">
        <w:t xml:space="preserve"> Saknas</w:t>
      </w:r>
    </w:p>
    <w:p w14:paraId="56582290" w14:textId="77777777" w:rsidR="003E2C79" w:rsidRPr="008F3861" w:rsidRDefault="003E2C79" w:rsidP="003E2C79">
      <w:r w:rsidRPr="008F3861">
        <w:rPr>
          <w:b/>
          <w:bCs/>
        </w:rPr>
        <w:t>Spårbarhet till krav:</w:t>
      </w:r>
      <w:r w:rsidRPr="008F3861">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3E2C79" w:rsidRPr="008F3861" w14:paraId="61E24C16" w14:textId="77777777" w:rsidTr="00FA47A3">
        <w:trPr>
          <w:trHeight w:val="23"/>
        </w:trPr>
        <w:tc>
          <w:tcPr>
            <w:tcW w:w="1305" w:type="dxa"/>
            <w:shd w:val="clear" w:color="auto" w:fill="A33662" w:themeFill="accent1"/>
          </w:tcPr>
          <w:p w14:paraId="0E32CC0D" w14:textId="77777777" w:rsidR="003E2C79" w:rsidRPr="008F3861" w:rsidRDefault="003E2C79" w:rsidP="00847BBE">
            <w:pPr>
              <w:pStyle w:val="Tabellrubrik"/>
            </w:pPr>
            <w:r w:rsidRPr="008F3861">
              <w:t>Attribut</w:t>
            </w:r>
          </w:p>
        </w:tc>
        <w:tc>
          <w:tcPr>
            <w:tcW w:w="1450" w:type="dxa"/>
            <w:shd w:val="clear" w:color="auto" w:fill="A33662" w:themeFill="accent1"/>
          </w:tcPr>
          <w:p w14:paraId="4DCACB1D" w14:textId="77777777" w:rsidR="003E2C79" w:rsidRPr="008F3861" w:rsidRDefault="003E2C79" w:rsidP="00847BBE">
            <w:pPr>
              <w:pStyle w:val="Tabellrubrik"/>
            </w:pPr>
            <w:r w:rsidRPr="008F3861">
              <w:t>Mappning till RIM</w:t>
            </w:r>
          </w:p>
        </w:tc>
        <w:tc>
          <w:tcPr>
            <w:tcW w:w="2065" w:type="dxa"/>
            <w:shd w:val="clear" w:color="auto" w:fill="A33662" w:themeFill="accent1"/>
          </w:tcPr>
          <w:p w14:paraId="77DF00CE" w14:textId="77777777" w:rsidR="003E2C79" w:rsidRPr="008F3861" w:rsidRDefault="003E2C79" w:rsidP="00847BBE">
            <w:pPr>
              <w:pStyle w:val="Tabellrubrik"/>
            </w:pPr>
            <w:r w:rsidRPr="008F3861">
              <w:t xml:space="preserve">Beskrivning </w:t>
            </w:r>
          </w:p>
        </w:tc>
        <w:tc>
          <w:tcPr>
            <w:tcW w:w="1276" w:type="dxa"/>
            <w:shd w:val="clear" w:color="auto" w:fill="A33662" w:themeFill="accent1"/>
          </w:tcPr>
          <w:p w14:paraId="412EE6E8" w14:textId="77777777" w:rsidR="003E2C79" w:rsidRPr="008F3861" w:rsidRDefault="003E2C79" w:rsidP="00847BBE">
            <w:pPr>
              <w:pStyle w:val="Tabellrubrik"/>
            </w:pPr>
            <w:r w:rsidRPr="008F3861">
              <w:t>Datatyp (multiplicitet)</w:t>
            </w:r>
          </w:p>
        </w:tc>
        <w:tc>
          <w:tcPr>
            <w:tcW w:w="1842" w:type="dxa"/>
            <w:shd w:val="clear" w:color="auto" w:fill="A33662" w:themeFill="accent1"/>
          </w:tcPr>
          <w:p w14:paraId="3F5D26BA" w14:textId="77777777" w:rsidR="003E2C79" w:rsidRPr="008F3861" w:rsidRDefault="003E2C79" w:rsidP="00847BBE">
            <w:pPr>
              <w:pStyle w:val="Tabellrubrik"/>
            </w:pPr>
            <w:r w:rsidRPr="008F3861">
              <w:t>Format</w:t>
            </w:r>
          </w:p>
        </w:tc>
        <w:tc>
          <w:tcPr>
            <w:tcW w:w="1132" w:type="dxa"/>
            <w:shd w:val="clear" w:color="auto" w:fill="A33662" w:themeFill="accent1"/>
          </w:tcPr>
          <w:p w14:paraId="73A37C3E" w14:textId="77777777" w:rsidR="003E2C79" w:rsidRPr="008F3861" w:rsidRDefault="003E2C79" w:rsidP="00847BBE">
            <w:pPr>
              <w:pStyle w:val="Tabellrubrik"/>
            </w:pPr>
            <w:r w:rsidRPr="008F3861">
              <w:t>Spårbarhet till krav</w:t>
            </w:r>
          </w:p>
        </w:tc>
      </w:tr>
      <w:tr w:rsidR="003E2C79" w:rsidRPr="008F3861" w14:paraId="4F6F58E9"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F5FE981" w14:textId="54F5AB0B" w:rsidR="003E2C79" w:rsidRPr="008F3861" w:rsidRDefault="003E2C79" w:rsidP="003E2C79">
            <w:pPr>
              <w:rPr>
                <w:rFonts w:cstheme="minorHAnsi"/>
                <w:i/>
                <w:iCs/>
                <w:color w:val="098394"/>
                <w:sz w:val="18"/>
                <w:szCs w:val="18"/>
              </w:rPr>
            </w:pPr>
            <w:r w:rsidRPr="008F3861">
              <w:rPr>
                <w:rFonts w:cstheme="minorHAnsi"/>
                <w:sz w:val="18"/>
                <w:szCs w:val="18"/>
              </w:rPr>
              <w:t>produktkategori</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8DB998" w14:textId="42A0848E" w:rsidR="003E2C79" w:rsidRPr="008F3861" w:rsidRDefault="003E2C79" w:rsidP="003E2C79">
            <w:pPr>
              <w:rPr>
                <w:rFonts w:cstheme="minorHAnsi"/>
                <w:i/>
                <w:iCs/>
                <w:color w:val="098394"/>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570CAF70" w14:textId="77777777" w:rsidR="003E2C79" w:rsidRPr="008F3861" w:rsidRDefault="003E2C79" w:rsidP="003E2C79">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Kategorisering för typ av prissättning/avgift. </w:t>
            </w:r>
          </w:p>
          <w:p w14:paraId="1CB34377" w14:textId="77777777" w:rsidR="003E2C79" w:rsidRPr="008F3861" w:rsidRDefault="003E2C79" w:rsidP="003E2C79">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Används för att kunna kategorisera olika typer av debiteringar. </w:t>
            </w:r>
          </w:p>
          <w:p w14:paraId="242FF5AA" w14:textId="77777777" w:rsidR="003E2C79" w:rsidRPr="008F3861" w:rsidRDefault="003E2C79" w:rsidP="003E2C79">
            <w:pPr>
              <w:pStyle w:val="SoSTabelltext"/>
              <w:rPr>
                <w:rFonts w:asciiTheme="minorHAnsi" w:hAnsiTheme="minorHAnsi" w:cstheme="minorHAnsi"/>
                <w:sz w:val="18"/>
                <w:szCs w:val="18"/>
              </w:rPr>
            </w:pPr>
          </w:p>
          <w:p w14:paraId="108F9C95" w14:textId="58420271" w:rsidR="003E2C79" w:rsidRPr="008F3861" w:rsidRDefault="003E2C79" w:rsidP="003E2C79">
            <w:pPr>
              <w:rPr>
                <w:rFonts w:cstheme="minorHAnsi"/>
                <w:i/>
                <w:iCs/>
                <w:color w:val="098394"/>
                <w:sz w:val="18"/>
                <w:szCs w:val="18"/>
              </w:rPr>
            </w:pPr>
            <w:r w:rsidRPr="008F3861">
              <w:rPr>
                <w:rFonts w:cstheme="minorHAnsi"/>
                <w:sz w:val="18"/>
                <w:szCs w:val="18"/>
              </w:rPr>
              <w:t xml:space="preserve">Ska bli obligatoriskt senast 20xx-01 </w:t>
            </w:r>
          </w:p>
        </w:tc>
        <w:tc>
          <w:tcPr>
            <w:tcW w:w="1276" w:type="dxa"/>
            <w:tcBorders>
              <w:top w:val="single" w:sz="4" w:space="0" w:color="A33662" w:themeColor="accent1"/>
              <w:left w:val="single" w:sz="24" w:space="0" w:color="FFFFFF" w:themeColor="background1"/>
              <w:bottom w:val="single" w:sz="4" w:space="0" w:color="A33662" w:themeColor="accent1"/>
            </w:tcBorders>
          </w:tcPr>
          <w:p w14:paraId="7076C0A4" w14:textId="1668CD8C" w:rsidR="003E2C79" w:rsidRPr="008F3861" w:rsidRDefault="003E2C79" w:rsidP="003E2C79">
            <w:pPr>
              <w:rPr>
                <w:rFonts w:cstheme="minorHAnsi"/>
                <w:i/>
                <w:iCs/>
                <w:color w:val="098394"/>
                <w:sz w:val="18"/>
                <w:szCs w:val="18"/>
                <w:lang w:eastAsia="en-GB"/>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16C93C7B" w14:textId="65078F28" w:rsidR="003E2C79" w:rsidRPr="008F3861" w:rsidRDefault="003E2C79" w:rsidP="003E2C79">
            <w:pPr>
              <w:rPr>
                <w:rFonts w:cstheme="minorHAnsi"/>
                <w:i/>
                <w:iCs/>
                <w:color w:val="098394"/>
                <w:sz w:val="18"/>
                <w:szCs w:val="18"/>
              </w:rPr>
            </w:pPr>
            <w:r w:rsidRPr="008F3861">
              <w:rPr>
                <w:rFonts w:cstheme="minorHAnsi"/>
                <w:sz w:val="18"/>
                <w:szCs w:val="18"/>
              </w:rPr>
              <w:t xml:space="preserve">01=DRG-kod CC-kod för </w:t>
            </w:r>
            <w:proofErr w:type="spellStart"/>
            <w:r w:rsidRPr="008F3861">
              <w:rPr>
                <w:rFonts w:cstheme="minorHAnsi"/>
                <w:sz w:val="18"/>
                <w:szCs w:val="18"/>
              </w:rPr>
              <w:t>Nord-DRG</w:t>
            </w:r>
            <w:proofErr w:type="spellEnd"/>
            <w:r w:rsidRPr="008F3861">
              <w:rPr>
                <w:rFonts w:cstheme="minorHAnsi"/>
                <w:sz w:val="18"/>
                <w:szCs w:val="18"/>
              </w:rPr>
              <w:t xml:space="preserve">.  </w:t>
            </w:r>
            <w:r w:rsidRPr="008F3861">
              <w:rPr>
                <w:rFonts w:cstheme="minorHAnsi"/>
                <w:sz w:val="18"/>
                <w:szCs w:val="18"/>
              </w:rPr>
              <w:br/>
              <w:t xml:space="preserve">02 =DRG-kod för Nord DRG.  </w:t>
            </w:r>
            <w:r w:rsidRPr="008F3861">
              <w:rPr>
                <w:rFonts w:cstheme="minorHAnsi"/>
                <w:sz w:val="18"/>
                <w:szCs w:val="18"/>
              </w:rPr>
              <w:br/>
              <w:t xml:space="preserve">03= Patientspecifikt.  </w:t>
            </w:r>
            <w:r w:rsidRPr="008F3861">
              <w:rPr>
                <w:rFonts w:cstheme="minorHAnsi"/>
                <w:sz w:val="18"/>
                <w:szCs w:val="18"/>
              </w:rPr>
              <w:br/>
              <w:t>04=</w:t>
            </w:r>
            <w:proofErr w:type="spellStart"/>
            <w:r w:rsidRPr="008F3861">
              <w:rPr>
                <w:rFonts w:cstheme="minorHAnsi"/>
                <w:sz w:val="18"/>
                <w:szCs w:val="18"/>
              </w:rPr>
              <w:t>Kontaktersättning</w:t>
            </w:r>
            <w:proofErr w:type="spellEnd"/>
            <w:r w:rsidRPr="008F3861">
              <w:rPr>
                <w:rFonts w:cstheme="minorHAnsi"/>
                <w:sz w:val="18"/>
                <w:szCs w:val="18"/>
              </w:rPr>
              <w:t xml:space="preserve">.  </w:t>
            </w:r>
            <w:r w:rsidRPr="008F3861">
              <w:rPr>
                <w:rFonts w:cstheme="minorHAnsi"/>
                <w:sz w:val="18"/>
                <w:szCs w:val="18"/>
              </w:rPr>
              <w:br/>
              <w:t xml:space="preserve">99= Övrigt  </w:t>
            </w:r>
          </w:p>
        </w:tc>
        <w:tc>
          <w:tcPr>
            <w:tcW w:w="1132" w:type="dxa"/>
            <w:tcBorders>
              <w:top w:val="single" w:sz="4" w:space="0" w:color="A33662" w:themeColor="accent1"/>
              <w:left w:val="single" w:sz="24" w:space="0" w:color="FFFFFF" w:themeColor="background1"/>
              <w:bottom w:val="single" w:sz="4" w:space="0" w:color="A33662" w:themeColor="accent1"/>
            </w:tcBorders>
          </w:tcPr>
          <w:p w14:paraId="4121F98C" w14:textId="6E0BDE2D" w:rsidR="003E2C79" w:rsidRPr="008F3861" w:rsidRDefault="003E2C79" w:rsidP="003E2C79">
            <w:pPr>
              <w:rPr>
                <w:rFonts w:cstheme="minorHAnsi"/>
                <w:i/>
                <w:iCs/>
                <w:color w:val="098394"/>
                <w:sz w:val="18"/>
                <w:szCs w:val="18"/>
              </w:rPr>
            </w:pPr>
            <w:r w:rsidRPr="008F3861">
              <w:rPr>
                <w:rFonts w:cstheme="minorHAnsi"/>
                <w:sz w:val="18"/>
                <w:szCs w:val="18"/>
              </w:rPr>
              <w:t>Användningsfall 2, 3, 5 och 6</w:t>
            </w:r>
          </w:p>
        </w:tc>
      </w:tr>
      <w:tr w:rsidR="003E2C79" w:rsidRPr="008F3861" w14:paraId="58F415EB"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F61741A" w14:textId="26F9C193" w:rsidR="003E2C79" w:rsidRPr="008F3861" w:rsidRDefault="003E2C79" w:rsidP="003E2C79">
            <w:pPr>
              <w:rPr>
                <w:rFonts w:cstheme="minorHAnsi"/>
                <w:sz w:val="18"/>
                <w:szCs w:val="18"/>
              </w:rPr>
            </w:pPr>
            <w:r w:rsidRPr="008F3861">
              <w:rPr>
                <w:rFonts w:cstheme="minorHAnsi"/>
                <w:sz w:val="18"/>
                <w:szCs w:val="18"/>
              </w:rPr>
              <w:t>prislista kod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AFDF03" w14:textId="5683D8C7" w:rsidR="003E2C79" w:rsidRPr="008F3861" w:rsidRDefault="003E2C79" w:rsidP="003E2C79">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2022DC" w14:textId="77777777" w:rsidR="003E2C79" w:rsidRPr="008F3861" w:rsidRDefault="003E2C79" w:rsidP="003E2C79">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Kod för typ av prislista. </w:t>
            </w:r>
          </w:p>
          <w:p w14:paraId="3A56613A" w14:textId="77777777" w:rsidR="003E2C79" w:rsidRPr="008F3861" w:rsidRDefault="003E2C79" w:rsidP="003E2C79">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Ifylls när faktureringen följer aktuellt samverkansavtal. </w:t>
            </w:r>
            <w:r w:rsidRPr="008F3861">
              <w:rPr>
                <w:rFonts w:asciiTheme="minorHAnsi" w:hAnsiTheme="minorHAnsi" w:cstheme="minorHAnsi"/>
                <w:sz w:val="18"/>
                <w:szCs w:val="18"/>
              </w:rPr>
              <w:br/>
            </w:r>
          </w:p>
          <w:p w14:paraId="3E0B6090" w14:textId="6EA3FAFB" w:rsidR="003E2C79" w:rsidRPr="008F3861" w:rsidRDefault="003E2C79" w:rsidP="003E2C79">
            <w:pPr>
              <w:pStyle w:val="SoSTabelltext"/>
              <w:rPr>
                <w:rFonts w:asciiTheme="minorHAnsi" w:hAnsiTheme="minorHAnsi" w:cstheme="minorHAnsi"/>
                <w:sz w:val="18"/>
                <w:szCs w:val="18"/>
              </w:rPr>
            </w:pPr>
            <w:r w:rsidRPr="008F3861">
              <w:rPr>
                <w:rFonts w:cstheme="minorHAnsi"/>
                <w:sz w:val="18"/>
                <w:szCs w:val="18"/>
              </w:rPr>
              <w:t>S</w:t>
            </w:r>
            <w:r w:rsidRPr="008F3861">
              <w:rPr>
                <w:rFonts w:asciiTheme="minorHAnsi" w:hAnsiTheme="minorHAnsi" w:cstheme="minorHAnsi"/>
                <w:sz w:val="18"/>
                <w:szCs w:val="18"/>
              </w:rPr>
              <w:t>ka bli obligatoriskt fält under vissa förutsättningar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5584526C" w14:textId="08AD2F30" w:rsidR="003E2C79" w:rsidRPr="008F3861" w:rsidRDefault="003E2C79" w:rsidP="003E2C79">
            <w:pPr>
              <w:rPr>
                <w:rFonts w:cstheme="minorHAnsi"/>
                <w:sz w:val="18"/>
                <w:szCs w:val="18"/>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505AD878" w14:textId="76F7EF12" w:rsidR="003E2C79" w:rsidRPr="008F3861" w:rsidRDefault="003E2C79" w:rsidP="003E2C79">
            <w:pPr>
              <w:rPr>
                <w:rFonts w:cstheme="minorHAnsi"/>
                <w:sz w:val="18"/>
                <w:szCs w:val="18"/>
              </w:rPr>
            </w:pPr>
            <w:r w:rsidRPr="008F3861">
              <w:rPr>
                <w:rFonts w:cstheme="minorHAnsi"/>
                <w:sz w:val="18"/>
                <w:szCs w:val="18"/>
              </w:rPr>
              <w:t xml:space="preserve">Följande avtal finns:  </w:t>
            </w:r>
            <w:r w:rsidRPr="008F3861">
              <w:rPr>
                <w:rFonts w:cstheme="minorHAnsi"/>
                <w:sz w:val="18"/>
                <w:szCs w:val="18"/>
              </w:rPr>
              <w:br/>
              <w:t xml:space="preserve">1 = Norra Sverige  </w:t>
            </w:r>
            <w:r w:rsidRPr="008F3861">
              <w:rPr>
                <w:rFonts w:cstheme="minorHAnsi"/>
                <w:sz w:val="18"/>
                <w:szCs w:val="18"/>
              </w:rPr>
              <w:br/>
              <w:t xml:space="preserve">2 = Uppsala/Örebro  </w:t>
            </w:r>
            <w:r w:rsidRPr="008F3861">
              <w:rPr>
                <w:rFonts w:cstheme="minorHAnsi"/>
                <w:sz w:val="18"/>
                <w:szCs w:val="18"/>
              </w:rPr>
              <w:br/>
              <w:t xml:space="preserve">3 = Stockholm/Gotland  </w:t>
            </w:r>
            <w:r w:rsidRPr="008F3861">
              <w:rPr>
                <w:rFonts w:cstheme="minorHAnsi"/>
                <w:sz w:val="18"/>
                <w:szCs w:val="18"/>
              </w:rPr>
              <w:br/>
              <w:t xml:space="preserve">4 = Sydöstra Sverige </w:t>
            </w:r>
            <w:r w:rsidRPr="008F3861">
              <w:rPr>
                <w:rFonts w:cstheme="minorHAnsi"/>
                <w:sz w:val="18"/>
                <w:szCs w:val="18"/>
              </w:rPr>
              <w:br/>
              <w:t>5 = Västra Sverige</w:t>
            </w:r>
            <w:r w:rsidRPr="008F3861">
              <w:rPr>
                <w:rFonts w:cstheme="minorHAnsi"/>
                <w:sz w:val="18"/>
                <w:szCs w:val="18"/>
              </w:rPr>
              <w:br/>
              <w:t xml:space="preserve">6 = Södra Sverige  </w:t>
            </w:r>
          </w:p>
        </w:tc>
        <w:tc>
          <w:tcPr>
            <w:tcW w:w="1132" w:type="dxa"/>
            <w:tcBorders>
              <w:top w:val="single" w:sz="4" w:space="0" w:color="A33662" w:themeColor="accent1"/>
              <w:left w:val="single" w:sz="24" w:space="0" w:color="FFFFFF" w:themeColor="background1"/>
              <w:bottom w:val="single" w:sz="4" w:space="0" w:color="A33662" w:themeColor="accent1"/>
            </w:tcBorders>
          </w:tcPr>
          <w:p w14:paraId="482F4843" w14:textId="7C12DFD3" w:rsidR="003E2C79" w:rsidRPr="008F3861" w:rsidRDefault="0080376C" w:rsidP="003E2C79">
            <w:pPr>
              <w:rPr>
                <w:rFonts w:cstheme="minorHAnsi"/>
                <w:sz w:val="18"/>
                <w:szCs w:val="18"/>
              </w:rPr>
            </w:pPr>
            <w:r>
              <w:rPr>
                <w:rFonts w:cstheme="minorHAnsi"/>
                <w:sz w:val="18"/>
                <w:szCs w:val="18"/>
              </w:rPr>
              <w:t>-</w:t>
            </w:r>
          </w:p>
        </w:tc>
      </w:tr>
    </w:tbl>
    <w:p w14:paraId="74013C01" w14:textId="31E37E90" w:rsidR="003E2C79" w:rsidRPr="008F3861" w:rsidRDefault="003E2C79" w:rsidP="003E2C79">
      <w:pPr>
        <w:pStyle w:val="Numreradrubrik3"/>
        <w:rPr>
          <w:lang w:val="sv-SE"/>
        </w:rPr>
      </w:pPr>
      <w:bookmarkStart w:id="55" w:name="_Toc203981269"/>
      <w:bookmarkEnd w:id="54"/>
      <w:r w:rsidRPr="008F3861">
        <w:rPr>
          <w:lang w:val="sv-SE"/>
        </w:rPr>
        <w:t>Kontaktuppgifter</w:t>
      </w:r>
      <w:bookmarkEnd w:id="55"/>
    </w:p>
    <w:p w14:paraId="0B2522B0" w14:textId="77777777" w:rsidR="003E2C79" w:rsidRPr="008F3861" w:rsidRDefault="003E2C79" w:rsidP="003E2C79">
      <w:r w:rsidRPr="008F3861">
        <w:rPr>
          <w:b/>
          <w:bCs/>
        </w:rPr>
        <w:t xml:space="preserve">Beskrivning: </w:t>
      </w:r>
      <w:r w:rsidRPr="008F3861">
        <w:t>Kontaktuppgifter för leverantör eller köpare.</w:t>
      </w:r>
    </w:p>
    <w:p w14:paraId="660C5D71" w14:textId="2AB06B9E" w:rsidR="003E2C79" w:rsidRPr="008F3861" w:rsidRDefault="003E2C79" w:rsidP="003E2C79">
      <w:r w:rsidRPr="008F3861">
        <w:rPr>
          <w:b/>
          <w:bCs/>
        </w:rPr>
        <w:t>Mappning till RIM:</w:t>
      </w:r>
      <w:r w:rsidRPr="008F3861">
        <w:t xml:space="preserve"> Saknas</w:t>
      </w:r>
    </w:p>
    <w:p w14:paraId="0369ABAB" w14:textId="77777777" w:rsidR="003E2C79" w:rsidRPr="008F3861" w:rsidRDefault="003E2C79" w:rsidP="003E2C79">
      <w:r w:rsidRPr="008F3861">
        <w:rPr>
          <w:b/>
          <w:bCs/>
        </w:rPr>
        <w:t>Spårbarhet till krav:</w:t>
      </w:r>
      <w:r w:rsidRPr="008F3861">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3E2C79" w:rsidRPr="008F3861" w14:paraId="08AEDEA9" w14:textId="77777777" w:rsidTr="00FA47A3">
        <w:trPr>
          <w:trHeight w:val="23"/>
        </w:trPr>
        <w:tc>
          <w:tcPr>
            <w:tcW w:w="1305" w:type="dxa"/>
            <w:shd w:val="clear" w:color="auto" w:fill="A33662" w:themeFill="accent1"/>
          </w:tcPr>
          <w:p w14:paraId="07EB7D04" w14:textId="77777777" w:rsidR="003E2C79" w:rsidRPr="008F3861" w:rsidRDefault="003E2C79" w:rsidP="00847BBE">
            <w:pPr>
              <w:pStyle w:val="Tabellrubrik"/>
            </w:pPr>
            <w:r w:rsidRPr="008F3861">
              <w:lastRenderedPageBreak/>
              <w:t>Attribut</w:t>
            </w:r>
          </w:p>
        </w:tc>
        <w:tc>
          <w:tcPr>
            <w:tcW w:w="1450" w:type="dxa"/>
            <w:shd w:val="clear" w:color="auto" w:fill="A33662" w:themeFill="accent1"/>
          </w:tcPr>
          <w:p w14:paraId="7027B746" w14:textId="77777777" w:rsidR="003E2C79" w:rsidRPr="008F3861" w:rsidRDefault="003E2C79" w:rsidP="00847BBE">
            <w:pPr>
              <w:pStyle w:val="Tabellrubrik"/>
            </w:pPr>
            <w:r w:rsidRPr="008F3861">
              <w:t>Mappning till RIM</w:t>
            </w:r>
          </w:p>
        </w:tc>
        <w:tc>
          <w:tcPr>
            <w:tcW w:w="2065" w:type="dxa"/>
            <w:shd w:val="clear" w:color="auto" w:fill="A33662" w:themeFill="accent1"/>
          </w:tcPr>
          <w:p w14:paraId="3EAEFACE" w14:textId="77777777" w:rsidR="003E2C79" w:rsidRPr="008F3861" w:rsidRDefault="003E2C79" w:rsidP="00847BBE">
            <w:pPr>
              <w:pStyle w:val="Tabellrubrik"/>
            </w:pPr>
            <w:r w:rsidRPr="008F3861">
              <w:t xml:space="preserve">Beskrivning </w:t>
            </w:r>
          </w:p>
        </w:tc>
        <w:tc>
          <w:tcPr>
            <w:tcW w:w="1276" w:type="dxa"/>
            <w:shd w:val="clear" w:color="auto" w:fill="A33662" w:themeFill="accent1"/>
          </w:tcPr>
          <w:p w14:paraId="59D88CC6" w14:textId="77777777" w:rsidR="003E2C79" w:rsidRPr="008F3861" w:rsidRDefault="003E2C79" w:rsidP="00847BBE">
            <w:pPr>
              <w:pStyle w:val="Tabellrubrik"/>
            </w:pPr>
            <w:r w:rsidRPr="008F3861">
              <w:t>Datatyp (multiplicitet)</w:t>
            </w:r>
          </w:p>
        </w:tc>
        <w:tc>
          <w:tcPr>
            <w:tcW w:w="1842" w:type="dxa"/>
            <w:shd w:val="clear" w:color="auto" w:fill="A33662" w:themeFill="accent1"/>
          </w:tcPr>
          <w:p w14:paraId="639D5CE6" w14:textId="77777777" w:rsidR="003E2C79" w:rsidRPr="008F3861" w:rsidRDefault="003E2C79" w:rsidP="00847BBE">
            <w:pPr>
              <w:pStyle w:val="Tabellrubrik"/>
            </w:pPr>
            <w:r w:rsidRPr="008F3861">
              <w:t>Format</w:t>
            </w:r>
          </w:p>
        </w:tc>
        <w:tc>
          <w:tcPr>
            <w:tcW w:w="1132" w:type="dxa"/>
            <w:shd w:val="clear" w:color="auto" w:fill="A33662" w:themeFill="accent1"/>
          </w:tcPr>
          <w:p w14:paraId="2701BCA5" w14:textId="77777777" w:rsidR="003E2C79" w:rsidRPr="008F3861" w:rsidRDefault="003E2C79" w:rsidP="00847BBE">
            <w:pPr>
              <w:pStyle w:val="Tabellrubrik"/>
            </w:pPr>
            <w:r w:rsidRPr="008F3861">
              <w:t>Spårbarhet till krav</w:t>
            </w:r>
          </w:p>
        </w:tc>
      </w:tr>
      <w:tr w:rsidR="003E2C79" w:rsidRPr="008F3861" w14:paraId="7C1E552E"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37A0AF45" w14:textId="654CB852" w:rsidR="003E2C79" w:rsidRPr="008F3861" w:rsidRDefault="003E2C79" w:rsidP="003E2C79">
            <w:pPr>
              <w:rPr>
                <w:rFonts w:cstheme="minorHAnsi"/>
                <w:i/>
                <w:iCs/>
                <w:color w:val="098394"/>
                <w:sz w:val="18"/>
                <w:szCs w:val="18"/>
              </w:rPr>
            </w:pPr>
            <w:r w:rsidRPr="008F3861">
              <w:rPr>
                <w:rFonts w:cstheme="minorHAnsi"/>
                <w:sz w:val="18"/>
                <w:szCs w:val="18"/>
              </w:rPr>
              <w:t>namn</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70B48C" w14:textId="263F0220" w:rsidR="003E2C79" w:rsidRPr="008F3861" w:rsidRDefault="003E2C79" w:rsidP="003E2C79">
            <w:pPr>
              <w:rPr>
                <w:rFonts w:cstheme="minorHAnsi"/>
                <w:i/>
                <w:iCs/>
                <w:color w:val="098394"/>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076A2077" w14:textId="14691E69" w:rsidR="003E2C79" w:rsidRPr="008F3861" w:rsidRDefault="003E2C79" w:rsidP="003E2C79">
            <w:pPr>
              <w:rPr>
                <w:rFonts w:cstheme="minorHAnsi"/>
                <w:i/>
                <w:iCs/>
                <w:color w:val="098394"/>
                <w:sz w:val="18"/>
                <w:szCs w:val="18"/>
              </w:rPr>
            </w:pPr>
            <w:r w:rsidRPr="008F3861">
              <w:rPr>
                <w:rFonts w:cstheme="minorHAnsi"/>
                <w:sz w:val="18"/>
                <w:szCs w:val="18"/>
              </w:rPr>
              <w:t>Namn på person eller avdelning som avser kontakt för leverantör eller köpare.</w:t>
            </w:r>
          </w:p>
        </w:tc>
        <w:tc>
          <w:tcPr>
            <w:tcW w:w="1276" w:type="dxa"/>
            <w:tcBorders>
              <w:top w:val="single" w:sz="4" w:space="0" w:color="A33662" w:themeColor="accent1"/>
              <w:left w:val="single" w:sz="24" w:space="0" w:color="FFFFFF" w:themeColor="background1"/>
              <w:bottom w:val="single" w:sz="4" w:space="0" w:color="A33662" w:themeColor="accent1"/>
            </w:tcBorders>
          </w:tcPr>
          <w:p w14:paraId="0D6C1F1E" w14:textId="3416DE9A" w:rsidR="003E2C79" w:rsidRPr="008F3861" w:rsidRDefault="003E2C79" w:rsidP="003E2C79">
            <w:pPr>
              <w:rPr>
                <w:rFonts w:cstheme="minorHAnsi"/>
                <w:i/>
                <w:iCs/>
                <w:color w:val="098394"/>
                <w:sz w:val="18"/>
                <w:szCs w:val="18"/>
                <w:lang w:eastAsia="en-GB"/>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07F289FC" w14:textId="6C669009" w:rsidR="003E2C79" w:rsidRPr="008F3861" w:rsidRDefault="003E2C79" w:rsidP="003E2C79">
            <w:pPr>
              <w:rPr>
                <w:rFonts w:cstheme="minorHAnsi"/>
                <w:i/>
                <w:iCs/>
                <w:color w:val="098394"/>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7EA431FB" w14:textId="53B04C28" w:rsidR="003E2C79" w:rsidRPr="008F3861" w:rsidRDefault="003E2C79" w:rsidP="003E2C79">
            <w:pPr>
              <w:rPr>
                <w:rFonts w:cstheme="minorHAnsi"/>
                <w:i/>
                <w:iCs/>
                <w:color w:val="098394"/>
                <w:sz w:val="18"/>
                <w:szCs w:val="18"/>
              </w:rPr>
            </w:pPr>
            <w:r w:rsidRPr="008F3861">
              <w:rPr>
                <w:rFonts w:cstheme="minorHAnsi"/>
                <w:sz w:val="18"/>
                <w:szCs w:val="18"/>
              </w:rPr>
              <w:t>Samtliga användningsfall</w:t>
            </w:r>
          </w:p>
        </w:tc>
      </w:tr>
      <w:tr w:rsidR="003E2C79" w:rsidRPr="008F3861" w14:paraId="66B8B165"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32B6AE3D" w14:textId="4FBEC458" w:rsidR="003E2C79" w:rsidRPr="008F3861" w:rsidRDefault="003E2C79" w:rsidP="003E2C79">
            <w:pPr>
              <w:rPr>
                <w:rFonts w:cstheme="minorHAnsi"/>
                <w:sz w:val="18"/>
                <w:szCs w:val="18"/>
              </w:rPr>
            </w:pPr>
            <w:r w:rsidRPr="008F3861">
              <w:rPr>
                <w:rFonts w:cstheme="minorHAnsi"/>
                <w:sz w:val="18"/>
                <w:szCs w:val="18"/>
              </w:rPr>
              <w:t>telefonnummer</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471CA0" w14:textId="034A3F28" w:rsidR="003E2C79" w:rsidRPr="008F3861" w:rsidRDefault="003E2C79" w:rsidP="003E2C79">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FB6BF3" w14:textId="77777777" w:rsidR="003E2C79" w:rsidRPr="008F3861" w:rsidRDefault="003E2C79" w:rsidP="003E2C79">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Leverantörens eller köparens telefonnummer. </w:t>
            </w:r>
          </w:p>
          <w:p w14:paraId="082F8057" w14:textId="7468FD0D" w:rsidR="003E2C79" w:rsidRPr="008F3861" w:rsidRDefault="003E2C79" w:rsidP="003E2C79">
            <w:pPr>
              <w:pStyle w:val="SoSTabelltext"/>
              <w:rPr>
                <w:rFonts w:asciiTheme="minorHAnsi" w:hAnsiTheme="minorHAnsi" w:cstheme="minorHAnsi"/>
                <w:sz w:val="18"/>
                <w:szCs w:val="18"/>
              </w:rPr>
            </w:pPr>
            <w:r w:rsidRPr="008F3861">
              <w:rPr>
                <w:rFonts w:asciiTheme="minorHAnsi" w:hAnsiTheme="minorHAnsi" w:cstheme="minorHAnsi"/>
                <w:sz w:val="18"/>
                <w:szCs w:val="18"/>
              </w:rPr>
              <w:t>Telefonnummer oredigerat.</w:t>
            </w:r>
          </w:p>
        </w:tc>
        <w:tc>
          <w:tcPr>
            <w:tcW w:w="1276" w:type="dxa"/>
            <w:tcBorders>
              <w:top w:val="single" w:sz="4" w:space="0" w:color="A33662" w:themeColor="accent1"/>
              <w:left w:val="single" w:sz="24" w:space="0" w:color="FFFFFF" w:themeColor="background1"/>
              <w:bottom w:val="single" w:sz="4" w:space="0" w:color="A33662" w:themeColor="accent1"/>
            </w:tcBorders>
          </w:tcPr>
          <w:p w14:paraId="215B4793" w14:textId="50F6251F" w:rsidR="003E2C79" w:rsidRPr="008F3861" w:rsidRDefault="003E2C79" w:rsidP="003E2C79">
            <w:pPr>
              <w:rPr>
                <w:rFonts w:cstheme="minorHAnsi"/>
                <w:sz w:val="18"/>
                <w:szCs w:val="18"/>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45D58E32" w14:textId="0DFAF400" w:rsidR="003E2C79" w:rsidRPr="008F3861" w:rsidRDefault="003E2C79" w:rsidP="003E2C79">
            <w:pPr>
              <w:rPr>
                <w:rFonts w:cstheme="minorHAnsi"/>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2CBCEC0E" w14:textId="6F6F6064" w:rsidR="003E2C79" w:rsidRPr="008F3861" w:rsidRDefault="003E2C79" w:rsidP="003E2C79">
            <w:pPr>
              <w:rPr>
                <w:rFonts w:cstheme="minorHAnsi"/>
                <w:sz w:val="18"/>
                <w:szCs w:val="18"/>
              </w:rPr>
            </w:pPr>
            <w:r w:rsidRPr="008F3861">
              <w:rPr>
                <w:rFonts w:cstheme="minorHAnsi"/>
                <w:sz w:val="18"/>
                <w:szCs w:val="18"/>
              </w:rPr>
              <w:t>Samtliga användningsfall</w:t>
            </w:r>
          </w:p>
        </w:tc>
      </w:tr>
      <w:tr w:rsidR="003E2C79" w:rsidRPr="008F3861" w14:paraId="5F652A2D"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DDB8A25" w14:textId="1ED1C59B" w:rsidR="003E2C79" w:rsidRPr="008F3861" w:rsidRDefault="003E2C79" w:rsidP="003E2C79">
            <w:pPr>
              <w:rPr>
                <w:rFonts w:cstheme="minorHAnsi"/>
                <w:sz w:val="18"/>
                <w:szCs w:val="18"/>
              </w:rPr>
            </w:pPr>
            <w:r w:rsidRPr="008F3861">
              <w:rPr>
                <w:rFonts w:cstheme="minorHAnsi"/>
                <w:sz w:val="18"/>
                <w:szCs w:val="18"/>
              </w:rPr>
              <w:t>epost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4F790B" w14:textId="709686B9" w:rsidR="003E2C79" w:rsidRPr="008F3861" w:rsidRDefault="003E2C79" w:rsidP="003E2C79">
            <w:pPr>
              <w:rPr>
                <w:rFonts w:cstheme="minorHAnsi"/>
                <w:sz w:val="18"/>
                <w:szCs w:val="18"/>
              </w:rPr>
            </w:pPr>
            <w:r w:rsidRPr="008F3861">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E37F67" w14:textId="59BB68FB" w:rsidR="003E2C79" w:rsidRPr="008F3861" w:rsidRDefault="003E2C79" w:rsidP="003E2C79">
            <w:pPr>
              <w:pStyle w:val="SoSTabelltext"/>
              <w:rPr>
                <w:rFonts w:asciiTheme="minorHAnsi" w:hAnsiTheme="minorHAnsi" w:cstheme="minorHAnsi"/>
                <w:sz w:val="18"/>
                <w:szCs w:val="18"/>
              </w:rPr>
            </w:pPr>
            <w:r w:rsidRPr="008F3861">
              <w:rPr>
                <w:rFonts w:asciiTheme="minorHAnsi" w:hAnsiTheme="minorHAnsi" w:cstheme="minorHAnsi"/>
                <w:sz w:val="18"/>
                <w:szCs w:val="18"/>
              </w:rPr>
              <w:t>Leverantörens eller köparens adress till ett e-postkonto.</w:t>
            </w:r>
          </w:p>
        </w:tc>
        <w:tc>
          <w:tcPr>
            <w:tcW w:w="1276" w:type="dxa"/>
            <w:tcBorders>
              <w:top w:val="single" w:sz="4" w:space="0" w:color="A33662" w:themeColor="accent1"/>
              <w:left w:val="single" w:sz="24" w:space="0" w:color="FFFFFF" w:themeColor="background1"/>
              <w:bottom w:val="single" w:sz="4" w:space="0" w:color="A33662" w:themeColor="accent1"/>
            </w:tcBorders>
          </w:tcPr>
          <w:p w14:paraId="739B552D" w14:textId="05B7561B" w:rsidR="003E2C79" w:rsidRPr="008F3861" w:rsidRDefault="003E2C79" w:rsidP="003E2C79">
            <w:pPr>
              <w:rPr>
                <w:rFonts w:cstheme="minorHAnsi"/>
                <w:sz w:val="18"/>
                <w:szCs w:val="18"/>
              </w:rPr>
            </w:pPr>
            <w:r w:rsidRPr="008F3861">
              <w:rPr>
                <w:rFonts w:cstheme="minorHAnsi"/>
                <w:sz w:val="18"/>
                <w:szCs w:val="18"/>
              </w:rPr>
              <w:t>ST (</w:t>
            </w:r>
            <w:proofErr w:type="gramStart"/>
            <w:r w:rsidRPr="008F3861">
              <w:rPr>
                <w:rFonts w:cstheme="minorHAnsi"/>
                <w:color w:val="000000"/>
                <w:sz w:val="18"/>
                <w:szCs w:val="18"/>
              </w:rPr>
              <w:t>0..</w:t>
            </w:r>
            <w:proofErr w:type="gramEnd"/>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291F997C" w14:textId="77777777" w:rsidR="003E2C79" w:rsidRPr="008F3861" w:rsidRDefault="003E2C79" w:rsidP="003E2C79">
            <w:pPr>
              <w:rPr>
                <w:rFonts w:cstheme="minorHAnsi"/>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3C4FE085" w14:textId="656EF304" w:rsidR="003E2C79" w:rsidRPr="008F3861" w:rsidRDefault="003E2C79" w:rsidP="003E2C79">
            <w:pPr>
              <w:rPr>
                <w:rFonts w:cstheme="minorHAnsi"/>
                <w:sz w:val="18"/>
                <w:szCs w:val="18"/>
              </w:rPr>
            </w:pPr>
            <w:r w:rsidRPr="008F3861">
              <w:rPr>
                <w:rFonts w:cstheme="minorHAnsi"/>
                <w:sz w:val="18"/>
                <w:szCs w:val="18"/>
              </w:rPr>
              <w:t>Samtliga användningsfall</w:t>
            </w:r>
          </w:p>
        </w:tc>
      </w:tr>
    </w:tbl>
    <w:p w14:paraId="791D5F5B" w14:textId="77777777" w:rsidR="003E2C79" w:rsidRPr="008F3861" w:rsidRDefault="003E2C79" w:rsidP="003E2C79"/>
    <w:p w14:paraId="14618F19" w14:textId="37E08F75" w:rsidR="003E2C79" w:rsidRPr="008F3861" w:rsidRDefault="003E2C79" w:rsidP="003E2C79">
      <w:pPr>
        <w:pStyle w:val="Numreradrubrik3"/>
        <w:rPr>
          <w:lang w:val="sv-SE"/>
        </w:rPr>
      </w:pPr>
      <w:bookmarkStart w:id="56" w:name="_Toc203981270"/>
      <w:r w:rsidRPr="008F3861">
        <w:rPr>
          <w:lang w:val="sv-SE"/>
        </w:rPr>
        <w:t>Köpare</w:t>
      </w:r>
      <w:bookmarkEnd w:id="56"/>
    </w:p>
    <w:p w14:paraId="5EC59ED0" w14:textId="115B5102" w:rsidR="003E2C79" w:rsidRPr="008F3861" w:rsidRDefault="003E2C79" w:rsidP="003E2C79">
      <w:bookmarkStart w:id="57" w:name="_Hlk144134378"/>
      <w:r w:rsidRPr="008F3861">
        <w:rPr>
          <w:b/>
          <w:bCs/>
        </w:rPr>
        <w:t xml:space="preserve">Beskrivning: </w:t>
      </w:r>
      <w:r w:rsidRPr="008F3861">
        <w:t xml:space="preserve">Klassen Köpare håller information om </w:t>
      </w:r>
      <w:r w:rsidR="00272645" w:rsidRPr="008F3861">
        <w:t>den</w:t>
      </w:r>
      <w:r w:rsidRPr="008F3861">
        <w:t xml:space="preserve"> region som ska betala för vården då en patient från regionen har vårdats hos leverantören.</w:t>
      </w:r>
    </w:p>
    <w:p w14:paraId="5E6A7956" w14:textId="355609A4" w:rsidR="003E2C79" w:rsidRPr="008F3861" w:rsidRDefault="003E2C79" w:rsidP="003E2C79">
      <w:r w:rsidRPr="008F3861">
        <w:rPr>
          <w:b/>
          <w:bCs/>
        </w:rPr>
        <w:t>Mappning till RIM:</w:t>
      </w:r>
      <w:r w:rsidRPr="008F3861">
        <w:t xml:space="preserve"> Organisation</w:t>
      </w:r>
    </w:p>
    <w:p w14:paraId="35BDC809" w14:textId="77777777" w:rsidR="003E2C79" w:rsidRPr="008F3861" w:rsidRDefault="003E2C79" w:rsidP="003E2C79">
      <w:r w:rsidRPr="008F3861">
        <w:rPr>
          <w:b/>
          <w:bCs/>
        </w:rPr>
        <w:t>Spårbarhet till krav:</w:t>
      </w:r>
      <w:r w:rsidRPr="008F3861">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3E2C79" w:rsidRPr="008F3861" w14:paraId="1CE52E9A" w14:textId="77777777" w:rsidTr="00FA47A3">
        <w:trPr>
          <w:trHeight w:val="23"/>
        </w:trPr>
        <w:tc>
          <w:tcPr>
            <w:tcW w:w="1305" w:type="dxa"/>
            <w:shd w:val="clear" w:color="auto" w:fill="A33662" w:themeFill="accent1"/>
          </w:tcPr>
          <w:bookmarkEnd w:id="57"/>
          <w:p w14:paraId="4CAFDB68" w14:textId="77777777" w:rsidR="003E2C79" w:rsidRPr="008F3861" w:rsidRDefault="003E2C79" w:rsidP="00847BBE">
            <w:pPr>
              <w:pStyle w:val="Tabellrubrik"/>
            </w:pPr>
            <w:r w:rsidRPr="008F3861">
              <w:t>Attribut</w:t>
            </w:r>
          </w:p>
        </w:tc>
        <w:tc>
          <w:tcPr>
            <w:tcW w:w="1450" w:type="dxa"/>
            <w:shd w:val="clear" w:color="auto" w:fill="A33662" w:themeFill="accent1"/>
          </w:tcPr>
          <w:p w14:paraId="11811254" w14:textId="77777777" w:rsidR="003E2C79" w:rsidRPr="008F3861" w:rsidRDefault="003E2C79" w:rsidP="00847BBE">
            <w:pPr>
              <w:pStyle w:val="Tabellrubrik"/>
            </w:pPr>
            <w:r w:rsidRPr="008F3861">
              <w:t>Mappning till RIM</w:t>
            </w:r>
          </w:p>
        </w:tc>
        <w:tc>
          <w:tcPr>
            <w:tcW w:w="2065" w:type="dxa"/>
            <w:shd w:val="clear" w:color="auto" w:fill="A33662" w:themeFill="accent1"/>
          </w:tcPr>
          <w:p w14:paraId="1FA8E96C" w14:textId="77777777" w:rsidR="003E2C79" w:rsidRPr="008F3861" w:rsidRDefault="003E2C79" w:rsidP="00847BBE">
            <w:pPr>
              <w:pStyle w:val="Tabellrubrik"/>
            </w:pPr>
            <w:r w:rsidRPr="008F3861">
              <w:t xml:space="preserve">Beskrivning </w:t>
            </w:r>
          </w:p>
        </w:tc>
        <w:tc>
          <w:tcPr>
            <w:tcW w:w="1276" w:type="dxa"/>
            <w:shd w:val="clear" w:color="auto" w:fill="A33662" w:themeFill="accent1"/>
          </w:tcPr>
          <w:p w14:paraId="2E0FA3F6" w14:textId="77777777" w:rsidR="003E2C79" w:rsidRPr="008F3861" w:rsidRDefault="003E2C79" w:rsidP="00847BBE">
            <w:pPr>
              <w:pStyle w:val="Tabellrubrik"/>
            </w:pPr>
            <w:r w:rsidRPr="008F3861">
              <w:t>Datatyp (multiplicitet)</w:t>
            </w:r>
          </w:p>
        </w:tc>
        <w:tc>
          <w:tcPr>
            <w:tcW w:w="1842" w:type="dxa"/>
            <w:shd w:val="clear" w:color="auto" w:fill="A33662" w:themeFill="accent1"/>
          </w:tcPr>
          <w:p w14:paraId="2911D209" w14:textId="77777777" w:rsidR="003E2C79" w:rsidRPr="008F3861" w:rsidRDefault="003E2C79" w:rsidP="00847BBE">
            <w:pPr>
              <w:pStyle w:val="Tabellrubrik"/>
            </w:pPr>
            <w:r w:rsidRPr="008F3861">
              <w:t>Format</w:t>
            </w:r>
          </w:p>
        </w:tc>
        <w:tc>
          <w:tcPr>
            <w:tcW w:w="1132" w:type="dxa"/>
            <w:shd w:val="clear" w:color="auto" w:fill="A33662" w:themeFill="accent1"/>
          </w:tcPr>
          <w:p w14:paraId="2BB3698E" w14:textId="77777777" w:rsidR="003E2C79" w:rsidRPr="008F3861" w:rsidRDefault="003E2C79" w:rsidP="00847BBE">
            <w:pPr>
              <w:pStyle w:val="Tabellrubrik"/>
            </w:pPr>
            <w:r w:rsidRPr="008F3861">
              <w:t>Spårbarhet till krav</w:t>
            </w:r>
          </w:p>
        </w:tc>
      </w:tr>
      <w:tr w:rsidR="003E2C79" w:rsidRPr="008F3861" w14:paraId="6E2029F2"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1F397E66" w14:textId="1BC7B985" w:rsidR="003E2C79" w:rsidRPr="008F3861" w:rsidRDefault="003E2C79" w:rsidP="003E2C79">
            <w:pPr>
              <w:rPr>
                <w:rFonts w:cstheme="minorHAnsi"/>
                <w:i/>
                <w:iCs/>
                <w:color w:val="098394"/>
                <w:sz w:val="18"/>
                <w:szCs w:val="18"/>
              </w:rPr>
            </w:pPr>
            <w:r w:rsidRPr="008F3861">
              <w:rPr>
                <w:rFonts w:cstheme="minorHAnsi"/>
                <w:sz w:val="18"/>
                <w:szCs w:val="18"/>
              </w:rPr>
              <w:t>identitet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B2C839" w14:textId="1825DD5C" w:rsidR="003E2C79" w:rsidRPr="008F3861" w:rsidRDefault="003E2C79" w:rsidP="003E2C79">
            <w:pPr>
              <w:rPr>
                <w:rFonts w:cstheme="minorHAnsi"/>
                <w:i/>
                <w:iCs/>
                <w:color w:val="098394"/>
                <w:sz w:val="18"/>
                <w:szCs w:val="18"/>
              </w:rPr>
            </w:pPr>
            <w:r w:rsidRPr="008F3861">
              <w:rPr>
                <w:rFonts w:cstheme="minorHAnsi"/>
                <w:sz w:val="18"/>
                <w:szCs w:val="18"/>
              </w:rPr>
              <w:t>organisation.id</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328C5286" w14:textId="77777777" w:rsidR="003E2C79" w:rsidRPr="008F3861" w:rsidRDefault="003E2C79" w:rsidP="003E2C79">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Köparens identitet. Identiteten ska kunna härledas till motsvarande namn, adress mm under hela den föreskrivna arkiveringstiden. </w:t>
            </w:r>
          </w:p>
          <w:p w14:paraId="4C46B8F8" w14:textId="77777777" w:rsidR="003E2C79" w:rsidRPr="008F3861" w:rsidRDefault="003E2C79" w:rsidP="003E2C79">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Identitet för part som definieras som juridisk köpare enligt ett kommersiellt avtal. </w:t>
            </w:r>
          </w:p>
          <w:p w14:paraId="5032D736" w14:textId="77777777" w:rsidR="003E2C79" w:rsidRPr="008F3861" w:rsidRDefault="003E2C79" w:rsidP="003E2C79">
            <w:pPr>
              <w:pStyle w:val="SoSTabelltext"/>
              <w:rPr>
                <w:rFonts w:asciiTheme="minorHAnsi" w:hAnsiTheme="minorHAnsi" w:cstheme="minorHAnsi"/>
                <w:sz w:val="18"/>
                <w:szCs w:val="18"/>
              </w:rPr>
            </w:pPr>
          </w:p>
          <w:p w14:paraId="497719A5" w14:textId="77777777" w:rsidR="003E2C79" w:rsidRPr="008F3861" w:rsidRDefault="003E2C79" w:rsidP="003E2C79">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Obligatoriskt med organisationsnummer. </w:t>
            </w:r>
          </w:p>
          <w:p w14:paraId="14B82341" w14:textId="791F9F69" w:rsidR="003E2C79" w:rsidRPr="008F3861" w:rsidRDefault="003E2C79" w:rsidP="003E2C79">
            <w:pPr>
              <w:rPr>
                <w:rFonts w:cstheme="minorHAnsi"/>
                <w:i/>
                <w:iCs/>
                <w:color w:val="098394"/>
                <w:sz w:val="18"/>
                <w:szCs w:val="18"/>
              </w:rPr>
            </w:pPr>
            <w:r w:rsidRPr="008F3861">
              <w:rPr>
                <w:rFonts w:cstheme="minorHAnsi"/>
                <w:sz w:val="18"/>
                <w:szCs w:val="18"/>
              </w:rPr>
              <w:t>GLN-nummer kan även finnas med som frivillig identitet.</w:t>
            </w:r>
          </w:p>
        </w:tc>
        <w:tc>
          <w:tcPr>
            <w:tcW w:w="1276" w:type="dxa"/>
            <w:tcBorders>
              <w:top w:val="single" w:sz="4" w:space="0" w:color="A33662" w:themeColor="accent1"/>
              <w:left w:val="single" w:sz="24" w:space="0" w:color="FFFFFF" w:themeColor="background1"/>
              <w:bottom w:val="single" w:sz="4" w:space="0" w:color="A33662" w:themeColor="accent1"/>
            </w:tcBorders>
          </w:tcPr>
          <w:p w14:paraId="772D217E" w14:textId="4C2205A6" w:rsidR="003E2C79" w:rsidRPr="008F3861" w:rsidRDefault="003E2C79" w:rsidP="003E2C79">
            <w:pPr>
              <w:rPr>
                <w:rFonts w:cstheme="minorHAnsi"/>
                <w:i/>
                <w:iCs/>
                <w:color w:val="098394"/>
                <w:sz w:val="18"/>
                <w:szCs w:val="18"/>
                <w:lang w:eastAsia="en-GB"/>
              </w:rPr>
            </w:pPr>
            <w:r w:rsidRPr="008F3861">
              <w:rPr>
                <w:rFonts w:cstheme="minorHAnsi"/>
                <w:sz w:val="18"/>
                <w:szCs w:val="18"/>
              </w:rPr>
              <w:t>II (</w:t>
            </w:r>
            <w:proofErr w:type="gramStart"/>
            <w:r w:rsidRPr="008F3861">
              <w:rPr>
                <w:rFonts w:cstheme="minorHAnsi"/>
                <w:color w:val="000000"/>
                <w:sz w:val="18"/>
                <w:szCs w:val="18"/>
              </w:rPr>
              <w:t>1..</w:t>
            </w:r>
            <w:proofErr w:type="gramEnd"/>
            <w:r w:rsidRPr="008F3861">
              <w:rPr>
                <w:rFonts w:cstheme="minorHAnsi"/>
                <w:color w:val="000000"/>
                <w:sz w:val="18"/>
                <w:szCs w:val="18"/>
              </w:rPr>
              <w:t>2</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196AD769" w14:textId="503F7E08" w:rsidR="003E2C79" w:rsidRPr="008F3861" w:rsidRDefault="003E2C79" w:rsidP="003E2C79">
            <w:pPr>
              <w:rPr>
                <w:rFonts w:cstheme="minorHAnsi"/>
                <w:i/>
                <w:iCs/>
                <w:color w:val="098394"/>
                <w:sz w:val="18"/>
                <w:szCs w:val="18"/>
              </w:rPr>
            </w:pPr>
            <w:r w:rsidRPr="008F3861">
              <w:rPr>
                <w:rFonts w:cstheme="minorHAnsi"/>
                <w:sz w:val="18"/>
                <w:szCs w:val="18"/>
              </w:rPr>
              <w:t>OID organisationsnummer: 1.3.7</w:t>
            </w:r>
            <w:r w:rsidRPr="008F3861">
              <w:rPr>
                <w:rFonts w:cstheme="minorHAnsi"/>
                <w:sz w:val="18"/>
                <w:szCs w:val="18"/>
              </w:rPr>
              <w:br/>
              <w:t>OID GLN-nummer: 2.51.1.6</w:t>
            </w:r>
          </w:p>
        </w:tc>
        <w:tc>
          <w:tcPr>
            <w:tcW w:w="1132" w:type="dxa"/>
            <w:tcBorders>
              <w:top w:val="single" w:sz="4" w:space="0" w:color="A33662" w:themeColor="accent1"/>
              <w:left w:val="single" w:sz="24" w:space="0" w:color="FFFFFF" w:themeColor="background1"/>
              <w:bottom w:val="single" w:sz="4" w:space="0" w:color="A33662" w:themeColor="accent1"/>
            </w:tcBorders>
          </w:tcPr>
          <w:p w14:paraId="32D69BB4" w14:textId="68EBBB0E" w:rsidR="003E2C79" w:rsidRPr="008F3861" w:rsidRDefault="003E2C79" w:rsidP="003E2C79">
            <w:pPr>
              <w:rPr>
                <w:rFonts w:cstheme="minorHAnsi"/>
                <w:i/>
                <w:iCs/>
                <w:color w:val="098394"/>
                <w:sz w:val="18"/>
                <w:szCs w:val="18"/>
              </w:rPr>
            </w:pPr>
            <w:r w:rsidRPr="008F3861">
              <w:rPr>
                <w:rFonts w:cstheme="minorHAnsi"/>
                <w:sz w:val="18"/>
                <w:szCs w:val="18"/>
              </w:rPr>
              <w:t>Samtliga användningsfall</w:t>
            </w:r>
          </w:p>
        </w:tc>
      </w:tr>
    </w:tbl>
    <w:p w14:paraId="52E053A3" w14:textId="660963ED" w:rsidR="003E2C79" w:rsidRPr="008F3861" w:rsidRDefault="009661FA" w:rsidP="009661FA">
      <w:pPr>
        <w:pStyle w:val="Numreradrubrik3"/>
        <w:rPr>
          <w:lang w:val="sv-SE"/>
        </w:rPr>
      </w:pPr>
      <w:bookmarkStart w:id="58" w:name="_Toc203981271"/>
      <w:r w:rsidRPr="008F3861">
        <w:rPr>
          <w:lang w:val="sv-SE"/>
        </w:rPr>
        <w:t>Leverantör</w:t>
      </w:r>
      <w:bookmarkEnd w:id="58"/>
    </w:p>
    <w:p w14:paraId="5DD724D2" w14:textId="2CEC7A16" w:rsidR="009661FA" w:rsidRPr="008F3861" w:rsidRDefault="009661FA" w:rsidP="009661FA">
      <w:bookmarkStart w:id="59" w:name="_Hlk144134487"/>
      <w:r w:rsidRPr="008F3861">
        <w:rPr>
          <w:b/>
          <w:bCs/>
        </w:rPr>
        <w:t xml:space="preserve">Beskrivning: </w:t>
      </w:r>
      <w:r w:rsidRPr="008F3861">
        <w:t>Klassen Leverantör håller information om vilke</w:t>
      </w:r>
      <w:r w:rsidR="00272645" w:rsidRPr="008F3861">
        <w:t>n</w:t>
      </w:r>
      <w:r w:rsidRPr="008F3861">
        <w:t xml:space="preserve"> region som utfört vårdinsatser på en utomlänspatient och därmed har rätt att fakturera patientens hemregion.</w:t>
      </w:r>
    </w:p>
    <w:p w14:paraId="505140C2" w14:textId="77777777" w:rsidR="009661FA" w:rsidRPr="008F3861" w:rsidRDefault="009661FA" w:rsidP="009661FA">
      <w:r w:rsidRPr="008F3861">
        <w:rPr>
          <w:b/>
          <w:bCs/>
        </w:rPr>
        <w:lastRenderedPageBreak/>
        <w:t>Mappning till RIM:</w:t>
      </w:r>
      <w:r w:rsidRPr="008F3861">
        <w:t xml:space="preserve"> Organisation</w:t>
      </w:r>
    </w:p>
    <w:p w14:paraId="582E3D79" w14:textId="77777777" w:rsidR="009661FA" w:rsidRPr="008F3861" w:rsidRDefault="009661FA" w:rsidP="009661FA">
      <w:r w:rsidRPr="008F3861">
        <w:rPr>
          <w:b/>
          <w:bCs/>
        </w:rPr>
        <w:t>Spårbarhet till krav:</w:t>
      </w:r>
      <w:r w:rsidRPr="008F3861">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9661FA" w:rsidRPr="008F3861" w14:paraId="51E9BC1F" w14:textId="77777777" w:rsidTr="00FA47A3">
        <w:trPr>
          <w:trHeight w:val="23"/>
        </w:trPr>
        <w:tc>
          <w:tcPr>
            <w:tcW w:w="1305" w:type="dxa"/>
            <w:shd w:val="clear" w:color="auto" w:fill="A33662" w:themeFill="accent1"/>
          </w:tcPr>
          <w:bookmarkEnd w:id="59"/>
          <w:p w14:paraId="1EF1B418" w14:textId="77777777" w:rsidR="009661FA" w:rsidRPr="008F3861" w:rsidRDefault="009661FA" w:rsidP="00847BBE">
            <w:pPr>
              <w:pStyle w:val="Tabellrubrik"/>
            </w:pPr>
            <w:r w:rsidRPr="008F3861">
              <w:t>Attribut</w:t>
            </w:r>
          </w:p>
        </w:tc>
        <w:tc>
          <w:tcPr>
            <w:tcW w:w="1450" w:type="dxa"/>
            <w:shd w:val="clear" w:color="auto" w:fill="A33662" w:themeFill="accent1"/>
          </w:tcPr>
          <w:p w14:paraId="3996C1F4" w14:textId="77777777" w:rsidR="009661FA" w:rsidRPr="008F3861" w:rsidRDefault="009661FA" w:rsidP="00847BBE">
            <w:pPr>
              <w:pStyle w:val="Tabellrubrik"/>
            </w:pPr>
            <w:r w:rsidRPr="008F3861">
              <w:t>Mappning till RIM</w:t>
            </w:r>
          </w:p>
        </w:tc>
        <w:tc>
          <w:tcPr>
            <w:tcW w:w="2065" w:type="dxa"/>
            <w:shd w:val="clear" w:color="auto" w:fill="A33662" w:themeFill="accent1"/>
          </w:tcPr>
          <w:p w14:paraId="679B812F" w14:textId="77777777" w:rsidR="009661FA" w:rsidRPr="008F3861" w:rsidRDefault="009661FA" w:rsidP="00847BBE">
            <w:pPr>
              <w:pStyle w:val="Tabellrubrik"/>
            </w:pPr>
            <w:r w:rsidRPr="008F3861">
              <w:t xml:space="preserve">Beskrivning </w:t>
            </w:r>
          </w:p>
        </w:tc>
        <w:tc>
          <w:tcPr>
            <w:tcW w:w="1276" w:type="dxa"/>
            <w:shd w:val="clear" w:color="auto" w:fill="A33662" w:themeFill="accent1"/>
          </w:tcPr>
          <w:p w14:paraId="53B7D638" w14:textId="77777777" w:rsidR="009661FA" w:rsidRPr="008F3861" w:rsidRDefault="009661FA" w:rsidP="00847BBE">
            <w:pPr>
              <w:pStyle w:val="Tabellrubrik"/>
            </w:pPr>
            <w:r w:rsidRPr="008F3861">
              <w:t>Datatyp (multiplicitet)</w:t>
            </w:r>
          </w:p>
        </w:tc>
        <w:tc>
          <w:tcPr>
            <w:tcW w:w="1842" w:type="dxa"/>
            <w:shd w:val="clear" w:color="auto" w:fill="A33662" w:themeFill="accent1"/>
          </w:tcPr>
          <w:p w14:paraId="4EA1FCA2" w14:textId="77777777" w:rsidR="009661FA" w:rsidRPr="008F3861" w:rsidRDefault="009661FA" w:rsidP="00847BBE">
            <w:pPr>
              <w:pStyle w:val="Tabellrubrik"/>
            </w:pPr>
            <w:r w:rsidRPr="008F3861">
              <w:t>Format</w:t>
            </w:r>
          </w:p>
        </w:tc>
        <w:tc>
          <w:tcPr>
            <w:tcW w:w="1132" w:type="dxa"/>
            <w:shd w:val="clear" w:color="auto" w:fill="A33662" w:themeFill="accent1"/>
          </w:tcPr>
          <w:p w14:paraId="3765A7F9" w14:textId="77777777" w:rsidR="009661FA" w:rsidRPr="008F3861" w:rsidRDefault="009661FA" w:rsidP="00847BBE">
            <w:pPr>
              <w:pStyle w:val="Tabellrubrik"/>
            </w:pPr>
            <w:r w:rsidRPr="008F3861">
              <w:t>Spårbarhet till krav</w:t>
            </w:r>
          </w:p>
        </w:tc>
      </w:tr>
      <w:tr w:rsidR="009661FA" w:rsidRPr="008F3861" w14:paraId="47CFD0BC"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0EE2C1BD" w14:textId="77777777" w:rsidR="009661FA" w:rsidRPr="008F3861" w:rsidRDefault="009661FA" w:rsidP="00847BBE">
            <w:pPr>
              <w:rPr>
                <w:rFonts w:cstheme="minorHAnsi"/>
                <w:i/>
                <w:iCs/>
                <w:color w:val="098394"/>
                <w:sz w:val="18"/>
                <w:szCs w:val="18"/>
              </w:rPr>
            </w:pPr>
            <w:r w:rsidRPr="008F3861">
              <w:rPr>
                <w:rFonts w:cstheme="minorHAnsi"/>
                <w:sz w:val="18"/>
                <w:szCs w:val="18"/>
              </w:rPr>
              <w:t>identitet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2F2649" w14:textId="77777777" w:rsidR="009661FA" w:rsidRPr="008F3861" w:rsidRDefault="009661FA" w:rsidP="00847BBE">
            <w:pPr>
              <w:rPr>
                <w:rFonts w:cstheme="minorHAnsi"/>
                <w:i/>
                <w:iCs/>
                <w:color w:val="098394"/>
                <w:sz w:val="18"/>
                <w:szCs w:val="18"/>
              </w:rPr>
            </w:pPr>
            <w:r w:rsidRPr="008F3861">
              <w:rPr>
                <w:rFonts w:cstheme="minorHAnsi"/>
                <w:sz w:val="18"/>
                <w:szCs w:val="18"/>
              </w:rPr>
              <w:t>organisation.id</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27DC81F5" w14:textId="77777777" w:rsidR="009661FA" w:rsidRPr="008F3861" w:rsidRDefault="009661FA" w:rsidP="00847BBE">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Köparens identitet. Identiteten ska kunna härledas till motsvarande namn, adress mm under hela den föreskrivna arkiveringstiden. </w:t>
            </w:r>
          </w:p>
          <w:p w14:paraId="517259C3" w14:textId="77777777" w:rsidR="009661FA" w:rsidRPr="008F3861" w:rsidRDefault="009661FA" w:rsidP="00847BBE">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Identitet för part som definieras som juridisk köpare enligt ett kommersiellt avtal. </w:t>
            </w:r>
          </w:p>
          <w:p w14:paraId="2AEA6BCD" w14:textId="77777777" w:rsidR="009661FA" w:rsidRPr="008F3861" w:rsidRDefault="009661FA" w:rsidP="00847BBE">
            <w:pPr>
              <w:pStyle w:val="SoSTabelltext"/>
              <w:rPr>
                <w:rFonts w:asciiTheme="minorHAnsi" w:hAnsiTheme="minorHAnsi" w:cstheme="minorHAnsi"/>
                <w:sz w:val="18"/>
                <w:szCs w:val="18"/>
              </w:rPr>
            </w:pPr>
          </w:p>
          <w:p w14:paraId="7E3668C4" w14:textId="77777777" w:rsidR="009661FA" w:rsidRPr="008F3861" w:rsidRDefault="009661FA" w:rsidP="00847BBE">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Obligatoriskt med organisationsnummer. </w:t>
            </w:r>
          </w:p>
          <w:p w14:paraId="085E2A7B" w14:textId="77777777" w:rsidR="009661FA" w:rsidRPr="008F3861" w:rsidRDefault="009661FA" w:rsidP="00847BBE">
            <w:pPr>
              <w:rPr>
                <w:rFonts w:cstheme="minorHAnsi"/>
                <w:i/>
                <w:iCs/>
                <w:color w:val="098394"/>
                <w:sz w:val="18"/>
                <w:szCs w:val="18"/>
              </w:rPr>
            </w:pPr>
            <w:r w:rsidRPr="008F3861">
              <w:rPr>
                <w:rFonts w:cstheme="minorHAnsi"/>
                <w:sz w:val="18"/>
                <w:szCs w:val="18"/>
              </w:rPr>
              <w:t>GLN-nummer kan även finnas med som frivillig identitet.</w:t>
            </w:r>
          </w:p>
        </w:tc>
        <w:tc>
          <w:tcPr>
            <w:tcW w:w="1276" w:type="dxa"/>
            <w:tcBorders>
              <w:top w:val="single" w:sz="4" w:space="0" w:color="A33662" w:themeColor="accent1"/>
              <w:left w:val="single" w:sz="24" w:space="0" w:color="FFFFFF" w:themeColor="background1"/>
              <w:bottom w:val="single" w:sz="4" w:space="0" w:color="A33662" w:themeColor="accent1"/>
            </w:tcBorders>
          </w:tcPr>
          <w:p w14:paraId="1F906D27" w14:textId="77777777" w:rsidR="009661FA" w:rsidRPr="008F3861" w:rsidRDefault="009661FA" w:rsidP="00847BBE">
            <w:pPr>
              <w:rPr>
                <w:rFonts w:cstheme="minorHAnsi"/>
                <w:i/>
                <w:iCs/>
                <w:color w:val="098394"/>
                <w:sz w:val="18"/>
                <w:szCs w:val="18"/>
                <w:lang w:eastAsia="en-GB"/>
              </w:rPr>
            </w:pPr>
            <w:r w:rsidRPr="008F3861">
              <w:rPr>
                <w:rFonts w:cstheme="minorHAnsi"/>
                <w:sz w:val="18"/>
                <w:szCs w:val="18"/>
              </w:rPr>
              <w:t>II (</w:t>
            </w:r>
            <w:proofErr w:type="gramStart"/>
            <w:r w:rsidRPr="008F3861">
              <w:rPr>
                <w:rFonts w:cstheme="minorHAnsi"/>
                <w:color w:val="000000"/>
                <w:sz w:val="18"/>
                <w:szCs w:val="18"/>
              </w:rPr>
              <w:t>1..</w:t>
            </w:r>
            <w:proofErr w:type="gramEnd"/>
            <w:r w:rsidRPr="008F3861">
              <w:rPr>
                <w:rFonts w:cstheme="minorHAnsi"/>
                <w:color w:val="000000"/>
                <w:sz w:val="18"/>
                <w:szCs w:val="18"/>
              </w:rPr>
              <w:t>2</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02B83B0D" w14:textId="77777777" w:rsidR="009661FA" w:rsidRPr="008F3861" w:rsidRDefault="009661FA" w:rsidP="00847BBE">
            <w:pPr>
              <w:rPr>
                <w:rFonts w:cstheme="minorHAnsi"/>
                <w:i/>
                <w:iCs/>
                <w:color w:val="098394"/>
                <w:sz w:val="18"/>
                <w:szCs w:val="18"/>
              </w:rPr>
            </w:pPr>
            <w:r w:rsidRPr="008F3861">
              <w:rPr>
                <w:rFonts w:cstheme="minorHAnsi"/>
                <w:sz w:val="18"/>
                <w:szCs w:val="18"/>
              </w:rPr>
              <w:t>OID organisationsnummer: 1.3.7</w:t>
            </w:r>
            <w:r w:rsidRPr="008F3861">
              <w:rPr>
                <w:rFonts w:cstheme="minorHAnsi"/>
                <w:sz w:val="18"/>
                <w:szCs w:val="18"/>
              </w:rPr>
              <w:br/>
              <w:t>OID GLN-nummer: 2.51.1.6</w:t>
            </w:r>
          </w:p>
        </w:tc>
        <w:tc>
          <w:tcPr>
            <w:tcW w:w="1132" w:type="dxa"/>
            <w:tcBorders>
              <w:top w:val="single" w:sz="4" w:space="0" w:color="A33662" w:themeColor="accent1"/>
              <w:left w:val="single" w:sz="24" w:space="0" w:color="FFFFFF" w:themeColor="background1"/>
              <w:bottom w:val="single" w:sz="4" w:space="0" w:color="A33662" w:themeColor="accent1"/>
            </w:tcBorders>
          </w:tcPr>
          <w:p w14:paraId="70BE18F1" w14:textId="77777777" w:rsidR="009661FA" w:rsidRPr="008F3861" w:rsidRDefault="009661FA" w:rsidP="00847BBE">
            <w:pPr>
              <w:rPr>
                <w:rFonts w:cstheme="minorHAnsi"/>
                <w:i/>
                <w:iCs/>
                <w:color w:val="098394"/>
                <w:sz w:val="18"/>
                <w:szCs w:val="18"/>
              </w:rPr>
            </w:pPr>
            <w:r w:rsidRPr="008F3861">
              <w:rPr>
                <w:rFonts w:cstheme="minorHAnsi"/>
                <w:sz w:val="18"/>
                <w:szCs w:val="18"/>
              </w:rPr>
              <w:t>Samtliga användningsfall</w:t>
            </w:r>
          </w:p>
        </w:tc>
      </w:tr>
    </w:tbl>
    <w:p w14:paraId="17029371" w14:textId="53FB1DBC" w:rsidR="009661FA" w:rsidRPr="008F3861" w:rsidRDefault="009661FA" w:rsidP="009661FA">
      <w:pPr>
        <w:pStyle w:val="Numreradrubrik3"/>
        <w:rPr>
          <w:lang w:val="sv-SE"/>
        </w:rPr>
      </w:pPr>
      <w:bookmarkStart w:id="60" w:name="_Toc203981272"/>
      <w:r w:rsidRPr="008F3861">
        <w:rPr>
          <w:lang w:val="sv-SE"/>
        </w:rPr>
        <w:t>Patient</w:t>
      </w:r>
      <w:bookmarkEnd w:id="60"/>
    </w:p>
    <w:p w14:paraId="01BA5472" w14:textId="77777777" w:rsidR="00270468" w:rsidRPr="008F3861" w:rsidRDefault="009661FA" w:rsidP="00270468">
      <w:r w:rsidRPr="008F3861">
        <w:rPr>
          <w:b/>
          <w:bCs/>
        </w:rPr>
        <w:t xml:space="preserve">Beskrivning: </w:t>
      </w:r>
      <w:r w:rsidR="00270468" w:rsidRPr="008F3861">
        <w:t>Klassen Patient håller information om den patient som en rad i fakturaunderlaget avser.</w:t>
      </w:r>
    </w:p>
    <w:p w14:paraId="05FEC86D" w14:textId="2A3CF09F" w:rsidR="009661FA" w:rsidRPr="008F3861" w:rsidRDefault="009661FA" w:rsidP="009661FA">
      <w:r w:rsidRPr="008F3861">
        <w:rPr>
          <w:b/>
          <w:bCs/>
        </w:rPr>
        <w:t>Mappning till RIM:</w:t>
      </w:r>
      <w:r w:rsidRPr="008F3861">
        <w:t xml:space="preserve"> </w:t>
      </w:r>
      <w:r w:rsidR="00270468" w:rsidRPr="008F3861">
        <w:t>Person + Vård- och omsorgstagare</w:t>
      </w:r>
    </w:p>
    <w:p w14:paraId="1A5BA683" w14:textId="77777777" w:rsidR="009661FA" w:rsidRPr="008F3861" w:rsidRDefault="009661FA" w:rsidP="009661FA">
      <w:r w:rsidRPr="008F3861">
        <w:rPr>
          <w:b/>
          <w:bCs/>
        </w:rPr>
        <w:t>Spårbarhet till krav:</w:t>
      </w:r>
      <w:r w:rsidRPr="008F3861">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270468" w:rsidRPr="008F3861" w14:paraId="40D0AA9E" w14:textId="77777777" w:rsidTr="00FA47A3">
        <w:trPr>
          <w:trHeight w:val="23"/>
        </w:trPr>
        <w:tc>
          <w:tcPr>
            <w:tcW w:w="1305" w:type="dxa"/>
            <w:shd w:val="clear" w:color="auto" w:fill="A33662" w:themeFill="accent1"/>
          </w:tcPr>
          <w:p w14:paraId="7AE00AFE" w14:textId="77777777" w:rsidR="00270468" w:rsidRPr="008F3861" w:rsidRDefault="00270468" w:rsidP="00847BBE">
            <w:pPr>
              <w:pStyle w:val="Tabellrubrik"/>
            </w:pPr>
            <w:r w:rsidRPr="008F3861">
              <w:t>Attribut</w:t>
            </w:r>
          </w:p>
        </w:tc>
        <w:tc>
          <w:tcPr>
            <w:tcW w:w="1450" w:type="dxa"/>
            <w:shd w:val="clear" w:color="auto" w:fill="A33662" w:themeFill="accent1"/>
          </w:tcPr>
          <w:p w14:paraId="0012AD03" w14:textId="77777777" w:rsidR="00270468" w:rsidRPr="008F3861" w:rsidRDefault="00270468" w:rsidP="00847BBE">
            <w:pPr>
              <w:pStyle w:val="Tabellrubrik"/>
            </w:pPr>
            <w:r w:rsidRPr="008F3861">
              <w:t>Mappning till RIM</w:t>
            </w:r>
          </w:p>
        </w:tc>
        <w:tc>
          <w:tcPr>
            <w:tcW w:w="2065" w:type="dxa"/>
            <w:shd w:val="clear" w:color="auto" w:fill="A33662" w:themeFill="accent1"/>
          </w:tcPr>
          <w:p w14:paraId="6783ED95" w14:textId="77777777" w:rsidR="00270468" w:rsidRPr="008F3861" w:rsidRDefault="00270468" w:rsidP="00847BBE">
            <w:pPr>
              <w:pStyle w:val="Tabellrubrik"/>
            </w:pPr>
            <w:r w:rsidRPr="008F3861">
              <w:t xml:space="preserve">Beskrivning </w:t>
            </w:r>
          </w:p>
        </w:tc>
        <w:tc>
          <w:tcPr>
            <w:tcW w:w="1276" w:type="dxa"/>
            <w:shd w:val="clear" w:color="auto" w:fill="A33662" w:themeFill="accent1"/>
          </w:tcPr>
          <w:p w14:paraId="4B3E4E63" w14:textId="77777777" w:rsidR="00270468" w:rsidRPr="008F3861" w:rsidRDefault="00270468" w:rsidP="00847BBE">
            <w:pPr>
              <w:pStyle w:val="Tabellrubrik"/>
            </w:pPr>
            <w:r w:rsidRPr="008F3861">
              <w:t>Datatyp (multiplicitet)</w:t>
            </w:r>
          </w:p>
        </w:tc>
        <w:tc>
          <w:tcPr>
            <w:tcW w:w="1842" w:type="dxa"/>
            <w:shd w:val="clear" w:color="auto" w:fill="A33662" w:themeFill="accent1"/>
          </w:tcPr>
          <w:p w14:paraId="30520A9A" w14:textId="77777777" w:rsidR="00270468" w:rsidRPr="008F3861" w:rsidRDefault="00270468" w:rsidP="00847BBE">
            <w:pPr>
              <w:pStyle w:val="Tabellrubrik"/>
            </w:pPr>
            <w:r w:rsidRPr="008F3861">
              <w:t>Format</w:t>
            </w:r>
          </w:p>
        </w:tc>
        <w:tc>
          <w:tcPr>
            <w:tcW w:w="1132" w:type="dxa"/>
            <w:shd w:val="clear" w:color="auto" w:fill="A33662" w:themeFill="accent1"/>
          </w:tcPr>
          <w:p w14:paraId="566D793B" w14:textId="77777777" w:rsidR="00270468" w:rsidRPr="008F3861" w:rsidRDefault="00270468" w:rsidP="00847BBE">
            <w:pPr>
              <w:pStyle w:val="Tabellrubrik"/>
            </w:pPr>
            <w:r w:rsidRPr="008F3861">
              <w:t>Spårbarhet till krav</w:t>
            </w:r>
          </w:p>
        </w:tc>
      </w:tr>
      <w:tr w:rsidR="00270468" w:rsidRPr="008F3861" w14:paraId="5A7499DE"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02E559A" w14:textId="54F482A4" w:rsidR="00270468" w:rsidRPr="008F3861" w:rsidRDefault="00270468" w:rsidP="00270468">
            <w:pPr>
              <w:rPr>
                <w:rFonts w:cstheme="minorHAnsi"/>
                <w:i/>
                <w:iCs/>
                <w:color w:val="098394"/>
                <w:sz w:val="18"/>
                <w:szCs w:val="18"/>
              </w:rPr>
            </w:pPr>
            <w:r w:rsidRPr="008F3861">
              <w:rPr>
                <w:rFonts w:cstheme="minorHAnsi"/>
                <w:sz w:val="18"/>
                <w:szCs w:val="18"/>
              </w:rPr>
              <w:t>patient id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96C57F" w14:textId="3E640830" w:rsidR="00270468" w:rsidRPr="008F3861" w:rsidRDefault="00270468" w:rsidP="00270468">
            <w:pPr>
              <w:rPr>
                <w:rFonts w:cstheme="minorHAnsi"/>
                <w:i/>
                <w:iCs/>
                <w:color w:val="098394"/>
                <w:sz w:val="18"/>
                <w:szCs w:val="18"/>
              </w:rPr>
            </w:pPr>
            <w:proofErr w:type="spellStart"/>
            <w:proofErr w:type="gramStart"/>
            <w:r w:rsidRPr="008F3861">
              <w:rPr>
                <w:rFonts w:cstheme="minorHAnsi"/>
                <w:sz w:val="18"/>
                <w:szCs w:val="18"/>
              </w:rPr>
              <w:t>person.person</w:t>
            </w:r>
            <w:proofErr w:type="spellEnd"/>
            <w:proofErr w:type="gramEnd"/>
            <w:r w:rsidRPr="008F3861">
              <w:rPr>
                <w:rFonts w:cstheme="minorHAnsi"/>
                <w:sz w:val="18"/>
                <w:szCs w:val="18"/>
              </w:rPr>
              <w:t>-id</w:t>
            </w:r>
            <w:r w:rsidRPr="008F3861">
              <w:rPr>
                <w:rFonts w:cstheme="minorHAnsi"/>
                <w:sz w:val="18"/>
                <w:szCs w:val="18"/>
              </w:rPr>
              <w:br/>
              <w:t>vård- och omsorgstagare.id</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372C36B8" w14:textId="77777777" w:rsidR="00270468" w:rsidRPr="008F3861" w:rsidRDefault="00270468" w:rsidP="00270468">
            <w:pPr>
              <w:pStyle w:val="SoSTabelltext"/>
              <w:rPr>
                <w:rFonts w:asciiTheme="minorHAnsi" w:hAnsiTheme="minorHAnsi" w:cstheme="minorHAnsi"/>
                <w:sz w:val="18"/>
                <w:szCs w:val="18"/>
              </w:rPr>
            </w:pPr>
            <w:r w:rsidRPr="008F3861">
              <w:rPr>
                <w:rFonts w:asciiTheme="minorHAnsi" w:hAnsiTheme="minorHAnsi" w:cstheme="minorHAnsi"/>
                <w:sz w:val="18"/>
                <w:szCs w:val="18"/>
              </w:rPr>
              <w:t xml:space="preserve">Personnummer, samordningsnummer eller reservnummer ska anges. </w:t>
            </w:r>
          </w:p>
          <w:p w14:paraId="68EA98B0" w14:textId="363C02D1" w:rsidR="00270468" w:rsidRPr="008F3861" w:rsidRDefault="00270468" w:rsidP="00270468">
            <w:pPr>
              <w:rPr>
                <w:rFonts w:cstheme="minorHAnsi"/>
                <w:i/>
                <w:iCs/>
                <w:color w:val="098394"/>
                <w:sz w:val="18"/>
                <w:szCs w:val="18"/>
              </w:rPr>
            </w:pPr>
            <w:r w:rsidRPr="008F3861">
              <w:rPr>
                <w:rFonts w:cstheme="minorHAnsi"/>
                <w:sz w:val="18"/>
                <w:szCs w:val="18"/>
              </w:rPr>
              <w:t>Personnummer och samordningsnummer enligt den svenska folkbokföringen.</w:t>
            </w:r>
          </w:p>
        </w:tc>
        <w:tc>
          <w:tcPr>
            <w:tcW w:w="1276" w:type="dxa"/>
            <w:tcBorders>
              <w:top w:val="single" w:sz="4" w:space="0" w:color="A33662" w:themeColor="accent1"/>
              <w:left w:val="single" w:sz="24" w:space="0" w:color="FFFFFF" w:themeColor="background1"/>
              <w:bottom w:val="single" w:sz="4" w:space="0" w:color="A33662" w:themeColor="accent1"/>
            </w:tcBorders>
          </w:tcPr>
          <w:p w14:paraId="0AF076BA" w14:textId="678BB4C1" w:rsidR="00270468" w:rsidRPr="008F3861" w:rsidRDefault="00270468" w:rsidP="00270468">
            <w:pPr>
              <w:rPr>
                <w:rFonts w:cstheme="minorHAnsi"/>
                <w:i/>
                <w:iCs/>
                <w:color w:val="098394"/>
                <w:sz w:val="18"/>
                <w:szCs w:val="18"/>
                <w:lang w:eastAsia="en-GB"/>
              </w:rPr>
            </w:pPr>
            <w:r w:rsidRPr="008F3861">
              <w:rPr>
                <w:rFonts w:cstheme="minorHAnsi"/>
                <w:sz w:val="18"/>
                <w:szCs w:val="18"/>
              </w:rPr>
              <w:t>II (</w:t>
            </w:r>
            <w:r w:rsidRPr="008F3861">
              <w:rPr>
                <w:rFonts w:cstheme="minorHAnsi"/>
                <w:color w:val="000000"/>
                <w:sz w:val="18"/>
                <w:szCs w:val="18"/>
              </w:rPr>
              <w:t>1</w:t>
            </w:r>
            <w:r w:rsidRPr="008F3861">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4607686E" w14:textId="368560B7" w:rsidR="00270468" w:rsidRPr="008F3861" w:rsidRDefault="00270468" w:rsidP="00270468">
            <w:pPr>
              <w:rPr>
                <w:rFonts w:cstheme="minorHAnsi"/>
                <w:i/>
                <w:iCs/>
                <w:color w:val="098394"/>
                <w:sz w:val="18"/>
                <w:szCs w:val="18"/>
              </w:rPr>
            </w:pPr>
            <w:r w:rsidRPr="008F3861">
              <w:rPr>
                <w:rFonts w:cstheme="minorHAnsi"/>
                <w:sz w:val="18"/>
                <w:szCs w:val="18"/>
              </w:rPr>
              <w:t>Format:</w:t>
            </w:r>
            <w:r w:rsidRPr="008F3861">
              <w:rPr>
                <w:rFonts w:cstheme="minorHAnsi"/>
                <w:sz w:val="18"/>
                <w:szCs w:val="18"/>
              </w:rPr>
              <w:br/>
              <w:t>Personnummer: ÅÅÅÅMMDDNNNN</w:t>
            </w:r>
            <w:r w:rsidRPr="008F3861">
              <w:rPr>
                <w:rFonts w:cstheme="minorHAnsi"/>
                <w:sz w:val="18"/>
                <w:szCs w:val="18"/>
              </w:rPr>
              <w:br/>
            </w:r>
            <w:proofErr w:type="spellStart"/>
            <w:r w:rsidRPr="008F3861">
              <w:rPr>
                <w:rFonts w:cstheme="minorHAnsi"/>
                <w:sz w:val="18"/>
                <w:szCs w:val="18"/>
              </w:rPr>
              <w:t>Samordningsnr</w:t>
            </w:r>
            <w:proofErr w:type="spellEnd"/>
            <w:r w:rsidRPr="008F3861">
              <w:rPr>
                <w:rFonts w:cstheme="minorHAnsi"/>
                <w:sz w:val="18"/>
                <w:szCs w:val="18"/>
              </w:rPr>
              <w:t>.: ÅÅÅÅMMDDNNNN</w:t>
            </w:r>
            <w:r w:rsidRPr="008F3861">
              <w:rPr>
                <w:rFonts w:cstheme="minorHAnsi"/>
                <w:sz w:val="18"/>
                <w:szCs w:val="18"/>
              </w:rPr>
              <w:br/>
              <w:t>Lokala reservnummer: Olika format för varje region och därmed krav på flexibel hantering.</w:t>
            </w:r>
            <w:r w:rsidRPr="008F3861">
              <w:rPr>
                <w:rFonts w:cstheme="minorHAnsi"/>
                <w:sz w:val="18"/>
                <w:szCs w:val="18"/>
              </w:rPr>
              <w:br/>
              <w:t>Nationellt reservnummer [R10]: XXYYMMDDNNGC</w:t>
            </w:r>
            <w:r w:rsidRPr="008F3861">
              <w:rPr>
                <w:rFonts w:cstheme="minorHAnsi"/>
                <w:sz w:val="18"/>
                <w:szCs w:val="18"/>
              </w:rPr>
              <w:br/>
            </w:r>
            <w:r w:rsidRPr="008F3861">
              <w:rPr>
                <w:rFonts w:cstheme="minorHAnsi"/>
                <w:sz w:val="18"/>
                <w:szCs w:val="18"/>
              </w:rPr>
              <w:br/>
              <w:t>OID</w:t>
            </w:r>
            <w:r w:rsidRPr="008F3861">
              <w:rPr>
                <w:rFonts w:cstheme="minorHAnsi"/>
                <w:sz w:val="18"/>
                <w:szCs w:val="18"/>
              </w:rPr>
              <w:br/>
            </w:r>
            <w:r w:rsidRPr="008F3861">
              <w:rPr>
                <w:rFonts w:cstheme="minorHAnsi"/>
                <w:sz w:val="18"/>
                <w:szCs w:val="18"/>
              </w:rPr>
              <w:lastRenderedPageBreak/>
              <w:t>personnummer=</w:t>
            </w:r>
            <w:proofErr w:type="gramStart"/>
            <w:r w:rsidRPr="008F3861">
              <w:rPr>
                <w:rFonts w:cstheme="minorHAnsi"/>
                <w:sz w:val="18"/>
                <w:szCs w:val="18"/>
              </w:rPr>
              <w:t>1.2.752.129</w:t>
            </w:r>
            <w:proofErr w:type="gramEnd"/>
            <w:r w:rsidRPr="008F3861">
              <w:rPr>
                <w:rFonts w:cstheme="minorHAnsi"/>
                <w:sz w:val="18"/>
                <w:szCs w:val="18"/>
              </w:rPr>
              <w:t>.2.1.3.1</w:t>
            </w:r>
            <w:r w:rsidRPr="008F3861">
              <w:rPr>
                <w:rFonts w:cstheme="minorHAnsi"/>
                <w:sz w:val="18"/>
                <w:szCs w:val="18"/>
              </w:rPr>
              <w:br/>
              <w:t>samordningsnummer=</w:t>
            </w:r>
            <w:proofErr w:type="gramStart"/>
            <w:r w:rsidRPr="008F3861">
              <w:rPr>
                <w:rFonts w:cstheme="minorHAnsi"/>
                <w:sz w:val="18"/>
                <w:szCs w:val="18"/>
              </w:rPr>
              <w:t>1.2.752.129</w:t>
            </w:r>
            <w:proofErr w:type="gramEnd"/>
            <w:r w:rsidRPr="008F3861">
              <w:rPr>
                <w:rFonts w:cstheme="minorHAnsi"/>
                <w:sz w:val="18"/>
                <w:szCs w:val="18"/>
              </w:rPr>
              <w:t>.2.1.3.3</w:t>
            </w:r>
            <w:r w:rsidRPr="008F3861">
              <w:rPr>
                <w:rFonts w:cstheme="minorHAnsi"/>
                <w:sz w:val="18"/>
                <w:szCs w:val="18"/>
              </w:rPr>
              <w:br/>
              <w:t xml:space="preserve">lokala reservnummer= exempel SLL: </w:t>
            </w:r>
            <w:proofErr w:type="gramStart"/>
            <w:r w:rsidRPr="008F3861">
              <w:rPr>
                <w:rFonts w:cstheme="minorHAnsi"/>
                <w:sz w:val="18"/>
                <w:szCs w:val="18"/>
              </w:rPr>
              <w:t>1.2.752</w:t>
            </w:r>
            <w:proofErr w:type="gramEnd"/>
            <w:r w:rsidRPr="008F3861">
              <w:rPr>
                <w:rFonts w:cstheme="minorHAnsi"/>
                <w:sz w:val="18"/>
                <w:szCs w:val="18"/>
              </w:rPr>
              <w:t xml:space="preserve">.97.3.1.3 alt. organisationsnummer om </w:t>
            </w:r>
            <w:proofErr w:type="spellStart"/>
            <w:r w:rsidRPr="008F3861">
              <w:rPr>
                <w:rFonts w:cstheme="minorHAnsi"/>
                <w:sz w:val="18"/>
                <w:szCs w:val="18"/>
              </w:rPr>
              <w:t>oid</w:t>
            </w:r>
            <w:proofErr w:type="spellEnd"/>
            <w:r w:rsidRPr="008F3861">
              <w:rPr>
                <w:rFonts w:cstheme="minorHAnsi"/>
                <w:sz w:val="18"/>
                <w:szCs w:val="18"/>
              </w:rPr>
              <w:t xml:space="preserve"> saknas</w:t>
            </w:r>
            <w:r w:rsidRPr="008F3861">
              <w:rPr>
                <w:rFonts w:cstheme="minorHAnsi"/>
                <w:sz w:val="18"/>
                <w:szCs w:val="18"/>
              </w:rPr>
              <w:br/>
              <w:t xml:space="preserve">nationellt reservnummer = </w:t>
            </w:r>
            <w:proofErr w:type="gramStart"/>
            <w:r w:rsidRPr="008F3861">
              <w:rPr>
                <w:rFonts w:cstheme="minorHAnsi"/>
                <w:sz w:val="18"/>
                <w:szCs w:val="18"/>
              </w:rPr>
              <w:t>1.2.752</w:t>
            </w:r>
            <w:proofErr w:type="gramEnd"/>
            <w:r w:rsidRPr="008F3861">
              <w:rPr>
                <w:rFonts w:cstheme="minorHAnsi"/>
                <w:sz w:val="18"/>
                <w:szCs w:val="18"/>
              </w:rPr>
              <w:t>.74.9.1</w:t>
            </w:r>
          </w:p>
        </w:tc>
        <w:tc>
          <w:tcPr>
            <w:tcW w:w="1132" w:type="dxa"/>
            <w:tcBorders>
              <w:top w:val="single" w:sz="4" w:space="0" w:color="A33662" w:themeColor="accent1"/>
              <w:left w:val="single" w:sz="24" w:space="0" w:color="FFFFFF" w:themeColor="background1"/>
              <w:bottom w:val="single" w:sz="4" w:space="0" w:color="A33662" w:themeColor="accent1"/>
            </w:tcBorders>
          </w:tcPr>
          <w:p w14:paraId="253E19E8" w14:textId="45CC32EF" w:rsidR="00270468" w:rsidRPr="008F3861" w:rsidRDefault="00270468" w:rsidP="00270468">
            <w:pPr>
              <w:rPr>
                <w:rFonts w:cstheme="minorHAnsi"/>
                <w:i/>
                <w:iCs/>
                <w:color w:val="098394"/>
                <w:sz w:val="18"/>
                <w:szCs w:val="18"/>
              </w:rPr>
            </w:pPr>
            <w:r w:rsidRPr="008F3861">
              <w:rPr>
                <w:rFonts w:cstheme="minorHAnsi"/>
                <w:sz w:val="18"/>
                <w:szCs w:val="18"/>
              </w:rPr>
              <w:lastRenderedPageBreak/>
              <w:t>Samtliga användningsfall</w:t>
            </w:r>
          </w:p>
        </w:tc>
      </w:tr>
    </w:tbl>
    <w:p w14:paraId="5D3B0E9F" w14:textId="0E6170D8" w:rsidR="00270468" w:rsidRPr="008F3861" w:rsidRDefault="00270468" w:rsidP="00270468">
      <w:pPr>
        <w:pStyle w:val="Numreradrubrik3"/>
        <w:rPr>
          <w:lang w:val="sv-SE"/>
        </w:rPr>
      </w:pPr>
      <w:bookmarkStart w:id="61" w:name="_Toc203981273"/>
      <w:r w:rsidRPr="008F3861">
        <w:rPr>
          <w:lang w:val="sv-SE"/>
        </w:rPr>
        <w:t>Patientspecifik åtgärd</w:t>
      </w:r>
      <w:bookmarkEnd w:id="61"/>
    </w:p>
    <w:p w14:paraId="15ED3FEA" w14:textId="77777777" w:rsidR="00270468" w:rsidRPr="008F3861" w:rsidRDefault="00270468" w:rsidP="00270468">
      <w:r w:rsidRPr="008F3861">
        <w:rPr>
          <w:b/>
          <w:bCs/>
        </w:rPr>
        <w:t xml:space="preserve">Beskrivning: </w:t>
      </w:r>
      <w:r w:rsidRPr="008F3861">
        <w:t xml:space="preserve">Klassen Patientspecifik åtgärd håller information om ett antal produkter/åtgärder som är kopplade till en unik vårdinsats av en patient. Innehållet i behandlingen prissätts utifrån varje åtgärd som skett med patienten enligt en fastställd prislista. Denna prislista med olika åtgärder fastställs årligen av de olika samverkansnämnderna. Det kan förekomma ett flertal patientspecifika åtgärder kopplade till ett sjukdomsfall. Dessa uppgifter måste således kunna anges på flera rader kopplade till en vårdkontakt i </w:t>
      </w:r>
      <w:proofErr w:type="spellStart"/>
      <w:r w:rsidRPr="008F3861">
        <w:t>filbeskrivningen</w:t>
      </w:r>
      <w:proofErr w:type="spellEnd"/>
      <w:r w:rsidRPr="008F3861">
        <w:t xml:space="preserve">. För varje åtgärd ska ett pris anges. Debitering av vårddagskostnader, besök </w:t>
      </w:r>
      <w:proofErr w:type="gramStart"/>
      <w:r w:rsidRPr="008F3861">
        <w:t>m.m.</w:t>
      </w:r>
      <w:proofErr w:type="gramEnd"/>
      <w:r w:rsidRPr="008F3861">
        <w:t xml:space="preserve"> ska även framgå här.</w:t>
      </w:r>
    </w:p>
    <w:p w14:paraId="290C4EC8" w14:textId="427838CE" w:rsidR="00270468" w:rsidRPr="008F3861" w:rsidRDefault="00270468" w:rsidP="00270468">
      <w:r w:rsidRPr="008F3861">
        <w:rPr>
          <w:b/>
          <w:bCs/>
        </w:rPr>
        <w:t>Mappning till RIM:</w:t>
      </w:r>
      <w:r w:rsidRPr="008F3861">
        <w:t xml:space="preserve"> Saknas</w:t>
      </w:r>
    </w:p>
    <w:p w14:paraId="58371516" w14:textId="77777777" w:rsidR="00270468" w:rsidRPr="00EC49FA" w:rsidRDefault="00270468" w:rsidP="00270468">
      <w:r w:rsidRPr="008F3861">
        <w:rPr>
          <w:b/>
          <w:bCs/>
        </w:rPr>
        <w:t>Spårbarhet till krav:</w:t>
      </w:r>
      <w:r w:rsidRPr="008F3861">
        <w:t xml:space="preserve"> </w:t>
      </w:r>
      <w:r w:rsidRPr="00EC49FA">
        <w:t>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270468" w:rsidRPr="00EC49FA" w14:paraId="44E60DF1" w14:textId="77777777" w:rsidTr="00FA47A3">
        <w:trPr>
          <w:trHeight w:val="23"/>
        </w:trPr>
        <w:tc>
          <w:tcPr>
            <w:tcW w:w="1305" w:type="dxa"/>
            <w:shd w:val="clear" w:color="auto" w:fill="A33662" w:themeFill="accent1"/>
          </w:tcPr>
          <w:p w14:paraId="5430E34E" w14:textId="77777777" w:rsidR="00270468" w:rsidRPr="00EC49FA" w:rsidRDefault="00270468" w:rsidP="00847BBE">
            <w:pPr>
              <w:pStyle w:val="Tabellrubrik"/>
            </w:pPr>
            <w:r w:rsidRPr="00EC49FA">
              <w:t>Attribut</w:t>
            </w:r>
          </w:p>
        </w:tc>
        <w:tc>
          <w:tcPr>
            <w:tcW w:w="1450" w:type="dxa"/>
            <w:shd w:val="clear" w:color="auto" w:fill="A33662" w:themeFill="accent1"/>
          </w:tcPr>
          <w:p w14:paraId="728CF9E7" w14:textId="77777777" w:rsidR="00270468" w:rsidRPr="00EC49FA" w:rsidRDefault="00270468" w:rsidP="00847BBE">
            <w:pPr>
              <w:pStyle w:val="Tabellrubrik"/>
            </w:pPr>
            <w:r w:rsidRPr="00EC49FA">
              <w:t>Mappning till RIM</w:t>
            </w:r>
          </w:p>
        </w:tc>
        <w:tc>
          <w:tcPr>
            <w:tcW w:w="2065" w:type="dxa"/>
            <w:shd w:val="clear" w:color="auto" w:fill="A33662" w:themeFill="accent1"/>
          </w:tcPr>
          <w:p w14:paraId="255C1991" w14:textId="77777777" w:rsidR="00270468" w:rsidRPr="00EC49FA" w:rsidRDefault="00270468" w:rsidP="00847BBE">
            <w:pPr>
              <w:pStyle w:val="Tabellrubrik"/>
            </w:pPr>
            <w:r w:rsidRPr="00EC49FA">
              <w:t xml:space="preserve">Beskrivning </w:t>
            </w:r>
          </w:p>
        </w:tc>
        <w:tc>
          <w:tcPr>
            <w:tcW w:w="1276" w:type="dxa"/>
            <w:shd w:val="clear" w:color="auto" w:fill="A33662" w:themeFill="accent1"/>
          </w:tcPr>
          <w:p w14:paraId="594D92E3" w14:textId="77777777" w:rsidR="00270468" w:rsidRPr="00EC49FA" w:rsidRDefault="00270468" w:rsidP="00847BBE">
            <w:pPr>
              <w:pStyle w:val="Tabellrubrik"/>
            </w:pPr>
            <w:r w:rsidRPr="00EC49FA">
              <w:t>Datatyp (multiplicitet)</w:t>
            </w:r>
          </w:p>
        </w:tc>
        <w:tc>
          <w:tcPr>
            <w:tcW w:w="1842" w:type="dxa"/>
            <w:shd w:val="clear" w:color="auto" w:fill="A33662" w:themeFill="accent1"/>
          </w:tcPr>
          <w:p w14:paraId="1008E5AF" w14:textId="77777777" w:rsidR="00270468" w:rsidRPr="00EC49FA" w:rsidRDefault="00270468" w:rsidP="00847BBE">
            <w:pPr>
              <w:pStyle w:val="Tabellrubrik"/>
            </w:pPr>
            <w:r w:rsidRPr="00EC49FA">
              <w:t>Format</w:t>
            </w:r>
          </w:p>
        </w:tc>
        <w:tc>
          <w:tcPr>
            <w:tcW w:w="1132" w:type="dxa"/>
            <w:shd w:val="clear" w:color="auto" w:fill="A33662" w:themeFill="accent1"/>
          </w:tcPr>
          <w:p w14:paraId="40602E89" w14:textId="77777777" w:rsidR="00270468" w:rsidRPr="00EC49FA" w:rsidRDefault="00270468" w:rsidP="00847BBE">
            <w:pPr>
              <w:pStyle w:val="Tabellrubrik"/>
            </w:pPr>
            <w:r w:rsidRPr="00EC49FA">
              <w:t>Spårbarhet till krav</w:t>
            </w:r>
          </w:p>
        </w:tc>
      </w:tr>
      <w:tr w:rsidR="00270468" w:rsidRPr="00EC49FA" w14:paraId="275DDB82"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8B1BE07" w14:textId="48DF60F5" w:rsidR="00270468" w:rsidRPr="00EC49FA" w:rsidRDefault="00270468" w:rsidP="00270468">
            <w:pPr>
              <w:rPr>
                <w:rFonts w:cstheme="minorHAnsi"/>
                <w:i/>
                <w:iCs/>
                <w:color w:val="098394"/>
                <w:sz w:val="18"/>
                <w:szCs w:val="18"/>
              </w:rPr>
            </w:pPr>
            <w:r w:rsidRPr="00EC49FA">
              <w:rPr>
                <w:rFonts w:cstheme="minorHAnsi"/>
                <w:sz w:val="18"/>
                <w:szCs w:val="18"/>
              </w:rPr>
              <w:t>typ av patientspecifik åtgärd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D3E676" w14:textId="17B72CD1" w:rsidR="00270468" w:rsidRPr="00EC49FA" w:rsidRDefault="00270468" w:rsidP="00270468">
            <w:pPr>
              <w:rPr>
                <w:rFonts w:cstheme="minorHAnsi"/>
                <w:i/>
                <w:iCs/>
                <w:color w:val="098394"/>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341C7BF3" w14:textId="77777777"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Kod när debiteringen avser patientspecifika åtgärder (debiteringar), besök, vårddagar mm. </w:t>
            </w:r>
          </w:p>
          <w:p w14:paraId="43CBE4E1" w14:textId="77777777" w:rsidR="00270468" w:rsidRPr="00EC49FA" w:rsidRDefault="00270468" w:rsidP="00270468">
            <w:pPr>
              <w:pStyle w:val="SoSTabelltext"/>
              <w:rPr>
                <w:rFonts w:asciiTheme="minorHAnsi" w:hAnsiTheme="minorHAnsi" w:cstheme="minorHAnsi"/>
                <w:sz w:val="18"/>
                <w:szCs w:val="18"/>
              </w:rPr>
            </w:pPr>
          </w:p>
          <w:p w14:paraId="7E20D274" w14:textId="00187025" w:rsidR="00270468" w:rsidRPr="00EC49FA" w:rsidRDefault="00270468" w:rsidP="00270468">
            <w:pPr>
              <w:rPr>
                <w:rFonts w:cstheme="minorHAnsi"/>
                <w:i/>
                <w:iCs/>
                <w:color w:val="098394"/>
                <w:sz w:val="18"/>
                <w:szCs w:val="18"/>
              </w:rPr>
            </w:pPr>
            <w:r w:rsidRPr="00EC49FA">
              <w:rPr>
                <w:rFonts w:cstheme="minorHAnsi"/>
                <w:sz w:val="18"/>
                <w:szCs w:val="18"/>
              </w:rPr>
              <w:t>Uppgiften ifylls när vårdinsatsens debitering inte avser fakturering enligt DRG-priser.</w:t>
            </w:r>
          </w:p>
        </w:tc>
        <w:tc>
          <w:tcPr>
            <w:tcW w:w="1276" w:type="dxa"/>
            <w:tcBorders>
              <w:top w:val="single" w:sz="4" w:space="0" w:color="A33662" w:themeColor="accent1"/>
              <w:left w:val="single" w:sz="24" w:space="0" w:color="FFFFFF" w:themeColor="background1"/>
              <w:bottom w:val="single" w:sz="4" w:space="0" w:color="A33662" w:themeColor="accent1"/>
            </w:tcBorders>
          </w:tcPr>
          <w:p w14:paraId="4C36A97F" w14:textId="562EE4A9" w:rsidR="00270468" w:rsidRPr="00EC49FA" w:rsidRDefault="00270468" w:rsidP="00270468">
            <w:pPr>
              <w:rPr>
                <w:rFonts w:cstheme="minorHAnsi"/>
                <w:i/>
                <w:iCs/>
                <w:color w:val="098394"/>
                <w:sz w:val="18"/>
                <w:szCs w:val="18"/>
                <w:lang w:eastAsia="en-GB"/>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681142A1" w14:textId="0A3F9005" w:rsidR="00270468" w:rsidRPr="00EC49FA" w:rsidRDefault="00270468" w:rsidP="00270468">
            <w:pPr>
              <w:rPr>
                <w:rFonts w:cstheme="minorHAnsi"/>
                <w:i/>
                <w:iCs/>
                <w:color w:val="098394"/>
                <w:sz w:val="18"/>
                <w:szCs w:val="18"/>
              </w:rPr>
            </w:pPr>
            <w:r w:rsidRPr="00EC49FA">
              <w:rPr>
                <w:rFonts w:cstheme="minorHAnsi"/>
                <w:sz w:val="18"/>
                <w:szCs w:val="18"/>
              </w:rPr>
              <w:t>Någon gemensam kodifiering finns ännu inte utan kodifiering bör ske utifrån förutsättningarna i samverkansavtalen.</w:t>
            </w:r>
          </w:p>
        </w:tc>
        <w:tc>
          <w:tcPr>
            <w:tcW w:w="1132" w:type="dxa"/>
            <w:tcBorders>
              <w:top w:val="single" w:sz="4" w:space="0" w:color="A33662" w:themeColor="accent1"/>
              <w:left w:val="single" w:sz="24" w:space="0" w:color="FFFFFF" w:themeColor="background1"/>
              <w:bottom w:val="single" w:sz="4" w:space="0" w:color="A33662" w:themeColor="accent1"/>
            </w:tcBorders>
          </w:tcPr>
          <w:p w14:paraId="7935FDFD" w14:textId="7B21A4D9" w:rsidR="00270468" w:rsidRPr="00EC49FA" w:rsidRDefault="0080376C" w:rsidP="00270468">
            <w:pPr>
              <w:rPr>
                <w:rFonts w:cstheme="minorHAnsi"/>
                <w:i/>
                <w:iCs/>
                <w:color w:val="098394"/>
                <w:sz w:val="18"/>
                <w:szCs w:val="18"/>
              </w:rPr>
            </w:pPr>
            <w:r>
              <w:rPr>
                <w:rFonts w:cstheme="minorHAnsi"/>
                <w:i/>
                <w:iCs/>
                <w:color w:val="098394"/>
                <w:sz w:val="18"/>
                <w:szCs w:val="18"/>
              </w:rPr>
              <w:t>-</w:t>
            </w:r>
          </w:p>
        </w:tc>
      </w:tr>
      <w:tr w:rsidR="00270468" w:rsidRPr="00EC49FA" w14:paraId="22DC5EE9"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099B500A" w14:textId="59500E61" w:rsidR="00270468" w:rsidRPr="00EC49FA" w:rsidRDefault="00270468" w:rsidP="00270468">
            <w:pPr>
              <w:rPr>
                <w:rFonts w:cstheme="minorHAnsi"/>
                <w:sz w:val="18"/>
                <w:szCs w:val="18"/>
              </w:rPr>
            </w:pPr>
            <w:r w:rsidRPr="00EC49FA">
              <w:rPr>
                <w:rFonts w:cstheme="minorHAnsi"/>
                <w:sz w:val="18"/>
                <w:szCs w:val="18"/>
              </w:rPr>
              <w:t>namn</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5A5492" w14:textId="6F4489DC" w:rsidR="00270468" w:rsidRPr="00EC49FA" w:rsidRDefault="00270468" w:rsidP="00270468">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3369A8F8" w14:textId="77777777"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Namn för patientspecifik åtgärd när kod för patientspecifik åtgärd har registrerats. </w:t>
            </w:r>
          </w:p>
          <w:p w14:paraId="726B1CB5" w14:textId="7784093B"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Fältet är då </w:t>
            </w:r>
            <w:r w:rsidRPr="00EC49FA">
              <w:rPr>
                <w:rFonts w:asciiTheme="minorHAnsi" w:hAnsiTheme="minorHAnsi" w:cstheme="minorHAnsi"/>
                <w:b/>
                <w:sz w:val="18"/>
                <w:szCs w:val="18"/>
              </w:rPr>
              <w:t>obligatoriskt</w:t>
            </w:r>
            <w:r w:rsidRPr="00EC49FA">
              <w:rPr>
                <w:rFonts w:asciiTheme="minorHAnsi" w:hAnsiTheme="minorHAnsi" w:cstheme="minorHAnsi"/>
                <w:sz w:val="18"/>
                <w:szCs w:val="18"/>
              </w:rPr>
              <w:t>.</w:t>
            </w:r>
          </w:p>
        </w:tc>
        <w:tc>
          <w:tcPr>
            <w:tcW w:w="1276" w:type="dxa"/>
            <w:tcBorders>
              <w:top w:val="single" w:sz="4" w:space="0" w:color="A33662" w:themeColor="accent1"/>
              <w:left w:val="single" w:sz="24" w:space="0" w:color="FFFFFF" w:themeColor="background1"/>
              <w:bottom w:val="single" w:sz="4" w:space="0" w:color="A33662" w:themeColor="accent1"/>
            </w:tcBorders>
          </w:tcPr>
          <w:p w14:paraId="12394A63" w14:textId="1F632627" w:rsidR="00270468" w:rsidRPr="00EC49FA" w:rsidRDefault="00270468" w:rsidP="00270468">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3AE76A8B" w14:textId="77777777" w:rsidR="00270468" w:rsidRPr="00EC49FA" w:rsidRDefault="00270468" w:rsidP="00270468">
            <w:pPr>
              <w:rPr>
                <w:rFonts w:cstheme="minorHAnsi"/>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5AEF2146" w14:textId="54BE1B22" w:rsidR="00270468" w:rsidRPr="00EC49FA" w:rsidRDefault="0080376C" w:rsidP="00270468">
            <w:pPr>
              <w:rPr>
                <w:rFonts w:cstheme="minorHAnsi"/>
                <w:sz w:val="18"/>
                <w:szCs w:val="18"/>
              </w:rPr>
            </w:pPr>
            <w:r>
              <w:rPr>
                <w:rFonts w:cstheme="minorHAnsi"/>
                <w:sz w:val="18"/>
                <w:szCs w:val="18"/>
              </w:rPr>
              <w:t>-</w:t>
            </w:r>
          </w:p>
        </w:tc>
      </w:tr>
      <w:tr w:rsidR="00270468" w:rsidRPr="00EC49FA" w14:paraId="3F40FA74"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761805FB" w14:textId="39BB7A9D" w:rsidR="00270468" w:rsidRPr="00EC49FA" w:rsidRDefault="00270468" w:rsidP="00270468">
            <w:pPr>
              <w:rPr>
                <w:rFonts w:cstheme="minorHAnsi"/>
                <w:sz w:val="18"/>
                <w:szCs w:val="18"/>
              </w:rPr>
            </w:pPr>
            <w:r w:rsidRPr="00EC49FA">
              <w:rPr>
                <w:rFonts w:cstheme="minorHAnsi"/>
                <w:sz w:val="18"/>
                <w:szCs w:val="18"/>
              </w:rPr>
              <w:lastRenderedPageBreak/>
              <w:t>antal</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AA7429" w14:textId="685BA7B5" w:rsidR="00270468" w:rsidRPr="00EC49FA" w:rsidRDefault="00270468" w:rsidP="00270468">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1F3DC052" w14:textId="77777777" w:rsidR="00270468" w:rsidRPr="00EC49FA" w:rsidRDefault="00270468" w:rsidP="00270468">
            <w:pPr>
              <w:pStyle w:val="SoSTabelltext"/>
              <w:rPr>
                <w:rFonts w:asciiTheme="minorHAnsi" w:hAnsiTheme="minorHAnsi" w:cstheme="minorHAnsi"/>
                <w:sz w:val="18"/>
                <w:szCs w:val="18"/>
              </w:rPr>
            </w:pPr>
            <w:proofErr w:type="spellStart"/>
            <w:r w:rsidRPr="00EC49FA">
              <w:rPr>
                <w:rFonts w:asciiTheme="minorHAnsi" w:hAnsiTheme="minorHAnsi" w:cstheme="minorHAnsi"/>
                <w:sz w:val="18"/>
                <w:szCs w:val="18"/>
              </w:rPr>
              <w:t>Antalsuppgifter</w:t>
            </w:r>
            <w:proofErr w:type="spellEnd"/>
            <w:r w:rsidRPr="00EC49FA">
              <w:rPr>
                <w:rFonts w:asciiTheme="minorHAnsi" w:hAnsiTheme="minorHAnsi" w:cstheme="minorHAnsi"/>
                <w:sz w:val="18"/>
                <w:szCs w:val="18"/>
              </w:rPr>
              <w:t xml:space="preserve"> för patientspecifika åtgärder, vårddagar, </w:t>
            </w:r>
          </w:p>
          <w:p w14:paraId="1F07BD0B" w14:textId="77777777"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besök mm. Antalet åtgärder, vårddagar mm som debiteringen innehåller. </w:t>
            </w:r>
          </w:p>
          <w:p w14:paraId="3036F3AE" w14:textId="06EC0BC4"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b/>
                <w:sz w:val="18"/>
                <w:szCs w:val="18"/>
              </w:rPr>
              <w:t>Obligatoriskt</w:t>
            </w:r>
            <w:r w:rsidRPr="00EC49FA">
              <w:rPr>
                <w:rFonts w:asciiTheme="minorHAnsi" w:hAnsiTheme="minorHAnsi" w:cstheme="minorHAnsi"/>
                <w:sz w:val="18"/>
                <w:szCs w:val="18"/>
              </w:rPr>
              <w:t xml:space="preserve"> vid patientspecifik debitering.</w:t>
            </w:r>
          </w:p>
        </w:tc>
        <w:tc>
          <w:tcPr>
            <w:tcW w:w="1276" w:type="dxa"/>
            <w:tcBorders>
              <w:top w:val="single" w:sz="4" w:space="0" w:color="A33662" w:themeColor="accent1"/>
              <w:left w:val="single" w:sz="24" w:space="0" w:color="FFFFFF" w:themeColor="background1"/>
              <w:bottom w:val="single" w:sz="4" w:space="0" w:color="A33662" w:themeColor="accent1"/>
            </w:tcBorders>
          </w:tcPr>
          <w:p w14:paraId="472F292F" w14:textId="288C1D98" w:rsidR="00270468" w:rsidRPr="00EC49FA" w:rsidRDefault="00270468" w:rsidP="00270468">
            <w:pPr>
              <w:rPr>
                <w:rFonts w:cstheme="minorHAnsi"/>
                <w:sz w:val="18"/>
                <w:szCs w:val="18"/>
              </w:rPr>
            </w:pPr>
            <w:r w:rsidRPr="00EC49FA">
              <w:rPr>
                <w:rFonts w:cstheme="minorHAnsi"/>
                <w:sz w:val="18"/>
                <w:szCs w:val="18"/>
              </w:rPr>
              <w:t>INT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774BDB25" w14:textId="77777777" w:rsidR="00270468" w:rsidRPr="00EC49FA" w:rsidRDefault="00270468" w:rsidP="00270468">
            <w:pPr>
              <w:rPr>
                <w:rFonts w:cstheme="minorHAnsi"/>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342309F0" w14:textId="1C23BC66" w:rsidR="00270468" w:rsidRPr="00EC49FA" w:rsidRDefault="0080376C" w:rsidP="00270468">
            <w:pPr>
              <w:rPr>
                <w:rFonts w:cstheme="minorHAnsi"/>
                <w:sz w:val="18"/>
                <w:szCs w:val="18"/>
              </w:rPr>
            </w:pPr>
            <w:r>
              <w:rPr>
                <w:rFonts w:cstheme="minorHAnsi"/>
                <w:sz w:val="18"/>
                <w:szCs w:val="18"/>
              </w:rPr>
              <w:t>-</w:t>
            </w:r>
          </w:p>
        </w:tc>
      </w:tr>
      <w:tr w:rsidR="00270468" w:rsidRPr="00EC49FA" w14:paraId="6635528D"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7162F33E" w14:textId="22581D52" w:rsidR="00270468" w:rsidRPr="00EC49FA" w:rsidRDefault="00270468" w:rsidP="00270468">
            <w:pPr>
              <w:rPr>
                <w:rFonts w:cstheme="minorHAnsi"/>
                <w:sz w:val="18"/>
                <w:szCs w:val="18"/>
              </w:rPr>
            </w:pPr>
            <w:r w:rsidRPr="00EC49FA">
              <w:rPr>
                <w:rFonts w:cstheme="minorHAnsi"/>
                <w:sz w:val="18"/>
                <w:szCs w:val="18"/>
              </w:rPr>
              <w:t>pris</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1A85E2" w14:textId="2969A91C" w:rsidR="00270468" w:rsidRPr="00EC49FA" w:rsidRDefault="00270468" w:rsidP="00270468">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5589543D" w14:textId="77777777"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Pris för patientspecifika åtgärder enligt särskilda prislistor som är obligatorisk uppgift när inte debiteringen sker utifrån DRG-priser. </w:t>
            </w:r>
          </w:p>
          <w:p w14:paraId="1071836D" w14:textId="77777777" w:rsidR="00270468" w:rsidRPr="00EC49FA" w:rsidRDefault="00270468" w:rsidP="00270468">
            <w:pPr>
              <w:pStyle w:val="SoSTabelltext"/>
              <w:rPr>
                <w:rFonts w:asciiTheme="minorHAnsi" w:hAnsiTheme="minorHAnsi" w:cstheme="minorHAnsi"/>
                <w:sz w:val="18"/>
                <w:szCs w:val="18"/>
              </w:rPr>
            </w:pPr>
          </w:p>
          <w:p w14:paraId="6DCBA936" w14:textId="77777777"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Det kan förekomma ett flertal patientspecifika åtgärder kopplade till ett sjukdomsfall. Dessa uppgifter måste således kunna anges på flera rader kopplade till en vårdkontakt i </w:t>
            </w:r>
            <w:proofErr w:type="spellStart"/>
            <w:r w:rsidRPr="00EC49FA">
              <w:rPr>
                <w:rFonts w:asciiTheme="minorHAnsi" w:hAnsiTheme="minorHAnsi" w:cstheme="minorHAnsi"/>
                <w:sz w:val="18"/>
                <w:szCs w:val="18"/>
              </w:rPr>
              <w:t>filbeskrivningen</w:t>
            </w:r>
            <w:proofErr w:type="spellEnd"/>
            <w:r w:rsidRPr="00EC49FA">
              <w:rPr>
                <w:rFonts w:asciiTheme="minorHAnsi" w:hAnsiTheme="minorHAnsi" w:cstheme="minorHAnsi"/>
                <w:sz w:val="18"/>
                <w:szCs w:val="18"/>
              </w:rPr>
              <w:t xml:space="preserve">. För varje åtgärd ska ett pris anges. </w:t>
            </w:r>
          </w:p>
          <w:p w14:paraId="208F32C1" w14:textId="39277ACC"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sz w:val="18"/>
                <w:szCs w:val="18"/>
              </w:rPr>
              <w:t>Även belopp för vårddagskostnad, besök mm anges här.</w:t>
            </w:r>
          </w:p>
        </w:tc>
        <w:tc>
          <w:tcPr>
            <w:tcW w:w="1276" w:type="dxa"/>
            <w:tcBorders>
              <w:top w:val="single" w:sz="4" w:space="0" w:color="A33662" w:themeColor="accent1"/>
              <w:left w:val="single" w:sz="24" w:space="0" w:color="FFFFFF" w:themeColor="background1"/>
              <w:bottom w:val="single" w:sz="4" w:space="0" w:color="A33662" w:themeColor="accent1"/>
            </w:tcBorders>
          </w:tcPr>
          <w:p w14:paraId="309ACF23" w14:textId="3A9EB974" w:rsidR="00270468" w:rsidRPr="00EC49FA" w:rsidRDefault="00270468" w:rsidP="00270468">
            <w:pPr>
              <w:rPr>
                <w:rFonts w:cstheme="minorHAnsi"/>
                <w:sz w:val="18"/>
                <w:szCs w:val="18"/>
              </w:rPr>
            </w:pPr>
            <w:proofErr w:type="spellStart"/>
            <w:r w:rsidRPr="00EC49FA">
              <w:rPr>
                <w:rFonts w:cstheme="minorHAnsi"/>
                <w:sz w:val="18"/>
                <w:szCs w:val="18"/>
              </w:rPr>
              <w:t>amount</w:t>
            </w:r>
            <w:proofErr w:type="spellEnd"/>
            <w:r w:rsidRPr="00EC49FA">
              <w:rPr>
                <w:rFonts w:cstheme="minorHAnsi"/>
                <w:sz w:val="18"/>
                <w:szCs w:val="18"/>
              </w:rPr>
              <w:t xml:space="preserve">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3E092DF5" w14:textId="763D6CB5" w:rsidR="00270468" w:rsidRPr="00EC49FA" w:rsidRDefault="00270468" w:rsidP="00270468">
            <w:pPr>
              <w:rPr>
                <w:rFonts w:cstheme="minorHAnsi"/>
                <w:sz w:val="18"/>
                <w:szCs w:val="18"/>
              </w:rPr>
            </w:pPr>
            <w:r w:rsidRPr="00EC49FA">
              <w:rPr>
                <w:rFonts w:cstheme="minorHAnsi"/>
                <w:sz w:val="18"/>
                <w:szCs w:val="18"/>
              </w:rPr>
              <w:t>Belopp + valuta</w:t>
            </w:r>
            <w:r w:rsidRPr="00EC49FA">
              <w:rPr>
                <w:rFonts w:cstheme="minorHAnsi"/>
                <w:sz w:val="18"/>
                <w:szCs w:val="18"/>
              </w:rPr>
              <w:br/>
            </w:r>
            <w:proofErr w:type="spellStart"/>
            <w:r w:rsidRPr="00EC49FA">
              <w:rPr>
                <w:rFonts w:cstheme="minorHAnsi"/>
                <w:sz w:val="18"/>
                <w:szCs w:val="18"/>
              </w:rPr>
              <w:t>Valuta</w:t>
            </w:r>
            <w:proofErr w:type="spellEnd"/>
            <w:r w:rsidRPr="00EC49FA">
              <w:rPr>
                <w:rFonts w:cstheme="minorHAnsi"/>
                <w:sz w:val="18"/>
                <w:szCs w:val="18"/>
              </w:rPr>
              <w:t xml:space="preserve"> OID: 1.0.4217 (ska alltid vara SEK)</w:t>
            </w:r>
          </w:p>
        </w:tc>
        <w:tc>
          <w:tcPr>
            <w:tcW w:w="1132" w:type="dxa"/>
            <w:tcBorders>
              <w:top w:val="single" w:sz="4" w:space="0" w:color="A33662" w:themeColor="accent1"/>
              <w:left w:val="single" w:sz="24" w:space="0" w:color="FFFFFF" w:themeColor="background1"/>
              <w:bottom w:val="single" w:sz="4" w:space="0" w:color="A33662" w:themeColor="accent1"/>
            </w:tcBorders>
          </w:tcPr>
          <w:p w14:paraId="0134EB58" w14:textId="2D80463A" w:rsidR="00270468" w:rsidRPr="00EC49FA" w:rsidRDefault="00270468" w:rsidP="00270468">
            <w:pPr>
              <w:rPr>
                <w:rFonts w:cstheme="minorHAnsi"/>
                <w:sz w:val="18"/>
                <w:szCs w:val="18"/>
              </w:rPr>
            </w:pPr>
            <w:r w:rsidRPr="00EC49FA">
              <w:rPr>
                <w:rFonts w:cstheme="minorHAnsi"/>
                <w:sz w:val="18"/>
                <w:szCs w:val="18"/>
              </w:rPr>
              <w:t>Användningsfall 4 och 6</w:t>
            </w:r>
          </w:p>
        </w:tc>
      </w:tr>
      <w:tr w:rsidR="00270468" w:rsidRPr="00EC49FA" w14:paraId="421D6320"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D3FF447" w14:textId="2D12FD42" w:rsidR="00270468" w:rsidRPr="00EC49FA" w:rsidRDefault="00270468" w:rsidP="00270468">
            <w:pPr>
              <w:rPr>
                <w:rFonts w:cstheme="minorHAnsi"/>
                <w:sz w:val="18"/>
                <w:szCs w:val="18"/>
              </w:rPr>
            </w:pPr>
            <w:r w:rsidRPr="00EC49FA">
              <w:rPr>
                <w:rFonts w:cstheme="minorHAnsi"/>
                <w:sz w:val="18"/>
                <w:szCs w:val="18"/>
              </w:rPr>
              <w:t>totalbelopp</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8B41A0" w14:textId="4C8A8CD1" w:rsidR="00270468" w:rsidRPr="00EC49FA" w:rsidRDefault="00270468" w:rsidP="00270468">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7A48FE78" w14:textId="77777777"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Totalbelopp för Patientspecifik åtgärd när detta har debiterats. </w:t>
            </w:r>
          </w:p>
          <w:p w14:paraId="5D574BE9" w14:textId="77777777" w:rsidR="00270468" w:rsidRPr="00EC49FA" w:rsidRDefault="00270468" w:rsidP="00270468">
            <w:pPr>
              <w:pStyle w:val="SoSTabelltext"/>
              <w:rPr>
                <w:rFonts w:asciiTheme="minorHAnsi" w:hAnsiTheme="minorHAnsi" w:cstheme="minorHAnsi"/>
                <w:sz w:val="18"/>
                <w:szCs w:val="18"/>
              </w:rPr>
            </w:pPr>
          </w:p>
          <w:p w14:paraId="79080F78" w14:textId="77777777"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b/>
                <w:sz w:val="18"/>
                <w:szCs w:val="18"/>
              </w:rPr>
              <w:t>Obligatoriskt</w:t>
            </w:r>
            <w:r w:rsidRPr="00EC49FA">
              <w:rPr>
                <w:rFonts w:asciiTheme="minorHAnsi" w:hAnsiTheme="minorHAnsi" w:cstheme="minorHAnsi"/>
                <w:sz w:val="18"/>
                <w:szCs w:val="18"/>
              </w:rPr>
              <w:t xml:space="preserve"> fält i samband med patientspecifik debitering. </w:t>
            </w:r>
          </w:p>
          <w:p w14:paraId="45466907" w14:textId="77777777" w:rsidR="00270468" w:rsidRPr="00EC49FA" w:rsidRDefault="00270468" w:rsidP="00270468">
            <w:pPr>
              <w:pStyle w:val="SoSTabelltext"/>
              <w:rPr>
                <w:rFonts w:asciiTheme="minorHAnsi" w:hAnsiTheme="minorHAnsi" w:cstheme="minorHAnsi"/>
                <w:sz w:val="18"/>
                <w:szCs w:val="18"/>
              </w:rPr>
            </w:pPr>
          </w:p>
          <w:p w14:paraId="6E617E4C" w14:textId="393803E4"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Pris för patientspecifika åtgärder enligt särskilda prislistor. Det kan förekomma ett flertal patientspecifika </w:t>
            </w:r>
            <w:r w:rsidRPr="00EC49FA">
              <w:rPr>
                <w:rFonts w:asciiTheme="minorHAnsi" w:hAnsiTheme="minorHAnsi" w:cstheme="minorHAnsi"/>
                <w:sz w:val="18"/>
                <w:szCs w:val="18"/>
              </w:rPr>
              <w:lastRenderedPageBreak/>
              <w:t xml:space="preserve">åtgärder kopplade till ett sjukdomsfall. Dessa uppgifter måste således kunna anges på flera rader kopplade till en vårdkontakt i </w:t>
            </w:r>
            <w:proofErr w:type="spellStart"/>
            <w:r w:rsidRPr="00EC49FA">
              <w:rPr>
                <w:rFonts w:asciiTheme="minorHAnsi" w:hAnsiTheme="minorHAnsi" w:cstheme="minorHAnsi"/>
                <w:sz w:val="18"/>
                <w:szCs w:val="18"/>
              </w:rPr>
              <w:t>filbeskrivningen</w:t>
            </w:r>
            <w:proofErr w:type="spellEnd"/>
            <w:r w:rsidRPr="00EC49FA">
              <w:rPr>
                <w:rFonts w:asciiTheme="minorHAnsi" w:hAnsiTheme="minorHAnsi" w:cstheme="minorHAnsi"/>
                <w:sz w:val="18"/>
                <w:szCs w:val="18"/>
              </w:rPr>
              <w:t>. Även belopp för den totala vårddagskostnaden, besökskostnaden anges här.</w:t>
            </w:r>
          </w:p>
        </w:tc>
        <w:tc>
          <w:tcPr>
            <w:tcW w:w="1276" w:type="dxa"/>
            <w:tcBorders>
              <w:top w:val="single" w:sz="4" w:space="0" w:color="A33662" w:themeColor="accent1"/>
              <w:left w:val="single" w:sz="24" w:space="0" w:color="FFFFFF" w:themeColor="background1"/>
              <w:bottom w:val="single" w:sz="4" w:space="0" w:color="A33662" w:themeColor="accent1"/>
            </w:tcBorders>
          </w:tcPr>
          <w:p w14:paraId="2D372E75" w14:textId="34FA0D35" w:rsidR="00270468" w:rsidRPr="00EC49FA" w:rsidRDefault="00270468" w:rsidP="00270468">
            <w:pPr>
              <w:rPr>
                <w:rFonts w:cstheme="minorHAnsi"/>
                <w:sz w:val="18"/>
                <w:szCs w:val="18"/>
              </w:rPr>
            </w:pPr>
            <w:proofErr w:type="spellStart"/>
            <w:r w:rsidRPr="00EC49FA">
              <w:rPr>
                <w:rFonts w:cstheme="minorHAnsi"/>
                <w:sz w:val="18"/>
                <w:szCs w:val="18"/>
              </w:rPr>
              <w:lastRenderedPageBreak/>
              <w:t>amount</w:t>
            </w:r>
            <w:proofErr w:type="spellEnd"/>
            <w:r w:rsidRPr="00EC49FA">
              <w:rPr>
                <w:rFonts w:cstheme="minorHAnsi"/>
                <w:sz w:val="18"/>
                <w:szCs w:val="18"/>
              </w:rPr>
              <w:t xml:space="preserve">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38FE1A4B" w14:textId="77D979C0" w:rsidR="00270468" w:rsidRPr="00EC49FA" w:rsidRDefault="00270468" w:rsidP="00270468">
            <w:pPr>
              <w:rPr>
                <w:rFonts w:cstheme="minorHAnsi"/>
                <w:sz w:val="18"/>
                <w:szCs w:val="18"/>
              </w:rPr>
            </w:pPr>
            <w:r w:rsidRPr="00EC49FA">
              <w:rPr>
                <w:rFonts w:cstheme="minorHAnsi"/>
                <w:sz w:val="18"/>
                <w:szCs w:val="18"/>
              </w:rPr>
              <w:t>Belopp + valuta</w:t>
            </w:r>
            <w:r w:rsidRPr="00EC49FA">
              <w:rPr>
                <w:rFonts w:cstheme="minorHAnsi"/>
                <w:sz w:val="18"/>
                <w:szCs w:val="18"/>
              </w:rPr>
              <w:br/>
            </w:r>
            <w:proofErr w:type="spellStart"/>
            <w:r w:rsidRPr="00EC49FA">
              <w:rPr>
                <w:rFonts w:cstheme="minorHAnsi"/>
                <w:sz w:val="18"/>
                <w:szCs w:val="18"/>
              </w:rPr>
              <w:t>Valuta</w:t>
            </w:r>
            <w:proofErr w:type="spellEnd"/>
            <w:r w:rsidRPr="00EC49FA">
              <w:rPr>
                <w:rFonts w:cstheme="minorHAnsi"/>
                <w:sz w:val="18"/>
                <w:szCs w:val="18"/>
              </w:rPr>
              <w:t xml:space="preserve"> OID: 1.0.4217 (ska alltid vara SEK)</w:t>
            </w:r>
          </w:p>
        </w:tc>
        <w:tc>
          <w:tcPr>
            <w:tcW w:w="1132" w:type="dxa"/>
            <w:tcBorders>
              <w:top w:val="single" w:sz="4" w:space="0" w:color="A33662" w:themeColor="accent1"/>
              <w:left w:val="single" w:sz="24" w:space="0" w:color="FFFFFF" w:themeColor="background1"/>
              <w:bottom w:val="single" w:sz="4" w:space="0" w:color="A33662" w:themeColor="accent1"/>
            </w:tcBorders>
          </w:tcPr>
          <w:p w14:paraId="07437648" w14:textId="6D20B03C" w:rsidR="00270468" w:rsidRPr="00EC49FA" w:rsidRDefault="00270468" w:rsidP="00270468">
            <w:pPr>
              <w:rPr>
                <w:rFonts w:cstheme="minorHAnsi"/>
                <w:sz w:val="18"/>
                <w:szCs w:val="18"/>
              </w:rPr>
            </w:pPr>
            <w:r w:rsidRPr="00EC49FA">
              <w:rPr>
                <w:rFonts w:cstheme="minorHAnsi"/>
                <w:sz w:val="18"/>
                <w:szCs w:val="18"/>
              </w:rPr>
              <w:t>Användningsfall 4 och 6</w:t>
            </w:r>
          </w:p>
        </w:tc>
      </w:tr>
      <w:tr w:rsidR="00270468" w:rsidRPr="00EC49FA" w14:paraId="0FD21EA9"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0CD72485" w14:textId="1A15E6CF" w:rsidR="00270468" w:rsidRPr="00EC49FA" w:rsidRDefault="00270468" w:rsidP="00270468">
            <w:pPr>
              <w:rPr>
                <w:rFonts w:cstheme="minorHAnsi"/>
                <w:sz w:val="18"/>
                <w:szCs w:val="18"/>
              </w:rPr>
            </w:pPr>
            <w:r w:rsidRPr="00EC49FA">
              <w:rPr>
                <w:rFonts w:cstheme="minorHAnsi"/>
                <w:sz w:val="18"/>
                <w:szCs w:val="18"/>
              </w:rPr>
              <w:t>ospecificerat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A0B605" w14:textId="55445429" w:rsidR="00270468" w:rsidRPr="00EC49FA" w:rsidRDefault="00270468" w:rsidP="00270468">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14739E08" w14:textId="5AC7FD2C" w:rsidR="00270468" w:rsidRPr="00EC49FA" w:rsidRDefault="00270468" w:rsidP="00270468">
            <w:pPr>
              <w:pStyle w:val="SoSTabelltext"/>
              <w:rPr>
                <w:rFonts w:asciiTheme="minorHAnsi" w:hAnsiTheme="minorHAnsi" w:cstheme="minorHAnsi"/>
                <w:sz w:val="18"/>
                <w:szCs w:val="18"/>
              </w:rPr>
            </w:pPr>
            <w:r w:rsidRPr="00EC49FA">
              <w:rPr>
                <w:rFonts w:asciiTheme="minorHAnsi" w:hAnsiTheme="minorHAnsi" w:cstheme="minorHAnsi"/>
                <w:sz w:val="18"/>
                <w:szCs w:val="18"/>
              </w:rPr>
              <w:t>Ett antal fria tomma fält som kan användas unikt för respektive region i relationer med privata vårdgivare enligt egna vårdavtal mm.</w:t>
            </w:r>
          </w:p>
        </w:tc>
        <w:tc>
          <w:tcPr>
            <w:tcW w:w="1276" w:type="dxa"/>
            <w:tcBorders>
              <w:top w:val="single" w:sz="4" w:space="0" w:color="A33662" w:themeColor="accent1"/>
              <w:left w:val="single" w:sz="24" w:space="0" w:color="FFFFFF" w:themeColor="background1"/>
              <w:bottom w:val="single" w:sz="4" w:space="0" w:color="A33662" w:themeColor="accent1"/>
            </w:tcBorders>
          </w:tcPr>
          <w:p w14:paraId="328265EF" w14:textId="56333806" w:rsidR="00270468" w:rsidRPr="00EC49FA" w:rsidRDefault="00270468" w:rsidP="00270468">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4F8D512C" w14:textId="77777777" w:rsidR="00270468" w:rsidRPr="00EC49FA" w:rsidRDefault="00270468" w:rsidP="00270468">
            <w:pPr>
              <w:rPr>
                <w:rFonts w:cstheme="minorHAnsi"/>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7B6FEC88" w14:textId="21FF4EC0" w:rsidR="00270468" w:rsidRPr="00EC49FA" w:rsidRDefault="0080376C" w:rsidP="00270468">
            <w:pPr>
              <w:rPr>
                <w:rFonts w:cstheme="minorHAnsi"/>
                <w:sz w:val="18"/>
                <w:szCs w:val="18"/>
              </w:rPr>
            </w:pPr>
            <w:r>
              <w:rPr>
                <w:rFonts w:cstheme="minorHAnsi"/>
                <w:sz w:val="18"/>
                <w:szCs w:val="18"/>
              </w:rPr>
              <w:t>-</w:t>
            </w:r>
          </w:p>
        </w:tc>
      </w:tr>
    </w:tbl>
    <w:p w14:paraId="4440BEC5" w14:textId="24335FA5" w:rsidR="00270468" w:rsidRPr="00EC49FA" w:rsidRDefault="00205D70" w:rsidP="00270468">
      <w:pPr>
        <w:pStyle w:val="Numreradrubrik3"/>
        <w:rPr>
          <w:lang w:val="sv-SE"/>
        </w:rPr>
      </w:pPr>
      <w:bookmarkStart w:id="62" w:name="_Toc203981274"/>
      <w:r w:rsidRPr="00EC49FA">
        <w:rPr>
          <w:lang w:val="sv-SE"/>
        </w:rPr>
        <w:t>Tidsomfång</w:t>
      </w:r>
      <w:bookmarkEnd w:id="62"/>
    </w:p>
    <w:p w14:paraId="5854C7B2" w14:textId="77777777" w:rsidR="00205D70" w:rsidRPr="00EC49FA" w:rsidRDefault="00270468" w:rsidP="00205D70">
      <w:r w:rsidRPr="00EC49FA">
        <w:rPr>
          <w:b/>
          <w:bCs/>
        </w:rPr>
        <w:t xml:space="preserve">Beskrivning: </w:t>
      </w:r>
      <w:r w:rsidR="00205D70" w:rsidRPr="00EC49FA">
        <w:t>Klassen Tidsomfång håller information om patientens besöksdatum (vid öppen vård), inskrivnings- och utskrivningsdatum (vid sluten vård) samt antal permissionsdagar och vårddagar (vid sluten vård).</w:t>
      </w:r>
    </w:p>
    <w:p w14:paraId="69543157" w14:textId="477DED9A" w:rsidR="00270468" w:rsidRPr="00EC49FA" w:rsidRDefault="00270468" w:rsidP="00270468">
      <w:r w:rsidRPr="00EC49FA">
        <w:rPr>
          <w:b/>
          <w:bCs/>
        </w:rPr>
        <w:t>Mappning till RIM:</w:t>
      </w:r>
      <w:r w:rsidRPr="00EC49FA">
        <w:t xml:space="preserve"> Saknas</w:t>
      </w:r>
    </w:p>
    <w:p w14:paraId="5DF5B384" w14:textId="77777777" w:rsidR="00270468" w:rsidRPr="00EC49FA" w:rsidRDefault="00270468" w:rsidP="00270468">
      <w:r w:rsidRPr="00EC49FA">
        <w:rPr>
          <w:b/>
          <w:bCs/>
        </w:rPr>
        <w:t>Spårbarhet till krav:</w:t>
      </w:r>
      <w:r w:rsidRPr="00EC49FA">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984"/>
        <w:gridCol w:w="990"/>
      </w:tblGrid>
      <w:tr w:rsidR="00270468" w:rsidRPr="00EC49FA" w14:paraId="7AEFF605" w14:textId="77777777" w:rsidTr="00FA47A3">
        <w:trPr>
          <w:trHeight w:val="23"/>
        </w:trPr>
        <w:tc>
          <w:tcPr>
            <w:tcW w:w="1305" w:type="dxa"/>
            <w:shd w:val="clear" w:color="auto" w:fill="A33662" w:themeFill="accent1"/>
          </w:tcPr>
          <w:p w14:paraId="35F4C8CA" w14:textId="77777777" w:rsidR="00270468" w:rsidRPr="00EC49FA" w:rsidRDefault="00270468" w:rsidP="00847BBE">
            <w:pPr>
              <w:pStyle w:val="Tabellrubrik"/>
            </w:pPr>
            <w:r w:rsidRPr="00EC49FA">
              <w:t>Attribut</w:t>
            </w:r>
          </w:p>
        </w:tc>
        <w:tc>
          <w:tcPr>
            <w:tcW w:w="1450" w:type="dxa"/>
            <w:shd w:val="clear" w:color="auto" w:fill="A33662" w:themeFill="accent1"/>
          </w:tcPr>
          <w:p w14:paraId="0AC7AE33" w14:textId="77777777" w:rsidR="00270468" w:rsidRPr="00EC49FA" w:rsidRDefault="00270468" w:rsidP="00847BBE">
            <w:pPr>
              <w:pStyle w:val="Tabellrubrik"/>
            </w:pPr>
            <w:r w:rsidRPr="00EC49FA">
              <w:t>Mappning till RIM</w:t>
            </w:r>
          </w:p>
        </w:tc>
        <w:tc>
          <w:tcPr>
            <w:tcW w:w="2065" w:type="dxa"/>
            <w:shd w:val="clear" w:color="auto" w:fill="A33662" w:themeFill="accent1"/>
          </w:tcPr>
          <w:p w14:paraId="29729293" w14:textId="77777777" w:rsidR="00270468" w:rsidRPr="00EC49FA" w:rsidRDefault="00270468" w:rsidP="00847BBE">
            <w:pPr>
              <w:pStyle w:val="Tabellrubrik"/>
            </w:pPr>
            <w:r w:rsidRPr="00EC49FA">
              <w:t xml:space="preserve">Beskrivning </w:t>
            </w:r>
          </w:p>
        </w:tc>
        <w:tc>
          <w:tcPr>
            <w:tcW w:w="1276" w:type="dxa"/>
            <w:shd w:val="clear" w:color="auto" w:fill="A33662" w:themeFill="accent1"/>
          </w:tcPr>
          <w:p w14:paraId="2B6DE626" w14:textId="77777777" w:rsidR="00270468" w:rsidRPr="00EC49FA" w:rsidRDefault="00270468" w:rsidP="00847BBE">
            <w:pPr>
              <w:pStyle w:val="Tabellrubrik"/>
            </w:pPr>
            <w:r w:rsidRPr="00EC49FA">
              <w:t>Datatyp (multiplicitet)</w:t>
            </w:r>
          </w:p>
        </w:tc>
        <w:tc>
          <w:tcPr>
            <w:tcW w:w="1984" w:type="dxa"/>
            <w:shd w:val="clear" w:color="auto" w:fill="A33662" w:themeFill="accent1"/>
          </w:tcPr>
          <w:p w14:paraId="322303FE" w14:textId="77777777" w:rsidR="00270468" w:rsidRPr="00EC49FA" w:rsidRDefault="00270468" w:rsidP="00847BBE">
            <w:pPr>
              <w:pStyle w:val="Tabellrubrik"/>
            </w:pPr>
            <w:r w:rsidRPr="00EC49FA">
              <w:t>Format</w:t>
            </w:r>
          </w:p>
        </w:tc>
        <w:tc>
          <w:tcPr>
            <w:tcW w:w="990" w:type="dxa"/>
            <w:shd w:val="clear" w:color="auto" w:fill="A33662" w:themeFill="accent1"/>
          </w:tcPr>
          <w:p w14:paraId="045CE5FE" w14:textId="77777777" w:rsidR="00270468" w:rsidRPr="00EC49FA" w:rsidRDefault="00270468" w:rsidP="00847BBE">
            <w:pPr>
              <w:pStyle w:val="Tabellrubrik"/>
            </w:pPr>
            <w:r w:rsidRPr="00EC49FA">
              <w:t>Spårbarhet till krav</w:t>
            </w:r>
          </w:p>
        </w:tc>
      </w:tr>
      <w:tr w:rsidR="00205D70" w:rsidRPr="00EC49FA" w14:paraId="2F88D72C"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62BE1939" w14:textId="6DE5361B" w:rsidR="00205D70" w:rsidRPr="00EC49FA" w:rsidRDefault="00205D70" w:rsidP="00205D70">
            <w:pPr>
              <w:rPr>
                <w:rFonts w:cstheme="minorHAnsi"/>
                <w:i/>
                <w:iCs/>
                <w:color w:val="098394"/>
                <w:sz w:val="18"/>
                <w:szCs w:val="18"/>
              </w:rPr>
            </w:pPr>
            <w:r w:rsidRPr="00EC49FA">
              <w:rPr>
                <w:rFonts w:cstheme="minorHAnsi"/>
                <w:sz w:val="18"/>
                <w:szCs w:val="18"/>
              </w:rPr>
              <w:t>fakturaperiod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DA7FD7" w14:textId="3F9D77B9" w:rsidR="00205D70" w:rsidRPr="00EC49FA" w:rsidRDefault="00205D70" w:rsidP="00205D70">
            <w:pPr>
              <w:rPr>
                <w:rFonts w:cstheme="minorHAnsi"/>
                <w:i/>
                <w:iCs/>
                <w:color w:val="098394"/>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79D0E2E7" w14:textId="77777777" w:rsidR="00205D70" w:rsidRPr="00EC49FA" w:rsidRDefault="00205D70" w:rsidP="00205D70">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Fakturaperiodens startdatum: </w:t>
            </w:r>
          </w:p>
          <w:p w14:paraId="5D9D9EDE" w14:textId="77777777" w:rsidR="00205D70" w:rsidRPr="00EC49FA" w:rsidRDefault="00205D70" w:rsidP="00205D70">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Startdatum för en period i samband med delfakturering. </w:t>
            </w:r>
          </w:p>
          <w:p w14:paraId="02E49AAC" w14:textId="77777777" w:rsidR="00205D70" w:rsidRPr="00EC49FA" w:rsidRDefault="00205D70" w:rsidP="00205D70">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Exempelvis i samband med att en patient vårdas över månadsgräns. </w:t>
            </w:r>
          </w:p>
          <w:p w14:paraId="170E5ACE" w14:textId="77777777" w:rsidR="00205D70" w:rsidRPr="00EC49FA" w:rsidRDefault="00205D70" w:rsidP="00205D70">
            <w:pPr>
              <w:pStyle w:val="SoSTabelltext"/>
              <w:rPr>
                <w:rFonts w:asciiTheme="minorHAnsi" w:hAnsiTheme="minorHAnsi" w:cstheme="minorHAnsi"/>
                <w:sz w:val="18"/>
                <w:szCs w:val="18"/>
              </w:rPr>
            </w:pPr>
          </w:p>
          <w:p w14:paraId="1CBE4BA9" w14:textId="77777777" w:rsidR="00205D70" w:rsidRPr="00EC49FA" w:rsidRDefault="00205D70" w:rsidP="00205D70">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Fakturaperiodens slutdatum: </w:t>
            </w:r>
          </w:p>
          <w:p w14:paraId="4B694D10" w14:textId="77777777" w:rsidR="00205D70" w:rsidRPr="00EC49FA" w:rsidRDefault="00205D70" w:rsidP="00205D70">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Slutdatum för en period i samband med delfakturering. </w:t>
            </w:r>
          </w:p>
          <w:p w14:paraId="51D54C5E" w14:textId="21BE4145" w:rsidR="00205D70" w:rsidRPr="00EC49FA" w:rsidRDefault="00205D70" w:rsidP="00205D70">
            <w:pPr>
              <w:rPr>
                <w:rFonts w:cstheme="minorHAnsi"/>
                <w:i/>
                <w:iCs/>
                <w:color w:val="098394"/>
                <w:sz w:val="18"/>
                <w:szCs w:val="18"/>
              </w:rPr>
            </w:pPr>
            <w:r w:rsidRPr="00EC49FA">
              <w:rPr>
                <w:rFonts w:cstheme="minorHAnsi"/>
                <w:sz w:val="18"/>
                <w:szCs w:val="18"/>
              </w:rPr>
              <w:t>Exempelvis i samband med att patient vårdas över månadsgräns.</w:t>
            </w:r>
          </w:p>
        </w:tc>
        <w:tc>
          <w:tcPr>
            <w:tcW w:w="1276" w:type="dxa"/>
            <w:tcBorders>
              <w:top w:val="single" w:sz="4" w:space="0" w:color="A33662" w:themeColor="accent1"/>
              <w:left w:val="single" w:sz="24" w:space="0" w:color="FFFFFF" w:themeColor="background1"/>
              <w:bottom w:val="single" w:sz="4" w:space="0" w:color="A33662" w:themeColor="accent1"/>
            </w:tcBorders>
          </w:tcPr>
          <w:p w14:paraId="7EDF88FD" w14:textId="553CE46C" w:rsidR="00205D70" w:rsidRPr="00EC49FA" w:rsidRDefault="00205D70" w:rsidP="00205D70">
            <w:pPr>
              <w:rPr>
                <w:rFonts w:cstheme="minorHAnsi"/>
                <w:i/>
                <w:iCs/>
                <w:color w:val="098394"/>
                <w:sz w:val="18"/>
                <w:szCs w:val="18"/>
                <w:lang w:eastAsia="en-GB"/>
              </w:rPr>
            </w:pPr>
            <w:r w:rsidRPr="00EC49FA">
              <w:rPr>
                <w:rFonts w:cstheme="minorHAnsi"/>
                <w:sz w:val="18"/>
                <w:szCs w:val="18"/>
              </w:rPr>
              <w:t>IVL&lt;DT&gt;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60973FC1" w14:textId="400C7F79" w:rsidR="00205D70" w:rsidRPr="00EC49FA" w:rsidRDefault="00205D70" w:rsidP="00205D70">
            <w:pPr>
              <w:rPr>
                <w:rFonts w:cstheme="minorHAnsi"/>
                <w:i/>
                <w:iCs/>
                <w:color w:val="098394"/>
                <w:sz w:val="18"/>
                <w:szCs w:val="18"/>
              </w:rPr>
            </w:pPr>
            <w:r w:rsidRPr="00EC49FA">
              <w:rPr>
                <w:rFonts w:cstheme="minorHAnsi"/>
                <w:sz w:val="18"/>
                <w:szCs w:val="18"/>
              </w:rPr>
              <w:t>Format: ÅÅÅÅMMDD - ÅÅÅÅMMDD</w:t>
            </w:r>
          </w:p>
        </w:tc>
        <w:tc>
          <w:tcPr>
            <w:tcW w:w="990" w:type="dxa"/>
            <w:tcBorders>
              <w:top w:val="single" w:sz="4" w:space="0" w:color="A33662" w:themeColor="accent1"/>
              <w:left w:val="single" w:sz="24" w:space="0" w:color="FFFFFF" w:themeColor="background1"/>
              <w:bottom w:val="single" w:sz="4" w:space="0" w:color="A33662" w:themeColor="accent1"/>
            </w:tcBorders>
          </w:tcPr>
          <w:p w14:paraId="2575B40B" w14:textId="5A7CF058" w:rsidR="00205D70" w:rsidRPr="00EC49FA" w:rsidRDefault="0080376C" w:rsidP="00205D70">
            <w:pPr>
              <w:rPr>
                <w:rFonts w:cstheme="minorHAnsi"/>
                <w:i/>
                <w:iCs/>
                <w:color w:val="098394"/>
                <w:sz w:val="18"/>
                <w:szCs w:val="18"/>
              </w:rPr>
            </w:pPr>
            <w:r>
              <w:rPr>
                <w:rFonts w:cstheme="minorHAnsi"/>
                <w:i/>
                <w:iCs/>
                <w:color w:val="098394"/>
                <w:sz w:val="18"/>
                <w:szCs w:val="18"/>
              </w:rPr>
              <w:t>-</w:t>
            </w:r>
          </w:p>
        </w:tc>
      </w:tr>
    </w:tbl>
    <w:p w14:paraId="2B895F43" w14:textId="45495C83" w:rsidR="00205D70" w:rsidRPr="00EC49FA" w:rsidRDefault="00205D70" w:rsidP="00205D70">
      <w:pPr>
        <w:pStyle w:val="Numreradrubrik3"/>
        <w:rPr>
          <w:lang w:val="sv-SE"/>
        </w:rPr>
      </w:pPr>
      <w:bookmarkStart w:id="63" w:name="_Toc203981275"/>
      <w:r w:rsidRPr="00EC49FA">
        <w:rPr>
          <w:lang w:val="sv-SE"/>
        </w:rPr>
        <w:lastRenderedPageBreak/>
        <w:t>Utskrivningsdatum och tid</w:t>
      </w:r>
      <w:bookmarkEnd w:id="63"/>
    </w:p>
    <w:p w14:paraId="5059E29D" w14:textId="77777777" w:rsidR="00205D70" w:rsidRPr="00EC49FA" w:rsidRDefault="00205D70" w:rsidP="00205D70">
      <w:r w:rsidRPr="00EC49FA">
        <w:rPr>
          <w:b/>
          <w:bCs/>
        </w:rPr>
        <w:t xml:space="preserve">Beskrivning: </w:t>
      </w:r>
      <w:r w:rsidRPr="00EC49FA">
        <w:t>Klassen Utskrivningsdatum och tid håller information om patientens utskrivningsdag och tidpunkt. Är obligatorisk vid sluten vård då utskrivning har skett.</w:t>
      </w:r>
    </w:p>
    <w:p w14:paraId="509D5F84" w14:textId="2D4300A6" w:rsidR="00205D70" w:rsidRPr="00EC49FA" w:rsidRDefault="00205D70" w:rsidP="00205D70">
      <w:r w:rsidRPr="00EC49FA">
        <w:rPr>
          <w:b/>
          <w:bCs/>
        </w:rPr>
        <w:t>Mappning till RIM:</w:t>
      </w:r>
      <w:r w:rsidRPr="00EC49FA">
        <w:t xml:space="preserve"> (Vårdkontakt)</w:t>
      </w:r>
    </w:p>
    <w:p w14:paraId="40662578" w14:textId="77777777" w:rsidR="00205D70" w:rsidRPr="00EC49FA" w:rsidRDefault="00205D70" w:rsidP="00205D70">
      <w:r w:rsidRPr="00EC49FA">
        <w:rPr>
          <w:b/>
          <w:bCs/>
        </w:rPr>
        <w:t>Spårbarhet till krav:</w:t>
      </w:r>
      <w:r w:rsidRPr="00EC49FA">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205D70" w:rsidRPr="00EC49FA" w14:paraId="33B8EB5E" w14:textId="77777777" w:rsidTr="00FA47A3">
        <w:trPr>
          <w:trHeight w:val="23"/>
        </w:trPr>
        <w:tc>
          <w:tcPr>
            <w:tcW w:w="1305" w:type="dxa"/>
            <w:shd w:val="clear" w:color="auto" w:fill="A33662" w:themeFill="accent1"/>
          </w:tcPr>
          <w:p w14:paraId="29B83041" w14:textId="77777777" w:rsidR="00205D70" w:rsidRPr="00EC49FA" w:rsidRDefault="00205D70" w:rsidP="00847BBE">
            <w:pPr>
              <w:pStyle w:val="Tabellrubrik"/>
            </w:pPr>
            <w:r w:rsidRPr="00EC49FA">
              <w:t>Attribut</w:t>
            </w:r>
          </w:p>
        </w:tc>
        <w:tc>
          <w:tcPr>
            <w:tcW w:w="1450" w:type="dxa"/>
            <w:shd w:val="clear" w:color="auto" w:fill="A33662" w:themeFill="accent1"/>
          </w:tcPr>
          <w:p w14:paraId="1A200847" w14:textId="77777777" w:rsidR="00205D70" w:rsidRPr="00EC49FA" w:rsidRDefault="00205D70" w:rsidP="00847BBE">
            <w:pPr>
              <w:pStyle w:val="Tabellrubrik"/>
            </w:pPr>
            <w:r w:rsidRPr="00EC49FA">
              <w:t>Mappning till RIM</w:t>
            </w:r>
          </w:p>
        </w:tc>
        <w:tc>
          <w:tcPr>
            <w:tcW w:w="2065" w:type="dxa"/>
            <w:shd w:val="clear" w:color="auto" w:fill="A33662" w:themeFill="accent1"/>
          </w:tcPr>
          <w:p w14:paraId="59EA5D63" w14:textId="77777777" w:rsidR="00205D70" w:rsidRPr="00EC49FA" w:rsidRDefault="00205D70" w:rsidP="00847BBE">
            <w:pPr>
              <w:pStyle w:val="Tabellrubrik"/>
            </w:pPr>
            <w:r w:rsidRPr="00EC49FA">
              <w:t xml:space="preserve">Beskrivning </w:t>
            </w:r>
          </w:p>
        </w:tc>
        <w:tc>
          <w:tcPr>
            <w:tcW w:w="1276" w:type="dxa"/>
            <w:shd w:val="clear" w:color="auto" w:fill="A33662" w:themeFill="accent1"/>
          </w:tcPr>
          <w:p w14:paraId="0F0D97C1" w14:textId="77777777" w:rsidR="00205D70" w:rsidRPr="00EC49FA" w:rsidRDefault="00205D70" w:rsidP="00847BBE">
            <w:pPr>
              <w:pStyle w:val="Tabellrubrik"/>
            </w:pPr>
            <w:r w:rsidRPr="00EC49FA">
              <w:t>Datatyp (multiplicitet)</w:t>
            </w:r>
          </w:p>
        </w:tc>
        <w:tc>
          <w:tcPr>
            <w:tcW w:w="1842" w:type="dxa"/>
            <w:shd w:val="clear" w:color="auto" w:fill="A33662" w:themeFill="accent1"/>
          </w:tcPr>
          <w:p w14:paraId="17837319" w14:textId="77777777" w:rsidR="00205D70" w:rsidRPr="00EC49FA" w:rsidRDefault="00205D70" w:rsidP="00847BBE">
            <w:pPr>
              <w:pStyle w:val="Tabellrubrik"/>
            </w:pPr>
            <w:r w:rsidRPr="00EC49FA">
              <w:t>Format</w:t>
            </w:r>
          </w:p>
        </w:tc>
        <w:tc>
          <w:tcPr>
            <w:tcW w:w="1132" w:type="dxa"/>
            <w:shd w:val="clear" w:color="auto" w:fill="A33662" w:themeFill="accent1"/>
          </w:tcPr>
          <w:p w14:paraId="28E35176" w14:textId="77777777" w:rsidR="00205D70" w:rsidRPr="00EC49FA" w:rsidRDefault="00205D70" w:rsidP="00847BBE">
            <w:pPr>
              <w:pStyle w:val="Tabellrubrik"/>
            </w:pPr>
            <w:r w:rsidRPr="00EC49FA">
              <w:t>Spårbarhet till krav</w:t>
            </w:r>
          </w:p>
        </w:tc>
      </w:tr>
      <w:tr w:rsidR="00205D70" w:rsidRPr="00EC49FA" w14:paraId="3472C2CE"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82A4446" w14:textId="6150CB40" w:rsidR="00205D70" w:rsidRPr="00EC49FA" w:rsidRDefault="00205D70" w:rsidP="00205D70">
            <w:pPr>
              <w:rPr>
                <w:rFonts w:cstheme="minorHAnsi"/>
                <w:i/>
                <w:iCs/>
                <w:color w:val="098394"/>
                <w:sz w:val="18"/>
                <w:szCs w:val="18"/>
              </w:rPr>
            </w:pPr>
            <w:r w:rsidRPr="00EC49FA">
              <w:rPr>
                <w:rFonts w:cstheme="minorHAnsi"/>
                <w:sz w:val="18"/>
                <w:szCs w:val="18"/>
              </w:rPr>
              <w:t>utskrivningsdatum från vård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8A0413" w14:textId="73923854" w:rsidR="00205D70" w:rsidRPr="00EC49FA" w:rsidRDefault="00205D70" w:rsidP="00205D70">
            <w:pPr>
              <w:rPr>
                <w:rFonts w:cstheme="minorHAnsi"/>
                <w:i/>
                <w:iCs/>
                <w:color w:val="098394"/>
                <w:sz w:val="18"/>
                <w:szCs w:val="18"/>
              </w:rPr>
            </w:pPr>
            <w:proofErr w:type="spellStart"/>
            <w:r w:rsidRPr="00EC49FA">
              <w:rPr>
                <w:rFonts w:cstheme="minorHAnsi"/>
                <w:sz w:val="18"/>
                <w:szCs w:val="18"/>
              </w:rPr>
              <w:t>vårdkontakt.tid</w:t>
            </w:r>
            <w:proofErr w:type="spellEnd"/>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13CEA8C4" w14:textId="4B87E5CD" w:rsidR="00205D70" w:rsidRPr="00EC49FA" w:rsidRDefault="00205D70" w:rsidP="00205D70">
            <w:pPr>
              <w:rPr>
                <w:rFonts w:cstheme="minorHAnsi"/>
                <w:i/>
                <w:iCs/>
                <w:color w:val="098394"/>
                <w:sz w:val="18"/>
                <w:szCs w:val="18"/>
              </w:rPr>
            </w:pPr>
            <w:r w:rsidRPr="00EC49FA">
              <w:rPr>
                <w:rFonts w:cstheme="minorHAnsi"/>
                <w:sz w:val="18"/>
                <w:szCs w:val="18"/>
              </w:rPr>
              <w:t>Obligatorisk vid sluten vård när patienten har blivit utskriven. I de fall det är en delfakturering för en inneliggande patient ska detta fält vara blankt.</w:t>
            </w:r>
          </w:p>
        </w:tc>
        <w:tc>
          <w:tcPr>
            <w:tcW w:w="1276" w:type="dxa"/>
            <w:tcBorders>
              <w:top w:val="single" w:sz="4" w:space="0" w:color="A33662" w:themeColor="accent1"/>
              <w:left w:val="single" w:sz="24" w:space="0" w:color="FFFFFF" w:themeColor="background1"/>
              <w:bottom w:val="single" w:sz="4" w:space="0" w:color="A33662" w:themeColor="accent1"/>
            </w:tcBorders>
          </w:tcPr>
          <w:p w14:paraId="7A2D156E" w14:textId="6F599A5A" w:rsidR="00205D70" w:rsidRPr="00EC49FA" w:rsidRDefault="00205D70" w:rsidP="00205D70">
            <w:pPr>
              <w:rPr>
                <w:rFonts w:cstheme="minorHAnsi"/>
                <w:i/>
                <w:iCs/>
                <w:color w:val="098394"/>
                <w:sz w:val="18"/>
                <w:szCs w:val="18"/>
                <w:lang w:eastAsia="en-GB"/>
              </w:rPr>
            </w:pPr>
            <w:r w:rsidRPr="00EC49FA">
              <w:rPr>
                <w:rFonts w:cstheme="minorHAnsi"/>
                <w:sz w:val="18"/>
                <w:szCs w:val="18"/>
              </w:rPr>
              <w:t>DT (</w:t>
            </w:r>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2E9C1FF0" w14:textId="59961E14" w:rsidR="00205D70" w:rsidRPr="00EC49FA" w:rsidRDefault="00205D70" w:rsidP="00205D70">
            <w:pPr>
              <w:rPr>
                <w:rFonts w:cstheme="minorHAnsi"/>
                <w:i/>
                <w:iCs/>
                <w:color w:val="098394"/>
                <w:sz w:val="18"/>
                <w:szCs w:val="18"/>
              </w:rPr>
            </w:pPr>
            <w:r w:rsidRPr="00EC49FA">
              <w:rPr>
                <w:rFonts w:cstheme="minorHAnsi"/>
                <w:sz w:val="18"/>
                <w:szCs w:val="18"/>
              </w:rPr>
              <w:t>Format: ÅÅÅÅMMDD</w:t>
            </w:r>
          </w:p>
        </w:tc>
        <w:tc>
          <w:tcPr>
            <w:tcW w:w="1132" w:type="dxa"/>
            <w:tcBorders>
              <w:top w:val="single" w:sz="4" w:space="0" w:color="A33662" w:themeColor="accent1"/>
              <w:left w:val="single" w:sz="24" w:space="0" w:color="FFFFFF" w:themeColor="background1"/>
              <w:bottom w:val="single" w:sz="4" w:space="0" w:color="A33662" w:themeColor="accent1"/>
            </w:tcBorders>
          </w:tcPr>
          <w:p w14:paraId="36820125" w14:textId="6F0CDB5A" w:rsidR="00205D70" w:rsidRPr="00EC49FA" w:rsidRDefault="00205D70" w:rsidP="00205D70">
            <w:pPr>
              <w:rPr>
                <w:rFonts w:cstheme="minorHAnsi"/>
                <w:i/>
                <w:iCs/>
                <w:color w:val="098394"/>
                <w:sz w:val="18"/>
                <w:szCs w:val="18"/>
              </w:rPr>
            </w:pPr>
            <w:r w:rsidRPr="00EC49FA">
              <w:rPr>
                <w:rFonts w:cstheme="minorHAnsi"/>
                <w:sz w:val="18"/>
                <w:szCs w:val="18"/>
              </w:rPr>
              <w:t>Användningsfall 2, 4 och 6</w:t>
            </w:r>
          </w:p>
        </w:tc>
      </w:tr>
      <w:tr w:rsidR="00205D70" w:rsidRPr="00EC49FA" w14:paraId="0333507B"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0F6C0561" w14:textId="5B47EFB9" w:rsidR="00205D70" w:rsidRPr="00EC49FA" w:rsidRDefault="00205D70" w:rsidP="00205D70">
            <w:pPr>
              <w:rPr>
                <w:rFonts w:cstheme="minorHAnsi"/>
                <w:sz w:val="18"/>
                <w:szCs w:val="18"/>
              </w:rPr>
            </w:pPr>
            <w:r w:rsidRPr="00EC49FA">
              <w:rPr>
                <w:rFonts w:cstheme="minorHAnsi"/>
                <w:sz w:val="18"/>
                <w:szCs w:val="18"/>
              </w:rPr>
              <w:t>utskrivningstid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17234B" w14:textId="71C478ED" w:rsidR="00205D70" w:rsidRPr="00EC49FA" w:rsidRDefault="00205D70" w:rsidP="00205D70">
            <w:pPr>
              <w:rPr>
                <w:rFonts w:cstheme="minorHAnsi"/>
                <w:i/>
                <w:iCs/>
                <w:color w:val="098394"/>
                <w:sz w:val="18"/>
                <w:szCs w:val="18"/>
              </w:rPr>
            </w:pPr>
            <w:proofErr w:type="spellStart"/>
            <w:r w:rsidRPr="00EC49FA">
              <w:rPr>
                <w:rFonts w:cstheme="minorHAnsi"/>
                <w:sz w:val="18"/>
                <w:szCs w:val="18"/>
              </w:rPr>
              <w:t>vårdkontakt.tid</w:t>
            </w:r>
            <w:proofErr w:type="spellEnd"/>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18B1D1E9" w14:textId="19600B72" w:rsidR="00205D70" w:rsidRPr="00EC49FA" w:rsidRDefault="00205D70" w:rsidP="00205D70">
            <w:pPr>
              <w:rPr>
                <w:rFonts w:cstheme="minorHAnsi"/>
                <w:i/>
                <w:iCs/>
                <w:color w:val="098394"/>
                <w:sz w:val="18"/>
                <w:szCs w:val="18"/>
              </w:rPr>
            </w:pPr>
            <w:r w:rsidRPr="00EC49FA">
              <w:rPr>
                <w:rFonts w:cstheme="minorHAnsi"/>
                <w:sz w:val="18"/>
                <w:szCs w:val="18"/>
              </w:rPr>
              <w:t>Exakt tid, timme och minut när utskrivning skedde. För att få tydlighet i en persons vårdkonsumtion på en dag.</w:t>
            </w:r>
          </w:p>
        </w:tc>
        <w:tc>
          <w:tcPr>
            <w:tcW w:w="1276" w:type="dxa"/>
            <w:tcBorders>
              <w:top w:val="single" w:sz="4" w:space="0" w:color="A33662" w:themeColor="accent1"/>
              <w:left w:val="single" w:sz="24" w:space="0" w:color="FFFFFF" w:themeColor="background1"/>
              <w:bottom w:val="single" w:sz="4" w:space="0" w:color="A33662" w:themeColor="accent1"/>
            </w:tcBorders>
          </w:tcPr>
          <w:p w14:paraId="78CE8D11" w14:textId="14A3C4E5" w:rsidR="00205D70" w:rsidRPr="00EC49FA" w:rsidRDefault="00205D70" w:rsidP="00205D70">
            <w:pPr>
              <w:rPr>
                <w:rFonts w:cstheme="minorHAnsi"/>
                <w:sz w:val="18"/>
                <w:szCs w:val="18"/>
              </w:rPr>
            </w:pPr>
            <w:r w:rsidRPr="00EC49FA">
              <w:rPr>
                <w:rFonts w:cstheme="minorHAnsi"/>
                <w:sz w:val="18"/>
                <w:szCs w:val="18"/>
              </w:rPr>
              <w:t>TS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2706B293" w14:textId="69C54CAC" w:rsidR="00205D70" w:rsidRPr="00EC49FA" w:rsidRDefault="00205D70" w:rsidP="00205D70">
            <w:pPr>
              <w:rPr>
                <w:rFonts w:cstheme="minorHAnsi"/>
                <w:sz w:val="18"/>
                <w:szCs w:val="18"/>
              </w:rPr>
            </w:pPr>
            <w:r w:rsidRPr="00EC49FA">
              <w:rPr>
                <w:rFonts w:cstheme="minorHAnsi"/>
                <w:sz w:val="18"/>
                <w:szCs w:val="18"/>
              </w:rPr>
              <w:t xml:space="preserve">Format: </w:t>
            </w:r>
            <w:proofErr w:type="spellStart"/>
            <w:r w:rsidRPr="00EC49FA">
              <w:rPr>
                <w:rFonts w:cstheme="minorHAnsi"/>
                <w:sz w:val="18"/>
                <w:szCs w:val="18"/>
              </w:rPr>
              <w:t>ÅÅÅÅMMDDttmmss</w:t>
            </w:r>
            <w:proofErr w:type="spellEnd"/>
          </w:p>
        </w:tc>
        <w:tc>
          <w:tcPr>
            <w:tcW w:w="1132" w:type="dxa"/>
            <w:tcBorders>
              <w:top w:val="single" w:sz="4" w:space="0" w:color="A33662" w:themeColor="accent1"/>
              <w:left w:val="single" w:sz="24" w:space="0" w:color="FFFFFF" w:themeColor="background1"/>
              <w:bottom w:val="single" w:sz="4" w:space="0" w:color="A33662" w:themeColor="accent1"/>
            </w:tcBorders>
          </w:tcPr>
          <w:p w14:paraId="46FD6C5F" w14:textId="511B4743" w:rsidR="00205D70" w:rsidRPr="00EC49FA" w:rsidRDefault="00205D70" w:rsidP="00205D70">
            <w:pPr>
              <w:rPr>
                <w:rFonts w:cstheme="minorHAnsi"/>
                <w:i/>
                <w:iCs/>
                <w:color w:val="098394"/>
                <w:sz w:val="18"/>
                <w:szCs w:val="18"/>
              </w:rPr>
            </w:pPr>
            <w:r w:rsidRPr="00EC49FA">
              <w:rPr>
                <w:rFonts w:cstheme="minorHAnsi"/>
                <w:sz w:val="18"/>
                <w:szCs w:val="18"/>
              </w:rPr>
              <w:t>Användningsfall 2, 4 och 6</w:t>
            </w:r>
          </w:p>
        </w:tc>
      </w:tr>
    </w:tbl>
    <w:p w14:paraId="19522AF6" w14:textId="21019FBF" w:rsidR="005D67F2" w:rsidRPr="00EC49FA" w:rsidRDefault="005D67F2" w:rsidP="005D67F2">
      <w:pPr>
        <w:pStyle w:val="Numreradrubrik3"/>
        <w:rPr>
          <w:lang w:val="sv-SE"/>
        </w:rPr>
      </w:pPr>
      <w:bookmarkStart w:id="64" w:name="_Toc203981276"/>
      <w:r w:rsidRPr="00EC49FA">
        <w:rPr>
          <w:lang w:val="sv-SE"/>
        </w:rPr>
        <w:t>Verksamhet</w:t>
      </w:r>
      <w:bookmarkEnd w:id="64"/>
    </w:p>
    <w:p w14:paraId="72342619" w14:textId="77777777" w:rsidR="005D67F2" w:rsidRPr="00EC49FA" w:rsidRDefault="005D67F2" w:rsidP="005D67F2">
      <w:r w:rsidRPr="00EC49FA">
        <w:rPr>
          <w:b/>
          <w:bCs/>
        </w:rPr>
        <w:t xml:space="preserve">Beskrivning: </w:t>
      </w:r>
      <w:r w:rsidRPr="00EC49FA">
        <w:t>Klassen Verksamhet håller information om den verksamhet hos leverantörens vårdenhet som har utfört vården. Olika kodverk finns för denna klass: en avser medicinskt verksamhetsområde enligt Socialstyrelsen, en annan indelning finns inom HSA-katalogen samt att det finns ett behov att följa på vilken vårdnivå (exempelvis länsvård) som vården utförts.</w:t>
      </w:r>
    </w:p>
    <w:p w14:paraId="3858770A" w14:textId="0791FF79" w:rsidR="005D67F2" w:rsidRPr="00EC49FA" w:rsidRDefault="005D67F2" w:rsidP="005D67F2">
      <w:r w:rsidRPr="00EC49FA">
        <w:rPr>
          <w:b/>
          <w:bCs/>
        </w:rPr>
        <w:t>Mappning till RIM:</w:t>
      </w:r>
      <w:r w:rsidRPr="00EC49FA">
        <w:t xml:space="preserve"> Organisation</w:t>
      </w:r>
    </w:p>
    <w:p w14:paraId="34DB7DD9" w14:textId="77777777" w:rsidR="005D67F2" w:rsidRPr="00EC49FA" w:rsidRDefault="005D67F2" w:rsidP="005D67F2">
      <w:r w:rsidRPr="00EC49FA">
        <w:rPr>
          <w:b/>
          <w:bCs/>
        </w:rPr>
        <w:t>Spårbarhet till krav:</w:t>
      </w:r>
      <w:r w:rsidRPr="00EC49FA">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5D67F2" w:rsidRPr="00EC49FA" w14:paraId="3B6EFA5A" w14:textId="77777777" w:rsidTr="00FA47A3">
        <w:trPr>
          <w:trHeight w:val="23"/>
        </w:trPr>
        <w:tc>
          <w:tcPr>
            <w:tcW w:w="1305" w:type="dxa"/>
            <w:shd w:val="clear" w:color="auto" w:fill="A33662" w:themeFill="accent1"/>
          </w:tcPr>
          <w:p w14:paraId="6377AD12" w14:textId="77777777" w:rsidR="005D67F2" w:rsidRPr="00EC49FA" w:rsidRDefault="005D67F2" w:rsidP="00E56221">
            <w:pPr>
              <w:pStyle w:val="Tabellrubrik"/>
            </w:pPr>
            <w:r w:rsidRPr="00EC49FA">
              <w:t>Attribut</w:t>
            </w:r>
          </w:p>
        </w:tc>
        <w:tc>
          <w:tcPr>
            <w:tcW w:w="1450" w:type="dxa"/>
            <w:shd w:val="clear" w:color="auto" w:fill="A33662" w:themeFill="accent1"/>
          </w:tcPr>
          <w:p w14:paraId="01377112" w14:textId="77777777" w:rsidR="005D67F2" w:rsidRPr="00EC49FA" w:rsidRDefault="005D67F2" w:rsidP="00E56221">
            <w:pPr>
              <w:pStyle w:val="Tabellrubrik"/>
            </w:pPr>
            <w:r w:rsidRPr="00EC49FA">
              <w:t>Mappning till RIM</w:t>
            </w:r>
          </w:p>
        </w:tc>
        <w:tc>
          <w:tcPr>
            <w:tcW w:w="2065" w:type="dxa"/>
            <w:shd w:val="clear" w:color="auto" w:fill="A33662" w:themeFill="accent1"/>
          </w:tcPr>
          <w:p w14:paraId="46F977BC" w14:textId="77777777" w:rsidR="005D67F2" w:rsidRPr="00EC49FA" w:rsidRDefault="005D67F2" w:rsidP="00E56221">
            <w:pPr>
              <w:pStyle w:val="Tabellrubrik"/>
            </w:pPr>
            <w:r w:rsidRPr="00EC49FA">
              <w:t xml:space="preserve">Beskrivning </w:t>
            </w:r>
          </w:p>
        </w:tc>
        <w:tc>
          <w:tcPr>
            <w:tcW w:w="1276" w:type="dxa"/>
            <w:shd w:val="clear" w:color="auto" w:fill="A33662" w:themeFill="accent1"/>
          </w:tcPr>
          <w:p w14:paraId="6B7349FA" w14:textId="77777777" w:rsidR="005D67F2" w:rsidRPr="00EC49FA" w:rsidRDefault="005D67F2" w:rsidP="00E56221">
            <w:pPr>
              <w:pStyle w:val="Tabellrubrik"/>
            </w:pPr>
            <w:r w:rsidRPr="00EC49FA">
              <w:t>Datatyp (multiplicitet)</w:t>
            </w:r>
          </w:p>
        </w:tc>
        <w:tc>
          <w:tcPr>
            <w:tcW w:w="1842" w:type="dxa"/>
            <w:shd w:val="clear" w:color="auto" w:fill="A33662" w:themeFill="accent1"/>
          </w:tcPr>
          <w:p w14:paraId="40E9E997" w14:textId="77777777" w:rsidR="005D67F2" w:rsidRPr="00EC49FA" w:rsidRDefault="005D67F2" w:rsidP="00E56221">
            <w:pPr>
              <w:pStyle w:val="Tabellrubrik"/>
            </w:pPr>
            <w:r w:rsidRPr="00EC49FA">
              <w:t>Format</w:t>
            </w:r>
          </w:p>
        </w:tc>
        <w:tc>
          <w:tcPr>
            <w:tcW w:w="1132" w:type="dxa"/>
            <w:shd w:val="clear" w:color="auto" w:fill="A33662" w:themeFill="accent1"/>
          </w:tcPr>
          <w:p w14:paraId="68B323BD" w14:textId="77777777" w:rsidR="005D67F2" w:rsidRPr="00EC49FA" w:rsidRDefault="005D67F2" w:rsidP="00E56221">
            <w:pPr>
              <w:pStyle w:val="Tabellrubrik"/>
            </w:pPr>
            <w:r w:rsidRPr="00EC49FA">
              <w:t>Spårbarhet till krav</w:t>
            </w:r>
          </w:p>
        </w:tc>
      </w:tr>
      <w:tr w:rsidR="005D67F2" w:rsidRPr="00EC49FA" w14:paraId="2336ACA8"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B872FBB" w14:textId="2999F95A" w:rsidR="005D67F2" w:rsidRPr="00EC49FA" w:rsidRDefault="005D67F2" w:rsidP="005D67F2">
            <w:pPr>
              <w:rPr>
                <w:rFonts w:cstheme="minorHAnsi"/>
                <w:i/>
                <w:iCs/>
                <w:color w:val="098394"/>
                <w:sz w:val="18"/>
                <w:szCs w:val="18"/>
              </w:rPr>
            </w:pPr>
            <w:r w:rsidRPr="00EC49FA">
              <w:rPr>
                <w:rFonts w:cstheme="minorHAnsi"/>
                <w:sz w:val="18"/>
                <w:szCs w:val="18"/>
              </w:rPr>
              <w:t>medicinskt verksamhetsområde</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3ED506" w14:textId="77F1324E" w:rsidR="005D67F2" w:rsidRPr="00EC49FA" w:rsidRDefault="005D67F2" w:rsidP="005D67F2">
            <w:pPr>
              <w:rPr>
                <w:rFonts w:cstheme="minorHAnsi"/>
                <w:i/>
                <w:iCs/>
                <w:color w:val="098394"/>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267B94CD"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Treställig kod från Socialstyrelsen </w:t>
            </w:r>
          </w:p>
          <w:p w14:paraId="117F3AF2" w14:textId="6E0836B1" w:rsidR="005D67F2" w:rsidRPr="00EC49FA" w:rsidRDefault="005D67F2" w:rsidP="005D67F2">
            <w:pPr>
              <w:rPr>
                <w:rFonts w:cstheme="minorHAnsi"/>
                <w:i/>
                <w:iCs/>
                <w:color w:val="098394"/>
                <w:sz w:val="18"/>
                <w:szCs w:val="18"/>
              </w:rPr>
            </w:pPr>
            <w:r w:rsidRPr="00EC49FA">
              <w:rPr>
                <w:rFonts w:cstheme="minorHAnsi"/>
                <w:sz w:val="18"/>
                <w:szCs w:val="18"/>
              </w:rPr>
              <w:t>Klinikkod (specialitet), medicinskt ansvarig enligt kodverk från Socialstyrelsen.</w:t>
            </w:r>
          </w:p>
        </w:tc>
        <w:tc>
          <w:tcPr>
            <w:tcW w:w="1276" w:type="dxa"/>
            <w:tcBorders>
              <w:top w:val="single" w:sz="4" w:space="0" w:color="A33662" w:themeColor="accent1"/>
              <w:left w:val="single" w:sz="24" w:space="0" w:color="FFFFFF" w:themeColor="background1"/>
              <w:bottom w:val="single" w:sz="4" w:space="0" w:color="A33662" w:themeColor="accent1"/>
            </w:tcBorders>
          </w:tcPr>
          <w:p w14:paraId="590521D1" w14:textId="0FB6D3D4" w:rsidR="005D67F2" w:rsidRPr="00EC49FA" w:rsidRDefault="005D67F2" w:rsidP="005D67F2">
            <w:pPr>
              <w:rPr>
                <w:rFonts w:cstheme="minorHAnsi"/>
                <w:i/>
                <w:iCs/>
                <w:color w:val="098394"/>
                <w:sz w:val="18"/>
                <w:szCs w:val="18"/>
                <w:lang w:eastAsia="en-GB"/>
              </w:rPr>
            </w:pPr>
            <w:r w:rsidRPr="00EC49FA">
              <w:rPr>
                <w:rFonts w:cstheme="minorHAnsi"/>
                <w:sz w:val="18"/>
                <w:szCs w:val="18"/>
              </w:rPr>
              <w:t>ST (</w:t>
            </w:r>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34EF28D7" w14:textId="54B9F04B" w:rsidR="005D67F2" w:rsidRPr="00EC49FA" w:rsidRDefault="005D67F2" w:rsidP="005D67F2">
            <w:pPr>
              <w:rPr>
                <w:rFonts w:cstheme="minorHAnsi"/>
                <w:i/>
                <w:iCs/>
                <w:color w:val="098394"/>
                <w:sz w:val="18"/>
                <w:szCs w:val="18"/>
              </w:rPr>
            </w:pPr>
            <w:r w:rsidRPr="00EC49FA">
              <w:rPr>
                <w:rFonts w:cstheme="minorHAnsi"/>
                <w:sz w:val="18"/>
                <w:szCs w:val="18"/>
              </w:rPr>
              <w:t>Verksamhetskodlista [R13]</w:t>
            </w:r>
          </w:p>
        </w:tc>
        <w:tc>
          <w:tcPr>
            <w:tcW w:w="1132" w:type="dxa"/>
            <w:tcBorders>
              <w:top w:val="single" w:sz="4" w:space="0" w:color="A33662" w:themeColor="accent1"/>
              <w:left w:val="single" w:sz="24" w:space="0" w:color="FFFFFF" w:themeColor="background1"/>
              <w:bottom w:val="single" w:sz="4" w:space="0" w:color="A33662" w:themeColor="accent1"/>
            </w:tcBorders>
          </w:tcPr>
          <w:p w14:paraId="55FE98BF" w14:textId="061D3C95" w:rsidR="005D67F2" w:rsidRPr="00EC49FA" w:rsidRDefault="0080376C" w:rsidP="005D67F2">
            <w:pPr>
              <w:rPr>
                <w:rFonts w:cstheme="minorHAnsi"/>
                <w:i/>
                <w:iCs/>
                <w:color w:val="098394"/>
                <w:sz w:val="18"/>
                <w:szCs w:val="18"/>
              </w:rPr>
            </w:pPr>
            <w:r>
              <w:rPr>
                <w:rFonts w:cstheme="minorHAnsi"/>
                <w:i/>
                <w:iCs/>
                <w:color w:val="098394"/>
                <w:sz w:val="18"/>
                <w:szCs w:val="18"/>
              </w:rPr>
              <w:t>-</w:t>
            </w:r>
          </w:p>
        </w:tc>
      </w:tr>
      <w:tr w:rsidR="005D67F2" w:rsidRPr="00EC49FA" w14:paraId="25ADC48F"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038A77A3" w14:textId="1DB14E50" w:rsidR="005D67F2" w:rsidRPr="00EC49FA" w:rsidRDefault="005D67F2" w:rsidP="005D67F2">
            <w:pPr>
              <w:rPr>
                <w:rFonts w:cstheme="minorHAnsi"/>
                <w:sz w:val="18"/>
                <w:szCs w:val="18"/>
              </w:rPr>
            </w:pPr>
            <w:r w:rsidRPr="00EC49FA">
              <w:rPr>
                <w:rFonts w:cstheme="minorHAnsi"/>
                <w:sz w:val="18"/>
                <w:szCs w:val="18"/>
              </w:rPr>
              <w:t>verksamhetskod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1C4A14" w14:textId="072DC07D" w:rsidR="005D67F2" w:rsidRPr="00EC49FA" w:rsidRDefault="005D67F2" w:rsidP="005D67F2">
            <w:pPr>
              <w:rPr>
                <w:rFonts w:cstheme="minorHAnsi"/>
                <w:i/>
                <w:iCs/>
                <w:color w:val="098394"/>
                <w:sz w:val="18"/>
                <w:szCs w:val="18"/>
              </w:rPr>
            </w:pPr>
            <w:proofErr w:type="spellStart"/>
            <w:r w:rsidRPr="00EC49FA">
              <w:rPr>
                <w:rFonts w:cstheme="minorHAnsi"/>
                <w:sz w:val="18"/>
                <w:szCs w:val="18"/>
              </w:rPr>
              <w:t>organisation.typ</w:t>
            </w:r>
            <w:proofErr w:type="spellEnd"/>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4929712E"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Varje enhet med ett HSA-id har även i samma </w:t>
            </w:r>
            <w:proofErr w:type="gramStart"/>
            <w:r w:rsidRPr="00EC49FA">
              <w:rPr>
                <w:rFonts w:asciiTheme="minorHAnsi" w:hAnsiTheme="minorHAnsi" w:cstheme="minorHAnsi"/>
                <w:sz w:val="18"/>
                <w:szCs w:val="18"/>
              </w:rPr>
              <w:t>register uppgift</w:t>
            </w:r>
            <w:proofErr w:type="gramEnd"/>
            <w:r w:rsidRPr="00EC49FA">
              <w:rPr>
                <w:rFonts w:asciiTheme="minorHAnsi" w:hAnsiTheme="minorHAnsi" w:cstheme="minorHAnsi"/>
                <w:sz w:val="18"/>
                <w:szCs w:val="18"/>
              </w:rPr>
              <w:t xml:space="preserve"> på verksamhetskod för </w:t>
            </w:r>
            <w:r w:rsidRPr="00EC49FA">
              <w:rPr>
                <w:rFonts w:asciiTheme="minorHAnsi" w:hAnsiTheme="minorHAnsi" w:cstheme="minorHAnsi"/>
                <w:sz w:val="18"/>
                <w:szCs w:val="18"/>
              </w:rPr>
              <w:lastRenderedPageBreak/>
              <w:t xml:space="preserve">aktuell HSA-id enligt en särskild förteckning. </w:t>
            </w:r>
          </w:p>
          <w:p w14:paraId="4252E55D" w14:textId="55E7D25E" w:rsidR="005D67F2" w:rsidRPr="00EC49FA" w:rsidRDefault="005D67F2" w:rsidP="005D67F2">
            <w:pPr>
              <w:rPr>
                <w:rFonts w:cstheme="minorHAnsi"/>
                <w:i/>
                <w:iCs/>
                <w:color w:val="098394"/>
                <w:sz w:val="18"/>
                <w:szCs w:val="18"/>
              </w:rPr>
            </w:pPr>
            <w:r w:rsidRPr="00EC49FA">
              <w:rPr>
                <w:rFonts w:cstheme="minorHAnsi"/>
                <w:sz w:val="18"/>
                <w:szCs w:val="18"/>
              </w:rPr>
              <w:t>Ska bli obligatoriskt fält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0136039F" w14:textId="3E0CE7D8" w:rsidR="005D67F2" w:rsidRPr="00EC49FA" w:rsidRDefault="005D67F2" w:rsidP="005D67F2">
            <w:pPr>
              <w:rPr>
                <w:rFonts w:cstheme="minorHAnsi"/>
                <w:sz w:val="18"/>
                <w:szCs w:val="18"/>
              </w:rPr>
            </w:pPr>
            <w:r w:rsidRPr="00EC49FA">
              <w:rPr>
                <w:rFonts w:cstheme="minorHAnsi"/>
                <w:sz w:val="18"/>
                <w:szCs w:val="18"/>
              </w:rPr>
              <w:lastRenderedPageBreak/>
              <w:t>CV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10358E48" w14:textId="495FB56A" w:rsidR="005D67F2" w:rsidRPr="00EC49FA" w:rsidRDefault="005D67F2" w:rsidP="005D67F2">
            <w:pPr>
              <w:rPr>
                <w:rFonts w:cstheme="minorHAnsi"/>
                <w:sz w:val="18"/>
                <w:szCs w:val="18"/>
              </w:rPr>
            </w:pPr>
            <w:proofErr w:type="spellStart"/>
            <w:r w:rsidRPr="00EC49FA">
              <w:rPr>
                <w:rFonts w:cstheme="minorHAnsi"/>
                <w:sz w:val="18"/>
                <w:szCs w:val="18"/>
              </w:rPr>
              <w:t>oid</w:t>
            </w:r>
            <w:proofErr w:type="spellEnd"/>
            <w:r w:rsidRPr="00EC49FA">
              <w:rPr>
                <w:rFonts w:cstheme="minorHAnsi"/>
                <w:sz w:val="18"/>
                <w:szCs w:val="18"/>
              </w:rPr>
              <w:t xml:space="preserve">: </w:t>
            </w:r>
            <w:proofErr w:type="gramStart"/>
            <w:r w:rsidRPr="00EC49FA">
              <w:rPr>
                <w:rFonts w:cstheme="minorHAnsi"/>
                <w:sz w:val="18"/>
                <w:szCs w:val="18"/>
              </w:rPr>
              <w:t>1.2.752.129</w:t>
            </w:r>
            <w:proofErr w:type="gramEnd"/>
            <w:r w:rsidRPr="00EC49FA">
              <w:rPr>
                <w:rFonts w:cstheme="minorHAnsi"/>
                <w:sz w:val="18"/>
                <w:szCs w:val="18"/>
              </w:rPr>
              <w:t>.2.2.1.3</w:t>
            </w:r>
          </w:p>
        </w:tc>
        <w:tc>
          <w:tcPr>
            <w:tcW w:w="1132" w:type="dxa"/>
            <w:tcBorders>
              <w:top w:val="single" w:sz="4" w:space="0" w:color="A33662" w:themeColor="accent1"/>
              <w:left w:val="single" w:sz="24" w:space="0" w:color="FFFFFF" w:themeColor="background1"/>
              <w:bottom w:val="single" w:sz="4" w:space="0" w:color="A33662" w:themeColor="accent1"/>
            </w:tcBorders>
          </w:tcPr>
          <w:p w14:paraId="71A01760" w14:textId="2AA9E716" w:rsidR="005D67F2" w:rsidRPr="00EC49FA" w:rsidRDefault="0080376C" w:rsidP="005D67F2">
            <w:pPr>
              <w:rPr>
                <w:rFonts w:cstheme="minorHAnsi"/>
                <w:i/>
                <w:iCs/>
                <w:color w:val="098394"/>
                <w:sz w:val="18"/>
                <w:szCs w:val="18"/>
              </w:rPr>
            </w:pPr>
            <w:r>
              <w:rPr>
                <w:rFonts w:cstheme="minorHAnsi"/>
                <w:i/>
                <w:iCs/>
                <w:color w:val="098394"/>
                <w:sz w:val="18"/>
                <w:szCs w:val="18"/>
              </w:rPr>
              <w:t>-</w:t>
            </w:r>
          </w:p>
        </w:tc>
      </w:tr>
      <w:tr w:rsidR="005D67F2" w:rsidRPr="00EC49FA" w14:paraId="0CDD19AB"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0C7DD803" w14:textId="0697C3C3" w:rsidR="005D67F2" w:rsidRPr="00EC49FA" w:rsidRDefault="005D67F2" w:rsidP="005D67F2">
            <w:pPr>
              <w:rPr>
                <w:rFonts w:cstheme="minorHAnsi"/>
                <w:sz w:val="18"/>
                <w:szCs w:val="18"/>
              </w:rPr>
            </w:pPr>
            <w:r w:rsidRPr="00EC49FA">
              <w:rPr>
                <w:rFonts w:cstheme="minorHAnsi"/>
                <w:sz w:val="18"/>
                <w:szCs w:val="18"/>
              </w:rPr>
              <w:t>vårdnivå</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D4B172" w14:textId="073DB2AF" w:rsidR="005D67F2" w:rsidRPr="00EC49FA" w:rsidRDefault="005D67F2" w:rsidP="005D67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0E5E1910" w14:textId="77777777" w:rsidR="00760F8C" w:rsidRPr="00760F8C" w:rsidRDefault="00760F8C" w:rsidP="00760F8C">
            <w:pPr>
              <w:pStyle w:val="SoSTabelltext"/>
              <w:rPr>
                <w:rFonts w:asciiTheme="minorHAnsi" w:hAnsiTheme="minorHAnsi" w:cstheme="minorHAnsi"/>
                <w:sz w:val="18"/>
                <w:szCs w:val="18"/>
              </w:rPr>
            </w:pPr>
            <w:r w:rsidRPr="00760F8C">
              <w:rPr>
                <w:rFonts w:asciiTheme="minorHAnsi" w:hAnsiTheme="minorHAnsi" w:cstheme="minorHAnsi"/>
                <w:sz w:val="18"/>
                <w:szCs w:val="18"/>
              </w:rPr>
              <w:t>Kategorisering av vårdnivå.</w:t>
            </w:r>
          </w:p>
          <w:p w14:paraId="4AF43FAC" w14:textId="77777777" w:rsidR="00760F8C" w:rsidRPr="00760F8C" w:rsidRDefault="00760F8C" w:rsidP="00760F8C">
            <w:pPr>
              <w:pStyle w:val="SoSTabelltext"/>
              <w:rPr>
                <w:rFonts w:asciiTheme="minorHAnsi" w:hAnsiTheme="minorHAnsi" w:cstheme="minorHAnsi"/>
                <w:sz w:val="18"/>
                <w:szCs w:val="18"/>
              </w:rPr>
            </w:pPr>
            <w:r w:rsidRPr="00760F8C">
              <w:rPr>
                <w:rFonts w:asciiTheme="minorHAnsi" w:hAnsiTheme="minorHAnsi" w:cstheme="minorHAnsi"/>
                <w:sz w:val="18"/>
                <w:szCs w:val="18"/>
              </w:rPr>
              <w:t>Vårdnivå för aktuell vårdkontakt anges. </w:t>
            </w:r>
          </w:p>
          <w:p w14:paraId="173B808E" w14:textId="77777777" w:rsidR="00760F8C" w:rsidRPr="00760F8C" w:rsidRDefault="00760F8C" w:rsidP="00760F8C">
            <w:pPr>
              <w:pStyle w:val="SoSTabelltext"/>
              <w:rPr>
                <w:rFonts w:asciiTheme="minorHAnsi" w:hAnsiTheme="minorHAnsi" w:cstheme="minorHAnsi"/>
                <w:sz w:val="18"/>
                <w:szCs w:val="18"/>
              </w:rPr>
            </w:pPr>
          </w:p>
          <w:p w14:paraId="60BF7D9C" w14:textId="77777777" w:rsidR="00760F8C" w:rsidRPr="00760F8C" w:rsidRDefault="00760F8C" w:rsidP="00760F8C">
            <w:pPr>
              <w:pStyle w:val="SoSTabelltext"/>
              <w:rPr>
                <w:rFonts w:asciiTheme="minorHAnsi" w:hAnsiTheme="minorHAnsi" w:cstheme="minorHAnsi"/>
                <w:sz w:val="18"/>
                <w:szCs w:val="18"/>
              </w:rPr>
            </w:pPr>
            <w:r w:rsidRPr="00760F8C">
              <w:rPr>
                <w:rFonts w:asciiTheme="minorHAnsi" w:hAnsiTheme="minorHAnsi" w:cstheme="minorHAnsi"/>
                <w:sz w:val="18"/>
                <w:szCs w:val="18"/>
              </w:rPr>
              <w:t>Primärvård avser hälso- och sjukvårdsverksamhet där öppenvård ges utan avgränsning när det gäller sjukdomar, ålder eller patientgrupper. Primärvården svarar för behovet av sådana åtgärder i form av medicinsk bedömning och behandling, omvårdnad, förebyggande arbete och rehabilitering som inte kräver särskilda medicinska eller tekniska resurser eller någon annan särskild kompetens.  </w:t>
            </w:r>
          </w:p>
          <w:p w14:paraId="2D42A217" w14:textId="77777777" w:rsidR="00760F8C" w:rsidRPr="00760F8C" w:rsidRDefault="00760F8C" w:rsidP="00760F8C">
            <w:pPr>
              <w:pStyle w:val="SoSTabelltext"/>
              <w:rPr>
                <w:rFonts w:asciiTheme="minorHAnsi" w:hAnsiTheme="minorHAnsi" w:cstheme="minorHAnsi"/>
                <w:sz w:val="18"/>
                <w:szCs w:val="18"/>
              </w:rPr>
            </w:pPr>
          </w:p>
          <w:p w14:paraId="70510CB7" w14:textId="77777777" w:rsidR="00760F8C" w:rsidRPr="00760F8C" w:rsidRDefault="00760F8C" w:rsidP="00760F8C">
            <w:pPr>
              <w:pStyle w:val="SoSTabelltext"/>
              <w:rPr>
                <w:rFonts w:asciiTheme="minorHAnsi" w:hAnsiTheme="minorHAnsi" w:cstheme="minorHAnsi"/>
                <w:sz w:val="18"/>
                <w:szCs w:val="18"/>
              </w:rPr>
            </w:pPr>
            <w:r w:rsidRPr="00760F8C">
              <w:rPr>
                <w:rFonts w:asciiTheme="minorHAnsi" w:hAnsiTheme="minorHAnsi" w:cstheme="minorHAnsi"/>
                <w:sz w:val="18"/>
                <w:szCs w:val="18"/>
              </w:rPr>
              <w:t>Länssjukvård avser olika typer av specialistvård som täcker de flesta områden exklusive vård enligt regionsjukvård och nationell högspecialiserad vård. </w:t>
            </w:r>
          </w:p>
          <w:p w14:paraId="7061C9CE" w14:textId="77777777" w:rsidR="00760F8C" w:rsidRPr="00760F8C" w:rsidRDefault="00760F8C" w:rsidP="00760F8C">
            <w:pPr>
              <w:pStyle w:val="SoSTabelltext"/>
              <w:rPr>
                <w:rFonts w:asciiTheme="minorHAnsi" w:hAnsiTheme="minorHAnsi" w:cstheme="minorHAnsi"/>
                <w:sz w:val="18"/>
                <w:szCs w:val="18"/>
              </w:rPr>
            </w:pPr>
          </w:p>
          <w:p w14:paraId="7287D174" w14:textId="77777777" w:rsidR="00760F8C" w:rsidRPr="00760F8C" w:rsidRDefault="00760F8C" w:rsidP="00760F8C">
            <w:pPr>
              <w:pStyle w:val="SoSTabelltext"/>
              <w:rPr>
                <w:rFonts w:asciiTheme="minorHAnsi" w:hAnsiTheme="minorHAnsi" w:cstheme="minorHAnsi"/>
                <w:sz w:val="18"/>
                <w:szCs w:val="18"/>
              </w:rPr>
            </w:pPr>
            <w:r w:rsidRPr="00760F8C">
              <w:rPr>
                <w:rFonts w:asciiTheme="minorHAnsi" w:hAnsiTheme="minorHAnsi" w:cstheme="minorHAnsi"/>
                <w:sz w:val="18"/>
                <w:szCs w:val="18"/>
              </w:rPr>
              <w:t>Regionsjukvård avser vård som bedrivs vid Sveriges universitetssjukhus. Benämns i Riksavtalet för utomlänsvård som samverkansregionsjukvård. </w:t>
            </w:r>
          </w:p>
          <w:p w14:paraId="5F7B4573" w14:textId="77777777" w:rsidR="00760F8C" w:rsidRPr="00760F8C" w:rsidRDefault="00760F8C" w:rsidP="00760F8C">
            <w:pPr>
              <w:pStyle w:val="SoSTabelltext"/>
              <w:rPr>
                <w:rFonts w:asciiTheme="minorHAnsi" w:hAnsiTheme="minorHAnsi" w:cstheme="minorHAnsi"/>
                <w:sz w:val="18"/>
                <w:szCs w:val="18"/>
              </w:rPr>
            </w:pPr>
          </w:p>
          <w:p w14:paraId="172445CA" w14:textId="77777777" w:rsidR="00760F8C" w:rsidRPr="00760F8C" w:rsidRDefault="00760F8C" w:rsidP="00760F8C">
            <w:pPr>
              <w:pStyle w:val="SoSTabelltext"/>
              <w:rPr>
                <w:rFonts w:asciiTheme="minorHAnsi" w:hAnsiTheme="minorHAnsi" w:cstheme="minorHAnsi"/>
                <w:sz w:val="18"/>
                <w:szCs w:val="18"/>
              </w:rPr>
            </w:pPr>
            <w:r w:rsidRPr="00760F8C">
              <w:rPr>
                <w:rFonts w:asciiTheme="minorHAnsi" w:hAnsiTheme="minorHAnsi" w:cstheme="minorHAnsi"/>
                <w:sz w:val="18"/>
                <w:szCs w:val="18"/>
              </w:rPr>
              <w:t xml:space="preserve">Nationell högspecialiserad vård </w:t>
            </w:r>
            <w:r w:rsidRPr="00760F8C">
              <w:rPr>
                <w:rFonts w:asciiTheme="minorHAnsi" w:hAnsiTheme="minorHAnsi" w:cstheme="minorHAnsi"/>
                <w:sz w:val="18"/>
                <w:szCs w:val="18"/>
              </w:rPr>
              <w:lastRenderedPageBreak/>
              <w:t>är vård inom områden som Socialstyrelsen har gett särskilt tillstånd till och ges endast hos ett fåtal vårdgivare som kan uppfylla kraven på kompetens, tillgänglighet och arbete i multidisciplinära team.  </w:t>
            </w:r>
          </w:p>
          <w:p w14:paraId="042945AD" w14:textId="77777777" w:rsidR="00760F8C" w:rsidRPr="00760F8C" w:rsidRDefault="00760F8C" w:rsidP="00760F8C">
            <w:pPr>
              <w:pStyle w:val="SoSTabelltext"/>
              <w:rPr>
                <w:rFonts w:asciiTheme="minorHAnsi" w:hAnsiTheme="minorHAnsi" w:cstheme="minorHAnsi"/>
                <w:sz w:val="18"/>
                <w:szCs w:val="18"/>
              </w:rPr>
            </w:pPr>
          </w:p>
          <w:p w14:paraId="44A851C2" w14:textId="021FCC55" w:rsidR="005D67F2" w:rsidRPr="00D905E0" w:rsidRDefault="00760F8C" w:rsidP="00D905E0">
            <w:pPr>
              <w:pStyle w:val="SoSTabelltext"/>
              <w:rPr>
                <w:rFonts w:asciiTheme="minorHAnsi" w:hAnsiTheme="minorHAnsi" w:cstheme="minorHAnsi"/>
                <w:sz w:val="18"/>
                <w:szCs w:val="18"/>
              </w:rPr>
            </w:pPr>
            <w:r w:rsidRPr="00760F8C">
              <w:rPr>
                <w:rFonts w:asciiTheme="minorHAnsi" w:hAnsiTheme="minorHAnsi" w:cstheme="minorHAnsi"/>
                <w:sz w:val="18"/>
                <w:szCs w:val="18"/>
              </w:rPr>
              <w:t>Ska bli obligatoriskt fält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0855562C" w14:textId="11B5ECC3" w:rsidR="005D67F2" w:rsidRPr="00EC49FA" w:rsidRDefault="005D67F2" w:rsidP="005D67F2">
            <w:pPr>
              <w:rPr>
                <w:rFonts w:cstheme="minorHAnsi"/>
                <w:sz w:val="18"/>
                <w:szCs w:val="18"/>
              </w:rPr>
            </w:pPr>
            <w:r w:rsidRPr="00EC49FA">
              <w:rPr>
                <w:rFonts w:cstheme="minorHAnsi"/>
                <w:sz w:val="18"/>
                <w:szCs w:val="18"/>
              </w:rPr>
              <w:lastRenderedPageBreak/>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4CD78F87" w14:textId="1EAD28B0" w:rsidR="005D67F2" w:rsidRPr="00EC49FA" w:rsidRDefault="005D67F2" w:rsidP="005D67F2">
            <w:pPr>
              <w:rPr>
                <w:rFonts w:cstheme="minorHAnsi"/>
                <w:sz w:val="18"/>
                <w:szCs w:val="18"/>
              </w:rPr>
            </w:pPr>
            <w:r w:rsidRPr="00EC49FA">
              <w:rPr>
                <w:rFonts w:cstheme="minorHAnsi"/>
                <w:sz w:val="18"/>
                <w:szCs w:val="18"/>
              </w:rPr>
              <w:t>Koder:</w:t>
            </w:r>
            <w:r w:rsidRPr="00EC49FA">
              <w:rPr>
                <w:rFonts w:cstheme="minorHAnsi"/>
                <w:sz w:val="18"/>
                <w:szCs w:val="18"/>
              </w:rPr>
              <w:br/>
              <w:t>1=Primärvård</w:t>
            </w:r>
            <w:r w:rsidRPr="00EC49FA">
              <w:rPr>
                <w:rFonts w:cstheme="minorHAnsi"/>
                <w:sz w:val="18"/>
                <w:szCs w:val="18"/>
              </w:rPr>
              <w:br/>
              <w:t>2=Läns</w:t>
            </w:r>
            <w:r w:rsidR="00A1700A">
              <w:rPr>
                <w:rFonts w:cstheme="minorHAnsi"/>
                <w:sz w:val="18"/>
                <w:szCs w:val="18"/>
              </w:rPr>
              <w:t>sjuk</w:t>
            </w:r>
            <w:r w:rsidRPr="00EC49FA">
              <w:rPr>
                <w:rFonts w:cstheme="minorHAnsi"/>
                <w:sz w:val="18"/>
                <w:szCs w:val="18"/>
              </w:rPr>
              <w:t>vård</w:t>
            </w:r>
            <w:r w:rsidRPr="00EC49FA">
              <w:rPr>
                <w:rFonts w:cstheme="minorHAnsi"/>
                <w:sz w:val="18"/>
                <w:szCs w:val="18"/>
              </w:rPr>
              <w:br/>
              <w:t>3=Region</w:t>
            </w:r>
            <w:r w:rsidR="00A1700A">
              <w:rPr>
                <w:rFonts w:cstheme="minorHAnsi"/>
                <w:sz w:val="18"/>
                <w:szCs w:val="18"/>
              </w:rPr>
              <w:t>sjuk</w:t>
            </w:r>
            <w:r w:rsidRPr="00EC49FA">
              <w:rPr>
                <w:rFonts w:cstheme="minorHAnsi"/>
                <w:sz w:val="18"/>
                <w:szCs w:val="18"/>
              </w:rPr>
              <w:t>vård</w:t>
            </w:r>
            <w:r w:rsidRPr="00EC49FA">
              <w:rPr>
                <w:rFonts w:cstheme="minorHAnsi"/>
                <w:sz w:val="18"/>
                <w:szCs w:val="18"/>
              </w:rPr>
              <w:br/>
              <w:t>4=</w:t>
            </w:r>
            <w:r w:rsidR="00A1700A">
              <w:rPr>
                <w:rFonts w:cstheme="minorHAnsi"/>
                <w:sz w:val="18"/>
                <w:szCs w:val="18"/>
              </w:rPr>
              <w:t xml:space="preserve">Nationell </w:t>
            </w:r>
            <w:r w:rsidRPr="00EC49FA">
              <w:rPr>
                <w:rFonts w:cstheme="minorHAnsi"/>
                <w:sz w:val="18"/>
                <w:szCs w:val="18"/>
              </w:rPr>
              <w:t>högspecialiserad</w:t>
            </w:r>
            <w:r w:rsidR="00A1700A">
              <w:rPr>
                <w:rFonts w:cstheme="minorHAnsi"/>
                <w:sz w:val="18"/>
                <w:szCs w:val="18"/>
              </w:rPr>
              <w:t xml:space="preserve"> vård</w:t>
            </w:r>
            <w:r w:rsidRPr="00EC49FA">
              <w:rPr>
                <w:rFonts w:cstheme="minorHAnsi"/>
                <w:sz w:val="18"/>
                <w:szCs w:val="18"/>
              </w:rPr>
              <w:br/>
            </w:r>
          </w:p>
        </w:tc>
        <w:tc>
          <w:tcPr>
            <w:tcW w:w="1132" w:type="dxa"/>
            <w:tcBorders>
              <w:top w:val="single" w:sz="4" w:space="0" w:color="A33662" w:themeColor="accent1"/>
              <w:left w:val="single" w:sz="24" w:space="0" w:color="FFFFFF" w:themeColor="background1"/>
              <w:bottom w:val="single" w:sz="4" w:space="0" w:color="A33662" w:themeColor="accent1"/>
            </w:tcBorders>
          </w:tcPr>
          <w:p w14:paraId="04AA1B11" w14:textId="5313115B" w:rsidR="005D67F2" w:rsidRPr="00EC49FA" w:rsidRDefault="0080376C" w:rsidP="005D67F2">
            <w:pPr>
              <w:rPr>
                <w:rFonts w:cstheme="minorHAnsi"/>
                <w:sz w:val="18"/>
                <w:szCs w:val="18"/>
              </w:rPr>
            </w:pPr>
            <w:r>
              <w:rPr>
                <w:rFonts w:cstheme="minorHAnsi"/>
                <w:sz w:val="18"/>
                <w:szCs w:val="18"/>
              </w:rPr>
              <w:t>-</w:t>
            </w:r>
          </w:p>
        </w:tc>
      </w:tr>
      <w:tr w:rsidR="005D67F2" w:rsidRPr="00EC49FA" w14:paraId="4D854E48"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131B31AC" w14:textId="00BB1714" w:rsidR="005D67F2" w:rsidRPr="00EC49FA" w:rsidRDefault="005D67F2" w:rsidP="005D67F2">
            <w:pPr>
              <w:rPr>
                <w:rFonts w:cstheme="minorHAnsi"/>
                <w:sz w:val="18"/>
                <w:szCs w:val="18"/>
              </w:rPr>
            </w:pPr>
            <w:r w:rsidRPr="00EC49FA">
              <w:rPr>
                <w:rFonts w:cstheme="minorHAnsi"/>
                <w:sz w:val="18"/>
                <w:szCs w:val="18"/>
              </w:rPr>
              <w:t>psykiatrisk vårdform</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4D5427" w14:textId="24711D54" w:rsidR="005D67F2" w:rsidRPr="00EC49FA" w:rsidRDefault="005D67F2" w:rsidP="005D67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227EE8CC"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i/>
                <w:sz w:val="18"/>
                <w:szCs w:val="18"/>
              </w:rPr>
              <w:t>OBS! Ej med i denna version.</w:t>
            </w:r>
            <w:r w:rsidRPr="00EC49FA">
              <w:rPr>
                <w:rFonts w:asciiTheme="minorHAnsi" w:hAnsiTheme="minorHAnsi" w:cstheme="minorHAnsi"/>
                <w:sz w:val="18"/>
                <w:szCs w:val="18"/>
              </w:rPr>
              <w:t xml:space="preserve"> </w:t>
            </w:r>
          </w:p>
          <w:p w14:paraId="79B5B1CF" w14:textId="570CE00D"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Kodifiering enligt Socialstyrelsens föreskrifter om uppgiftsskyldighet till patientregistret. I de fall två </w:t>
            </w:r>
            <w:r w:rsidR="00272645" w:rsidRPr="00EC49FA">
              <w:rPr>
                <w:rFonts w:asciiTheme="minorHAnsi" w:hAnsiTheme="minorHAnsi" w:cstheme="minorHAnsi"/>
                <w:sz w:val="18"/>
                <w:szCs w:val="18"/>
              </w:rPr>
              <w:t>regioner</w:t>
            </w:r>
            <w:r w:rsidRPr="00EC49FA">
              <w:rPr>
                <w:rFonts w:asciiTheme="minorHAnsi" w:hAnsiTheme="minorHAnsi" w:cstheme="minorHAnsi"/>
                <w:sz w:val="18"/>
                <w:szCs w:val="18"/>
              </w:rPr>
              <w:t xml:space="preserve"> kommer överens om att innehållet i filen även </w:t>
            </w:r>
          </w:p>
          <w:p w14:paraId="52A20647" w14:textId="4A7356A2" w:rsidR="005D67F2" w:rsidRPr="00EC49FA" w:rsidRDefault="005D67F2" w:rsidP="005D67F2">
            <w:pPr>
              <w:rPr>
                <w:rFonts w:cstheme="minorHAnsi"/>
                <w:sz w:val="18"/>
                <w:szCs w:val="18"/>
              </w:rPr>
            </w:pPr>
            <w:r w:rsidRPr="00EC49FA">
              <w:rPr>
                <w:rFonts w:cstheme="minorHAnsi"/>
                <w:sz w:val="18"/>
                <w:szCs w:val="18"/>
              </w:rPr>
              <w:t>ska inkludera psykiatri ska detta fält ifyllas för psykiatrisk vårdform.</w:t>
            </w:r>
          </w:p>
        </w:tc>
        <w:tc>
          <w:tcPr>
            <w:tcW w:w="1276" w:type="dxa"/>
            <w:tcBorders>
              <w:top w:val="single" w:sz="4" w:space="0" w:color="A33662" w:themeColor="accent1"/>
              <w:left w:val="single" w:sz="24" w:space="0" w:color="FFFFFF" w:themeColor="background1"/>
              <w:bottom w:val="single" w:sz="4" w:space="0" w:color="A33662" w:themeColor="accent1"/>
            </w:tcBorders>
          </w:tcPr>
          <w:p w14:paraId="2CD7AEC8" w14:textId="45CF73D2" w:rsidR="005D67F2" w:rsidRPr="00EC49FA" w:rsidRDefault="005D67F2" w:rsidP="005D67F2">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6958F217" w14:textId="77777777" w:rsidR="005D67F2" w:rsidRPr="00EC49FA" w:rsidRDefault="005D67F2" w:rsidP="005D67F2">
            <w:pPr>
              <w:rPr>
                <w:rFonts w:cstheme="minorHAnsi"/>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144C487B" w14:textId="1D8DAC26" w:rsidR="005D67F2" w:rsidRPr="00EC49FA" w:rsidRDefault="0080376C" w:rsidP="005D67F2">
            <w:pPr>
              <w:rPr>
                <w:rFonts w:cstheme="minorHAnsi"/>
                <w:sz w:val="18"/>
                <w:szCs w:val="18"/>
              </w:rPr>
            </w:pPr>
            <w:r>
              <w:rPr>
                <w:rFonts w:cstheme="minorHAnsi"/>
                <w:sz w:val="18"/>
                <w:szCs w:val="18"/>
              </w:rPr>
              <w:t>-</w:t>
            </w:r>
          </w:p>
        </w:tc>
      </w:tr>
      <w:tr w:rsidR="005D67F2" w:rsidRPr="00EC49FA" w14:paraId="1883C1B3"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C1835CD" w14:textId="429B1981" w:rsidR="005D67F2" w:rsidRPr="00EC49FA" w:rsidRDefault="005D67F2" w:rsidP="005D67F2">
            <w:pPr>
              <w:rPr>
                <w:rFonts w:cstheme="minorHAnsi"/>
                <w:sz w:val="18"/>
                <w:szCs w:val="18"/>
              </w:rPr>
            </w:pPr>
            <w:r w:rsidRPr="00EC49FA">
              <w:rPr>
                <w:rFonts w:cstheme="minorHAnsi"/>
                <w:sz w:val="18"/>
                <w:szCs w:val="18"/>
              </w:rPr>
              <w:t>ospecificerat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D4D7BB" w14:textId="532E3803" w:rsidR="005D67F2" w:rsidRPr="00EC49FA" w:rsidRDefault="005D67F2" w:rsidP="005D67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1B650E1B" w14:textId="1F3D3FD8" w:rsidR="005D67F2" w:rsidRPr="00EC49FA" w:rsidRDefault="005D67F2" w:rsidP="005D67F2">
            <w:pPr>
              <w:rPr>
                <w:rFonts w:cstheme="minorHAnsi"/>
                <w:sz w:val="18"/>
                <w:szCs w:val="18"/>
              </w:rPr>
            </w:pPr>
            <w:r w:rsidRPr="00EC49FA">
              <w:rPr>
                <w:rFonts w:cstheme="minorHAnsi"/>
                <w:sz w:val="18"/>
                <w:szCs w:val="18"/>
              </w:rPr>
              <w:t>Ett antal fria tomma fält som kan användas unikt för respektive region i relationer med privata vårdgivare enligt egna vårdavtal mm.</w:t>
            </w:r>
          </w:p>
        </w:tc>
        <w:tc>
          <w:tcPr>
            <w:tcW w:w="1276" w:type="dxa"/>
            <w:tcBorders>
              <w:top w:val="single" w:sz="4" w:space="0" w:color="A33662" w:themeColor="accent1"/>
              <w:left w:val="single" w:sz="24" w:space="0" w:color="FFFFFF" w:themeColor="background1"/>
              <w:bottom w:val="single" w:sz="4" w:space="0" w:color="A33662" w:themeColor="accent1"/>
            </w:tcBorders>
          </w:tcPr>
          <w:p w14:paraId="0EDAEE3D" w14:textId="21871243" w:rsidR="005D67F2" w:rsidRPr="00EC49FA" w:rsidRDefault="005D67F2" w:rsidP="005D67F2">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7FF2581F" w14:textId="77777777" w:rsidR="005D67F2" w:rsidRPr="00EC49FA" w:rsidRDefault="005D67F2" w:rsidP="005D67F2">
            <w:pPr>
              <w:rPr>
                <w:rFonts w:cstheme="minorHAnsi"/>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0F2BA5C9" w14:textId="5F11EA58" w:rsidR="005D67F2" w:rsidRPr="00EC49FA" w:rsidRDefault="0080376C" w:rsidP="005D67F2">
            <w:pPr>
              <w:rPr>
                <w:rFonts w:cstheme="minorHAnsi"/>
                <w:sz w:val="18"/>
                <w:szCs w:val="18"/>
              </w:rPr>
            </w:pPr>
            <w:r>
              <w:rPr>
                <w:rFonts w:cstheme="minorHAnsi"/>
                <w:sz w:val="18"/>
                <w:szCs w:val="18"/>
              </w:rPr>
              <w:t>-</w:t>
            </w:r>
          </w:p>
        </w:tc>
      </w:tr>
    </w:tbl>
    <w:p w14:paraId="155DCB07" w14:textId="459825E6" w:rsidR="005D67F2" w:rsidRPr="00EC49FA" w:rsidRDefault="005D67F2" w:rsidP="005D67F2">
      <w:pPr>
        <w:pStyle w:val="Numreradrubrik3"/>
        <w:rPr>
          <w:lang w:val="sv-SE"/>
        </w:rPr>
      </w:pPr>
      <w:bookmarkStart w:id="65" w:name="_Toc203981277"/>
      <w:r w:rsidRPr="00EC49FA">
        <w:rPr>
          <w:lang w:val="sv-SE"/>
        </w:rPr>
        <w:t>Vårdenhet</w:t>
      </w:r>
      <w:bookmarkEnd w:id="65"/>
    </w:p>
    <w:p w14:paraId="3DB38549" w14:textId="77777777" w:rsidR="005D67F2" w:rsidRPr="00EC49FA" w:rsidRDefault="005D67F2" w:rsidP="005D67F2">
      <w:r w:rsidRPr="00EC49FA">
        <w:rPr>
          <w:b/>
          <w:bCs/>
        </w:rPr>
        <w:t xml:space="preserve">Beskrivning: </w:t>
      </w:r>
      <w:r w:rsidRPr="00EC49FA">
        <w:t>Klassen Vårdenhet håller information om vilken vårdenhet som har utfört den vård som patienten har erhållit och som ska faktureras. Uppgiften ska som huvudregel lämnas på den organisatoriska nivå som motsvarar HSA-id.</w:t>
      </w:r>
    </w:p>
    <w:p w14:paraId="76403B44" w14:textId="77777777" w:rsidR="005D67F2" w:rsidRPr="00EC49FA" w:rsidRDefault="005D67F2" w:rsidP="005D67F2">
      <w:r w:rsidRPr="00EC49FA">
        <w:rPr>
          <w:b/>
          <w:bCs/>
        </w:rPr>
        <w:t>Mappning till RIM:</w:t>
      </w:r>
      <w:r w:rsidRPr="00EC49FA">
        <w:t xml:space="preserve"> Organisation</w:t>
      </w:r>
    </w:p>
    <w:p w14:paraId="192EA17B" w14:textId="77777777" w:rsidR="005D67F2" w:rsidRPr="00EC49FA" w:rsidRDefault="005D67F2" w:rsidP="005D67F2">
      <w:r w:rsidRPr="00EC49FA">
        <w:rPr>
          <w:b/>
          <w:bCs/>
        </w:rPr>
        <w:t>Spårbarhet till krav:</w:t>
      </w:r>
      <w:r w:rsidRPr="00EC49FA">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842"/>
        <w:gridCol w:w="1132"/>
      </w:tblGrid>
      <w:tr w:rsidR="005D67F2" w:rsidRPr="00EC49FA" w14:paraId="126512FA" w14:textId="77777777" w:rsidTr="00FA47A3">
        <w:trPr>
          <w:trHeight w:val="23"/>
        </w:trPr>
        <w:tc>
          <w:tcPr>
            <w:tcW w:w="1305" w:type="dxa"/>
            <w:shd w:val="clear" w:color="auto" w:fill="A33662" w:themeFill="accent1"/>
          </w:tcPr>
          <w:p w14:paraId="2CF5B63D" w14:textId="77777777" w:rsidR="005D67F2" w:rsidRPr="00EC49FA" w:rsidRDefault="005D67F2" w:rsidP="00E56221">
            <w:pPr>
              <w:pStyle w:val="Tabellrubrik"/>
            </w:pPr>
            <w:r w:rsidRPr="00EC49FA">
              <w:t>Attribut</w:t>
            </w:r>
          </w:p>
        </w:tc>
        <w:tc>
          <w:tcPr>
            <w:tcW w:w="1450" w:type="dxa"/>
            <w:shd w:val="clear" w:color="auto" w:fill="A33662" w:themeFill="accent1"/>
          </w:tcPr>
          <w:p w14:paraId="695D11BB" w14:textId="77777777" w:rsidR="005D67F2" w:rsidRPr="00EC49FA" w:rsidRDefault="005D67F2" w:rsidP="00E56221">
            <w:pPr>
              <w:pStyle w:val="Tabellrubrik"/>
            </w:pPr>
            <w:r w:rsidRPr="00EC49FA">
              <w:t>Mappning till RIM</w:t>
            </w:r>
          </w:p>
        </w:tc>
        <w:tc>
          <w:tcPr>
            <w:tcW w:w="2065" w:type="dxa"/>
            <w:shd w:val="clear" w:color="auto" w:fill="A33662" w:themeFill="accent1"/>
          </w:tcPr>
          <w:p w14:paraId="327E2F64" w14:textId="77777777" w:rsidR="005D67F2" w:rsidRPr="00EC49FA" w:rsidRDefault="005D67F2" w:rsidP="00E56221">
            <w:pPr>
              <w:pStyle w:val="Tabellrubrik"/>
            </w:pPr>
            <w:r w:rsidRPr="00EC49FA">
              <w:t xml:space="preserve">Beskrivning </w:t>
            </w:r>
          </w:p>
        </w:tc>
        <w:tc>
          <w:tcPr>
            <w:tcW w:w="1276" w:type="dxa"/>
            <w:shd w:val="clear" w:color="auto" w:fill="A33662" w:themeFill="accent1"/>
          </w:tcPr>
          <w:p w14:paraId="2DECDDDB" w14:textId="77777777" w:rsidR="005D67F2" w:rsidRPr="00EC49FA" w:rsidRDefault="005D67F2" w:rsidP="00E56221">
            <w:pPr>
              <w:pStyle w:val="Tabellrubrik"/>
            </w:pPr>
            <w:r w:rsidRPr="00EC49FA">
              <w:t>Datatyp (multiplicitet)</w:t>
            </w:r>
          </w:p>
        </w:tc>
        <w:tc>
          <w:tcPr>
            <w:tcW w:w="1842" w:type="dxa"/>
            <w:shd w:val="clear" w:color="auto" w:fill="A33662" w:themeFill="accent1"/>
          </w:tcPr>
          <w:p w14:paraId="7307DBD1" w14:textId="77777777" w:rsidR="005D67F2" w:rsidRPr="00EC49FA" w:rsidRDefault="005D67F2" w:rsidP="00E56221">
            <w:pPr>
              <w:pStyle w:val="Tabellrubrik"/>
            </w:pPr>
            <w:r w:rsidRPr="00EC49FA">
              <w:t>Format</w:t>
            </w:r>
          </w:p>
        </w:tc>
        <w:tc>
          <w:tcPr>
            <w:tcW w:w="1132" w:type="dxa"/>
            <w:shd w:val="clear" w:color="auto" w:fill="A33662" w:themeFill="accent1"/>
          </w:tcPr>
          <w:p w14:paraId="0F88E926" w14:textId="77777777" w:rsidR="005D67F2" w:rsidRPr="00EC49FA" w:rsidRDefault="005D67F2" w:rsidP="00E56221">
            <w:pPr>
              <w:pStyle w:val="Tabellrubrik"/>
            </w:pPr>
            <w:r w:rsidRPr="00EC49FA">
              <w:t>Spårbarhet till krav</w:t>
            </w:r>
          </w:p>
        </w:tc>
      </w:tr>
      <w:tr w:rsidR="005D67F2" w:rsidRPr="00EC49FA" w14:paraId="06F5D65A"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A95AED3" w14:textId="7F7C712D" w:rsidR="005D67F2" w:rsidRPr="00EC49FA" w:rsidRDefault="005D67F2" w:rsidP="005D67F2">
            <w:pPr>
              <w:rPr>
                <w:rFonts w:cstheme="minorHAnsi"/>
                <w:i/>
                <w:iCs/>
                <w:color w:val="098394"/>
                <w:sz w:val="18"/>
                <w:szCs w:val="18"/>
              </w:rPr>
            </w:pPr>
            <w:r w:rsidRPr="00EC49FA">
              <w:rPr>
                <w:rFonts w:cstheme="minorHAnsi"/>
                <w:sz w:val="18"/>
                <w:szCs w:val="18"/>
              </w:rPr>
              <w:lastRenderedPageBreak/>
              <w:t>id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60C2B8" w14:textId="26CBF029" w:rsidR="005D67F2" w:rsidRPr="00EC49FA" w:rsidRDefault="005D67F2" w:rsidP="005D67F2">
            <w:pPr>
              <w:rPr>
                <w:rFonts w:cstheme="minorHAnsi"/>
                <w:i/>
                <w:iCs/>
                <w:color w:val="098394"/>
                <w:sz w:val="18"/>
                <w:szCs w:val="18"/>
              </w:rPr>
            </w:pPr>
            <w:r w:rsidRPr="00EC49FA">
              <w:rPr>
                <w:rFonts w:cstheme="minorHAnsi"/>
                <w:sz w:val="18"/>
                <w:szCs w:val="18"/>
              </w:rPr>
              <w:t>organisation.id</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79D64248" w14:textId="75595801" w:rsidR="005D67F2" w:rsidRPr="00EC49FA" w:rsidRDefault="00DA4225" w:rsidP="005D67F2">
            <w:pPr>
              <w:rPr>
                <w:rFonts w:cstheme="minorHAnsi"/>
                <w:i/>
                <w:iCs/>
                <w:color w:val="098394"/>
                <w:sz w:val="18"/>
                <w:szCs w:val="18"/>
              </w:rPr>
            </w:pPr>
            <w:r w:rsidRPr="00DA4225">
              <w:rPr>
                <w:rFonts w:cstheme="minorHAnsi"/>
                <w:sz w:val="18"/>
                <w:szCs w:val="18"/>
              </w:rPr>
              <w:t xml:space="preserve">Identitet på den vårdenhet som har utfört, alternativt är medicinskt ansvarig för, den vård som en patient har erhållit. Det är HSA-id för vårdenheten som ska anges. Anges i formatet: </w:t>
            </w:r>
            <w:proofErr w:type="spellStart"/>
            <w:r w:rsidRPr="00DA4225">
              <w:rPr>
                <w:rFonts w:cstheme="minorHAnsi"/>
                <w:sz w:val="18"/>
                <w:szCs w:val="18"/>
              </w:rPr>
              <w:t>SEorganisationsnummer</w:t>
            </w:r>
            <w:proofErr w:type="spellEnd"/>
            <w:r w:rsidRPr="00DA4225">
              <w:rPr>
                <w:rFonts w:cstheme="minorHAnsi"/>
                <w:sz w:val="18"/>
                <w:szCs w:val="18"/>
              </w:rPr>
              <w:t>-kod.</w:t>
            </w:r>
          </w:p>
        </w:tc>
        <w:tc>
          <w:tcPr>
            <w:tcW w:w="1276" w:type="dxa"/>
            <w:tcBorders>
              <w:top w:val="single" w:sz="4" w:space="0" w:color="A33662" w:themeColor="accent1"/>
              <w:left w:val="single" w:sz="24" w:space="0" w:color="FFFFFF" w:themeColor="background1"/>
              <w:bottom w:val="single" w:sz="4" w:space="0" w:color="A33662" w:themeColor="accent1"/>
            </w:tcBorders>
          </w:tcPr>
          <w:p w14:paraId="2BB9AAE2" w14:textId="7F9B5277" w:rsidR="005D67F2" w:rsidRPr="00EC49FA" w:rsidRDefault="005D67F2" w:rsidP="005D67F2">
            <w:pPr>
              <w:rPr>
                <w:rFonts w:cstheme="minorHAnsi"/>
                <w:i/>
                <w:iCs/>
                <w:color w:val="098394"/>
                <w:sz w:val="18"/>
                <w:szCs w:val="18"/>
                <w:lang w:eastAsia="en-GB"/>
              </w:rPr>
            </w:pPr>
            <w:r w:rsidRPr="00EC49FA">
              <w:rPr>
                <w:rFonts w:cstheme="minorHAnsi"/>
                <w:sz w:val="18"/>
                <w:szCs w:val="18"/>
              </w:rPr>
              <w:t>II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0CDD7B25" w14:textId="14B3E855" w:rsidR="005D67F2" w:rsidRPr="00EC49FA" w:rsidRDefault="005D67F2" w:rsidP="005D67F2">
            <w:pPr>
              <w:rPr>
                <w:rFonts w:cstheme="minorHAnsi"/>
                <w:i/>
                <w:iCs/>
                <w:color w:val="098394"/>
                <w:sz w:val="18"/>
                <w:szCs w:val="18"/>
              </w:rPr>
            </w:pPr>
            <w:r w:rsidRPr="00EC49FA">
              <w:rPr>
                <w:rFonts w:cstheme="minorHAnsi"/>
                <w:sz w:val="18"/>
                <w:szCs w:val="18"/>
              </w:rPr>
              <w:t xml:space="preserve">HSA-id OID: </w:t>
            </w:r>
            <w:proofErr w:type="gramStart"/>
            <w:r w:rsidRPr="00EC49FA">
              <w:rPr>
                <w:rFonts w:cstheme="minorHAnsi"/>
                <w:sz w:val="18"/>
                <w:szCs w:val="18"/>
              </w:rPr>
              <w:t>1.2.752.129</w:t>
            </w:r>
            <w:proofErr w:type="gramEnd"/>
            <w:r w:rsidRPr="00EC49FA">
              <w:rPr>
                <w:rFonts w:cstheme="minorHAnsi"/>
                <w:sz w:val="18"/>
                <w:szCs w:val="18"/>
              </w:rPr>
              <w:t>.2.1.4.1</w:t>
            </w:r>
            <w:r w:rsidRPr="00EC49FA">
              <w:rPr>
                <w:rFonts w:cstheme="minorHAnsi"/>
                <w:sz w:val="18"/>
                <w:szCs w:val="18"/>
              </w:rPr>
              <w:br/>
            </w:r>
          </w:p>
        </w:tc>
        <w:tc>
          <w:tcPr>
            <w:tcW w:w="1132" w:type="dxa"/>
            <w:tcBorders>
              <w:top w:val="single" w:sz="4" w:space="0" w:color="A33662" w:themeColor="accent1"/>
              <w:left w:val="single" w:sz="24" w:space="0" w:color="FFFFFF" w:themeColor="background1"/>
              <w:bottom w:val="single" w:sz="4" w:space="0" w:color="A33662" w:themeColor="accent1"/>
            </w:tcBorders>
          </w:tcPr>
          <w:p w14:paraId="4ECA6697" w14:textId="77777777" w:rsidR="00834005" w:rsidRPr="00834005" w:rsidRDefault="00834005" w:rsidP="00834005">
            <w:pPr>
              <w:rPr>
                <w:rFonts w:cstheme="minorHAnsi"/>
                <w:color w:val="353636" w:themeColor="text1"/>
                <w:sz w:val="18"/>
                <w:szCs w:val="18"/>
              </w:rPr>
            </w:pPr>
            <w:r w:rsidRPr="00834005">
              <w:rPr>
                <w:rFonts w:cstheme="minorHAnsi"/>
                <w:color w:val="353636" w:themeColor="text1"/>
                <w:sz w:val="18"/>
                <w:szCs w:val="18"/>
              </w:rPr>
              <w:t>A04 [R14]</w:t>
            </w:r>
          </w:p>
          <w:p w14:paraId="27C9E228" w14:textId="52EC6056" w:rsidR="005D67F2" w:rsidRPr="00834005" w:rsidRDefault="005D67F2" w:rsidP="005D67F2">
            <w:pPr>
              <w:rPr>
                <w:rFonts w:cstheme="minorHAnsi"/>
                <w:color w:val="353636" w:themeColor="text1"/>
                <w:sz w:val="18"/>
                <w:szCs w:val="18"/>
              </w:rPr>
            </w:pPr>
          </w:p>
        </w:tc>
      </w:tr>
      <w:tr w:rsidR="005D67F2" w:rsidRPr="00EC49FA" w14:paraId="69563B4D"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02CE88E" w14:textId="651131C6" w:rsidR="005D67F2" w:rsidRPr="00EC49FA" w:rsidRDefault="005D67F2" w:rsidP="005D67F2">
            <w:pPr>
              <w:rPr>
                <w:rFonts w:cstheme="minorHAnsi"/>
                <w:sz w:val="18"/>
                <w:szCs w:val="18"/>
              </w:rPr>
            </w:pPr>
            <w:r w:rsidRPr="00EC49FA">
              <w:rPr>
                <w:rFonts w:cstheme="minorHAnsi"/>
                <w:sz w:val="18"/>
                <w:szCs w:val="18"/>
              </w:rPr>
              <w:t>namn</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2495A" w14:textId="650CB578" w:rsidR="005D67F2" w:rsidRPr="00EC49FA" w:rsidRDefault="005D67F2" w:rsidP="005D67F2">
            <w:pPr>
              <w:rPr>
                <w:rFonts w:cstheme="minorHAnsi"/>
                <w:i/>
                <w:iCs/>
                <w:color w:val="098394"/>
                <w:sz w:val="18"/>
                <w:szCs w:val="18"/>
              </w:rPr>
            </w:pPr>
            <w:proofErr w:type="spellStart"/>
            <w:proofErr w:type="gramStart"/>
            <w:r w:rsidRPr="00EC49FA">
              <w:rPr>
                <w:rFonts w:cstheme="minorHAnsi"/>
                <w:sz w:val="18"/>
                <w:szCs w:val="18"/>
              </w:rPr>
              <w:t>organisation.namn</w:t>
            </w:r>
            <w:proofErr w:type="spellEnd"/>
            <w:proofErr w:type="gramEnd"/>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4DC343E6"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Namnet på vårdenheten som utfört vården. </w:t>
            </w:r>
          </w:p>
          <w:p w14:paraId="7808C366" w14:textId="5710B31B" w:rsidR="005D67F2" w:rsidRPr="00EC49FA" w:rsidRDefault="005D67F2" w:rsidP="005D67F2">
            <w:pPr>
              <w:rPr>
                <w:rFonts w:cstheme="minorHAnsi"/>
                <w:i/>
                <w:iCs/>
                <w:color w:val="098394"/>
                <w:sz w:val="18"/>
                <w:szCs w:val="18"/>
              </w:rPr>
            </w:pPr>
            <w:r w:rsidRPr="00EC49FA">
              <w:rPr>
                <w:rFonts w:cstheme="minorHAnsi"/>
                <w:sz w:val="18"/>
                <w:szCs w:val="18"/>
              </w:rPr>
              <w:t>En vårdenhet är en organisatorisk enhet som tillhandahåller hälso- och sjukvård. Rekommenderas att namnsättning sker enligt HSA-id. I de fall HSA-id kod anges ska alltid namnsättningen följa koden.</w:t>
            </w:r>
          </w:p>
        </w:tc>
        <w:tc>
          <w:tcPr>
            <w:tcW w:w="1276" w:type="dxa"/>
            <w:tcBorders>
              <w:top w:val="single" w:sz="4" w:space="0" w:color="A33662" w:themeColor="accent1"/>
              <w:left w:val="single" w:sz="24" w:space="0" w:color="FFFFFF" w:themeColor="background1"/>
              <w:bottom w:val="single" w:sz="4" w:space="0" w:color="A33662" w:themeColor="accent1"/>
            </w:tcBorders>
          </w:tcPr>
          <w:p w14:paraId="033D1BB1" w14:textId="33EB7B8A" w:rsidR="005D67F2" w:rsidRPr="00EC49FA" w:rsidRDefault="005D67F2" w:rsidP="005D67F2">
            <w:pPr>
              <w:rPr>
                <w:rFonts w:cstheme="minorHAnsi"/>
                <w:sz w:val="18"/>
                <w:szCs w:val="18"/>
              </w:rPr>
            </w:pPr>
            <w:r w:rsidRPr="00EC49FA">
              <w:rPr>
                <w:rFonts w:cstheme="minorHAnsi"/>
                <w:sz w:val="18"/>
                <w:szCs w:val="18"/>
              </w:rPr>
              <w:t>ST (</w:t>
            </w:r>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5A5BFDB0" w14:textId="6BEF3A91" w:rsidR="005D67F2" w:rsidRPr="00EC49FA" w:rsidRDefault="005D67F2" w:rsidP="005D67F2">
            <w:pPr>
              <w:rPr>
                <w:rFonts w:cstheme="minorHAnsi"/>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16201F1C" w14:textId="4A30A32D" w:rsidR="005D67F2" w:rsidRPr="00EC49FA" w:rsidRDefault="0080376C" w:rsidP="005D67F2">
            <w:pPr>
              <w:rPr>
                <w:rFonts w:cstheme="minorHAnsi"/>
                <w:i/>
                <w:iCs/>
                <w:color w:val="098394"/>
                <w:sz w:val="18"/>
                <w:szCs w:val="18"/>
              </w:rPr>
            </w:pPr>
            <w:r>
              <w:rPr>
                <w:rFonts w:cstheme="minorHAnsi"/>
                <w:i/>
                <w:iCs/>
                <w:color w:val="098394"/>
                <w:sz w:val="18"/>
                <w:szCs w:val="18"/>
              </w:rPr>
              <w:t>-</w:t>
            </w:r>
          </w:p>
        </w:tc>
      </w:tr>
      <w:tr w:rsidR="005D67F2" w:rsidRPr="00EC49FA" w14:paraId="7D4D62C7"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21ADCFC" w14:textId="53A6B9EC" w:rsidR="005D67F2" w:rsidRPr="00EC49FA" w:rsidRDefault="005D67F2" w:rsidP="005D67F2">
            <w:pPr>
              <w:rPr>
                <w:rFonts w:cstheme="minorHAnsi"/>
                <w:sz w:val="18"/>
                <w:szCs w:val="18"/>
              </w:rPr>
            </w:pPr>
            <w:r w:rsidRPr="00EC49FA">
              <w:rPr>
                <w:rFonts w:cstheme="minorHAnsi"/>
                <w:sz w:val="18"/>
                <w:szCs w:val="18"/>
              </w:rPr>
              <w:t>yrkeskod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9C7FDE" w14:textId="3E376648" w:rsidR="005D67F2" w:rsidRPr="00EC49FA" w:rsidRDefault="005D67F2" w:rsidP="005D67F2">
            <w:pPr>
              <w:rPr>
                <w:rFonts w:cstheme="minorHAnsi"/>
                <w:sz w:val="18"/>
                <w:szCs w:val="18"/>
              </w:rPr>
            </w:pPr>
            <w:r w:rsidRPr="00EC49FA">
              <w:rPr>
                <w:rFonts w:cstheme="minorHAnsi"/>
                <w:sz w:val="18"/>
                <w:szCs w:val="18"/>
              </w:rPr>
              <w:t xml:space="preserve">hälso- och </w:t>
            </w:r>
            <w:proofErr w:type="spellStart"/>
            <w:proofErr w:type="gramStart"/>
            <w:r w:rsidRPr="00EC49FA">
              <w:rPr>
                <w:rFonts w:cstheme="minorHAnsi"/>
                <w:sz w:val="18"/>
                <w:szCs w:val="18"/>
              </w:rPr>
              <w:t>sjukvårdspersonal.befattning</w:t>
            </w:r>
            <w:proofErr w:type="spellEnd"/>
            <w:proofErr w:type="gramEnd"/>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6DE25D0F" w14:textId="6E5B9FEF"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Uppgift om yrkeskod för den person som har utfört vården. </w:t>
            </w:r>
            <w:r w:rsidRPr="00EC49FA">
              <w:rPr>
                <w:rFonts w:asciiTheme="minorHAnsi" w:hAnsiTheme="minorHAnsi" w:cstheme="minorHAnsi"/>
                <w:b/>
                <w:sz w:val="18"/>
                <w:szCs w:val="18"/>
              </w:rPr>
              <w:t xml:space="preserve">Obligatoriskt </w:t>
            </w:r>
            <w:r w:rsidRPr="00EC49FA">
              <w:rPr>
                <w:rFonts w:asciiTheme="minorHAnsi" w:hAnsiTheme="minorHAnsi" w:cstheme="minorHAnsi"/>
                <w:sz w:val="18"/>
                <w:szCs w:val="18"/>
              </w:rPr>
              <w:t>att ange vid öppen vård.</w:t>
            </w:r>
          </w:p>
        </w:tc>
        <w:tc>
          <w:tcPr>
            <w:tcW w:w="1276" w:type="dxa"/>
            <w:tcBorders>
              <w:top w:val="single" w:sz="4" w:space="0" w:color="A33662" w:themeColor="accent1"/>
              <w:left w:val="single" w:sz="24" w:space="0" w:color="FFFFFF" w:themeColor="background1"/>
              <w:bottom w:val="single" w:sz="4" w:space="0" w:color="A33662" w:themeColor="accent1"/>
            </w:tcBorders>
          </w:tcPr>
          <w:p w14:paraId="2018FA91" w14:textId="4C13947A" w:rsidR="005D67F2" w:rsidRPr="00EC49FA" w:rsidRDefault="005D67F2" w:rsidP="005D67F2">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2633E184"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Kv yrkeskod, OID </w:t>
            </w:r>
            <w:proofErr w:type="gramStart"/>
            <w:r w:rsidRPr="00EC49FA">
              <w:rPr>
                <w:rFonts w:asciiTheme="minorHAnsi" w:hAnsiTheme="minorHAnsi" w:cstheme="minorHAnsi"/>
                <w:sz w:val="18"/>
                <w:szCs w:val="18"/>
              </w:rPr>
              <w:t>1.2.752.129</w:t>
            </w:r>
            <w:proofErr w:type="gramEnd"/>
            <w:r w:rsidRPr="00EC49FA">
              <w:rPr>
                <w:rFonts w:asciiTheme="minorHAnsi" w:hAnsiTheme="minorHAnsi" w:cstheme="minorHAnsi"/>
                <w:sz w:val="18"/>
                <w:szCs w:val="18"/>
              </w:rPr>
              <w:t>.5.1.29</w:t>
            </w:r>
          </w:p>
          <w:p w14:paraId="2F5F4C96" w14:textId="77777777" w:rsidR="005D67F2" w:rsidRPr="00EC49FA" w:rsidRDefault="005D67F2" w:rsidP="005D67F2">
            <w:pPr>
              <w:pStyle w:val="SoSTabelltext"/>
              <w:rPr>
                <w:rFonts w:asciiTheme="minorHAnsi" w:hAnsiTheme="minorHAnsi" w:cstheme="minorHAnsi"/>
                <w:sz w:val="18"/>
                <w:szCs w:val="18"/>
              </w:rPr>
            </w:pPr>
          </w:p>
          <w:p w14:paraId="7609E2D7"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Merparten av koderna är från Socialstyrelsens kodverk "legitimerad yrkesgrupp". Koder märkta med * är kompletterade koder</w:t>
            </w:r>
            <w:r w:rsidRPr="00EC49FA">
              <w:rPr>
                <w:rFonts w:asciiTheme="minorHAnsi" w:hAnsiTheme="minorHAnsi" w:cstheme="minorHAnsi"/>
                <w:sz w:val="18"/>
                <w:szCs w:val="18"/>
              </w:rPr>
              <w:br/>
              <w:t xml:space="preserve">AP=Apotekare </w:t>
            </w:r>
            <w:r w:rsidRPr="00EC49FA">
              <w:rPr>
                <w:rFonts w:asciiTheme="minorHAnsi" w:hAnsiTheme="minorHAnsi" w:cstheme="minorHAnsi"/>
                <w:sz w:val="18"/>
                <w:szCs w:val="18"/>
              </w:rPr>
              <w:br/>
              <w:t>AT=Arbetsterapeut</w:t>
            </w:r>
            <w:r w:rsidRPr="00EC49FA">
              <w:rPr>
                <w:rFonts w:asciiTheme="minorHAnsi" w:hAnsiTheme="minorHAnsi" w:cstheme="minorHAnsi"/>
                <w:sz w:val="18"/>
                <w:szCs w:val="18"/>
              </w:rPr>
              <w:br/>
              <w:t>AU=Audionom</w:t>
            </w:r>
            <w:r w:rsidRPr="00EC49FA">
              <w:rPr>
                <w:rFonts w:asciiTheme="minorHAnsi" w:hAnsiTheme="minorHAnsi" w:cstheme="minorHAnsi"/>
                <w:sz w:val="18"/>
                <w:szCs w:val="18"/>
              </w:rPr>
              <w:br/>
              <w:t>BM=Barnmorska</w:t>
            </w:r>
            <w:r w:rsidRPr="00EC49FA">
              <w:rPr>
                <w:rFonts w:asciiTheme="minorHAnsi" w:hAnsiTheme="minorHAnsi" w:cstheme="minorHAnsi"/>
                <w:sz w:val="18"/>
                <w:szCs w:val="18"/>
              </w:rPr>
              <w:br/>
              <w:t>BA=Biomedicinsk analytiker</w:t>
            </w:r>
            <w:r w:rsidRPr="00EC49FA">
              <w:rPr>
                <w:rFonts w:asciiTheme="minorHAnsi" w:hAnsiTheme="minorHAnsi" w:cstheme="minorHAnsi"/>
                <w:sz w:val="18"/>
                <w:szCs w:val="18"/>
              </w:rPr>
              <w:br/>
              <w:t>DT=Dietist</w:t>
            </w:r>
            <w:r w:rsidRPr="00EC49FA">
              <w:rPr>
                <w:rFonts w:asciiTheme="minorHAnsi" w:hAnsiTheme="minorHAnsi" w:cstheme="minorHAnsi"/>
                <w:sz w:val="18"/>
                <w:szCs w:val="18"/>
              </w:rPr>
              <w:br/>
              <w:t>FT=Fysioterapeut</w:t>
            </w:r>
          </w:p>
          <w:p w14:paraId="795158BA" w14:textId="745055D4" w:rsidR="005D67F2" w:rsidRPr="00EC49FA" w:rsidRDefault="005D67F2" w:rsidP="005D67F2">
            <w:pPr>
              <w:rPr>
                <w:rFonts w:cstheme="minorHAnsi"/>
                <w:sz w:val="18"/>
                <w:szCs w:val="18"/>
              </w:rPr>
            </w:pPr>
            <w:r w:rsidRPr="00EC49FA">
              <w:rPr>
                <w:rFonts w:cstheme="minorHAnsi"/>
                <w:sz w:val="18"/>
                <w:szCs w:val="18"/>
              </w:rPr>
              <w:t>HK=Hälso- och sjukvårdskurator</w:t>
            </w:r>
            <w:r w:rsidRPr="00EC49FA">
              <w:rPr>
                <w:rFonts w:cstheme="minorHAnsi"/>
                <w:sz w:val="18"/>
                <w:szCs w:val="18"/>
              </w:rPr>
              <w:br/>
              <w:t>KP=Kiropraktiker</w:t>
            </w:r>
            <w:r w:rsidRPr="00EC49FA">
              <w:rPr>
                <w:rFonts w:cstheme="minorHAnsi"/>
                <w:sz w:val="18"/>
                <w:szCs w:val="18"/>
              </w:rPr>
              <w:br/>
              <w:t>LG=Logoped</w:t>
            </w:r>
            <w:r w:rsidRPr="00EC49FA">
              <w:rPr>
                <w:rFonts w:cstheme="minorHAnsi"/>
                <w:sz w:val="18"/>
                <w:szCs w:val="18"/>
              </w:rPr>
              <w:br/>
              <w:t>LK=Läkare</w:t>
            </w:r>
            <w:r w:rsidRPr="00EC49FA">
              <w:rPr>
                <w:rFonts w:cstheme="minorHAnsi"/>
                <w:sz w:val="18"/>
                <w:szCs w:val="18"/>
              </w:rPr>
              <w:br/>
              <w:t>NA=Naprapat</w:t>
            </w:r>
            <w:r w:rsidRPr="00EC49FA">
              <w:rPr>
                <w:rFonts w:cstheme="minorHAnsi"/>
                <w:sz w:val="18"/>
                <w:szCs w:val="18"/>
              </w:rPr>
              <w:br/>
              <w:t>OP=Optiker</w:t>
            </w:r>
            <w:r w:rsidRPr="00EC49FA">
              <w:rPr>
                <w:rFonts w:cstheme="minorHAnsi"/>
                <w:sz w:val="18"/>
                <w:szCs w:val="18"/>
              </w:rPr>
              <w:br/>
            </w:r>
            <w:r w:rsidRPr="00EC49FA">
              <w:rPr>
                <w:rFonts w:cstheme="minorHAnsi"/>
                <w:sz w:val="18"/>
                <w:szCs w:val="18"/>
              </w:rPr>
              <w:lastRenderedPageBreak/>
              <w:t>OT=Ortopedingenjör</w:t>
            </w:r>
            <w:r w:rsidRPr="00EC49FA">
              <w:rPr>
                <w:rFonts w:cstheme="minorHAnsi"/>
                <w:sz w:val="18"/>
                <w:szCs w:val="18"/>
              </w:rPr>
              <w:br/>
              <w:t>PS=Psykolog</w:t>
            </w:r>
            <w:r w:rsidRPr="00EC49FA">
              <w:rPr>
                <w:rFonts w:cstheme="minorHAnsi"/>
                <w:sz w:val="18"/>
                <w:szCs w:val="18"/>
              </w:rPr>
              <w:br/>
              <w:t>PT=Psykoterapeut</w:t>
            </w:r>
            <w:r w:rsidRPr="00EC49FA">
              <w:rPr>
                <w:rFonts w:cstheme="minorHAnsi"/>
                <w:sz w:val="18"/>
                <w:szCs w:val="18"/>
              </w:rPr>
              <w:br/>
              <w:t>RC=Receptarie</w:t>
            </w:r>
            <w:r w:rsidRPr="00EC49FA">
              <w:rPr>
                <w:rFonts w:cstheme="minorHAnsi"/>
                <w:sz w:val="18"/>
                <w:szCs w:val="18"/>
              </w:rPr>
              <w:br/>
              <w:t>RS=Röntgensjuksköterska</w:t>
            </w:r>
            <w:r w:rsidRPr="00EC49FA">
              <w:rPr>
                <w:rFonts w:cstheme="minorHAnsi"/>
                <w:sz w:val="18"/>
                <w:szCs w:val="18"/>
              </w:rPr>
              <w:br/>
              <w:t>SG=Sjukgymnast</w:t>
            </w:r>
            <w:r w:rsidRPr="00EC49FA">
              <w:rPr>
                <w:rFonts w:cstheme="minorHAnsi"/>
                <w:sz w:val="18"/>
                <w:szCs w:val="18"/>
              </w:rPr>
              <w:br/>
              <w:t>SF=Sjukhusfysiker</w:t>
            </w:r>
            <w:r w:rsidRPr="00EC49FA">
              <w:rPr>
                <w:rFonts w:cstheme="minorHAnsi"/>
                <w:sz w:val="18"/>
                <w:szCs w:val="18"/>
              </w:rPr>
              <w:br/>
              <w:t>SJ=Sjuksköterskor</w:t>
            </w:r>
            <w:r w:rsidRPr="00EC49FA">
              <w:rPr>
                <w:rFonts w:cstheme="minorHAnsi"/>
                <w:sz w:val="18"/>
                <w:szCs w:val="18"/>
              </w:rPr>
              <w:br/>
              <w:t>TH=Tandhygienist</w:t>
            </w:r>
            <w:r w:rsidRPr="00EC49FA">
              <w:rPr>
                <w:rFonts w:cstheme="minorHAnsi"/>
                <w:sz w:val="18"/>
                <w:szCs w:val="18"/>
              </w:rPr>
              <w:br/>
              <w:t>TL=Tandläkare</w:t>
            </w:r>
            <w:r w:rsidRPr="00EC49FA">
              <w:rPr>
                <w:rFonts w:cstheme="minorHAnsi"/>
                <w:sz w:val="18"/>
                <w:szCs w:val="18"/>
              </w:rPr>
              <w:br/>
              <w:t>*US=Undersköterska</w:t>
            </w:r>
            <w:r w:rsidRPr="00EC49FA">
              <w:rPr>
                <w:rFonts w:cstheme="minorHAnsi"/>
                <w:sz w:val="18"/>
                <w:szCs w:val="18"/>
              </w:rPr>
              <w:br/>
              <w:t>*TP=Teampersonal inkl. läkarmedverkan</w:t>
            </w:r>
            <w:r w:rsidRPr="00EC49FA">
              <w:rPr>
                <w:rFonts w:cstheme="minorHAnsi"/>
                <w:sz w:val="18"/>
                <w:szCs w:val="18"/>
              </w:rPr>
              <w:br/>
              <w:t>*TO=Teampersonal utan läkarmedverkan</w:t>
            </w:r>
            <w:r w:rsidRPr="00EC49FA">
              <w:rPr>
                <w:rFonts w:cstheme="minorHAnsi"/>
                <w:sz w:val="18"/>
                <w:szCs w:val="18"/>
              </w:rPr>
              <w:br/>
              <w:t>*OV=Övrig personal</w:t>
            </w:r>
          </w:p>
        </w:tc>
        <w:tc>
          <w:tcPr>
            <w:tcW w:w="1132" w:type="dxa"/>
            <w:tcBorders>
              <w:top w:val="single" w:sz="4" w:space="0" w:color="A33662" w:themeColor="accent1"/>
              <w:left w:val="single" w:sz="24" w:space="0" w:color="FFFFFF" w:themeColor="background1"/>
              <w:bottom w:val="single" w:sz="4" w:space="0" w:color="A33662" w:themeColor="accent1"/>
            </w:tcBorders>
          </w:tcPr>
          <w:p w14:paraId="40C5BF6C" w14:textId="48F98C71" w:rsidR="005D67F2" w:rsidRPr="00EC49FA" w:rsidRDefault="005D67F2" w:rsidP="005D67F2">
            <w:pPr>
              <w:rPr>
                <w:rFonts w:cstheme="minorHAnsi"/>
                <w:i/>
                <w:iCs/>
                <w:color w:val="098394"/>
                <w:sz w:val="18"/>
                <w:szCs w:val="18"/>
              </w:rPr>
            </w:pPr>
            <w:r w:rsidRPr="00EC49FA">
              <w:rPr>
                <w:rFonts w:cstheme="minorHAnsi"/>
                <w:sz w:val="18"/>
                <w:szCs w:val="18"/>
              </w:rPr>
              <w:lastRenderedPageBreak/>
              <w:t>Användningsfall 1 och 3</w:t>
            </w:r>
          </w:p>
        </w:tc>
      </w:tr>
      <w:tr w:rsidR="005D67F2" w:rsidRPr="00EC49FA" w14:paraId="336EBC60" w14:textId="77777777" w:rsidTr="00FA47A3">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16DB5E51" w14:textId="288DB095" w:rsidR="005D67F2" w:rsidRPr="00EC49FA" w:rsidRDefault="005D67F2" w:rsidP="005D67F2">
            <w:pPr>
              <w:rPr>
                <w:rFonts w:cstheme="minorHAnsi"/>
                <w:sz w:val="18"/>
                <w:szCs w:val="18"/>
              </w:rPr>
            </w:pPr>
            <w:r w:rsidRPr="00EC49FA">
              <w:rPr>
                <w:rFonts w:cstheme="minorHAnsi"/>
                <w:sz w:val="18"/>
                <w:szCs w:val="18"/>
              </w:rPr>
              <w:t>ospecificerat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BE031E" w14:textId="5EBBFC53" w:rsidR="005D67F2" w:rsidRPr="00EC49FA" w:rsidRDefault="005D67F2" w:rsidP="005D67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2C8A90DB" w14:textId="6E4D4FF1"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Ett antal fria tomma fält som kan användas unikt för respektive region i relationer med privata vårdgivare enligt egna vårdavtal mm.</w:t>
            </w:r>
          </w:p>
        </w:tc>
        <w:tc>
          <w:tcPr>
            <w:tcW w:w="1276" w:type="dxa"/>
            <w:tcBorders>
              <w:top w:val="single" w:sz="4" w:space="0" w:color="A33662" w:themeColor="accent1"/>
              <w:left w:val="single" w:sz="24" w:space="0" w:color="FFFFFF" w:themeColor="background1"/>
              <w:bottom w:val="single" w:sz="4" w:space="0" w:color="A33662" w:themeColor="accent1"/>
            </w:tcBorders>
          </w:tcPr>
          <w:p w14:paraId="5AE3FE3E" w14:textId="643073AF" w:rsidR="005D67F2" w:rsidRPr="00EC49FA" w:rsidRDefault="005D67F2" w:rsidP="005D67F2">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w:t>
            </w:r>
            <w:r w:rsidRPr="00EC49FA">
              <w:rPr>
                <w:rFonts w:cstheme="minorHAnsi"/>
                <w:sz w:val="18"/>
                <w:szCs w:val="18"/>
              </w:rPr>
              <w:t>)</w:t>
            </w:r>
          </w:p>
        </w:tc>
        <w:tc>
          <w:tcPr>
            <w:tcW w:w="1842" w:type="dxa"/>
            <w:tcBorders>
              <w:top w:val="single" w:sz="4" w:space="0" w:color="A33662" w:themeColor="accent1"/>
              <w:left w:val="single" w:sz="24" w:space="0" w:color="FFFFFF" w:themeColor="background1"/>
              <w:bottom w:val="single" w:sz="4" w:space="0" w:color="A33662" w:themeColor="accent1"/>
            </w:tcBorders>
          </w:tcPr>
          <w:p w14:paraId="779D84CF" w14:textId="77777777" w:rsidR="005D67F2" w:rsidRPr="00EC49FA" w:rsidRDefault="005D67F2" w:rsidP="005D67F2">
            <w:pPr>
              <w:rPr>
                <w:rFonts w:cstheme="minorHAnsi"/>
                <w:sz w:val="18"/>
                <w:szCs w:val="18"/>
              </w:rPr>
            </w:pPr>
          </w:p>
        </w:tc>
        <w:tc>
          <w:tcPr>
            <w:tcW w:w="1132" w:type="dxa"/>
            <w:tcBorders>
              <w:top w:val="single" w:sz="4" w:space="0" w:color="A33662" w:themeColor="accent1"/>
              <w:left w:val="single" w:sz="24" w:space="0" w:color="FFFFFF" w:themeColor="background1"/>
              <w:bottom w:val="single" w:sz="4" w:space="0" w:color="A33662" w:themeColor="accent1"/>
            </w:tcBorders>
          </w:tcPr>
          <w:p w14:paraId="70FCF5CD" w14:textId="46F0CA8B" w:rsidR="005D67F2" w:rsidRPr="00EC49FA" w:rsidRDefault="0080376C" w:rsidP="005D67F2">
            <w:pPr>
              <w:rPr>
                <w:rFonts w:cstheme="minorHAnsi"/>
                <w:i/>
                <w:iCs/>
                <w:color w:val="098394"/>
                <w:sz w:val="18"/>
                <w:szCs w:val="18"/>
              </w:rPr>
            </w:pPr>
            <w:r>
              <w:rPr>
                <w:rFonts w:cstheme="minorHAnsi"/>
                <w:i/>
                <w:iCs/>
                <w:color w:val="098394"/>
                <w:sz w:val="18"/>
                <w:szCs w:val="18"/>
              </w:rPr>
              <w:t>-</w:t>
            </w:r>
          </w:p>
        </w:tc>
      </w:tr>
    </w:tbl>
    <w:p w14:paraId="27605A1F" w14:textId="468AB50C" w:rsidR="005D67F2" w:rsidRPr="00EC49FA" w:rsidRDefault="005D67F2" w:rsidP="005D67F2">
      <w:pPr>
        <w:pStyle w:val="Numreradrubrik3"/>
        <w:rPr>
          <w:lang w:val="sv-SE"/>
        </w:rPr>
      </w:pPr>
      <w:bookmarkStart w:id="66" w:name="_Toc203981278"/>
      <w:r w:rsidRPr="00EC49FA">
        <w:rPr>
          <w:lang w:val="sv-SE"/>
        </w:rPr>
        <w:t>Vårdinsats</w:t>
      </w:r>
      <w:bookmarkEnd w:id="66"/>
    </w:p>
    <w:p w14:paraId="4605F36C" w14:textId="77777777" w:rsidR="005D67F2" w:rsidRPr="00EC49FA" w:rsidRDefault="005D67F2" w:rsidP="005D67F2">
      <w:r w:rsidRPr="00EC49FA">
        <w:rPr>
          <w:b/>
          <w:bCs/>
        </w:rPr>
        <w:t xml:space="preserve">Beskrivning: </w:t>
      </w:r>
      <w:r w:rsidRPr="00EC49FA">
        <w:t>Den vårdkontakt och de behandlingar som debiteringen avser. Vårdkontakten kan vara ett besök i öppen vård eller en inskrivning i sluten vård. När en vårdinsats faktureras kan en eller flera produkter debiteras.</w:t>
      </w:r>
    </w:p>
    <w:p w14:paraId="3BCECA96" w14:textId="49CC2C32" w:rsidR="005D67F2" w:rsidRPr="00EC49FA" w:rsidRDefault="005D67F2" w:rsidP="005D67F2">
      <w:r w:rsidRPr="00EC49FA">
        <w:rPr>
          <w:b/>
          <w:bCs/>
        </w:rPr>
        <w:t>Mappning till RIM:</w:t>
      </w:r>
      <w:r w:rsidRPr="00EC49FA">
        <w:t xml:space="preserve"> Saknas</w:t>
      </w:r>
    </w:p>
    <w:p w14:paraId="073E9DC2" w14:textId="77777777" w:rsidR="005D67F2" w:rsidRPr="00EC49FA" w:rsidRDefault="005D67F2" w:rsidP="005D67F2">
      <w:r w:rsidRPr="00EC49FA">
        <w:rPr>
          <w:b/>
          <w:bCs/>
        </w:rPr>
        <w:t>Spårbarhet till krav:</w:t>
      </w:r>
      <w:r w:rsidRPr="00EC49FA">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984"/>
        <w:gridCol w:w="990"/>
      </w:tblGrid>
      <w:tr w:rsidR="005D67F2" w:rsidRPr="00EC49FA" w14:paraId="6B3646E5" w14:textId="77777777" w:rsidTr="005D67F2">
        <w:trPr>
          <w:trHeight w:val="23"/>
        </w:trPr>
        <w:tc>
          <w:tcPr>
            <w:tcW w:w="1305" w:type="dxa"/>
            <w:shd w:val="clear" w:color="auto" w:fill="A33662" w:themeFill="accent1"/>
          </w:tcPr>
          <w:p w14:paraId="0836D6F9" w14:textId="77777777" w:rsidR="005D67F2" w:rsidRPr="00EC49FA" w:rsidRDefault="005D67F2" w:rsidP="00E56221">
            <w:pPr>
              <w:pStyle w:val="Tabellrubrik"/>
            </w:pPr>
            <w:r w:rsidRPr="00EC49FA">
              <w:t>Attribut</w:t>
            </w:r>
          </w:p>
        </w:tc>
        <w:tc>
          <w:tcPr>
            <w:tcW w:w="1450" w:type="dxa"/>
            <w:shd w:val="clear" w:color="auto" w:fill="A33662" w:themeFill="accent1"/>
          </w:tcPr>
          <w:p w14:paraId="3AE1CA7A" w14:textId="77777777" w:rsidR="005D67F2" w:rsidRPr="00EC49FA" w:rsidRDefault="005D67F2" w:rsidP="00E56221">
            <w:pPr>
              <w:pStyle w:val="Tabellrubrik"/>
            </w:pPr>
            <w:r w:rsidRPr="00EC49FA">
              <w:t>Mappning till RIM</w:t>
            </w:r>
          </w:p>
        </w:tc>
        <w:tc>
          <w:tcPr>
            <w:tcW w:w="2065" w:type="dxa"/>
            <w:shd w:val="clear" w:color="auto" w:fill="A33662" w:themeFill="accent1"/>
          </w:tcPr>
          <w:p w14:paraId="032170C2" w14:textId="77777777" w:rsidR="005D67F2" w:rsidRPr="00EC49FA" w:rsidRDefault="005D67F2" w:rsidP="00E56221">
            <w:pPr>
              <w:pStyle w:val="Tabellrubrik"/>
            </w:pPr>
            <w:r w:rsidRPr="00EC49FA">
              <w:t xml:space="preserve">Beskrivning </w:t>
            </w:r>
          </w:p>
        </w:tc>
        <w:tc>
          <w:tcPr>
            <w:tcW w:w="1276" w:type="dxa"/>
            <w:shd w:val="clear" w:color="auto" w:fill="A33662" w:themeFill="accent1"/>
          </w:tcPr>
          <w:p w14:paraId="34EF6C10" w14:textId="77777777" w:rsidR="005D67F2" w:rsidRPr="00EC49FA" w:rsidRDefault="005D67F2" w:rsidP="00E56221">
            <w:pPr>
              <w:pStyle w:val="Tabellrubrik"/>
            </w:pPr>
            <w:r w:rsidRPr="00EC49FA">
              <w:t>Datatyp (multiplicitet)</w:t>
            </w:r>
          </w:p>
        </w:tc>
        <w:tc>
          <w:tcPr>
            <w:tcW w:w="1984" w:type="dxa"/>
            <w:shd w:val="clear" w:color="auto" w:fill="A33662" w:themeFill="accent1"/>
          </w:tcPr>
          <w:p w14:paraId="60117462" w14:textId="77777777" w:rsidR="005D67F2" w:rsidRPr="00EC49FA" w:rsidRDefault="005D67F2" w:rsidP="00E56221">
            <w:pPr>
              <w:pStyle w:val="Tabellrubrik"/>
            </w:pPr>
            <w:r w:rsidRPr="00EC49FA">
              <w:t>Format</w:t>
            </w:r>
          </w:p>
        </w:tc>
        <w:tc>
          <w:tcPr>
            <w:tcW w:w="990" w:type="dxa"/>
            <w:shd w:val="clear" w:color="auto" w:fill="A33662" w:themeFill="accent1"/>
          </w:tcPr>
          <w:p w14:paraId="18AACAE4" w14:textId="77777777" w:rsidR="005D67F2" w:rsidRPr="00EC49FA" w:rsidRDefault="005D67F2" w:rsidP="00E56221">
            <w:pPr>
              <w:pStyle w:val="Tabellrubrik"/>
            </w:pPr>
            <w:r w:rsidRPr="00EC49FA">
              <w:t>Spårbarhet till krav</w:t>
            </w:r>
          </w:p>
        </w:tc>
      </w:tr>
      <w:tr w:rsidR="005D67F2" w:rsidRPr="00EC49FA" w14:paraId="6D041D41" w14:textId="77777777" w:rsidTr="005D67F2">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1C4AB6A1" w14:textId="7D492151" w:rsidR="005D67F2" w:rsidRPr="00EC49FA" w:rsidRDefault="005D67F2" w:rsidP="005D67F2">
            <w:pPr>
              <w:rPr>
                <w:rFonts w:cstheme="minorHAnsi"/>
                <w:i/>
                <w:iCs/>
                <w:color w:val="098394"/>
                <w:sz w:val="18"/>
                <w:szCs w:val="18"/>
              </w:rPr>
            </w:pPr>
            <w:r w:rsidRPr="00EC49FA">
              <w:rPr>
                <w:rFonts w:cstheme="minorHAnsi"/>
                <w:sz w:val="18"/>
                <w:szCs w:val="18"/>
              </w:rPr>
              <w:t>post id vårdinsats</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4D06A4" w14:textId="7A9E7B5A" w:rsidR="005D67F2" w:rsidRPr="00EC49FA" w:rsidRDefault="005D67F2" w:rsidP="005D67F2">
            <w:pPr>
              <w:rPr>
                <w:rFonts w:cstheme="minorHAnsi"/>
                <w:i/>
                <w:iCs/>
                <w:color w:val="098394"/>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6F2BE006"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Löpande numrering av vårdinsatser inom en faktura. </w:t>
            </w:r>
          </w:p>
          <w:p w14:paraId="013E2B56"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Radnummer ska vara ett löpnummer i stigande ordning. </w:t>
            </w:r>
          </w:p>
          <w:p w14:paraId="49113E1C"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Ex 1, 2, 3, 4 osv Alt 10, 20, 30, … </w:t>
            </w:r>
          </w:p>
          <w:p w14:paraId="35889709" w14:textId="77777777" w:rsidR="005D67F2" w:rsidRPr="00EC49FA" w:rsidRDefault="005D67F2" w:rsidP="005D67F2">
            <w:pPr>
              <w:pStyle w:val="SoSTabelltext"/>
              <w:rPr>
                <w:rFonts w:asciiTheme="minorHAnsi" w:hAnsiTheme="minorHAnsi" w:cstheme="minorHAnsi"/>
                <w:sz w:val="18"/>
                <w:szCs w:val="18"/>
              </w:rPr>
            </w:pPr>
          </w:p>
          <w:p w14:paraId="1B04BEB6" w14:textId="5416F18F" w:rsidR="005D67F2" w:rsidRPr="00EC49FA" w:rsidRDefault="005D67F2" w:rsidP="005D67F2">
            <w:pPr>
              <w:rPr>
                <w:rFonts w:cstheme="minorHAnsi"/>
                <w:i/>
                <w:iCs/>
                <w:color w:val="098394"/>
                <w:sz w:val="18"/>
                <w:szCs w:val="18"/>
              </w:rPr>
            </w:pPr>
            <w:r w:rsidRPr="00EC49FA">
              <w:rPr>
                <w:rFonts w:cstheme="minorHAnsi"/>
                <w:sz w:val="18"/>
                <w:szCs w:val="18"/>
              </w:rPr>
              <w:lastRenderedPageBreak/>
              <w:t>Vid kreditering används detta fält som referens eftersom vårdkontaktsid ej är obligatoriskt.</w:t>
            </w:r>
          </w:p>
        </w:tc>
        <w:tc>
          <w:tcPr>
            <w:tcW w:w="1276" w:type="dxa"/>
            <w:tcBorders>
              <w:top w:val="single" w:sz="4" w:space="0" w:color="A33662" w:themeColor="accent1"/>
              <w:left w:val="single" w:sz="24" w:space="0" w:color="FFFFFF" w:themeColor="background1"/>
              <w:bottom w:val="single" w:sz="4" w:space="0" w:color="A33662" w:themeColor="accent1"/>
            </w:tcBorders>
          </w:tcPr>
          <w:p w14:paraId="20150CC8" w14:textId="5571B484" w:rsidR="005D67F2" w:rsidRPr="00EC49FA" w:rsidRDefault="005D67F2" w:rsidP="005D67F2">
            <w:pPr>
              <w:rPr>
                <w:rFonts w:cstheme="minorHAnsi"/>
                <w:i/>
                <w:iCs/>
                <w:color w:val="098394"/>
                <w:sz w:val="18"/>
                <w:szCs w:val="18"/>
                <w:lang w:eastAsia="en-GB"/>
              </w:rPr>
            </w:pPr>
            <w:r w:rsidRPr="00EC49FA">
              <w:rPr>
                <w:rFonts w:cstheme="minorHAnsi"/>
                <w:sz w:val="18"/>
                <w:szCs w:val="18"/>
              </w:rPr>
              <w:lastRenderedPageBreak/>
              <w:t>INT (</w:t>
            </w:r>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62982521" w14:textId="062704E6" w:rsidR="005D67F2" w:rsidRPr="00EC49FA" w:rsidRDefault="005D67F2" w:rsidP="005D67F2">
            <w:pPr>
              <w:rPr>
                <w:rFonts w:cstheme="minorHAnsi"/>
                <w:i/>
                <w:iCs/>
                <w:color w:val="098394"/>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01D53FFA" w14:textId="1E96FE21" w:rsidR="005D67F2" w:rsidRPr="00EC49FA" w:rsidRDefault="0080376C" w:rsidP="005D67F2">
            <w:pPr>
              <w:rPr>
                <w:rFonts w:cstheme="minorHAnsi"/>
                <w:i/>
                <w:iCs/>
                <w:color w:val="098394"/>
                <w:sz w:val="18"/>
                <w:szCs w:val="18"/>
              </w:rPr>
            </w:pPr>
            <w:r>
              <w:rPr>
                <w:rFonts w:cstheme="minorHAnsi"/>
                <w:i/>
                <w:iCs/>
                <w:color w:val="098394"/>
                <w:sz w:val="18"/>
                <w:szCs w:val="18"/>
              </w:rPr>
              <w:t>-</w:t>
            </w:r>
          </w:p>
        </w:tc>
      </w:tr>
      <w:tr w:rsidR="005D67F2" w:rsidRPr="00EC49FA" w14:paraId="77F5B781" w14:textId="77777777" w:rsidTr="005D67F2">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1E332BD" w14:textId="17E70193" w:rsidR="005D67F2" w:rsidRPr="00EC49FA" w:rsidRDefault="005D67F2" w:rsidP="005D67F2">
            <w:pPr>
              <w:rPr>
                <w:rFonts w:cstheme="minorHAnsi"/>
                <w:sz w:val="18"/>
                <w:szCs w:val="18"/>
              </w:rPr>
            </w:pPr>
            <w:r w:rsidRPr="00EC49FA">
              <w:rPr>
                <w:rFonts w:cstheme="minorHAnsi"/>
                <w:sz w:val="18"/>
                <w:szCs w:val="18"/>
              </w:rPr>
              <w:t>vårdkontakts id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1E4B43" w14:textId="30DA9E00" w:rsidR="005D67F2" w:rsidRPr="00EC49FA" w:rsidRDefault="005D67F2" w:rsidP="005D67F2">
            <w:pPr>
              <w:rPr>
                <w:rFonts w:cstheme="minorHAnsi"/>
                <w:i/>
                <w:iCs/>
                <w:color w:val="098394"/>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7BD58737"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En unik identitet på besöket/vårdkontakten. Hämtas ofta från journalsystemet. Via koden kan samtliga fakturor identifieras som skett för en vårdkontakt. </w:t>
            </w:r>
          </w:p>
          <w:p w14:paraId="73C0EBC6" w14:textId="49B130FB" w:rsidR="005D67F2" w:rsidRPr="00EC49FA" w:rsidRDefault="005D67F2" w:rsidP="005D67F2">
            <w:pPr>
              <w:rPr>
                <w:rFonts w:cstheme="minorHAnsi"/>
                <w:i/>
                <w:iCs/>
                <w:color w:val="098394"/>
                <w:sz w:val="18"/>
                <w:szCs w:val="18"/>
              </w:rPr>
            </w:pPr>
            <w:r w:rsidRPr="00EC49FA">
              <w:rPr>
                <w:rFonts w:cstheme="minorHAnsi"/>
                <w:b/>
                <w:sz w:val="18"/>
                <w:szCs w:val="18"/>
              </w:rPr>
              <w:t>Obligatoriskt</w:t>
            </w:r>
            <w:r w:rsidRPr="00EC49FA">
              <w:rPr>
                <w:rFonts w:cstheme="minorHAnsi"/>
                <w:sz w:val="18"/>
                <w:szCs w:val="18"/>
              </w:rPr>
              <w:t xml:space="preserve"> att ange inom sluten vård.</w:t>
            </w:r>
          </w:p>
        </w:tc>
        <w:tc>
          <w:tcPr>
            <w:tcW w:w="1276" w:type="dxa"/>
            <w:tcBorders>
              <w:top w:val="single" w:sz="4" w:space="0" w:color="A33662" w:themeColor="accent1"/>
              <w:left w:val="single" w:sz="24" w:space="0" w:color="FFFFFF" w:themeColor="background1"/>
              <w:bottom w:val="single" w:sz="4" w:space="0" w:color="A33662" w:themeColor="accent1"/>
            </w:tcBorders>
          </w:tcPr>
          <w:p w14:paraId="4B21EDAF" w14:textId="77481B17" w:rsidR="005D67F2" w:rsidRPr="00EC49FA" w:rsidRDefault="005D67F2" w:rsidP="005D67F2">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6FA83BFF" w14:textId="77777777" w:rsidR="005D67F2" w:rsidRPr="00EC49FA" w:rsidRDefault="005D67F2" w:rsidP="005D67F2">
            <w:pPr>
              <w:rPr>
                <w:rFonts w:cstheme="minorHAnsi"/>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24129548" w14:textId="21A00458" w:rsidR="005D67F2" w:rsidRPr="00EC49FA" w:rsidRDefault="0080376C" w:rsidP="005D67F2">
            <w:pPr>
              <w:rPr>
                <w:rFonts w:cstheme="minorHAnsi"/>
                <w:i/>
                <w:iCs/>
                <w:color w:val="098394"/>
                <w:sz w:val="18"/>
                <w:szCs w:val="18"/>
              </w:rPr>
            </w:pPr>
            <w:r>
              <w:rPr>
                <w:rFonts w:cstheme="minorHAnsi"/>
                <w:i/>
                <w:iCs/>
                <w:color w:val="098394"/>
                <w:sz w:val="18"/>
                <w:szCs w:val="18"/>
              </w:rPr>
              <w:t>-</w:t>
            </w:r>
          </w:p>
        </w:tc>
      </w:tr>
      <w:tr w:rsidR="005D67F2" w:rsidRPr="00EC49FA" w14:paraId="3268CE03" w14:textId="77777777" w:rsidTr="005D67F2">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38008567" w14:textId="24443007" w:rsidR="005D67F2" w:rsidRPr="00EC49FA" w:rsidRDefault="005D67F2" w:rsidP="005D67F2">
            <w:pPr>
              <w:rPr>
                <w:rFonts w:cstheme="minorHAnsi"/>
                <w:sz w:val="18"/>
                <w:szCs w:val="18"/>
              </w:rPr>
            </w:pPr>
            <w:r w:rsidRPr="00EC49FA">
              <w:rPr>
                <w:rFonts w:cstheme="minorHAnsi"/>
                <w:sz w:val="18"/>
                <w:szCs w:val="18"/>
              </w:rPr>
              <w:t xml:space="preserve">referens till </w:t>
            </w:r>
            <w:proofErr w:type="spellStart"/>
            <w:r w:rsidRPr="00EC49FA">
              <w:rPr>
                <w:rFonts w:cstheme="minorHAnsi"/>
                <w:sz w:val="18"/>
                <w:szCs w:val="18"/>
              </w:rPr>
              <w:t>PostId</w:t>
            </w:r>
            <w:proofErr w:type="spellEnd"/>
            <w:r w:rsidRPr="00EC49FA">
              <w:rPr>
                <w:rFonts w:cstheme="minorHAnsi"/>
                <w:sz w:val="18"/>
                <w:szCs w:val="18"/>
              </w:rPr>
              <w:t xml:space="preserve"> vårdinsats</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0A8D86" w14:textId="66F33AF5" w:rsidR="005D67F2" w:rsidRPr="00EC49FA" w:rsidRDefault="005D67F2" w:rsidP="005D67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1C29AE9C"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Vid kreditering av poster på kreditfaktura ska en referens anges till det radnummer som finns på vårdkontakterna på originalfakturans fakturaunderlag. </w:t>
            </w:r>
          </w:p>
          <w:p w14:paraId="061C55D7" w14:textId="77777777" w:rsidR="005D67F2" w:rsidRPr="00EC49FA" w:rsidRDefault="005D67F2" w:rsidP="005D67F2">
            <w:pPr>
              <w:pStyle w:val="SoSTabelltext"/>
              <w:rPr>
                <w:rFonts w:asciiTheme="minorHAnsi" w:hAnsiTheme="minorHAnsi" w:cstheme="minorHAnsi"/>
                <w:sz w:val="18"/>
                <w:szCs w:val="18"/>
              </w:rPr>
            </w:pPr>
          </w:p>
          <w:p w14:paraId="0815D14E"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Obligatoriskt att ange när fakturan är en kreditfaktura. </w:t>
            </w:r>
          </w:p>
          <w:p w14:paraId="480B59A7" w14:textId="77777777" w:rsidR="005D67F2" w:rsidRPr="00EC49FA" w:rsidRDefault="005D67F2" w:rsidP="005D67F2">
            <w:pPr>
              <w:pStyle w:val="SoSTabelltext"/>
              <w:rPr>
                <w:rFonts w:asciiTheme="minorHAnsi" w:hAnsiTheme="minorHAnsi" w:cstheme="minorHAnsi"/>
                <w:sz w:val="18"/>
                <w:szCs w:val="18"/>
              </w:rPr>
            </w:pPr>
          </w:p>
          <w:p w14:paraId="3AE3FDA2" w14:textId="767B3DF9"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Ska bli obligatoriskt fält under nämnda förutsättningar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57861348" w14:textId="71055F48" w:rsidR="005D67F2" w:rsidRPr="00EC49FA" w:rsidRDefault="005D67F2" w:rsidP="005D67F2">
            <w:pPr>
              <w:rPr>
                <w:rFonts w:cstheme="minorHAnsi"/>
                <w:sz w:val="18"/>
                <w:szCs w:val="18"/>
              </w:rPr>
            </w:pPr>
            <w:r w:rsidRPr="00EC49FA">
              <w:rPr>
                <w:rFonts w:cstheme="minorHAnsi"/>
                <w:sz w:val="18"/>
                <w:szCs w:val="18"/>
              </w:rPr>
              <w:t>INT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4D9E8C6B" w14:textId="77777777" w:rsidR="005D67F2" w:rsidRPr="00EC49FA" w:rsidRDefault="005D67F2" w:rsidP="005D67F2">
            <w:pPr>
              <w:rPr>
                <w:rFonts w:cstheme="minorHAnsi"/>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567DC7DA" w14:textId="12D35AF8" w:rsidR="005D67F2" w:rsidRPr="00EC49FA" w:rsidRDefault="0080376C" w:rsidP="005D67F2">
            <w:pPr>
              <w:rPr>
                <w:rFonts w:cstheme="minorHAnsi"/>
                <w:i/>
                <w:iCs/>
                <w:color w:val="098394"/>
                <w:sz w:val="18"/>
                <w:szCs w:val="18"/>
              </w:rPr>
            </w:pPr>
            <w:r>
              <w:rPr>
                <w:rFonts w:cstheme="minorHAnsi"/>
                <w:i/>
                <w:iCs/>
                <w:color w:val="098394"/>
                <w:sz w:val="18"/>
                <w:szCs w:val="18"/>
              </w:rPr>
              <w:t>-</w:t>
            </w:r>
          </w:p>
        </w:tc>
      </w:tr>
      <w:tr w:rsidR="005D67F2" w:rsidRPr="00EC49FA" w14:paraId="38CCB0D7" w14:textId="77777777" w:rsidTr="005D67F2">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77FB0B75" w14:textId="762547A9" w:rsidR="005D67F2" w:rsidRPr="00EC49FA" w:rsidRDefault="005D67F2" w:rsidP="005D67F2">
            <w:pPr>
              <w:rPr>
                <w:rFonts w:cstheme="minorHAnsi"/>
                <w:sz w:val="18"/>
                <w:szCs w:val="18"/>
              </w:rPr>
            </w:pPr>
            <w:r w:rsidRPr="00EC49FA">
              <w:rPr>
                <w:rFonts w:cstheme="minorHAnsi"/>
                <w:sz w:val="18"/>
                <w:szCs w:val="18"/>
              </w:rPr>
              <w:t>orsak till kreditering</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F38B26" w14:textId="0F3B1E00" w:rsidR="005D67F2" w:rsidRPr="00EC49FA" w:rsidRDefault="005D67F2" w:rsidP="005D67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69FAA65C" w14:textId="18384E6E"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Kod för olika orsaker till kreditering. Denna uppgift underlättar hur köpande </w:t>
            </w:r>
            <w:r w:rsidR="00272645" w:rsidRPr="00EC49FA">
              <w:rPr>
                <w:rFonts w:asciiTheme="minorHAnsi" w:hAnsiTheme="minorHAnsi" w:cstheme="minorHAnsi"/>
                <w:sz w:val="18"/>
                <w:szCs w:val="18"/>
              </w:rPr>
              <w:t>region</w:t>
            </w:r>
            <w:r w:rsidRPr="00EC49FA">
              <w:rPr>
                <w:rFonts w:asciiTheme="minorHAnsi" w:hAnsiTheme="minorHAnsi" w:cstheme="minorHAnsi"/>
                <w:sz w:val="18"/>
                <w:szCs w:val="18"/>
              </w:rPr>
              <w:t xml:space="preserve"> ska hantera kreditinformationen i uppföljningssystem och vårddatabas. </w:t>
            </w:r>
          </w:p>
          <w:p w14:paraId="4FCD18BF"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Ska lämnas vid kreditfaktura. </w:t>
            </w:r>
          </w:p>
          <w:p w14:paraId="0A3B44DC" w14:textId="77777777" w:rsidR="005D67F2" w:rsidRPr="00EC49FA" w:rsidRDefault="005D67F2" w:rsidP="005D67F2">
            <w:pPr>
              <w:pStyle w:val="SoSTabelltext"/>
              <w:rPr>
                <w:rFonts w:asciiTheme="minorHAnsi" w:hAnsiTheme="minorHAnsi" w:cstheme="minorHAnsi"/>
                <w:sz w:val="18"/>
                <w:szCs w:val="18"/>
              </w:rPr>
            </w:pPr>
          </w:p>
          <w:p w14:paraId="1ECD6DDC" w14:textId="77777777"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Ska bli obligatoriskt fält under nämnda förutsättningar senast </w:t>
            </w:r>
          </w:p>
          <w:p w14:paraId="3E2E368D" w14:textId="49FC64C4"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0DEFA1E8" w14:textId="72B296DB" w:rsidR="005D67F2" w:rsidRPr="00EC49FA" w:rsidRDefault="005D67F2" w:rsidP="005D67F2">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3D22FD39" w14:textId="42D0F104" w:rsidR="005D67F2" w:rsidRPr="00EC49FA" w:rsidRDefault="005D67F2" w:rsidP="005D67F2">
            <w:pPr>
              <w:rPr>
                <w:rFonts w:cstheme="minorHAnsi"/>
                <w:sz w:val="18"/>
                <w:szCs w:val="18"/>
              </w:rPr>
            </w:pPr>
            <w:r w:rsidRPr="00EC49FA">
              <w:rPr>
                <w:rFonts w:cstheme="minorHAnsi"/>
                <w:sz w:val="18"/>
                <w:szCs w:val="18"/>
              </w:rPr>
              <w:t>1=Kreditering då debiterad patient inte tillhör de</w:t>
            </w:r>
            <w:r w:rsidR="003F5BD5">
              <w:rPr>
                <w:rFonts w:cstheme="minorHAnsi"/>
                <w:sz w:val="18"/>
                <w:szCs w:val="18"/>
              </w:rPr>
              <w:t xml:space="preserve">n region </w:t>
            </w:r>
            <w:r w:rsidRPr="00EC49FA">
              <w:rPr>
                <w:rFonts w:cstheme="minorHAnsi"/>
                <w:sz w:val="18"/>
                <w:szCs w:val="18"/>
              </w:rPr>
              <w:t>som fakturerats. (Exempel: En patient faktureras som har flyttat från de</w:t>
            </w:r>
            <w:r w:rsidR="00C31A47">
              <w:rPr>
                <w:rFonts w:cstheme="minorHAnsi"/>
                <w:sz w:val="18"/>
                <w:szCs w:val="18"/>
              </w:rPr>
              <w:t xml:space="preserve">n </w:t>
            </w:r>
            <w:r w:rsidRPr="00EC49FA">
              <w:rPr>
                <w:rFonts w:cstheme="minorHAnsi"/>
                <w:sz w:val="18"/>
                <w:szCs w:val="18"/>
              </w:rPr>
              <w:t>region som fått fakturan innan vården har skett.)</w:t>
            </w:r>
            <w:r w:rsidRPr="00EC49FA">
              <w:rPr>
                <w:rFonts w:cstheme="minorHAnsi"/>
                <w:sz w:val="18"/>
                <w:szCs w:val="18"/>
              </w:rPr>
              <w:br/>
            </w:r>
            <w:r w:rsidRPr="00EC49FA">
              <w:rPr>
                <w:rFonts w:cstheme="minorHAnsi"/>
                <w:sz w:val="18"/>
                <w:szCs w:val="18"/>
              </w:rPr>
              <w:br/>
              <w:t xml:space="preserve">2=Kreditering av en transaktion där priset är fel angivit. (Exempel. Det har blivit fel pris fakturerat på en behandling som ska faktureras enligt DRG. Den debiterade </w:t>
            </w:r>
            <w:r w:rsidRPr="00EC49FA">
              <w:rPr>
                <w:rFonts w:cstheme="minorHAnsi"/>
                <w:sz w:val="18"/>
                <w:szCs w:val="18"/>
              </w:rPr>
              <w:lastRenderedPageBreak/>
              <w:t xml:space="preserve">vårdinsatsen krediteras i sin helhet och ersätts med en ny fakturering.) </w:t>
            </w:r>
            <w:r w:rsidRPr="00EC49FA">
              <w:rPr>
                <w:rFonts w:cstheme="minorHAnsi"/>
                <w:sz w:val="18"/>
                <w:szCs w:val="18"/>
              </w:rPr>
              <w:br/>
            </w:r>
            <w:r w:rsidRPr="00EC49FA">
              <w:rPr>
                <w:rFonts w:cstheme="minorHAnsi"/>
                <w:sz w:val="18"/>
                <w:szCs w:val="18"/>
              </w:rPr>
              <w:br/>
              <w:t xml:space="preserve">3=Kreditering av en transaktion där det är fel produkt. (Exempel: Det har blivit fel pris på grund av att det medicinska underlaget är fel och därmed har fel DRG-kod fakturerats. Den debiterade vårdinsatsen krediteras i sin helhet och ersätts med en ny fakturering.) </w:t>
            </w:r>
            <w:r w:rsidRPr="00EC49FA">
              <w:rPr>
                <w:rFonts w:cstheme="minorHAnsi"/>
                <w:sz w:val="18"/>
                <w:szCs w:val="18"/>
              </w:rPr>
              <w:br/>
            </w:r>
            <w:r w:rsidRPr="00EC49FA">
              <w:rPr>
                <w:rFonts w:cstheme="minorHAnsi"/>
                <w:sz w:val="18"/>
                <w:szCs w:val="18"/>
              </w:rPr>
              <w:br/>
              <w:t>4=Kreditering av en transaktion på grund av att det skett en delfakturering tidigare. (Exempel: Det sker en löpande patientspecifik debitering i avvaktan på att en DRG-kod fastställs för vårdkontakten. Kreditering sker av tidigare fakturerade patientspecifika debiteringar och ersätts med ny faktura för fastställd DRG-kod. (Rutin för delfakturering regleras i samverkansavtalen) Se även not nedan.)</w:t>
            </w:r>
            <w:r w:rsidRPr="00EC49FA">
              <w:rPr>
                <w:rFonts w:cstheme="minorHAnsi"/>
                <w:sz w:val="18"/>
                <w:szCs w:val="18"/>
              </w:rPr>
              <w:br/>
            </w:r>
            <w:r w:rsidRPr="00EC49FA">
              <w:rPr>
                <w:rFonts w:cstheme="minorHAnsi"/>
                <w:sz w:val="18"/>
                <w:szCs w:val="18"/>
              </w:rPr>
              <w:br/>
              <w:t xml:space="preserve">5=Kreditering av en transaktion där vård har skett av </w:t>
            </w:r>
            <w:r w:rsidR="00C31A47">
              <w:rPr>
                <w:rFonts w:cstheme="minorHAnsi"/>
                <w:sz w:val="18"/>
                <w:szCs w:val="18"/>
              </w:rPr>
              <w:t>annan region</w:t>
            </w:r>
            <w:r w:rsidRPr="00EC49FA">
              <w:rPr>
                <w:rFonts w:cstheme="minorHAnsi"/>
                <w:sz w:val="18"/>
                <w:szCs w:val="18"/>
              </w:rPr>
              <w:t xml:space="preserve"> utan att det funnits en giltig remiss/betalningsförbindelse. (Exempel: </w:t>
            </w:r>
            <w:r w:rsidR="00C31A47">
              <w:rPr>
                <w:rFonts w:cstheme="minorHAnsi"/>
                <w:sz w:val="18"/>
                <w:szCs w:val="18"/>
              </w:rPr>
              <w:t xml:space="preserve">En region </w:t>
            </w:r>
            <w:r w:rsidRPr="00EC49FA">
              <w:rPr>
                <w:rFonts w:cstheme="minorHAnsi"/>
                <w:sz w:val="18"/>
                <w:szCs w:val="18"/>
              </w:rPr>
              <w:t xml:space="preserve">har vårdat en patient inom den slutna vården utan att </w:t>
            </w:r>
            <w:r w:rsidRPr="00EC49FA">
              <w:rPr>
                <w:rFonts w:cstheme="minorHAnsi"/>
                <w:sz w:val="18"/>
                <w:szCs w:val="18"/>
              </w:rPr>
              <w:lastRenderedPageBreak/>
              <w:t xml:space="preserve">det har funnits en giltig remiss/betalningsförbindelse. I detta fall kan </w:t>
            </w:r>
            <w:r w:rsidR="002313C9">
              <w:rPr>
                <w:rFonts w:cstheme="minorHAnsi"/>
                <w:sz w:val="18"/>
                <w:szCs w:val="18"/>
              </w:rPr>
              <w:t>den region</w:t>
            </w:r>
            <w:r w:rsidRPr="00EC49FA">
              <w:rPr>
                <w:rFonts w:cstheme="minorHAnsi"/>
                <w:sz w:val="18"/>
                <w:szCs w:val="18"/>
              </w:rPr>
              <w:t xml:space="preserve"> där patienten är skriven neka att betala denna vård och därmed behöver vårdinsatsen krediteras.) </w:t>
            </w:r>
            <w:r w:rsidRPr="00EC49FA">
              <w:rPr>
                <w:rFonts w:cstheme="minorHAnsi"/>
                <w:sz w:val="18"/>
                <w:szCs w:val="18"/>
              </w:rPr>
              <w:br/>
            </w:r>
            <w:r w:rsidRPr="00EC49FA">
              <w:rPr>
                <w:rFonts w:cstheme="minorHAnsi"/>
                <w:sz w:val="18"/>
                <w:szCs w:val="18"/>
              </w:rPr>
              <w:br/>
              <w:t xml:space="preserve">6=Kreditering av en felaktig transaktion då vårdkontakten har fakturerats sex månader efter vårdens tidpunkt. </w:t>
            </w:r>
            <w:proofErr w:type="gramStart"/>
            <w:r w:rsidRPr="00EC49FA">
              <w:rPr>
                <w:rFonts w:cstheme="minorHAnsi"/>
                <w:sz w:val="18"/>
                <w:szCs w:val="18"/>
              </w:rPr>
              <w:t>( Exempel</w:t>
            </w:r>
            <w:proofErr w:type="gramEnd"/>
            <w:r w:rsidRPr="00EC49FA">
              <w:rPr>
                <w:rFonts w:cstheme="minorHAnsi"/>
                <w:sz w:val="18"/>
                <w:szCs w:val="18"/>
              </w:rPr>
              <w:t>: En faktura på en debiterad vårdkontakt skickas från de</w:t>
            </w:r>
            <w:r w:rsidR="002313C9">
              <w:rPr>
                <w:rFonts w:cstheme="minorHAnsi"/>
                <w:sz w:val="18"/>
                <w:szCs w:val="18"/>
              </w:rPr>
              <w:t>n</w:t>
            </w:r>
            <w:r w:rsidRPr="00EC49FA">
              <w:rPr>
                <w:rFonts w:cstheme="minorHAnsi"/>
                <w:sz w:val="18"/>
                <w:szCs w:val="18"/>
              </w:rPr>
              <w:t xml:space="preserve"> behandlande </w:t>
            </w:r>
            <w:r w:rsidR="002313C9">
              <w:rPr>
                <w:rFonts w:cstheme="minorHAnsi"/>
                <w:sz w:val="18"/>
                <w:szCs w:val="18"/>
              </w:rPr>
              <w:t>regionen</w:t>
            </w:r>
            <w:r w:rsidRPr="00EC49FA">
              <w:rPr>
                <w:rFonts w:cstheme="minorHAnsi"/>
                <w:sz w:val="18"/>
                <w:szCs w:val="18"/>
              </w:rPr>
              <w:t xml:space="preserve"> senare än 6 månader efter tidpunkt för vården. Riksavtalet ger då möjlighet för köpande </w:t>
            </w:r>
            <w:r w:rsidR="002313C9">
              <w:rPr>
                <w:rFonts w:cstheme="minorHAnsi"/>
                <w:sz w:val="18"/>
                <w:szCs w:val="18"/>
              </w:rPr>
              <w:t>region</w:t>
            </w:r>
            <w:r w:rsidRPr="00EC49FA">
              <w:rPr>
                <w:rFonts w:cstheme="minorHAnsi"/>
                <w:sz w:val="18"/>
                <w:szCs w:val="18"/>
              </w:rPr>
              <w:t xml:space="preserve"> att få denna krediterad.) </w:t>
            </w:r>
            <w:r w:rsidRPr="00EC49FA">
              <w:rPr>
                <w:rFonts w:cstheme="minorHAnsi"/>
                <w:sz w:val="18"/>
                <w:szCs w:val="18"/>
              </w:rPr>
              <w:br/>
            </w:r>
            <w:r w:rsidRPr="00EC49FA">
              <w:rPr>
                <w:rFonts w:cstheme="minorHAnsi"/>
                <w:sz w:val="18"/>
                <w:szCs w:val="18"/>
              </w:rPr>
              <w:br/>
              <w:t xml:space="preserve">7=Kreditering av en transaktion där dubbelfakturering skett. (Exempel: En vårdkontakt har fakturerats dubbelt. Det dubbelt debiterade vården krediteras.) </w:t>
            </w:r>
            <w:r w:rsidRPr="00EC49FA">
              <w:rPr>
                <w:rFonts w:cstheme="minorHAnsi"/>
                <w:sz w:val="18"/>
                <w:szCs w:val="18"/>
              </w:rPr>
              <w:br/>
            </w:r>
            <w:r w:rsidRPr="00EC49FA">
              <w:rPr>
                <w:rFonts w:cstheme="minorHAnsi"/>
                <w:sz w:val="18"/>
                <w:szCs w:val="18"/>
              </w:rPr>
              <w:br/>
              <w:t xml:space="preserve">8=Kreditering av en felaktig transaktion då vårdkontakten har fakturerats datummässigt tidigare än behandlingsdatum. (Exempel: En faktura på en debiterad vårdkontakt har besöksdatum/inskrivningsdatum efter fakturadatum.  </w:t>
            </w:r>
            <w:r w:rsidRPr="00EC49FA">
              <w:rPr>
                <w:rFonts w:cstheme="minorHAnsi"/>
                <w:sz w:val="18"/>
                <w:szCs w:val="18"/>
              </w:rPr>
              <w:lastRenderedPageBreak/>
              <w:t xml:space="preserve">Fakturan är ex skickad den 15 maj 2016 och vården är relaterad till den 20 maj.) </w:t>
            </w:r>
            <w:r w:rsidRPr="00EC49FA">
              <w:rPr>
                <w:rFonts w:cstheme="minorHAnsi"/>
                <w:sz w:val="18"/>
                <w:szCs w:val="18"/>
              </w:rPr>
              <w:br/>
            </w:r>
            <w:r w:rsidRPr="00EC49FA">
              <w:rPr>
                <w:rFonts w:cstheme="minorHAnsi"/>
                <w:sz w:val="18"/>
                <w:szCs w:val="18"/>
              </w:rPr>
              <w:br/>
              <w:t xml:space="preserve">9=Kreditering då fakturering har skett av ett besök eller en åtgärd som inte är debiteringsbar. (Exempel: En telefonrådgivning har debiterats vilket inte är debiteringsbart enligt riksavtalet.) </w:t>
            </w:r>
            <w:r w:rsidRPr="00EC49FA">
              <w:rPr>
                <w:rFonts w:cstheme="minorHAnsi"/>
                <w:sz w:val="18"/>
                <w:szCs w:val="18"/>
              </w:rPr>
              <w:br/>
            </w:r>
            <w:r w:rsidRPr="00EC49FA">
              <w:rPr>
                <w:rFonts w:cstheme="minorHAnsi"/>
                <w:sz w:val="18"/>
                <w:szCs w:val="18"/>
              </w:rPr>
              <w:br/>
              <w:t xml:space="preserve">(Not: Se punkt 4: I samband med debitering av vårddagar för en patient som ligger inlagd i sluten vård vid ett </w:t>
            </w:r>
            <w:proofErr w:type="spellStart"/>
            <w:r w:rsidRPr="00EC49FA">
              <w:rPr>
                <w:rFonts w:cstheme="minorHAnsi"/>
                <w:sz w:val="18"/>
                <w:szCs w:val="18"/>
              </w:rPr>
              <w:t>månadsbryt</w:t>
            </w:r>
            <w:proofErr w:type="spellEnd"/>
            <w:r w:rsidRPr="00EC49FA">
              <w:rPr>
                <w:rFonts w:cstheme="minorHAnsi"/>
                <w:sz w:val="18"/>
                <w:szCs w:val="18"/>
              </w:rPr>
              <w:t xml:space="preserve"> ska en månads debitering av vårddagar ske på en unik faktura när delfakturering sker. (Rutin för delfakturering regleras ofta i samverkansavtalen) Samtliga månaders debitering av ett vårdtillfälle i hålls samman av samma Vårdkontakts-id. Ingen kreditering ska ske.)</w:t>
            </w:r>
            <w:r w:rsidRPr="00EC49FA">
              <w:rPr>
                <w:rFonts w:cstheme="minorHAnsi"/>
                <w:sz w:val="18"/>
                <w:szCs w:val="18"/>
              </w:rPr>
              <w:br/>
            </w:r>
          </w:p>
        </w:tc>
        <w:tc>
          <w:tcPr>
            <w:tcW w:w="990" w:type="dxa"/>
            <w:tcBorders>
              <w:top w:val="single" w:sz="4" w:space="0" w:color="A33662" w:themeColor="accent1"/>
              <w:left w:val="single" w:sz="24" w:space="0" w:color="FFFFFF" w:themeColor="background1"/>
              <w:bottom w:val="single" w:sz="4" w:space="0" w:color="A33662" w:themeColor="accent1"/>
            </w:tcBorders>
          </w:tcPr>
          <w:p w14:paraId="0259598A" w14:textId="51559C02" w:rsidR="005D67F2" w:rsidRPr="00EC49FA" w:rsidRDefault="0080376C" w:rsidP="005D67F2">
            <w:pPr>
              <w:rPr>
                <w:rFonts w:cstheme="minorHAnsi"/>
                <w:i/>
                <w:iCs/>
                <w:color w:val="098394"/>
                <w:sz w:val="18"/>
                <w:szCs w:val="18"/>
              </w:rPr>
            </w:pPr>
            <w:r>
              <w:rPr>
                <w:rFonts w:cstheme="minorHAnsi"/>
                <w:i/>
                <w:iCs/>
                <w:color w:val="098394"/>
                <w:sz w:val="18"/>
                <w:szCs w:val="18"/>
              </w:rPr>
              <w:lastRenderedPageBreak/>
              <w:t>-</w:t>
            </w:r>
          </w:p>
        </w:tc>
      </w:tr>
      <w:tr w:rsidR="005D67F2" w:rsidRPr="00EC49FA" w14:paraId="32766FFA" w14:textId="77777777" w:rsidTr="005D67F2">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A1AFA2A" w14:textId="16639944" w:rsidR="005D67F2" w:rsidRPr="00EC49FA" w:rsidRDefault="005D67F2" w:rsidP="005D67F2">
            <w:pPr>
              <w:rPr>
                <w:rFonts w:cstheme="minorHAnsi"/>
                <w:sz w:val="18"/>
                <w:szCs w:val="18"/>
              </w:rPr>
            </w:pPr>
            <w:r w:rsidRPr="00EC49FA">
              <w:rPr>
                <w:rFonts w:cstheme="minorHAnsi"/>
                <w:sz w:val="18"/>
                <w:szCs w:val="18"/>
              </w:rPr>
              <w:lastRenderedPageBreak/>
              <w:t>ospecificerat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FBF260" w14:textId="05FB7F40" w:rsidR="005D67F2" w:rsidRPr="00EC49FA" w:rsidRDefault="005D67F2" w:rsidP="005D67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778E33E6" w14:textId="13151900" w:rsidR="005D67F2" w:rsidRPr="00EC49FA" w:rsidRDefault="005D67F2" w:rsidP="005D67F2">
            <w:pPr>
              <w:pStyle w:val="SoSTabelltext"/>
              <w:rPr>
                <w:rFonts w:asciiTheme="minorHAnsi" w:hAnsiTheme="minorHAnsi" w:cstheme="minorHAnsi"/>
                <w:sz w:val="18"/>
                <w:szCs w:val="18"/>
              </w:rPr>
            </w:pPr>
            <w:r w:rsidRPr="00EC49FA">
              <w:rPr>
                <w:rFonts w:asciiTheme="minorHAnsi" w:hAnsiTheme="minorHAnsi" w:cstheme="minorHAnsi"/>
                <w:sz w:val="18"/>
                <w:szCs w:val="18"/>
              </w:rPr>
              <w:t>Ett antal fria tomma fält som kan användas unikt för respektive region i relationer med privata vårdgivare enligt egna vårdavtal mm.</w:t>
            </w:r>
          </w:p>
        </w:tc>
        <w:tc>
          <w:tcPr>
            <w:tcW w:w="1276" w:type="dxa"/>
            <w:tcBorders>
              <w:top w:val="single" w:sz="4" w:space="0" w:color="A33662" w:themeColor="accent1"/>
              <w:left w:val="single" w:sz="24" w:space="0" w:color="FFFFFF" w:themeColor="background1"/>
              <w:bottom w:val="single" w:sz="4" w:space="0" w:color="A33662" w:themeColor="accent1"/>
            </w:tcBorders>
          </w:tcPr>
          <w:p w14:paraId="2569F565" w14:textId="64572922" w:rsidR="005D67F2" w:rsidRPr="00EC49FA" w:rsidRDefault="005D67F2" w:rsidP="005D67F2">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6CF7DA76" w14:textId="77777777" w:rsidR="005D67F2" w:rsidRPr="00EC49FA" w:rsidRDefault="005D67F2" w:rsidP="005D67F2">
            <w:pPr>
              <w:rPr>
                <w:rFonts w:cstheme="minorHAnsi"/>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7B84D899" w14:textId="5C4ED03E" w:rsidR="005D67F2" w:rsidRPr="00EC49FA" w:rsidRDefault="0080376C" w:rsidP="005D67F2">
            <w:pPr>
              <w:rPr>
                <w:rFonts w:cstheme="minorHAnsi"/>
                <w:i/>
                <w:iCs/>
                <w:color w:val="098394"/>
                <w:sz w:val="18"/>
                <w:szCs w:val="18"/>
              </w:rPr>
            </w:pPr>
            <w:r>
              <w:rPr>
                <w:rFonts w:cstheme="minorHAnsi"/>
                <w:i/>
                <w:iCs/>
                <w:color w:val="098394"/>
                <w:sz w:val="18"/>
                <w:szCs w:val="18"/>
              </w:rPr>
              <w:t>-</w:t>
            </w:r>
          </w:p>
        </w:tc>
      </w:tr>
    </w:tbl>
    <w:p w14:paraId="67E5AF5C" w14:textId="30C64913" w:rsidR="006B4EF2" w:rsidRPr="00EC49FA" w:rsidRDefault="006B4EF2" w:rsidP="006B4EF2">
      <w:pPr>
        <w:pStyle w:val="Numreradrubrik3"/>
        <w:rPr>
          <w:lang w:val="sv-SE"/>
        </w:rPr>
      </w:pPr>
      <w:bookmarkStart w:id="67" w:name="_Toc203981279"/>
      <w:proofErr w:type="spellStart"/>
      <w:r w:rsidRPr="00EC49FA">
        <w:rPr>
          <w:lang w:val="sv-SE"/>
        </w:rPr>
        <w:lastRenderedPageBreak/>
        <w:t>Vårdkategori</w:t>
      </w:r>
      <w:bookmarkEnd w:id="67"/>
      <w:proofErr w:type="spellEnd"/>
    </w:p>
    <w:p w14:paraId="6E47D1FD" w14:textId="77777777" w:rsidR="006B4EF2" w:rsidRPr="00EC49FA" w:rsidRDefault="006B4EF2" w:rsidP="006B4EF2">
      <w:r w:rsidRPr="00EC49FA">
        <w:rPr>
          <w:b/>
          <w:bCs/>
        </w:rPr>
        <w:t xml:space="preserve">Beskrivning: </w:t>
      </w:r>
      <w:r w:rsidRPr="00EC49FA">
        <w:t xml:space="preserve">Klassen </w:t>
      </w:r>
      <w:proofErr w:type="spellStart"/>
      <w:r w:rsidRPr="00EC49FA">
        <w:t>Vårdkategori</w:t>
      </w:r>
      <w:proofErr w:type="spellEnd"/>
      <w:r w:rsidRPr="00EC49FA">
        <w:t xml:space="preserve"> håller information om vårdkontakten och uppgifterna visar om vårdkontakten gäller öppenvård eller slutenvård, planerad eller icke-planerad vård, offentlig eller privat vård, nybesök eller återbesök. Offentlig eller privat vård kan påverka priset då privat vård ofta faktureras mellan huvudmännen utifrån särskilda unika prislistor.</w:t>
      </w:r>
    </w:p>
    <w:p w14:paraId="210EDC87" w14:textId="77777777" w:rsidR="006B4EF2" w:rsidRPr="00EC49FA" w:rsidRDefault="006B4EF2" w:rsidP="006B4EF2">
      <w:r w:rsidRPr="00EC49FA">
        <w:rPr>
          <w:b/>
          <w:bCs/>
        </w:rPr>
        <w:t>Mappning till RIM:</w:t>
      </w:r>
      <w:r w:rsidRPr="00EC49FA">
        <w:t xml:space="preserve"> Saknas</w:t>
      </w:r>
    </w:p>
    <w:p w14:paraId="522EEDB3" w14:textId="77777777" w:rsidR="006B4EF2" w:rsidRPr="00EC49FA" w:rsidRDefault="006B4EF2" w:rsidP="006B4EF2">
      <w:r w:rsidRPr="00EC49FA">
        <w:rPr>
          <w:b/>
          <w:bCs/>
        </w:rPr>
        <w:t>Spårbarhet till krav:</w:t>
      </w:r>
      <w:r w:rsidRPr="00EC49FA">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984"/>
        <w:gridCol w:w="990"/>
      </w:tblGrid>
      <w:tr w:rsidR="006B4EF2" w:rsidRPr="00EC49FA" w14:paraId="3304E927" w14:textId="77777777" w:rsidTr="00E56221">
        <w:trPr>
          <w:trHeight w:val="23"/>
        </w:trPr>
        <w:tc>
          <w:tcPr>
            <w:tcW w:w="1305" w:type="dxa"/>
            <w:shd w:val="clear" w:color="auto" w:fill="A33662" w:themeFill="accent1"/>
          </w:tcPr>
          <w:p w14:paraId="6D61D0E1" w14:textId="77777777" w:rsidR="006B4EF2" w:rsidRPr="00EC49FA" w:rsidRDefault="006B4EF2" w:rsidP="00E56221">
            <w:pPr>
              <w:pStyle w:val="Tabellrubrik"/>
            </w:pPr>
            <w:r w:rsidRPr="00EC49FA">
              <w:t>Attribut</w:t>
            </w:r>
          </w:p>
        </w:tc>
        <w:tc>
          <w:tcPr>
            <w:tcW w:w="1450" w:type="dxa"/>
            <w:shd w:val="clear" w:color="auto" w:fill="A33662" w:themeFill="accent1"/>
          </w:tcPr>
          <w:p w14:paraId="5C97344F" w14:textId="77777777" w:rsidR="006B4EF2" w:rsidRPr="00EC49FA" w:rsidRDefault="006B4EF2" w:rsidP="00E56221">
            <w:pPr>
              <w:pStyle w:val="Tabellrubrik"/>
            </w:pPr>
            <w:r w:rsidRPr="00EC49FA">
              <w:t>Mappning till RIM</w:t>
            </w:r>
          </w:p>
        </w:tc>
        <w:tc>
          <w:tcPr>
            <w:tcW w:w="2065" w:type="dxa"/>
            <w:shd w:val="clear" w:color="auto" w:fill="A33662" w:themeFill="accent1"/>
          </w:tcPr>
          <w:p w14:paraId="2FBE9C2F" w14:textId="77777777" w:rsidR="006B4EF2" w:rsidRPr="00EC49FA" w:rsidRDefault="006B4EF2" w:rsidP="00E56221">
            <w:pPr>
              <w:pStyle w:val="Tabellrubrik"/>
            </w:pPr>
            <w:r w:rsidRPr="00EC49FA">
              <w:t xml:space="preserve">Beskrivning </w:t>
            </w:r>
          </w:p>
        </w:tc>
        <w:tc>
          <w:tcPr>
            <w:tcW w:w="1276" w:type="dxa"/>
            <w:shd w:val="clear" w:color="auto" w:fill="A33662" w:themeFill="accent1"/>
          </w:tcPr>
          <w:p w14:paraId="3E7A769D" w14:textId="77777777" w:rsidR="006B4EF2" w:rsidRPr="00EC49FA" w:rsidRDefault="006B4EF2" w:rsidP="00E56221">
            <w:pPr>
              <w:pStyle w:val="Tabellrubrik"/>
            </w:pPr>
            <w:r w:rsidRPr="00EC49FA">
              <w:t>Datatyp (multiplicitet)</w:t>
            </w:r>
          </w:p>
        </w:tc>
        <w:tc>
          <w:tcPr>
            <w:tcW w:w="1984" w:type="dxa"/>
            <w:shd w:val="clear" w:color="auto" w:fill="A33662" w:themeFill="accent1"/>
          </w:tcPr>
          <w:p w14:paraId="7B254012" w14:textId="77777777" w:rsidR="006B4EF2" w:rsidRPr="00EC49FA" w:rsidRDefault="006B4EF2" w:rsidP="00E56221">
            <w:pPr>
              <w:pStyle w:val="Tabellrubrik"/>
            </w:pPr>
            <w:r w:rsidRPr="00EC49FA">
              <w:t>Format</w:t>
            </w:r>
          </w:p>
        </w:tc>
        <w:tc>
          <w:tcPr>
            <w:tcW w:w="990" w:type="dxa"/>
            <w:shd w:val="clear" w:color="auto" w:fill="A33662" w:themeFill="accent1"/>
          </w:tcPr>
          <w:p w14:paraId="5F17E6FA" w14:textId="77777777" w:rsidR="006B4EF2" w:rsidRPr="00EC49FA" w:rsidRDefault="006B4EF2" w:rsidP="00E56221">
            <w:pPr>
              <w:pStyle w:val="Tabellrubrik"/>
            </w:pPr>
            <w:r w:rsidRPr="00EC49FA">
              <w:t>Spårbarhet till krav</w:t>
            </w:r>
          </w:p>
        </w:tc>
      </w:tr>
      <w:tr w:rsidR="006B4EF2" w:rsidRPr="00EC49FA" w14:paraId="4CBEDF16"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E7138F6" w14:textId="5C8CC10E" w:rsidR="006B4EF2" w:rsidRPr="00EC49FA" w:rsidRDefault="006B4EF2" w:rsidP="006B4EF2">
            <w:pPr>
              <w:rPr>
                <w:rFonts w:cstheme="minorHAnsi"/>
                <w:i/>
                <w:iCs/>
                <w:color w:val="098394"/>
                <w:sz w:val="18"/>
                <w:szCs w:val="18"/>
              </w:rPr>
            </w:pPr>
            <w:r w:rsidRPr="00EC49FA">
              <w:rPr>
                <w:rFonts w:cstheme="minorHAnsi"/>
                <w:sz w:val="18"/>
                <w:szCs w:val="18"/>
              </w:rPr>
              <w:t>vård- och omsorgsform</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A30D42" w14:textId="3EFD4111" w:rsidR="006B4EF2" w:rsidRPr="00EC49FA" w:rsidRDefault="006B4EF2" w:rsidP="006B4EF2">
            <w:pPr>
              <w:rPr>
                <w:rFonts w:cstheme="minorHAnsi"/>
                <w:i/>
                <w:iCs/>
                <w:color w:val="098394"/>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25ACE17B"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Kategorisering av öppen </w:t>
            </w:r>
            <w:proofErr w:type="spellStart"/>
            <w:r w:rsidRPr="00EC49FA">
              <w:rPr>
                <w:rFonts w:asciiTheme="minorHAnsi" w:hAnsiTheme="minorHAnsi" w:cstheme="minorHAnsi"/>
                <w:sz w:val="18"/>
                <w:szCs w:val="18"/>
              </w:rPr>
              <w:t>resp</w:t>
            </w:r>
            <w:proofErr w:type="spellEnd"/>
            <w:r w:rsidRPr="00EC49FA">
              <w:rPr>
                <w:rFonts w:asciiTheme="minorHAnsi" w:hAnsiTheme="minorHAnsi" w:cstheme="minorHAnsi"/>
                <w:sz w:val="18"/>
                <w:szCs w:val="18"/>
              </w:rPr>
              <w:t xml:space="preserve"> sluten vård enligt Socialstyrelsens termbank. Sluten vård är hälso-och sjukvård när den ges till patient vars tillstånd kräver </w:t>
            </w:r>
          </w:p>
          <w:p w14:paraId="7452F077"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resurser som inte kan tillgodoses inom öppen vård eller hemsjukvård. </w:t>
            </w:r>
          </w:p>
          <w:p w14:paraId="2CDFFBB2" w14:textId="77777777" w:rsidR="006B4EF2" w:rsidRPr="00EC49FA" w:rsidRDefault="006B4EF2" w:rsidP="006B4EF2">
            <w:pPr>
              <w:pStyle w:val="SoSTabelltext"/>
              <w:rPr>
                <w:rFonts w:asciiTheme="minorHAnsi" w:hAnsiTheme="minorHAnsi" w:cstheme="minorHAnsi"/>
                <w:sz w:val="18"/>
                <w:szCs w:val="18"/>
              </w:rPr>
            </w:pPr>
          </w:p>
          <w:p w14:paraId="27C795E3"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Öppen vård bedrivs i allmänhet under dagtid. Vid behov av övernattning leder det i regel till inskrivning i sluten vård. </w:t>
            </w:r>
          </w:p>
          <w:p w14:paraId="7C1F2980" w14:textId="2ECDDE1D" w:rsidR="006B4EF2" w:rsidRPr="00EC49FA" w:rsidRDefault="006B4EF2" w:rsidP="006B4EF2">
            <w:pPr>
              <w:rPr>
                <w:rFonts w:cstheme="minorHAnsi"/>
                <w:i/>
                <w:iCs/>
                <w:color w:val="098394"/>
                <w:sz w:val="18"/>
                <w:szCs w:val="18"/>
              </w:rPr>
            </w:pPr>
            <w:r w:rsidRPr="00EC49FA">
              <w:rPr>
                <w:rFonts w:cstheme="minorHAnsi"/>
                <w:sz w:val="18"/>
                <w:szCs w:val="18"/>
              </w:rPr>
              <w:t>Sluten vård bedrivs dygnet runt och kräver inskrivning. Öppen vård är hälso-och sjukvård när den ges till patient vars tillstånd medger att aktuell vårdinsats förväntas avslutas inom ett begränsat antal timmar.</w:t>
            </w:r>
          </w:p>
        </w:tc>
        <w:tc>
          <w:tcPr>
            <w:tcW w:w="1276" w:type="dxa"/>
            <w:tcBorders>
              <w:top w:val="single" w:sz="4" w:space="0" w:color="A33662" w:themeColor="accent1"/>
              <w:left w:val="single" w:sz="24" w:space="0" w:color="FFFFFF" w:themeColor="background1"/>
              <w:bottom w:val="single" w:sz="4" w:space="0" w:color="A33662" w:themeColor="accent1"/>
            </w:tcBorders>
          </w:tcPr>
          <w:p w14:paraId="52881068" w14:textId="5867598D" w:rsidR="006B4EF2" w:rsidRPr="00EC49FA" w:rsidRDefault="006B4EF2" w:rsidP="006B4EF2">
            <w:pPr>
              <w:rPr>
                <w:rFonts w:cstheme="minorHAnsi"/>
                <w:i/>
                <w:iCs/>
                <w:color w:val="098394"/>
                <w:sz w:val="18"/>
                <w:szCs w:val="18"/>
                <w:lang w:eastAsia="en-GB"/>
              </w:rPr>
            </w:pPr>
            <w:r w:rsidRPr="00EC49FA">
              <w:rPr>
                <w:rFonts w:cstheme="minorHAnsi"/>
                <w:sz w:val="18"/>
                <w:szCs w:val="18"/>
              </w:rPr>
              <w:t>CV (</w:t>
            </w:r>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48EA37D4" w14:textId="0FE35E4D" w:rsidR="006B4EF2" w:rsidRPr="00EC49FA" w:rsidRDefault="006B4EF2" w:rsidP="006B4EF2">
            <w:pPr>
              <w:rPr>
                <w:rFonts w:cstheme="minorHAnsi"/>
                <w:i/>
                <w:iCs/>
                <w:color w:val="098394"/>
                <w:sz w:val="18"/>
                <w:szCs w:val="18"/>
              </w:rPr>
            </w:pPr>
            <w:r w:rsidRPr="00EC49FA">
              <w:rPr>
                <w:rFonts w:cstheme="minorHAnsi"/>
                <w:sz w:val="18"/>
                <w:szCs w:val="18"/>
              </w:rPr>
              <w:t>Urval ur HSA kodverk ”Vård- och omsorgsform”</w:t>
            </w:r>
            <w:r w:rsidRPr="00EC49FA">
              <w:rPr>
                <w:rFonts w:cstheme="minorHAnsi"/>
                <w:sz w:val="18"/>
                <w:szCs w:val="18"/>
              </w:rPr>
              <w:br/>
            </w:r>
            <w:r w:rsidRPr="00EC49FA">
              <w:rPr>
                <w:rFonts w:cstheme="minorHAnsi"/>
                <w:sz w:val="18"/>
                <w:szCs w:val="18"/>
              </w:rPr>
              <w:br/>
              <w:t>Giltiga koder:</w:t>
            </w:r>
            <w:r w:rsidRPr="00EC49FA">
              <w:rPr>
                <w:rFonts w:cstheme="minorHAnsi"/>
                <w:sz w:val="18"/>
                <w:szCs w:val="18"/>
              </w:rPr>
              <w:br/>
              <w:t>01=öppenvård</w:t>
            </w:r>
            <w:r w:rsidRPr="00EC49FA">
              <w:rPr>
                <w:rFonts w:cstheme="minorHAnsi"/>
                <w:sz w:val="18"/>
                <w:szCs w:val="18"/>
              </w:rPr>
              <w:br/>
              <w:t>02=slutenvård</w:t>
            </w:r>
            <w:r w:rsidRPr="00EC49FA">
              <w:rPr>
                <w:rFonts w:cstheme="minorHAnsi"/>
                <w:sz w:val="18"/>
                <w:szCs w:val="18"/>
              </w:rPr>
              <w:br/>
            </w:r>
            <w:r w:rsidRPr="00EC49FA">
              <w:rPr>
                <w:rFonts w:cstheme="minorHAnsi"/>
                <w:sz w:val="18"/>
                <w:szCs w:val="18"/>
              </w:rPr>
              <w:br/>
              <w:t xml:space="preserve">OID: </w:t>
            </w:r>
            <w:proofErr w:type="gramStart"/>
            <w:r w:rsidRPr="00EC49FA">
              <w:rPr>
                <w:rFonts w:cstheme="minorHAnsi"/>
                <w:sz w:val="18"/>
                <w:szCs w:val="18"/>
              </w:rPr>
              <w:t>1.2.752</w:t>
            </w:r>
            <w:proofErr w:type="gramEnd"/>
            <w:r w:rsidRPr="00EC49FA">
              <w:rPr>
                <w:rFonts w:cstheme="minorHAnsi"/>
                <w:sz w:val="18"/>
                <w:szCs w:val="18"/>
              </w:rPr>
              <w:t>.29.4.16</w:t>
            </w:r>
            <w:r w:rsidRPr="00EC49FA">
              <w:rPr>
                <w:rFonts w:cstheme="minorHAnsi"/>
                <w:sz w:val="18"/>
                <w:szCs w:val="18"/>
              </w:rPr>
              <w:br/>
            </w:r>
          </w:p>
        </w:tc>
        <w:tc>
          <w:tcPr>
            <w:tcW w:w="990" w:type="dxa"/>
            <w:tcBorders>
              <w:top w:val="single" w:sz="4" w:space="0" w:color="A33662" w:themeColor="accent1"/>
              <w:left w:val="single" w:sz="24" w:space="0" w:color="FFFFFF" w:themeColor="background1"/>
              <w:bottom w:val="single" w:sz="4" w:space="0" w:color="A33662" w:themeColor="accent1"/>
            </w:tcBorders>
          </w:tcPr>
          <w:p w14:paraId="5C6C95E2" w14:textId="20A56EEA" w:rsidR="006B4EF2" w:rsidRPr="00EC49FA" w:rsidRDefault="006B4EF2" w:rsidP="006B4EF2">
            <w:pPr>
              <w:rPr>
                <w:rFonts w:cstheme="minorHAnsi"/>
                <w:i/>
                <w:iCs/>
                <w:color w:val="098394"/>
                <w:sz w:val="18"/>
                <w:szCs w:val="18"/>
              </w:rPr>
            </w:pPr>
            <w:r w:rsidRPr="00EC49FA">
              <w:rPr>
                <w:rFonts w:cstheme="minorHAnsi"/>
                <w:sz w:val="18"/>
                <w:szCs w:val="18"/>
              </w:rPr>
              <w:t xml:space="preserve">Samtliga användningsfall </w:t>
            </w:r>
          </w:p>
        </w:tc>
      </w:tr>
      <w:tr w:rsidR="006B4EF2" w:rsidRPr="00EC49FA" w14:paraId="21A7276A"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1811C9E" w14:textId="6BFDD270" w:rsidR="006B4EF2" w:rsidRPr="00EC49FA" w:rsidRDefault="006B4EF2" w:rsidP="006B4EF2">
            <w:pPr>
              <w:rPr>
                <w:rFonts w:cstheme="minorHAnsi"/>
                <w:sz w:val="18"/>
                <w:szCs w:val="18"/>
              </w:rPr>
            </w:pPr>
            <w:r w:rsidRPr="00EC49FA">
              <w:rPr>
                <w:rFonts w:cstheme="minorHAnsi"/>
                <w:sz w:val="18"/>
                <w:szCs w:val="18"/>
              </w:rPr>
              <w:t>offentlig vård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33BA21" w14:textId="385E7C1E" w:rsidR="006B4EF2" w:rsidRPr="00EC49FA" w:rsidRDefault="006B4EF2" w:rsidP="006B4EF2">
            <w:pPr>
              <w:rPr>
                <w:rFonts w:cstheme="minorHAnsi"/>
                <w:i/>
                <w:iCs/>
                <w:color w:val="098394"/>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1BCC5707"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Kategorisering av offentlig eller privat vård. </w:t>
            </w:r>
          </w:p>
          <w:p w14:paraId="155C7C48" w14:textId="3E0431B5" w:rsidR="006B4EF2" w:rsidRPr="00EC49FA" w:rsidRDefault="00260A0D" w:rsidP="006B4EF2">
            <w:pPr>
              <w:pStyle w:val="SoSTabelltext"/>
              <w:rPr>
                <w:rFonts w:asciiTheme="minorHAnsi" w:hAnsiTheme="minorHAnsi" w:cstheme="minorHAnsi"/>
                <w:sz w:val="18"/>
                <w:szCs w:val="18"/>
              </w:rPr>
            </w:pPr>
            <w:r w:rsidRPr="00260A0D">
              <w:rPr>
                <w:rFonts w:asciiTheme="minorHAnsi" w:hAnsiTheme="minorHAnsi" w:cstheme="minorHAnsi"/>
                <w:sz w:val="18"/>
                <w:szCs w:val="18"/>
              </w:rPr>
              <w:t>Offentlig vård är vård som är offentligt finansierad och bedrivs av region/kommun.</w:t>
            </w:r>
            <w:r w:rsidR="007E6E28">
              <w:rPr>
                <w:rFonts w:asciiTheme="minorHAnsi" w:hAnsiTheme="minorHAnsi" w:cstheme="minorHAnsi"/>
                <w:sz w:val="18"/>
                <w:szCs w:val="18"/>
              </w:rPr>
              <w:br/>
            </w:r>
            <w:r w:rsidR="006B4EF2" w:rsidRPr="00EC49FA">
              <w:rPr>
                <w:rFonts w:asciiTheme="minorHAnsi" w:hAnsiTheme="minorHAnsi" w:cstheme="minorHAnsi"/>
                <w:sz w:val="18"/>
                <w:szCs w:val="18"/>
              </w:rPr>
              <w:t xml:space="preserve">Privat vård är vård som är offentligt </w:t>
            </w:r>
            <w:r w:rsidR="006B4EF2" w:rsidRPr="00EC49FA">
              <w:rPr>
                <w:rFonts w:asciiTheme="minorHAnsi" w:hAnsiTheme="minorHAnsi" w:cstheme="minorHAnsi"/>
                <w:sz w:val="18"/>
                <w:szCs w:val="18"/>
              </w:rPr>
              <w:lastRenderedPageBreak/>
              <w:t xml:space="preserve">finansierad och bedrivs av privat vårdgivare. </w:t>
            </w:r>
          </w:p>
          <w:p w14:paraId="18188630" w14:textId="77777777" w:rsidR="006B4EF2" w:rsidRPr="00EC49FA" w:rsidRDefault="006B4EF2" w:rsidP="006B4EF2">
            <w:pPr>
              <w:pStyle w:val="SoSTabelltext"/>
              <w:rPr>
                <w:rFonts w:asciiTheme="minorHAnsi" w:hAnsiTheme="minorHAnsi" w:cstheme="minorHAnsi"/>
                <w:sz w:val="18"/>
                <w:szCs w:val="18"/>
              </w:rPr>
            </w:pPr>
          </w:p>
          <w:p w14:paraId="5F915EB5" w14:textId="7FE0A378" w:rsidR="006B4EF2" w:rsidRPr="00EC49FA" w:rsidRDefault="006B4EF2" w:rsidP="006B4EF2">
            <w:pPr>
              <w:rPr>
                <w:rFonts w:cstheme="minorHAnsi"/>
                <w:i/>
                <w:iCs/>
                <w:color w:val="098394"/>
                <w:sz w:val="18"/>
                <w:szCs w:val="18"/>
              </w:rPr>
            </w:pPr>
            <w:r w:rsidRPr="00EC49FA">
              <w:rPr>
                <w:rFonts w:cstheme="minorHAnsi"/>
                <w:sz w:val="18"/>
                <w:szCs w:val="18"/>
              </w:rPr>
              <w:t>Ska bli obligatoriskt fält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66EB3672" w14:textId="67EC3019" w:rsidR="006B4EF2" w:rsidRPr="00EC49FA" w:rsidRDefault="006B4EF2" w:rsidP="006B4EF2">
            <w:pPr>
              <w:rPr>
                <w:rFonts w:cstheme="minorHAnsi"/>
                <w:sz w:val="18"/>
                <w:szCs w:val="18"/>
              </w:rPr>
            </w:pPr>
            <w:r w:rsidRPr="00EC49FA">
              <w:rPr>
                <w:rFonts w:cstheme="minorHAnsi"/>
                <w:sz w:val="18"/>
                <w:szCs w:val="18"/>
              </w:rPr>
              <w:lastRenderedPageBreak/>
              <w:t>BL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68949472" w14:textId="1B13DEA5" w:rsidR="006B4EF2" w:rsidRPr="00EC49FA" w:rsidRDefault="006B4EF2" w:rsidP="006B4EF2">
            <w:pPr>
              <w:rPr>
                <w:rFonts w:cstheme="minorHAnsi"/>
                <w:sz w:val="18"/>
                <w:szCs w:val="18"/>
              </w:rPr>
            </w:pPr>
            <w:proofErr w:type="spellStart"/>
            <w:r w:rsidRPr="00EC49FA">
              <w:rPr>
                <w:rFonts w:cstheme="minorHAnsi"/>
                <w:sz w:val="18"/>
                <w:szCs w:val="18"/>
              </w:rPr>
              <w:t>true</w:t>
            </w:r>
            <w:proofErr w:type="spellEnd"/>
            <w:r w:rsidRPr="00EC49FA">
              <w:rPr>
                <w:rFonts w:cstheme="minorHAnsi"/>
                <w:sz w:val="18"/>
                <w:szCs w:val="18"/>
              </w:rPr>
              <w:t xml:space="preserve"> = offentlig vård</w:t>
            </w:r>
            <w:r w:rsidRPr="00EC49FA">
              <w:rPr>
                <w:rFonts w:cstheme="minorHAnsi"/>
                <w:sz w:val="18"/>
                <w:szCs w:val="18"/>
              </w:rPr>
              <w:br/>
            </w:r>
            <w:proofErr w:type="spellStart"/>
            <w:r w:rsidRPr="00EC49FA">
              <w:rPr>
                <w:rFonts w:cstheme="minorHAnsi"/>
                <w:sz w:val="18"/>
                <w:szCs w:val="18"/>
              </w:rPr>
              <w:t>false</w:t>
            </w:r>
            <w:proofErr w:type="spellEnd"/>
            <w:r w:rsidRPr="00EC49FA">
              <w:rPr>
                <w:rFonts w:cstheme="minorHAnsi"/>
                <w:sz w:val="18"/>
                <w:szCs w:val="18"/>
              </w:rPr>
              <w:t xml:space="preserve">= privat vård </w:t>
            </w:r>
            <w:r w:rsidRPr="00EC49FA">
              <w:rPr>
                <w:rFonts w:cstheme="minorHAnsi"/>
                <w:sz w:val="18"/>
                <w:szCs w:val="18"/>
              </w:rPr>
              <w:br/>
            </w:r>
          </w:p>
        </w:tc>
        <w:tc>
          <w:tcPr>
            <w:tcW w:w="990" w:type="dxa"/>
            <w:tcBorders>
              <w:top w:val="single" w:sz="4" w:space="0" w:color="A33662" w:themeColor="accent1"/>
              <w:left w:val="single" w:sz="24" w:space="0" w:color="FFFFFF" w:themeColor="background1"/>
              <w:bottom w:val="single" w:sz="4" w:space="0" w:color="A33662" w:themeColor="accent1"/>
            </w:tcBorders>
          </w:tcPr>
          <w:p w14:paraId="270FBBDF" w14:textId="0255100B" w:rsidR="006B4EF2" w:rsidRPr="00EC49FA" w:rsidRDefault="006B4EF2" w:rsidP="006B4EF2">
            <w:pPr>
              <w:rPr>
                <w:rFonts w:cstheme="minorHAnsi"/>
                <w:i/>
                <w:iCs/>
                <w:color w:val="098394"/>
                <w:sz w:val="18"/>
                <w:szCs w:val="18"/>
              </w:rPr>
            </w:pPr>
            <w:r w:rsidRPr="00EC49FA">
              <w:rPr>
                <w:rFonts w:cstheme="minorHAnsi"/>
                <w:sz w:val="18"/>
                <w:szCs w:val="18"/>
              </w:rPr>
              <w:t>Användningsfall 3, 5 och 6</w:t>
            </w:r>
            <w:r w:rsidR="0047469B">
              <w:rPr>
                <w:rFonts w:cstheme="minorHAnsi"/>
                <w:sz w:val="18"/>
                <w:szCs w:val="18"/>
              </w:rPr>
              <w:t xml:space="preserve"> och </w:t>
            </w:r>
            <w:r w:rsidR="0047469B" w:rsidRPr="0047469B">
              <w:rPr>
                <w:rFonts w:cstheme="minorHAnsi"/>
                <w:sz w:val="18"/>
                <w:szCs w:val="18"/>
              </w:rPr>
              <w:t>A05 [R14]</w:t>
            </w:r>
          </w:p>
        </w:tc>
      </w:tr>
      <w:tr w:rsidR="006B4EF2" w:rsidRPr="00EC49FA" w14:paraId="78FC5152"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6B6C045C" w14:textId="4B28BC53" w:rsidR="006B4EF2" w:rsidRPr="00EC49FA" w:rsidRDefault="006B4EF2" w:rsidP="006B4EF2">
            <w:pPr>
              <w:rPr>
                <w:rFonts w:cstheme="minorHAnsi"/>
                <w:sz w:val="18"/>
                <w:szCs w:val="18"/>
              </w:rPr>
            </w:pPr>
            <w:r w:rsidRPr="00EC49FA">
              <w:rPr>
                <w:rFonts w:cstheme="minorHAnsi"/>
                <w:sz w:val="18"/>
                <w:szCs w:val="18"/>
              </w:rPr>
              <w:t>planerad vård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F01D8E" w14:textId="74CDA1E7" w:rsidR="006B4EF2" w:rsidRPr="00EC49FA" w:rsidRDefault="006B4EF2" w:rsidP="006B4E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0FC90E63"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Avser planerad eller ej planerad vård. </w:t>
            </w:r>
          </w:p>
          <w:p w14:paraId="2F399BFF"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Kategorisering enligt Socialstyrelsens termbank. </w:t>
            </w:r>
          </w:p>
          <w:p w14:paraId="502249AC" w14:textId="77777777" w:rsidR="006B4EF2" w:rsidRPr="00EC49FA" w:rsidRDefault="006B4EF2" w:rsidP="006B4EF2">
            <w:pPr>
              <w:pStyle w:val="SoSTabelltext"/>
              <w:rPr>
                <w:rFonts w:asciiTheme="minorHAnsi" w:hAnsiTheme="minorHAnsi" w:cstheme="minorHAnsi"/>
                <w:sz w:val="18"/>
                <w:szCs w:val="18"/>
              </w:rPr>
            </w:pPr>
          </w:p>
          <w:p w14:paraId="4E7122A0"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b/>
                <w:sz w:val="18"/>
                <w:szCs w:val="18"/>
              </w:rPr>
              <w:t>Definitioner (termbanken)</w:t>
            </w:r>
            <w:r w:rsidRPr="00EC49FA">
              <w:rPr>
                <w:rFonts w:asciiTheme="minorHAnsi" w:hAnsiTheme="minorHAnsi" w:cstheme="minorHAnsi"/>
                <w:sz w:val="18"/>
                <w:szCs w:val="18"/>
              </w:rPr>
              <w:t xml:space="preserve">: </w:t>
            </w:r>
          </w:p>
          <w:p w14:paraId="654A377A"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oplanerat vårdtillfälle: vårdtillfälle för vilket tid inte har avtalats </w:t>
            </w:r>
          </w:p>
          <w:p w14:paraId="6B3F3DFA"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oplanerat öppenvårdsbesök: öppenvårdsbesök för vilket tid inte har avtalats </w:t>
            </w:r>
          </w:p>
          <w:p w14:paraId="743986EB"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planerat vårdtillfälle: vårdtillfälle för vilket tid har avtalats </w:t>
            </w:r>
          </w:p>
          <w:p w14:paraId="7BAAAC38" w14:textId="5DF9E32D" w:rsidR="006B4EF2" w:rsidRPr="00EC49FA" w:rsidRDefault="006B4EF2" w:rsidP="006B4EF2">
            <w:pPr>
              <w:rPr>
                <w:rFonts w:cstheme="minorHAnsi"/>
                <w:i/>
                <w:iCs/>
                <w:color w:val="098394"/>
                <w:sz w:val="18"/>
                <w:szCs w:val="18"/>
              </w:rPr>
            </w:pPr>
            <w:r w:rsidRPr="00EC49FA">
              <w:rPr>
                <w:rFonts w:cstheme="minorHAnsi"/>
                <w:sz w:val="18"/>
                <w:szCs w:val="18"/>
              </w:rPr>
              <w:t>planerat öppenvårdsbesök: öppenvårdsbesök för vilket tid ej har avtalats</w:t>
            </w:r>
          </w:p>
        </w:tc>
        <w:tc>
          <w:tcPr>
            <w:tcW w:w="1276" w:type="dxa"/>
            <w:tcBorders>
              <w:top w:val="single" w:sz="4" w:space="0" w:color="A33662" w:themeColor="accent1"/>
              <w:left w:val="single" w:sz="24" w:space="0" w:color="FFFFFF" w:themeColor="background1"/>
              <w:bottom w:val="single" w:sz="4" w:space="0" w:color="A33662" w:themeColor="accent1"/>
            </w:tcBorders>
          </w:tcPr>
          <w:p w14:paraId="5D9DE62A" w14:textId="568D0E49" w:rsidR="006B4EF2" w:rsidRPr="00EC49FA" w:rsidRDefault="006B4EF2" w:rsidP="006B4EF2">
            <w:pPr>
              <w:rPr>
                <w:rFonts w:cstheme="minorHAnsi"/>
                <w:sz w:val="18"/>
                <w:szCs w:val="18"/>
              </w:rPr>
            </w:pPr>
            <w:r w:rsidRPr="00EC49FA">
              <w:rPr>
                <w:rFonts w:cstheme="minorHAnsi"/>
                <w:sz w:val="18"/>
                <w:szCs w:val="18"/>
              </w:rPr>
              <w:t>BL (</w:t>
            </w:r>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0D93C2FC" w14:textId="7C69F7A8" w:rsidR="006B4EF2" w:rsidRPr="00EC49FA" w:rsidRDefault="006B4EF2" w:rsidP="006B4EF2">
            <w:pPr>
              <w:rPr>
                <w:rFonts w:cstheme="minorHAnsi"/>
                <w:sz w:val="18"/>
                <w:szCs w:val="18"/>
              </w:rPr>
            </w:pPr>
            <w:proofErr w:type="spellStart"/>
            <w:r w:rsidRPr="00EC49FA">
              <w:rPr>
                <w:rFonts w:cstheme="minorHAnsi"/>
                <w:sz w:val="18"/>
                <w:szCs w:val="18"/>
              </w:rPr>
              <w:t>true</w:t>
            </w:r>
            <w:proofErr w:type="spellEnd"/>
            <w:r w:rsidRPr="00EC49FA">
              <w:rPr>
                <w:rFonts w:cstheme="minorHAnsi"/>
                <w:sz w:val="18"/>
                <w:szCs w:val="18"/>
              </w:rPr>
              <w:t xml:space="preserve"> = planerad vård   </w:t>
            </w:r>
            <w:r w:rsidRPr="00EC49FA">
              <w:rPr>
                <w:rFonts w:cstheme="minorHAnsi"/>
                <w:sz w:val="18"/>
                <w:szCs w:val="18"/>
              </w:rPr>
              <w:br/>
            </w:r>
            <w:proofErr w:type="spellStart"/>
            <w:r w:rsidRPr="00EC49FA">
              <w:rPr>
                <w:rFonts w:cstheme="minorHAnsi"/>
                <w:sz w:val="18"/>
                <w:szCs w:val="18"/>
              </w:rPr>
              <w:t>false</w:t>
            </w:r>
            <w:proofErr w:type="spellEnd"/>
            <w:r w:rsidRPr="00EC49FA">
              <w:rPr>
                <w:rFonts w:cstheme="minorHAnsi"/>
                <w:sz w:val="18"/>
                <w:szCs w:val="18"/>
              </w:rPr>
              <w:t xml:space="preserve"> = ej planerad vård  </w:t>
            </w:r>
          </w:p>
        </w:tc>
        <w:tc>
          <w:tcPr>
            <w:tcW w:w="990" w:type="dxa"/>
            <w:tcBorders>
              <w:top w:val="single" w:sz="4" w:space="0" w:color="A33662" w:themeColor="accent1"/>
              <w:left w:val="single" w:sz="24" w:space="0" w:color="FFFFFF" w:themeColor="background1"/>
              <w:bottom w:val="single" w:sz="4" w:space="0" w:color="A33662" w:themeColor="accent1"/>
            </w:tcBorders>
          </w:tcPr>
          <w:p w14:paraId="78ABFC55" w14:textId="084EF2E1" w:rsidR="006B4EF2" w:rsidRPr="00EC49FA" w:rsidRDefault="006B4EF2" w:rsidP="006B4EF2">
            <w:pPr>
              <w:rPr>
                <w:rFonts w:cstheme="minorHAnsi"/>
                <w:i/>
                <w:iCs/>
                <w:color w:val="098394"/>
                <w:sz w:val="18"/>
                <w:szCs w:val="18"/>
              </w:rPr>
            </w:pPr>
            <w:r w:rsidRPr="00EC49FA">
              <w:rPr>
                <w:rFonts w:cstheme="minorHAnsi"/>
                <w:sz w:val="18"/>
                <w:szCs w:val="18"/>
              </w:rPr>
              <w:t>Samtliga användningsfall</w:t>
            </w:r>
          </w:p>
        </w:tc>
      </w:tr>
      <w:tr w:rsidR="006B4EF2" w:rsidRPr="00EC49FA" w14:paraId="19C88C8B"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BDA2739" w14:textId="57C8452E" w:rsidR="006B4EF2" w:rsidRPr="00EC49FA" w:rsidRDefault="006B4EF2" w:rsidP="006B4EF2">
            <w:pPr>
              <w:rPr>
                <w:rFonts w:cstheme="minorHAnsi"/>
                <w:sz w:val="18"/>
                <w:szCs w:val="18"/>
              </w:rPr>
            </w:pPr>
            <w:r w:rsidRPr="00EC49FA">
              <w:rPr>
                <w:rFonts w:cstheme="minorHAnsi"/>
                <w:sz w:val="18"/>
                <w:szCs w:val="18"/>
              </w:rPr>
              <w:t>medicinskt akut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1F9F51" w14:textId="3912CC54" w:rsidR="006B4EF2" w:rsidRPr="00EC49FA" w:rsidRDefault="006B4EF2" w:rsidP="006B4E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21358B75"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i/>
                <w:color w:val="FF0000"/>
                <w:sz w:val="18"/>
                <w:szCs w:val="18"/>
              </w:rPr>
              <w:t>OBS! Ej med i denna version.</w:t>
            </w:r>
            <w:r w:rsidRPr="00EC49FA">
              <w:rPr>
                <w:rFonts w:asciiTheme="minorHAnsi" w:hAnsiTheme="minorHAnsi" w:cstheme="minorHAnsi"/>
                <w:sz w:val="18"/>
                <w:szCs w:val="18"/>
              </w:rPr>
              <w:t xml:space="preserve"> </w:t>
            </w:r>
          </w:p>
          <w:p w14:paraId="1E33D249"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Kategorisering enligt Socialstyrelsens termbank. Akut besök definieras enligt ”öppenvårdsbesök där patients tillstånd kräver omedelbar bedömning”. Definition av akut vårdtillfälle är när patients tillstånd kräver omedelbart omhändertagande /bedömning. Ej akut definieras som "när patients tillstånd inte kräver </w:t>
            </w:r>
          </w:p>
          <w:p w14:paraId="4516F8A3"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omedelbart omhändertagande/bedömning. </w:t>
            </w:r>
          </w:p>
          <w:p w14:paraId="572FA657" w14:textId="1D4D4EF2" w:rsidR="006B4EF2" w:rsidRPr="00EC49FA" w:rsidRDefault="006B4EF2" w:rsidP="006B4EF2">
            <w:pPr>
              <w:rPr>
                <w:rFonts w:cstheme="minorHAnsi"/>
                <w:i/>
                <w:iCs/>
                <w:color w:val="098394"/>
                <w:sz w:val="18"/>
                <w:szCs w:val="18"/>
              </w:rPr>
            </w:pPr>
            <w:r w:rsidRPr="00EC49FA">
              <w:rPr>
                <w:rFonts w:cstheme="minorHAnsi"/>
                <w:sz w:val="18"/>
                <w:szCs w:val="18"/>
              </w:rPr>
              <w:lastRenderedPageBreak/>
              <w:t xml:space="preserve">För </w:t>
            </w:r>
            <w:proofErr w:type="spellStart"/>
            <w:r w:rsidRPr="00EC49FA">
              <w:rPr>
                <w:rFonts w:cstheme="minorHAnsi"/>
                <w:sz w:val="18"/>
                <w:szCs w:val="18"/>
              </w:rPr>
              <w:t>ev</w:t>
            </w:r>
            <w:proofErr w:type="spellEnd"/>
            <w:r w:rsidRPr="00EC49FA">
              <w:rPr>
                <w:rFonts w:cstheme="minorHAnsi"/>
                <w:sz w:val="18"/>
                <w:szCs w:val="18"/>
              </w:rPr>
              <w:t xml:space="preserve"> komplettering vid verksamhetsuppföljningens införande.</w:t>
            </w:r>
          </w:p>
        </w:tc>
        <w:tc>
          <w:tcPr>
            <w:tcW w:w="1276" w:type="dxa"/>
            <w:tcBorders>
              <w:top w:val="single" w:sz="4" w:space="0" w:color="A33662" w:themeColor="accent1"/>
              <w:left w:val="single" w:sz="24" w:space="0" w:color="FFFFFF" w:themeColor="background1"/>
              <w:bottom w:val="single" w:sz="4" w:space="0" w:color="A33662" w:themeColor="accent1"/>
            </w:tcBorders>
          </w:tcPr>
          <w:p w14:paraId="5A0D2F1F" w14:textId="39DA6990" w:rsidR="006B4EF2" w:rsidRPr="00EC49FA" w:rsidRDefault="006B4EF2" w:rsidP="006B4EF2">
            <w:pPr>
              <w:rPr>
                <w:rFonts w:cstheme="minorHAnsi"/>
                <w:sz w:val="18"/>
                <w:szCs w:val="18"/>
              </w:rPr>
            </w:pPr>
            <w:r w:rsidRPr="00EC49FA">
              <w:rPr>
                <w:rFonts w:cstheme="minorHAnsi"/>
                <w:sz w:val="18"/>
                <w:szCs w:val="18"/>
              </w:rPr>
              <w:lastRenderedPageBreak/>
              <w:t>BL (</w:t>
            </w:r>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46D59818" w14:textId="77777777" w:rsidR="006B4EF2" w:rsidRPr="00EC49FA" w:rsidRDefault="006B4EF2" w:rsidP="006B4EF2">
            <w:pPr>
              <w:rPr>
                <w:rFonts w:cstheme="minorHAnsi"/>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0B38B6C6" w14:textId="5697BA5B" w:rsidR="006B4EF2" w:rsidRPr="00EC49FA" w:rsidRDefault="0080376C" w:rsidP="006B4EF2">
            <w:pPr>
              <w:rPr>
                <w:rFonts w:cstheme="minorHAnsi"/>
                <w:i/>
                <w:iCs/>
                <w:color w:val="098394"/>
                <w:sz w:val="18"/>
                <w:szCs w:val="18"/>
              </w:rPr>
            </w:pPr>
            <w:r>
              <w:rPr>
                <w:rFonts w:cstheme="minorHAnsi"/>
                <w:i/>
                <w:iCs/>
                <w:color w:val="098394"/>
                <w:sz w:val="18"/>
                <w:szCs w:val="18"/>
              </w:rPr>
              <w:t>-</w:t>
            </w:r>
          </w:p>
        </w:tc>
      </w:tr>
      <w:tr w:rsidR="006B4EF2" w:rsidRPr="00EC49FA" w14:paraId="440EDE21"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66A98790" w14:textId="0B109661" w:rsidR="006B4EF2" w:rsidRPr="00EC49FA" w:rsidRDefault="006B4EF2" w:rsidP="006B4EF2">
            <w:pPr>
              <w:rPr>
                <w:rFonts w:cstheme="minorHAnsi"/>
                <w:sz w:val="18"/>
                <w:szCs w:val="18"/>
              </w:rPr>
            </w:pPr>
            <w:r w:rsidRPr="00EC49FA">
              <w:rPr>
                <w:rFonts w:cstheme="minorHAnsi"/>
                <w:sz w:val="18"/>
                <w:szCs w:val="18"/>
              </w:rPr>
              <w:t>typ av besök</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C29793" w14:textId="1665AB48" w:rsidR="006B4EF2" w:rsidRPr="00EC49FA" w:rsidRDefault="006B4EF2" w:rsidP="006B4E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5568AACB"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Nybesök eller återbesök. Telefonrådgivning kategoriseras som återbesök. </w:t>
            </w:r>
          </w:p>
          <w:p w14:paraId="143DAA56" w14:textId="2B6D0C15" w:rsidR="006B4EF2" w:rsidRPr="00EC49FA" w:rsidRDefault="006B4EF2" w:rsidP="006B4EF2">
            <w:pPr>
              <w:rPr>
                <w:rFonts w:cstheme="minorHAnsi"/>
                <w:i/>
                <w:iCs/>
                <w:color w:val="098394"/>
                <w:sz w:val="18"/>
                <w:szCs w:val="18"/>
              </w:rPr>
            </w:pPr>
            <w:r w:rsidRPr="00EC49FA">
              <w:rPr>
                <w:rFonts w:cstheme="minorHAnsi"/>
                <w:sz w:val="18"/>
                <w:szCs w:val="18"/>
              </w:rPr>
              <w:t>Med nybesök avses enligt Socialstyrelsens termbank besök som inte har medicinskt samband med tidigare besök vid samma vårdcentral, klinik eller motsvarande. Vid ett återbesök finns ett medicinskt samband.</w:t>
            </w:r>
          </w:p>
        </w:tc>
        <w:tc>
          <w:tcPr>
            <w:tcW w:w="1276" w:type="dxa"/>
            <w:tcBorders>
              <w:top w:val="single" w:sz="4" w:space="0" w:color="A33662" w:themeColor="accent1"/>
              <w:left w:val="single" w:sz="24" w:space="0" w:color="FFFFFF" w:themeColor="background1"/>
              <w:bottom w:val="single" w:sz="4" w:space="0" w:color="A33662" w:themeColor="accent1"/>
            </w:tcBorders>
          </w:tcPr>
          <w:p w14:paraId="1CBC671B" w14:textId="11754F68" w:rsidR="006B4EF2" w:rsidRPr="00EC49FA" w:rsidRDefault="006B4EF2" w:rsidP="006B4EF2">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02CC43B0" w14:textId="5C741116" w:rsidR="006B4EF2" w:rsidRPr="00EC49FA" w:rsidRDefault="006B4EF2" w:rsidP="006B4EF2">
            <w:pPr>
              <w:rPr>
                <w:rFonts w:cstheme="minorHAnsi"/>
                <w:sz w:val="18"/>
                <w:szCs w:val="18"/>
              </w:rPr>
            </w:pPr>
            <w:r w:rsidRPr="00EC49FA">
              <w:rPr>
                <w:rFonts w:cstheme="minorHAnsi"/>
                <w:sz w:val="18"/>
                <w:szCs w:val="18"/>
              </w:rPr>
              <w:t>1=nybesök</w:t>
            </w:r>
            <w:r w:rsidRPr="00EC49FA">
              <w:rPr>
                <w:rFonts w:cstheme="minorHAnsi"/>
                <w:sz w:val="18"/>
                <w:szCs w:val="18"/>
              </w:rPr>
              <w:br/>
              <w:t>2=återbesök</w:t>
            </w:r>
          </w:p>
        </w:tc>
        <w:tc>
          <w:tcPr>
            <w:tcW w:w="990" w:type="dxa"/>
            <w:tcBorders>
              <w:top w:val="single" w:sz="4" w:space="0" w:color="A33662" w:themeColor="accent1"/>
              <w:left w:val="single" w:sz="24" w:space="0" w:color="FFFFFF" w:themeColor="background1"/>
              <w:bottom w:val="single" w:sz="4" w:space="0" w:color="A33662" w:themeColor="accent1"/>
            </w:tcBorders>
          </w:tcPr>
          <w:p w14:paraId="714D7859" w14:textId="15D51B1D" w:rsidR="006B4EF2" w:rsidRPr="00EC49FA" w:rsidRDefault="0080376C" w:rsidP="006B4EF2">
            <w:pPr>
              <w:rPr>
                <w:rFonts w:cstheme="minorHAnsi"/>
                <w:i/>
                <w:iCs/>
                <w:color w:val="098394"/>
                <w:sz w:val="18"/>
                <w:szCs w:val="18"/>
              </w:rPr>
            </w:pPr>
            <w:r>
              <w:rPr>
                <w:rFonts w:cstheme="minorHAnsi"/>
                <w:i/>
                <w:iCs/>
                <w:color w:val="098394"/>
                <w:sz w:val="18"/>
                <w:szCs w:val="18"/>
              </w:rPr>
              <w:t>-</w:t>
            </w:r>
          </w:p>
        </w:tc>
      </w:tr>
      <w:tr w:rsidR="006B4EF2" w:rsidRPr="00EC49FA" w14:paraId="10DEF1B4"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6C740167" w14:textId="6BC05DB2" w:rsidR="006B4EF2" w:rsidRPr="00EC49FA" w:rsidRDefault="006B4EF2" w:rsidP="006B4EF2">
            <w:pPr>
              <w:rPr>
                <w:rFonts w:cstheme="minorHAnsi"/>
                <w:sz w:val="18"/>
                <w:szCs w:val="18"/>
              </w:rPr>
            </w:pPr>
            <w:r w:rsidRPr="00EC49FA">
              <w:rPr>
                <w:rFonts w:cstheme="minorHAnsi"/>
                <w:sz w:val="18"/>
                <w:szCs w:val="18"/>
              </w:rPr>
              <w:t>ospecificerat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66B5FE" w14:textId="4DD7544C" w:rsidR="006B4EF2" w:rsidRPr="00EC49FA" w:rsidRDefault="006B4EF2" w:rsidP="006B4E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3460A891" w14:textId="5FEFDA68" w:rsidR="006B4EF2" w:rsidRPr="00EC49FA" w:rsidRDefault="006B4EF2" w:rsidP="006B4EF2">
            <w:pPr>
              <w:rPr>
                <w:rFonts w:cstheme="minorHAnsi"/>
                <w:i/>
                <w:iCs/>
                <w:color w:val="098394"/>
                <w:sz w:val="18"/>
                <w:szCs w:val="18"/>
              </w:rPr>
            </w:pPr>
            <w:r w:rsidRPr="00EC49FA">
              <w:rPr>
                <w:rFonts w:cstheme="minorHAnsi"/>
                <w:sz w:val="18"/>
                <w:szCs w:val="18"/>
              </w:rPr>
              <w:t>Ett antal fria tomma fält som kan användas unikt för respektive region i relationer med privata vårdgivare enligt egna vårdavtal mm.</w:t>
            </w:r>
          </w:p>
        </w:tc>
        <w:tc>
          <w:tcPr>
            <w:tcW w:w="1276" w:type="dxa"/>
            <w:tcBorders>
              <w:top w:val="single" w:sz="4" w:space="0" w:color="A33662" w:themeColor="accent1"/>
              <w:left w:val="single" w:sz="24" w:space="0" w:color="FFFFFF" w:themeColor="background1"/>
              <w:bottom w:val="single" w:sz="4" w:space="0" w:color="A33662" w:themeColor="accent1"/>
            </w:tcBorders>
          </w:tcPr>
          <w:p w14:paraId="7B2F8D9A" w14:textId="51708F08" w:rsidR="006B4EF2" w:rsidRPr="00EC49FA" w:rsidRDefault="006B4EF2" w:rsidP="006B4EF2">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6A583F5C" w14:textId="77777777" w:rsidR="006B4EF2" w:rsidRPr="00EC49FA" w:rsidRDefault="006B4EF2" w:rsidP="006B4EF2">
            <w:pPr>
              <w:rPr>
                <w:rFonts w:cstheme="minorHAnsi"/>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56839459" w14:textId="2B7DEA26" w:rsidR="006B4EF2" w:rsidRPr="00EC49FA" w:rsidRDefault="0080376C" w:rsidP="006B4EF2">
            <w:pPr>
              <w:rPr>
                <w:rFonts w:cstheme="minorHAnsi"/>
                <w:i/>
                <w:iCs/>
                <w:color w:val="098394"/>
                <w:sz w:val="18"/>
                <w:szCs w:val="18"/>
              </w:rPr>
            </w:pPr>
            <w:r>
              <w:rPr>
                <w:rFonts w:cstheme="minorHAnsi"/>
                <w:i/>
                <w:iCs/>
                <w:color w:val="098394"/>
                <w:sz w:val="18"/>
                <w:szCs w:val="18"/>
              </w:rPr>
              <w:t>-</w:t>
            </w:r>
          </w:p>
        </w:tc>
      </w:tr>
    </w:tbl>
    <w:p w14:paraId="5F1D135F" w14:textId="03DD56A3" w:rsidR="006B4EF2" w:rsidRPr="00EC49FA" w:rsidRDefault="006B4EF2" w:rsidP="006B4EF2">
      <w:pPr>
        <w:pStyle w:val="Numreradrubrik3"/>
        <w:rPr>
          <w:lang w:val="sv-SE"/>
        </w:rPr>
      </w:pPr>
      <w:bookmarkStart w:id="68" w:name="_Toc203981280"/>
      <w:r w:rsidRPr="00EC49FA">
        <w:rPr>
          <w:lang w:val="sv-SE"/>
        </w:rPr>
        <w:t>Yttre orsak</w:t>
      </w:r>
      <w:bookmarkEnd w:id="68"/>
    </w:p>
    <w:p w14:paraId="25B0F4B8" w14:textId="77777777" w:rsidR="006B4EF2" w:rsidRPr="00EC49FA" w:rsidRDefault="006B4EF2" w:rsidP="006B4EF2">
      <w:pPr>
        <w:rPr>
          <w:rFonts w:ascii="Times New Roman" w:eastAsia="Times New Roman" w:hAnsi="Times New Roman" w:cs="Times New Roman"/>
          <w:sz w:val="22"/>
          <w:szCs w:val="24"/>
          <w:lang w:eastAsia="en-GB"/>
        </w:rPr>
      </w:pPr>
      <w:r w:rsidRPr="00EC49FA">
        <w:rPr>
          <w:b/>
          <w:bCs/>
        </w:rPr>
        <w:t xml:space="preserve">Beskrivning: </w:t>
      </w:r>
      <w:r w:rsidRPr="00EC49FA">
        <w:rPr>
          <w:rFonts w:eastAsia="Times New Roman" w:cstheme="minorHAnsi"/>
          <w:i/>
          <w:color w:val="FF0000"/>
          <w:lang w:eastAsia="en-GB"/>
        </w:rPr>
        <w:t>OBS! Ej med i denna version.</w:t>
      </w:r>
    </w:p>
    <w:p w14:paraId="4E465261" w14:textId="11E7CE93" w:rsidR="006B4EF2" w:rsidRPr="00EC49FA" w:rsidRDefault="006B4EF2" w:rsidP="006B4EF2">
      <w:r w:rsidRPr="00EC49FA">
        <w:rPr>
          <w:b/>
          <w:bCs/>
        </w:rPr>
        <w:t>Mappning till RIM:</w:t>
      </w:r>
      <w:r w:rsidRPr="00EC49FA">
        <w:t xml:space="preserve"> Observation</w:t>
      </w:r>
    </w:p>
    <w:p w14:paraId="7AD33744" w14:textId="7301E9CB" w:rsidR="006B4EF2" w:rsidRPr="00EC49FA" w:rsidRDefault="006B4EF2" w:rsidP="006B4EF2">
      <w:r w:rsidRPr="00EC49FA">
        <w:rPr>
          <w:b/>
          <w:bCs/>
        </w:rPr>
        <w:t>Spårbarhet till krav:</w:t>
      </w:r>
      <w:r w:rsidRPr="00EC49FA">
        <w:t xml:space="preserve"> Saknas</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984"/>
        <w:gridCol w:w="990"/>
      </w:tblGrid>
      <w:tr w:rsidR="006B4EF2" w:rsidRPr="00EC49FA" w14:paraId="474C6F67" w14:textId="77777777" w:rsidTr="00E56221">
        <w:trPr>
          <w:trHeight w:val="23"/>
        </w:trPr>
        <w:tc>
          <w:tcPr>
            <w:tcW w:w="1305" w:type="dxa"/>
            <w:shd w:val="clear" w:color="auto" w:fill="A33662" w:themeFill="accent1"/>
          </w:tcPr>
          <w:p w14:paraId="13FC185A" w14:textId="77777777" w:rsidR="006B4EF2" w:rsidRPr="00EC49FA" w:rsidRDefault="006B4EF2" w:rsidP="00E56221">
            <w:pPr>
              <w:pStyle w:val="Tabellrubrik"/>
            </w:pPr>
            <w:r w:rsidRPr="00EC49FA">
              <w:t>Attribut</w:t>
            </w:r>
          </w:p>
        </w:tc>
        <w:tc>
          <w:tcPr>
            <w:tcW w:w="1450" w:type="dxa"/>
            <w:shd w:val="clear" w:color="auto" w:fill="A33662" w:themeFill="accent1"/>
          </w:tcPr>
          <w:p w14:paraId="493EF6DB" w14:textId="77777777" w:rsidR="006B4EF2" w:rsidRPr="00EC49FA" w:rsidRDefault="006B4EF2" w:rsidP="00E56221">
            <w:pPr>
              <w:pStyle w:val="Tabellrubrik"/>
            </w:pPr>
            <w:r w:rsidRPr="00EC49FA">
              <w:t>Mappning till RIM</w:t>
            </w:r>
          </w:p>
        </w:tc>
        <w:tc>
          <w:tcPr>
            <w:tcW w:w="2065" w:type="dxa"/>
            <w:shd w:val="clear" w:color="auto" w:fill="A33662" w:themeFill="accent1"/>
          </w:tcPr>
          <w:p w14:paraId="0F911850" w14:textId="77777777" w:rsidR="006B4EF2" w:rsidRPr="00EC49FA" w:rsidRDefault="006B4EF2" w:rsidP="00E56221">
            <w:pPr>
              <w:pStyle w:val="Tabellrubrik"/>
            </w:pPr>
            <w:r w:rsidRPr="00EC49FA">
              <w:t xml:space="preserve">Beskrivning </w:t>
            </w:r>
          </w:p>
        </w:tc>
        <w:tc>
          <w:tcPr>
            <w:tcW w:w="1276" w:type="dxa"/>
            <w:shd w:val="clear" w:color="auto" w:fill="A33662" w:themeFill="accent1"/>
          </w:tcPr>
          <w:p w14:paraId="4C5E65FE" w14:textId="77777777" w:rsidR="006B4EF2" w:rsidRPr="00EC49FA" w:rsidRDefault="006B4EF2" w:rsidP="00E56221">
            <w:pPr>
              <w:pStyle w:val="Tabellrubrik"/>
            </w:pPr>
            <w:r w:rsidRPr="00EC49FA">
              <w:t>Datatyp (multiplicitet)</w:t>
            </w:r>
          </w:p>
        </w:tc>
        <w:tc>
          <w:tcPr>
            <w:tcW w:w="1984" w:type="dxa"/>
            <w:shd w:val="clear" w:color="auto" w:fill="A33662" w:themeFill="accent1"/>
          </w:tcPr>
          <w:p w14:paraId="5C7B8C33" w14:textId="77777777" w:rsidR="006B4EF2" w:rsidRPr="00EC49FA" w:rsidRDefault="006B4EF2" w:rsidP="00E56221">
            <w:pPr>
              <w:pStyle w:val="Tabellrubrik"/>
            </w:pPr>
            <w:r w:rsidRPr="00EC49FA">
              <w:t>Format</w:t>
            </w:r>
          </w:p>
        </w:tc>
        <w:tc>
          <w:tcPr>
            <w:tcW w:w="990" w:type="dxa"/>
            <w:shd w:val="clear" w:color="auto" w:fill="A33662" w:themeFill="accent1"/>
          </w:tcPr>
          <w:p w14:paraId="0ABE72F2" w14:textId="77777777" w:rsidR="006B4EF2" w:rsidRPr="00EC49FA" w:rsidRDefault="006B4EF2" w:rsidP="00E56221">
            <w:pPr>
              <w:pStyle w:val="Tabellrubrik"/>
            </w:pPr>
            <w:r w:rsidRPr="00EC49FA">
              <w:t>Spårbarhet till krav</w:t>
            </w:r>
          </w:p>
        </w:tc>
      </w:tr>
      <w:tr w:rsidR="006B4EF2" w:rsidRPr="00EC49FA" w14:paraId="180D1902"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A5A92D1" w14:textId="30830AF5" w:rsidR="006B4EF2" w:rsidRPr="00EC49FA" w:rsidRDefault="006B4EF2" w:rsidP="006B4EF2">
            <w:pPr>
              <w:rPr>
                <w:rFonts w:cstheme="minorHAnsi"/>
                <w:i/>
                <w:iCs/>
                <w:color w:val="098394"/>
                <w:sz w:val="18"/>
                <w:szCs w:val="18"/>
              </w:rPr>
            </w:pPr>
            <w:r w:rsidRPr="00EC49FA">
              <w:rPr>
                <w:rFonts w:cstheme="minorHAnsi"/>
                <w:sz w:val="18"/>
                <w:szCs w:val="18"/>
              </w:rPr>
              <w:t>yttre orsak kod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BF31F1" w14:textId="1FC57D52" w:rsidR="006B4EF2" w:rsidRPr="00EC49FA" w:rsidRDefault="006B4EF2" w:rsidP="006B4EF2">
            <w:pPr>
              <w:rPr>
                <w:rFonts w:cstheme="minorHAnsi"/>
                <w:i/>
                <w:iCs/>
                <w:color w:val="098394"/>
                <w:sz w:val="18"/>
                <w:szCs w:val="18"/>
              </w:rPr>
            </w:pPr>
            <w:proofErr w:type="spellStart"/>
            <w:r w:rsidRPr="00EC49FA">
              <w:rPr>
                <w:rFonts w:cstheme="minorHAnsi"/>
                <w:sz w:val="18"/>
                <w:szCs w:val="18"/>
              </w:rPr>
              <w:t>observation.typ</w:t>
            </w:r>
            <w:proofErr w:type="spellEnd"/>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2C41C2AB"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i/>
                <w:color w:val="FF0000"/>
                <w:sz w:val="18"/>
                <w:szCs w:val="18"/>
              </w:rPr>
              <w:t>OBS! Ej med i denna version.</w:t>
            </w:r>
            <w:r w:rsidRPr="00EC49FA">
              <w:rPr>
                <w:rFonts w:asciiTheme="minorHAnsi" w:hAnsiTheme="minorHAnsi" w:cstheme="minorHAnsi"/>
                <w:sz w:val="18"/>
                <w:szCs w:val="18"/>
              </w:rPr>
              <w:t xml:space="preserve"> </w:t>
            </w:r>
          </w:p>
          <w:p w14:paraId="4FB5573B" w14:textId="71D5E4AC" w:rsidR="006B4EF2" w:rsidRPr="00EC49FA" w:rsidRDefault="006B4EF2" w:rsidP="006B4EF2">
            <w:pPr>
              <w:rPr>
                <w:rFonts w:cstheme="minorHAnsi"/>
                <w:i/>
                <w:iCs/>
                <w:color w:val="098394"/>
                <w:sz w:val="18"/>
                <w:szCs w:val="18"/>
              </w:rPr>
            </w:pPr>
            <w:r w:rsidRPr="00EC49FA">
              <w:rPr>
                <w:rFonts w:cstheme="minorHAnsi"/>
                <w:sz w:val="18"/>
                <w:szCs w:val="18"/>
              </w:rPr>
              <w:t xml:space="preserve">Skadans yttre orsak enligt </w:t>
            </w:r>
            <w:proofErr w:type="gramStart"/>
            <w:r w:rsidRPr="00EC49FA">
              <w:rPr>
                <w:rFonts w:cstheme="minorHAnsi"/>
                <w:sz w:val="18"/>
                <w:szCs w:val="18"/>
              </w:rPr>
              <w:t>socialstyrelsens</w:t>
            </w:r>
            <w:proofErr w:type="gramEnd"/>
            <w:r w:rsidRPr="00EC49FA">
              <w:rPr>
                <w:rFonts w:cstheme="minorHAnsi"/>
                <w:sz w:val="18"/>
                <w:szCs w:val="18"/>
              </w:rPr>
              <w:t xml:space="preserve"> klassifikation ICD10-SE. Minst en yttre orsak är obligatorisk uppgift vid skada eller förgiftning. Högst två yttre orsaker kan inrapporteras per vårdkontakt.</w:t>
            </w:r>
          </w:p>
        </w:tc>
        <w:tc>
          <w:tcPr>
            <w:tcW w:w="1276" w:type="dxa"/>
            <w:tcBorders>
              <w:top w:val="single" w:sz="4" w:space="0" w:color="A33662" w:themeColor="accent1"/>
              <w:left w:val="single" w:sz="24" w:space="0" w:color="FFFFFF" w:themeColor="background1"/>
              <w:bottom w:val="single" w:sz="4" w:space="0" w:color="A33662" w:themeColor="accent1"/>
            </w:tcBorders>
          </w:tcPr>
          <w:p w14:paraId="7AE04081" w14:textId="1E5B557B" w:rsidR="006B4EF2" w:rsidRPr="00EC49FA" w:rsidRDefault="006B4EF2" w:rsidP="006B4EF2">
            <w:pPr>
              <w:rPr>
                <w:rFonts w:cstheme="minorHAnsi"/>
                <w:i/>
                <w:iCs/>
                <w:color w:val="098394"/>
                <w:sz w:val="18"/>
                <w:szCs w:val="18"/>
                <w:lang w:eastAsia="en-GB"/>
              </w:rPr>
            </w:pPr>
            <w:r w:rsidRPr="00EC49FA">
              <w:rPr>
                <w:rFonts w:cstheme="minorHAnsi"/>
                <w:sz w:val="18"/>
                <w:szCs w:val="18"/>
              </w:rPr>
              <w:t>CV (</w:t>
            </w:r>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08179F69" w14:textId="4349A90A" w:rsidR="006B4EF2" w:rsidRPr="00EC49FA" w:rsidRDefault="006B4EF2" w:rsidP="006B4EF2">
            <w:pPr>
              <w:rPr>
                <w:rFonts w:cstheme="minorHAnsi"/>
                <w:i/>
                <w:iCs/>
                <w:color w:val="098394"/>
                <w:sz w:val="18"/>
                <w:szCs w:val="18"/>
              </w:rPr>
            </w:pPr>
            <w:r w:rsidRPr="00EC49FA">
              <w:rPr>
                <w:rFonts w:cstheme="minorHAnsi"/>
                <w:sz w:val="18"/>
                <w:szCs w:val="18"/>
              </w:rPr>
              <w:t xml:space="preserve">ICD10-SE </w:t>
            </w:r>
            <w:r w:rsidRPr="00EC49FA">
              <w:rPr>
                <w:rFonts w:cstheme="minorHAnsi"/>
                <w:sz w:val="18"/>
                <w:szCs w:val="18"/>
              </w:rPr>
              <w:br/>
              <w:t xml:space="preserve">OID: </w:t>
            </w:r>
            <w:proofErr w:type="gramStart"/>
            <w:r w:rsidRPr="00EC49FA">
              <w:rPr>
                <w:rFonts w:cstheme="minorHAnsi"/>
                <w:sz w:val="18"/>
                <w:szCs w:val="18"/>
              </w:rPr>
              <w:t>1.2.752.116</w:t>
            </w:r>
            <w:proofErr w:type="gramEnd"/>
            <w:r w:rsidRPr="00EC49FA">
              <w:rPr>
                <w:rFonts w:cstheme="minorHAnsi"/>
                <w:sz w:val="18"/>
                <w:szCs w:val="18"/>
              </w:rPr>
              <w:t>.1.1.1.1.3</w:t>
            </w:r>
          </w:p>
        </w:tc>
        <w:tc>
          <w:tcPr>
            <w:tcW w:w="990" w:type="dxa"/>
            <w:tcBorders>
              <w:top w:val="single" w:sz="4" w:space="0" w:color="A33662" w:themeColor="accent1"/>
              <w:left w:val="single" w:sz="24" w:space="0" w:color="FFFFFF" w:themeColor="background1"/>
              <w:bottom w:val="single" w:sz="4" w:space="0" w:color="A33662" w:themeColor="accent1"/>
            </w:tcBorders>
          </w:tcPr>
          <w:p w14:paraId="0D4B2D14" w14:textId="188C79A4" w:rsidR="006B4EF2" w:rsidRPr="00EC49FA" w:rsidRDefault="0080376C" w:rsidP="006B4EF2">
            <w:pPr>
              <w:rPr>
                <w:rFonts w:cstheme="minorHAnsi"/>
                <w:i/>
                <w:iCs/>
                <w:color w:val="098394"/>
                <w:sz w:val="18"/>
                <w:szCs w:val="18"/>
              </w:rPr>
            </w:pPr>
            <w:r>
              <w:rPr>
                <w:rFonts w:cstheme="minorHAnsi"/>
                <w:i/>
                <w:iCs/>
                <w:color w:val="098394"/>
                <w:sz w:val="18"/>
                <w:szCs w:val="18"/>
              </w:rPr>
              <w:t>-</w:t>
            </w:r>
          </w:p>
        </w:tc>
      </w:tr>
    </w:tbl>
    <w:p w14:paraId="3BE37C12" w14:textId="605C5CE8" w:rsidR="006B4EF2" w:rsidRPr="00EC49FA" w:rsidRDefault="006B4EF2" w:rsidP="006B4EF2">
      <w:pPr>
        <w:pStyle w:val="Numreradrubrik3"/>
        <w:rPr>
          <w:lang w:val="sv-SE"/>
        </w:rPr>
      </w:pPr>
      <w:bookmarkStart w:id="69" w:name="_Toc203981281"/>
      <w:r w:rsidRPr="00EC49FA">
        <w:rPr>
          <w:lang w:val="sv-SE"/>
        </w:rPr>
        <w:lastRenderedPageBreak/>
        <w:t>Åtgärd</w:t>
      </w:r>
      <w:bookmarkEnd w:id="69"/>
    </w:p>
    <w:p w14:paraId="6B3814FB" w14:textId="77777777" w:rsidR="006B4EF2" w:rsidRPr="00EC49FA" w:rsidRDefault="006B4EF2" w:rsidP="006B4EF2">
      <w:pPr>
        <w:rPr>
          <w:rFonts w:eastAsia="Times New Roman" w:cstheme="minorHAnsi"/>
          <w:iCs/>
          <w:lang w:eastAsia="en-GB"/>
        </w:rPr>
      </w:pPr>
      <w:r w:rsidRPr="00EC49FA">
        <w:rPr>
          <w:b/>
          <w:bCs/>
        </w:rPr>
        <w:t xml:space="preserve">Beskrivning: </w:t>
      </w:r>
      <w:r w:rsidRPr="00EC49FA">
        <w:rPr>
          <w:rFonts w:eastAsia="Times New Roman" w:cstheme="minorHAnsi"/>
          <w:iCs/>
          <w:lang w:eastAsia="en-GB"/>
        </w:rPr>
        <w:t>Klassen Åtgärd håller information om aktivitet(er) som beslutats i samband med en patients vårdkontakt.</w:t>
      </w:r>
    </w:p>
    <w:p w14:paraId="39EE1BB4" w14:textId="45D1197D" w:rsidR="006B4EF2" w:rsidRPr="00EC49FA" w:rsidRDefault="006B4EF2" w:rsidP="006B4EF2">
      <w:r w:rsidRPr="00EC49FA">
        <w:rPr>
          <w:b/>
          <w:bCs/>
        </w:rPr>
        <w:t>Mappning till RIM:</w:t>
      </w:r>
      <w:r w:rsidRPr="00EC49FA">
        <w:t xml:space="preserve"> Aktivitet</w:t>
      </w:r>
    </w:p>
    <w:p w14:paraId="7EA9AD77" w14:textId="692A78CB" w:rsidR="006B4EF2" w:rsidRPr="00EC49FA" w:rsidRDefault="006B4EF2" w:rsidP="006B4EF2">
      <w:r w:rsidRPr="00EC49FA">
        <w:rPr>
          <w:b/>
          <w:bCs/>
        </w:rPr>
        <w:t>Spårbarhet till krav:</w:t>
      </w:r>
      <w:r w:rsidRPr="00EC49FA">
        <w:t xml:space="preserve"> Se tabell</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984"/>
        <w:gridCol w:w="990"/>
      </w:tblGrid>
      <w:tr w:rsidR="006B4EF2" w:rsidRPr="00EC49FA" w14:paraId="229A03B7" w14:textId="77777777" w:rsidTr="00E56221">
        <w:trPr>
          <w:trHeight w:val="23"/>
        </w:trPr>
        <w:tc>
          <w:tcPr>
            <w:tcW w:w="1305" w:type="dxa"/>
            <w:shd w:val="clear" w:color="auto" w:fill="A33662" w:themeFill="accent1"/>
          </w:tcPr>
          <w:p w14:paraId="4E70AFB5" w14:textId="77777777" w:rsidR="006B4EF2" w:rsidRPr="00EC49FA" w:rsidRDefault="006B4EF2" w:rsidP="00E56221">
            <w:pPr>
              <w:pStyle w:val="Tabellrubrik"/>
            </w:pPr>
            <w:r w:rsidRPr="00EC49FA">
              <w:t>Attribut</w:t>
            </w:r>
          </w:p>
        </w:tc>
        <w:tc>
          <w:tcPr>
            <w:tcW w:w="1450" w:type="dxa"/>
            <w:shd w:val="clear" w:color="auto" w:fill="A33662" w:themeFill="accent1"/>
          </w:tcPr>
          <w:p w14:paraId="541187CC" w14:textId="77777777" w:rsidR="006B4EF2" w:rsidRPr="00EC49FA" w:rsidRDefault="006B4EF2" w:rsidP="00E56221">
            <w:pPr>
              <w:pStyle w:val="Tabellrubrik"/>
            </w:pPr>
            <w:r w:rsidRPr="00EC49FA">
              <w:t>Mappning till RIM</w:t>
            </w:r>
          </w:p>
        </w:tc>
        <w:tc>
          <w:tcPr>
            <w:tcW w:w="2065" w:type="dxa"/>
            <w:shd w:val="clear" w:color="auto" w:fill="A33662" w:themeFill="accent1"/>
          </w:tcPr>
          <w:p w14:paraId="3F937D2B" w14:textId="77777777" w:rsidR="006B4EF2" w:rsidRPr="00EC49FA" w:rsidRDefault="006B4EF2" w:rsidP="00E56221">
            <w:pPr>
              <w:pStyle w:val="Tabellrubrik"/>
            </w:pPr>
            <w:r w:rsidRPr="00EC49FA">
              <w:t xml:space="preserve">Beskrivning </w:t>
            </w:r>
          </w:p>
        </w:tc>
        <w:tc>
          <w:tcPr>
            <w:tcW w:w="1276" w:type="dxa"/>
            <w:shd w:val="clear" w:color="auto" w:fill="A33662" w:themeFill="accent1"/>
          </w:tcPr>
          <w:p w14:paraId="1835AF38" w14:textId="77777777" w:rsidR="006B4EF2" w:rsidRPr="00EC49FA" w:rsidRDefault="006B4EF2" w:rsidP="00E56221">
            <w:pPr>
              <w:pStyle w:val="Tabellrubrik"/>
            </w:pPr>
            <w:r w:rsidRPr="00EC49FA">
              <w:t>Datatyp (multiplicitet)</w:t>
            </w:r>
          </w:p>
        </w:tc>
        <w:tc>
          <w:tcPr>
            <w:tcW w:w="1984" w:type="dxa"/>
            <w:shd w:val="clear" w:color="auto" w:fill="A33662" w:themeFill="accent1"/>
          </w:tcPr>
          <w:p w14:paraId="5E8FAD97" w14:textId="77777777" w:rsidR="006B4EF2" w:rsidRPr="00EC49FA" w:rsidRDefault="006B4EF2" w:rsidP="00E56221">
            <w:pPr>
              <w:pStyle w:val="Tabellrubrik"/>
            </w:pPr>
            <w:r w:rsidRPr="00EC49FA">
              <w:t>Format</w:t>
            </w:r>
          </w:p>
        </w:tc>
        <w:tc>
          <w:tcPr>
            <w:tcW w:w="990" w:type="dxa"/>
            <w:shd w:val="clear" w:color="auto" w:fill="A33662" w:themeFill="accent1"/>
          </w:tcPr>
          <w:p w14:paraId="4903672D" w14:textId="77777777" w:rsidR="006B4EF2" w:rsidRPr="00EC49FA" w:rsidRDefault="006B4EF2" w:rsidP="00E56221">
            <w:pPr>
              <w:pStyle w:val="Tabellrubrik"/>
            </w:pPr>
            <w:r w:rsidRPr="00EC49FA">
              <w:t>Spårbarhet till krav</w:t>
            </w:r>
          </w:p>
        </w:tc>
      </w:tr>
      <w:tr w:rsidR="006B4EF2" w:rsidRPr="00EC49FA" w14:paraId="39D18E46"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098D3935" w14:textId="6258C5E0" w:rsidR="006B4EF2" w:rsidRPr="00EC49FA" w:rsidRDefault="006B4EF2" w:rsidP="006B4EF2">
            <w:pPr>
              <w:rPr>
                <w:rFonts w:cstheme="minorHAnsi"/>
                <w:i/>
                <w:iCs/>
                <w:color w:val="098394"/>
                <w:sz w:val="18"/>
                <w:szCs w:val="18"/>
              </w:rPr>
            </w:pPr>
            <w:r w:rsidRPr="00EC49FA">
              <w:rPr>
                <w:rFonts w:cstheme="minorHAnsi"/>
                <w:sz w:val="18"/>
                <w:szCs w:val="18"/>
              </w:rPr>
              <w:t>åtgärdskod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D862CD" w14:textId="1B819572" w:rsidR="006B4EF2" w:rsidRPr="00EC49FA" w:rsidRDefault="006B4EF2" w:rsidP="006B4EF2">
            <w:pPr>
              <w:rPr>
                <w:rFonts w:cstheme="minorHAnsi"/>
                <w:i/>
                <w:iCs/>
                <w:color w:val="098394"/>
                <w:sz w:val="18"/>
                <w:szCs w:val="18"/>
              </w:rPr>
            </w:pPr>
            <w:proofErr w:type="spellStart"/>
            <w:r w:rsidRPr="00EC49FA">
              <w:rPr>
                <w:rFonts w:cstheme="minorHAnsi"/>
                <w:sz w:val="18"/>
                <w:szCs w:val="18"/>
              </w:rPr>
              <w:t>aktivitet.kod</w:t>
            </w:r>
            <w:proofErr w:type="spellEnd"/>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54384169"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Det kan förekomma ett flertal åtgärder och därmed åtgärdskoder kopplade till ett sjukdomsfall. Dessa uppgifter måste således kunna anges på flera rader kopplade till en vårdkontakt i </w:t>
            </w:r>
            <w:proofErr w:type="spellStart"/>
            <w:r w:rsidRPr="00EC49FA">
              <w:rPr>
                <w:rFonts w:asciiTheme="minorHAnsi" w:hAnsiTheme="minorHAnsi" w:cstheme="minorHAnsi"/>
                <w:sz w:val="18"/>
                <w:szCs w:val="18"/>
              </w:rPr>
              <w:t>filbeskrivningen</w:t>
            </w:r>
            <w:proofErr w:type="spellEnd"/>
            <w:r w:rsidRPr="00EC49FA">
              <w:rPr>
                <w:rFonts w:asciiTheme="minorHAnsi" w:hAnsiTheme="minorHAnsi" w:cstheme="minorHAnsi"/>
                <w:sz w:val="18"/>
                <w:szCs w:val="18"/>
              </w:rPr>
              <w:t xml:space="preserve">. Åtgärder ska inte lämnas för primärvård och psykiatrisk vård. </w:t>
            </w:r>
          </w:p>
          <w:p w14:paraId="03BF1C79" w14:textId="0D32329D" w:rsidR="006B4EF2" w:rsidRPr="00EC49FA" w:rsidRDefault="006B4EF2" w:rsidP="006B4EF2">
            <w:pPr>
              <w:rPr>
                <w:rFonts w:cstheme="minorHAnsi"/>
                <w:i/>
                <w:iCs/>
                <w:color w:val="098394"/>
                <w:sz w:val="18"/>
                <w:szCs w:val="18"/>
              </w:rPr>
            </w:pPr>
            <w:r w:rsidRPr="00EC49FA">
              <w:rPr>
                <w:rFonts w:cstheme="minorHAnsi"/>
                <w:sz w:val="18"/>
                <w:szCs w:val="18"/>
              </w:rPr>
              <w:t>Koderna är enligt Socialstyrelsens klassifikation av vårdåtgärder (KVÅ).</w:t>
            </w:r>
          </w:p>
        </w:tc>
        <w:tc>
          <w:tcPr>
            <w:tcW w:w="1276" w:type="dxa"/>
            <w:tcBorders>
              <w:top w:val="single" w:sz="4" w:space="0" w:color="A33662" w:themeColor="accent1"/>
              <w:left w:val="single" w:sz="24" w:space="0" w:color="FFFFFF" w:themeColor="background1"/>
              <w:bottom w:val="single" w:sz="4" w:space="0" w:color="A33662" w:themeColor="accent1"/>
            </w:tcBorders>
          </w:tcPr>
          <w:p w14:paraId="55B3FCC9" w14:textId="10868F48" w:rsidR="006B4EF2" w:rsidRPr="00EC49FA" w:rsidRDefault="006B4EF2" w:rsidP="006B4EF2">
            <w:pPr>
              <w:rPr>
                <w:rFonts w:cstheme="minorHAnsi"/>
                <w:i/>
                <w:iCs/>
                <w:color w:val="098394"/>
                <w:sz w:val="18"/>
                <w:szCs w:val="18"/>
                <w:lang w:eastAsia="en-GB"/>
              </w:rPr>
            </w:pPr>
            <w:r w:rsidRPr="00EC49FA">
              <w:rPr>
                <w:rFonts w:cstheme="minorHAnsi"/>
                <w:sz w:val="18"/>
                <w:szCs w:val="18"/>
              </w:rPr>
              <w:t>CV (</w:t>
            </w:r>
            <w:proofErr w:type="gramStart"/>
            <w:r w:rsidRPr="00EC49FA">
              <w:rPr>
                <w:rFonts w:cstheme="minorHAnsi"/>
                <w:color w:val="000000"/>
                <w:sz w:val="18"/>
                <w:szCs w:val="18"/>
              </w:rPr>
              <w:t>0..</w:t>
            </w:r>
            <w:proofErr w:type="gramEnd"/>
            <w:r w:rsidRPr="00EC49FA">
              <w:rPr>
                <w:rFonts w:cstheme="minorHAnsi"/>
                <w:color w:val="000000"/>
                <w:sz w:val="18"/>
                <w:szCs w:val="18"/>
              </w:rPr>
              <w:t>*</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74F59903" w14:textId="752F1D96" w:rsidR="006B4EF2" w:rsidRPr="00EC49FA" w:rsidRDefault="006B4EF2" w:rsidP="006B4EF2">
            <w:pPr>
              <w:rPr>
                <w:rFonts w:cstheme="minorHAnsi"/>
                <w:i/>
                <w:iCs/>
                <w:color w:val="098394"/>
                <w:sz w:val="18"/>
                <w:szCs w:val="18"/>
              </w:rPr>
            </w:pPr>
            <w:r w:rsidRPr="00EC49FA">
              <w:rPr>
                <w:rFonts w:cstheme="minorHAnsi"/>
                <w:sz w:val="18"/>
                <w:szCs w:val="18"/>
              </w:rPr>
              <w:t>KVÅ-kod</w:t>
            </w:r>
            <w:r w:rsidRPr="00EC49FA">
              <w:rPr>
                <w:rFonts w:cstheme="minorHAnsi"/>
                <w:sz w:val="18"/>
                <w:szCs w:val="18"/>
              </w:rPr>
              <w:br/>
              <w:t xml:space="preserve">OID: </w:t>
            </w:r>
            <w:proofErr w:type="gramStart"/>
            <w:r w:rsidRPr="00EC49FA">
              <w:rPr>
                <w:rFonts w:cstheme="minorHAnsi"/>
                <w:sz w:val="18"/>
                <w:szCs w:val="18"/>
              </w:rPr>
              <w:t>1.2.752.116</w:t>
            </w:r>
            <w:proofErr w:type="gramEnd"/>
            <w:r w:rsidRPr="00EC49FA">
              <w:rPr>
                <w:rFonts w:cstheme="minorHAnsi"/>
                <w:sz w:val="18"/>
                <w:szCs w:val="18"/>
              </w:rPr>
              <w:t>.1.3.2.1.4</w:t>
            </w:r>
          </w:p>
        </w:tc>
        <w:tc>
          <w:tcPr>
            <w:tcW w:w="990" w:type="dxa"/>
            <w:tcBorders>
              <w:top w:val="single" w:sz="4" w:space="0" w:color="A33662" w:themeColor="accent1"/>
              <w:left w:val="single" w:sz="24" w:space="0" w:color="FFFFFF" w:themeColor="background1"/>
              <w:bottom w:val="single" w:sz="4" w:space="0" w:color="A33662" w:themeColor="accent1"/>
            </w:tcBorders>
          </w:tcPr>
          <w:p w14:paraId="0CFBFACF" w14:textId="2B8EE9C5" w:rsidR="006B4EF2" w:rsidRPr="00EC49FA" w:rsidRDefault="006B4EF2" w:rsidP="006B4EF2">
            <w:pPr>
              <w:rPr>
                <w:rFonts w:cstheme="minorHAnsi"/>
                <w:i/>
                <w:iCs/>
                <w:color w:val="098394"/>
                <w:sz w:val="18"/>
                <w:szCs w:val="18"/>
              </w:rPr>
            </w:pPr>
            <w:r w:rsidRPr="00EC49FA">
              <w:rPr>
                <w:rFonts w:cstheme="minorHAnsi"/>
                <w:sz w:val="18"/>
                <w:szCs w:val="18"/>
              </w:rPr>
              <w:t>Användningsfall 2, 3, 4, 5 och 6</w:t>
            </w:r>
          </w:p>
        </w:tc>
      </w:tr>
      <w:tr w:rsidR="006B4EF2" w:rsidRPr="00EC49FA" w14:paraId="2992355D"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70091F6" w14:textId="24AB0229" w:rsidR="006B4EF2" w:rsidRPr="00EC49FA" w:rsidRDefault="006B4EF2" w:rsidP="006B4EF2">
            <w:pPr>
              <w:rPr>
                <w:rFonts w:cstheme="minorHAnsi"/>
                <w:sz w:val="18"/>
                <w:szCs w:val="18"/>
              </w:rPr>
            </w:pPr>
            <w:r w:rsidRPr="00EC49FA">
              <w:rPr>
                <w:rFonts w:cstheme="minorHAnsi"/>
                <w:sz w:val="18"/>
                <w:szCs w:val="18"/>
              </w:rPr>
              <w:t>ATC kod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EC4F26" w14:textId="4F7E9F55" w:rsidR="006B4EF2" w:rsidRPr="00EC49FA" w:rsidRDefault="006B4EF2" w:rsidP="006B4EF2">
            <w:pPr>
              <w:rPr>
                <w:rFonts w:cstheme="minorHAnsi"/>
                <w:sz w:val="18"/>
                <w:szCs w:val="18"/>
              </w:rPr>
            </w:pPr>
            <w:proofErr w:type="spellStart"/>
            <w:r w:rsidRPr="00EC49FA">
              <w:rPr>
                <w:rFonts w:cstheme="minorHAnsi"/>
                <w:sz w:val="18"/>
                <w:szCs w:val="18"/>
              </w:rPr>
              <w:t>aktivitet.kod</w:t>
            </w:r>
            <w:proofErr w:type="spellEnd"/>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47B361CF"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Läkemedel enligt ATC-kod. </w:t>
            </w:r>
          </w:p>
          <w:p w14:paraId="13A55B45" w14:textId="47BC2B8C" w:rsidR="006B4EF2" w:rsidRPr="00EC49FA" w:rsidRDefault="006B4EF2" w:rsidP="006B4EF2">
            <w:pPr>
              <w:pStyle w:val="SoSTabelltext"/>
              <w:rPr>
                <w:rFonts w:asciiTheme="minorHAnsi" w:hAnsiTheme="minorHAnsi" w:cstheme="minorHAnsi"/>
                <w:i/>
                <w:color w:val="FF0000"/>
                <w:sz w:val="18"/>
                <w:szCs w:val="18"/>
              </w:rPr>
            </w:pPr>
            <w:r w:rsidRPr="00EC49FA">
              <w:rPr>
                <w:rFonts w:asciiTheme="minorHAnsi" w:hAnsiTheme="minorHAnsi" w:cstheme="minorHAnsi"/>
                <w:sz w:val="18"/>
                <w:szCs w:val="18"/>
              </w:rPr>
              <w:t xml:space="preserve">Betydande kostnader för läkemedel i en behandling kan specificeras med ATC-koder. </w:t>
            </w:r>
            <w:hyperlink r:id="rId32" w:history="1">
              <w:r w:rsidRPr="00EC49FA">
                <w:rPr>
                  <w:rStyle w:val="Hyperlnk"/>
                  <w:rFonts w:asciiTheme="minorHAnsi" w:eastAsiaTheme="majorEastAsia" w:hAnsiTheme="minorHAnsi" w:cstheme="minorHAnsi"/>
                  <w:sz w:val="18"/>
                  <w:szCs w:val="18"/>
                </w:rPr>
                <w:t>https://www.fass.se/LIF/atcregister?userType=0&amp;atcCode</w:t>
              </w:r>
            </w:hyperlink>
          </w:p>
        </w:tc>
        <w:tc>
          <w:tcPr>
            <w:tcW w:w="1276" w:type="dxa"/>
            <w:tcBorders>
              <w:top w:val="single" w:sz="4" w:space="0" w:color="A33662" w:themeColor="accent1"/>
              <w:left w:val="single" w:sz="24" w:space="0" w:color="FFFFFF" w:themeColor="background1"/>
              <w:bottom w:val="single" w:sz="4" w:space="0" w:color="A33662" w:themeColor="accent1"/>
            </w:tcBorders>
          </w:tcPr>
          <w:p w14:paraId="49AB2036" w14:textId="18DF8289" w:rsidR="006B4EF2" w:rsidRPr="00EC49FA" w:rsidRDefault="006B4EF2" w:rsidP="006B4EF2">
            <w:pPr>
              <w:rPr>
                <w:rFonts w:cstheme="minorHAnsi"/>
                <w:sz w:val="18"/>
                <w:szCs w:val="18"/>
              </w:rPr>
            </w:pPr>
            <w:r w:rsidRPr="00EC49FA">
              <w:rPr>
                <w:rFonts w:cstheme="minorHAnsi"/>
                <w:sz w:val="18"/>
                <w:szCs w:val="18"/>
              </w:rPr>
              <w:t>CV (</w:t>
            </w:r>
            <w:proofErr w:type="gramStart"/>
            <w:r w:rsidRPr="00EC49FA">
              <w:rPr>
                <w:rFonts w:cstheme="minorHAnsi"/>
                <w:color w:val="000000"/>
                <w:sz w:val="18"/>
                <w:szCs w:val="18"/>
              </w:rPr>
              <w:t>0..</w:t>
            </w:r>
            <w:proofErr w:type="gramEnd"/>
            <w:r w:rsidRPr="00EC49FA">
              <w:rPr>
                <w:rFonts w:cstheme="minorHAnsi"/>
                <w:color w:val="000000"/>
                <w:sz w:val="18"/>
                <w:szCs w:val="18"/>
              </w:rPr>
              <w:t>*</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44FF8FA8" w14:textId="519F9218" w:rsidR="006B4EF2" w:rsidRPr="00EC49FA" w:rsidRDefault="006B4EF2" w:rsidP="006B4EF2">
            <w:pPr>
              <w:rPr>
                <w:rFonts w:cstheme="minorHAnsi"/>
                <w:sz w:val="18"/>
                <w:szCs w:val="18"/>
              </w:rPr>
            </w:pPr>
            <w:r w:rsidRPr="00EC49FA">
              <w:rPr>
                <w:rFonts w:cstheme="minorHAnsi"/>
                <w:sz w:val="18"/>
                <w:szCs w:val="18"/>
              </w:rPr>
              <w:t>ATC-kod</w:t>
            </w:r>
            <w:r w:rsidRPr="00EC49FA">
              <w:rPr>
                <w:rFonts w:cstheme="minorHAnsi"/>
                <w:sz w:val="18"/>
                <w:szCs w:val="18"/>
              </w:rPr>
              <w:br/>
              <w:t xml:space="preserve">OID: </w:t>
            </w:r>
            <w:proofErr w:type="gramStart"/>
            <w:r w:rsidRPr="00EC49FA">
              <w:rPr>
                <w:rFonts w:cstheme="minorHAnsi"/>
                <w:sz w:val="18"/>
                <w:szCs w:val="18"/>
              </w:rPr>
              <w:t>1.2.752.129</w:t>
            </w:r>
            <w:proofErr w:type="gramEnd"/>
            <w:r w:rsidRPr="00EC49FA">
              <w:rPr>
                <w:rFonts w:cstheme="minorHAnsi"/>
                <w:sz w:val="18"/>
                <w:szCs w:val="18"/>
              </w:rPr>
              <w:t>.2.2.3.1.1</w:t>
            </w:r>
          </w:p>
        </w:tc>
        <w:tc>
          <w:tcPr>
            <w:tcW w:w="990" w:type="dxa"/>
            <w:tcBorders>
              <w:top w:val="single" w:sz="4" w:space="0" w:color="A33662" w:themeColor="accent1"/>
              <w:left w:val="single" w:sz="24" w:space="0" w:color="FFFFFF" w:themeColor="background1"/>
              <w:bottom w:val="single" w:sz="4" w:space="0" w:color="A33662" w:themeColor="accent1"/>
            </w:tcBorders>
          </w:tcPr>
          <w:p w14:paraId="1B370A48" w14:textId="60234724" w:rsidR="006B4EF2" w:rsidRPr="00EC49FA" w:rsidRDefault="0080376C" w:rsidP="006B4EF2">
            <w:pPr>
              <w:rPr>
                <w:rFonts w:cstheme="minorHAnsi"/>
                <w:i/>
                <w:iCs/>
                <w:color w:val="098394"/>
                <w:sz w:val="18"/>
                <w:szCs w:val="18"/>
              </w:rPr>
            </w:pPr>
            <w:r>
              <w:rPr>
                <w:rFonts w:cstheme="minorHAnsi"/>
                <w:i/>
                <w:iCs/>
                <w:color w:val="098394"/>
                <w:sz w:val="18"/>
                <w:szCs w:val="18"/>
              </w:rPr>
              <w:t>-</w:t>
            </w:r>
          </w:p>
        </w:tc>
      </w:tr>
      <w:tr w:rsidR="006B4EF2" w:rsidRPr="00EC49FA" w14:paraId="53B8E80E"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571A766" w14:textId="71B471C4" w:rsidR="006B4EF2" w:rsidRPr="00EC49FA" w:rsidRDefault="006B4EF2" w:rsidP="006B4EF2">
            <w:pPr>
              <w:rPr>
                <w:rFonts w:cstheme="minorHAnsi"/>
                <w:sz w:val="18"/>
                <w:szCs w:val="18"/>
              </w:rPr>
            </w:pPr>
            <w:r w:rsidRPr="00EC49FA">
              <w:rPr>
                <w:rFonts w:cstheme="minorHAnsi"/>
                <w:sz w:val="18"/>
                <w:szCs w:val="18"/>
              </w:rPr>
              <w:t>ospecificerat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2FAAAE" w14:textId="327D5E3F" w:rsidR="006B4EF2" w:rsidRPr="00EC49FA" w:rsidRDefault="006B4EF2" w:rsidP="006B4E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03B398A7" w14:textId="3AE39AAD" w:rsidR="006B4EF2" w:rsidRPr="00EC49FA" w:rsidRDefault="006B4EF2" w:rsidP="006B4EF2">
            <w:pPr>
              <w:pStyle w:val="SoSTabelltext"/>
              <w:rPr>
                <w:rFonts w:asciiTheme="minorHAnsi" w:hAnsiTheme="minorHAnsi" w:cstheme="minorHAnsi"/>
                <w:i/>
                <w:color w:val="FF0000"/>
                <w:sz w:val="18"/>
                <w:szCs w:val="18"/>
              </w:rPr>
            </w:pPr>
            <w:r w:rsidRPr="00EC49FA">
              <w:rPr>
                <w:rFonts w:asciiTheme="minorHAnsi" w:hAnsiTheme="minorHAnsi" w:cstheme="minorHAnsi"/>
                <w:sz w:val="18"/>
                <w:szCs w:val="18"/>
              </w:rPr>
              <w:t>Ett antal fria tomma fält som kan användas unikt för respektive region i relationer med privata vårdgivare enligt egna vårdavtal mm.</w:t>
            </w:r>
          </w:p>
        </w:tc>
        <w:tc>
          <w:tcPr>
            <w:tcW w:w="1276" w:type="dxa"/>
            <w:tcBorders>
              <w:top w:val="single" w:sz="4" w:space="0" w:color="A33662" w:themeColor="accent1"/>
              <w:left w:val="single" w:sz="24" w:space="0" w:color="FFFFFF" w:themeColor="background1"/>
              <w:bottom w:val="single" w:sz="4" w:space="0" w:color="A33662" w:themeColor="accent1"/>
            </w:tcBorders>
          </w:tcPr>
          <w:p w14:paraId="1BF3DE11" w14:textId="12F904F0" w:rsidR="006B4EF2" w:rsidRPr="00EC49FA" w:rsidRDefault="006B4EF2" w:rsidP="006B4EF2">
            <w:pPr>
              <w:rPr>
                <w:rFonts w:cstheme="minorHAnsi"/>
                <w:sz w:val="18"/>
                <w:szCs w:val="18"/>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759AE9C5" w14:textId="77777777" w:rsidR="006B4EF2" w:rsidRPr="00EC49FA" w:rsidRDefault="006B4EF2" w:rsidP="006B4EF2">
            <w:pPr>
              <w:rPr>
                <w:rFonts w:cstheme="minorHAnsi"/>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5307223A" w14:textId="446D239E" w:rsidR="006B4EF2" w:rsidRPr="00EC49FA" w:rsidRDefault="0080376C" w:rsidP="006B4EF2">
            <w:pPr>
              <w:rPr>
                <w:rFonts w:cstheme="minorHAnsi"/>
                <w:i/>
                <w:iCs/>
                <w:color w:val="098394"/>
                <w:sz w:val="18"/>
                <w:szCs w:val="18"/>
              </w:rPr>
            </w:pPr>
            <w:r>
              <w:rPr>
                <w:rFonts w:cstheme="minorHAnsi"/>
                <w:i/>
                <w:iCs/>
                <w:color w:val="098394"/>
                <w:sz w:val="18"/>
                <w:szCs w:val="18"/>
              </w:rPr>
              <w:t>-</w:t>
            </w:r>
          </w:p>
        </w:tc>
      </w:tr>
    </w:tbl>
    <w:p w14:paraId="1D68F8DD" w14:textId="7B9AB4CE" w:rsidR="006B4EF2" w:rsidRPr="00EC49FA" w:rsidRDefault="006B4EF2" w:rsidP="006B4EF2">
      <w:pPr>
        <w:pStyle w:val="Numreradrubrik3"/>
        <w:rPr>
          <w:lang w:val="sv-SE"/>
        </w:rPr>
      </w:pPr>
      <w:bookmarkStart w:id="70" w:name="_Toc203981282"/>
      <w:r w:rsidRPr="00EC49FA">
        <w:rPr>
          <w:lang w:val="sv-SE"/>
        </w:rPr>
        <w:t>Övrig information</w:t>
      </w:r>
      <w:bookmarkEnd w:id="70"/>
    </w:p>
    <w:p w14:paraId="6221FCEF" w14:textId="77777777" w:rsidR="006B4EF2" w:rsidRPr="00EC49FA" w:rsidRDefault="006B4EF2" w:rsidP="006B4EF2">
      <w:pPr>
        <w:rPr>
          <w:rFonts w:eastAsia="Times New Roman" w:cstheme="minorHAnsi"/>
          <w:iCs/>
          <w:lang w:eastAsia="en-GB"/>
        </w:rPr>
      </w:pPr>
      <w:r w:rsidRPr="00EC49FA">
        <w:rPr>
          <w:b/>
          <w:bCs/>
        </w:rPr>
        <w:t xml:space="preserve">Beskrivning: </w:t>
      </w:r>
      <w:r w:rsidRPr="00EC49FA">
        <w:rPr>
          <w:rFonts w:eastAsia="Times New Roman" w:cstheme="minorHAnsi"/>
          <w:iCs/>
          <w:lang w:eastAsia="en-GB"/>
        </w:rPr>
        <w:t>Övrig patientrelaterad information som är relevant för faktureringsprocessen.</w:t>
      </w:r>
    </w:p>
    <w:p w14:paraId="65CAD5D9" w14:textId="6685045B" w:rsidR="006B4EF2" w:rsidRPr="00EC49FA" w:rsidRDefault="006B4EF2" w:rsidP="006B4EF2">
      <w:r w:rsidRPr="00EC49FA">
        <w:rPr>
          <w:b/>
          <w:bCs/>
        </w:rPr>
        <w:t>Mappning till RIM:</w:t>
      </w:r>
      <w:r w:rsidRPr="00EC49FA">
        <w:t xml:space="preserve"> Saknas</w:t>
      </w:r>
    </w:p>
    <w:p w14:paraId="317AC957" w14:textId="77777777" w:rsidR="006B4EF2" w:rsidRPr="00EC49FA" w:rsidRDefault="006B4EF2" w:rsidP="006B4EF2">
      <w:r w:rsidRPr="00EC49FA">
        <w:rPr>
          <w:b/>
          <w:bCs/>
        </w:rPr>
        <w:lastRenderedPageBreak/>
        <w:t>Spårbarhet till krav:</w:t>
      </w:r>
      <w:r w:rsidRPr="00EC49FA">
        <w:t xml:space="preserve"> Saknas</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305"/>
        <w:gridCol w:w="1450"/>
        <w:gridCol w:w="2065"/>
        <w:gridCol w:w="1276"/>
        <w:gridCol w:w="1984"/>
        <w:gridCol w:w="990"/>
      </w:tblGrid>
      <w:tr w:rsidR="006B4EF2" w:rsidRPr="00EC49FA" w14:paraId="7F0E1D98" w14:textId="77777777" w:rsidTr="00E56221">
        <w:trPr>
          <w:trHeight w:val="23"/>
        </w:trPr>
        <w:tc>
          <w:tcPr>
            <w:tcW w:w="1305" w:type="dxa"/>
            <w:shd w:val="clear" w:color="auto" w:fill="A33662" w:themeFill="accent1"/>
          </w:tcPr>
          <w:p w14:paraId="4E8ACA79" w14:textId="77777777" w:rsidR="006B4EF2" w:rsidRPr="00EC49FA" w:rsidRDefault="006B4EF2" w:rsidP="00E56221">
            <w:pPr>
              <w:pStyle w:val="Tabellrubrik"/>
            </w:pPr>
            <w:r w:rsidRPr="00EC49FA">
              <w:t>Attribut</w:t>
            </w:r>
          </w:p>
        </w:tc>
        <w:tc>
          <w:tcPr>
            <w:tcW w:w="1450" w:type="dxa"/>
            <w:shd w:val="clear" w:color="auto" w:fill="A33662" w:themeFill="accent1"/>
          </w:tcPr>
          <w:p w14:paraId="3D8662D1" w14:textId="77777777" w:rsidR="006B4EF2" w:rsidRPr="00EC49FA" w:rsidRDefault="006B4EF2" w:rsidP="00E56221">
            <w:pPr>
              <w:pStyle w:val="Tabellrubrik"/>
            </w:pPr>
            <w:r w:rsidRPr="00EC49FA">
              <w:t>Mappning till RIM</w:t>
            </w:r>
          </w:p>
        </w:tc>
        <w:tc>
          <w:tcPr>
            <w:tcW w:w="2065" w:type="dxa"/>
            <w:shd w:val="clear" w:color="auto" w:fill="A33662" w:themeFill="accent1"/>
          </w:tcPr>
          <w:p w14:paraId="6789C41D" w14:textId="77777777" w:rsidR="006B4EF2" w:rsidRPr="00EC49FA" w:rsidRDefault="006B4EF2" w:rsidP="00E56221">
            <w:pPr>
              <w:pStyle w:val="Tabellrubrik"/>
            </w:pPr>
            <w:r w:rsidRPr="00EC49FA">
              <w:t xml:space="preserve">Beskrivning </w:t>
            </w:r>
          </w:p>
        </w:tc>
        <w:tc>
          <w:tcPr>
            <w:tcW w:w="1276" w:type="dxa"/>
            <w:shd w:val="clear" w:color="auto" w:fill="A33662" w:themeFill="accent1"/>
          </w:tcPr>
          <w:p w14:paraId="2B3584B9" w14:textId="77777777" w:rsidR="006B4EF2" w:rsidRPr="00EC49FA" w:rsidRDefault="006B4EF2" w:rsidP="00E56221">
            <w:pPr>
              <w:pStyle w:val="Tabellrubrik"/>
            </w:pPr>
            <w:r w:rsidRPr="00EC49FA">
              <w:t>Datatyp (multiplicitet)</w:t>
            </w:r>
          </w:p>
        </w:tc>
        <w:tc>
          <w:tcPr>
            <w:tcW w:w="1984" w:type="dxa"/>
            <w:shd w:val="clear" w:color="auto" w:fill="A33662" w:themeFill="accent1"/>
          </w:tcPr>
          <w:p w14:paraId="3F316E2C" w14:textId="77777777" w:rsidR="006B4EF2" w:rsidRPr="00EC49FA" w:rsidRDefault="006B4EF2" w:rsidP="00E56221">
            <w:pPr>
              <w:pStyle w:val="Tabellrubrik"/>
            </w:pPr>
            <w:r w:rsidRPr="00EC49FA">
              <w:t>Format</w:t>
            </w:r>
          </w:p>
        </w:tc>
        <w:tc>
          <w:tcPr>
            <w:tcW w:w="990" w:type="dxa"/>
            <w:shd w:val="clear" w:color="auto" w:fill="A33662" w:themeFill="accent1"/>
          </w:tcPr>
          <w:p w14:paraId="665C53F7" w14:textId="77777777" w:rsidR="006B4EF2" w:rsidRPr="00EC49FA" w:rsidRDefault="006B4EF2" w:rsidP="00E56221">
            <w:pPr>
              <w:pStyle w:val="Tabellrubrik"/>
            </w:pPr>
            <w:r w:rsidRPr="00EC49FA">
              <w:t>Spårbarhet till krav</w:t>
            </w:r>
          </w:p>
        </w:tc>
      </w:tr>
      <w:tr w:rsidR="006B4EF2" w:rsidRPr="00EC49FA" w14:paraId="37AF8497"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5B923B84" w14:textId="1849A8CB" w:rsidR="006B4EF2" w:rsidRPr="00EC49FA" w:rsidRDefault="006B4EF2" w:rsidP="006B4EF2">
            <w:pPr>
              <w:rPr>
                <w:rFonts w:cstheme="minorHAnsi"/>
                <w:i/>
                <w:iCs/>
                <w:color w:val="098394"/>
                <w:sz w:val="18"/>
                <w:szCs w:val="18"/>
              </w:rPr>
            </w:pPr>
            <w:r w:rsidRPr="00EC49FA">
              <w:rPr>
                <w:rFonts w:cstheme="minorHAnsi"/>
                <w:sz w:val="18"/>
                <w:szCs w:val="18"/>
              </w:rPr>
              <w:t>länskod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0214FE" w14:textId="2DCBA9A3" w:rsidR="006B4EF2" w:rsidRPr="00EC49FA" w:rsidRDefault="006B4EF2" w:rsidP="006B4EF2">
            <w:pPr>
              <w:rPr>
                <w:rFonts w:cstheme="minorHAnsi"/>
                <w:i/>
                <w:iCs/>
                <w:color w:val="098394"/>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7937907A"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Koden avser det län där patientens folkbokföringsadress finns. </w:t>
            </w:r>
          </w:p>
          <w:p w14:paraId="63AE9659" w14:textId="77777777" w:rsidR="006B4EF2" w:rsidRPr="00EC49FA" w:rsidRDefault="006B4EF2" w:rsidP="006B4EF2">
            <w:pPr>
              <w:pStyle w:val="SoSTabelltext"/>
              <w:rPr>
                <w:rFonts w:asciiTheme="minorHAnsi" w:hAnsiTheme="minorHAnsi" w:cstheme="minorHAnsi"/>
                <w:sz w:val="18"/>
                <w:szCs w:val="18"/>
              </w:rPr>
            </w:pPr>
          </w:p>
          <w:p w14:paraId="3BCAC241"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Avser patientens folkbokförings län vid vårdkontakten enligt förteckningen "Rikets indelningar” utgiven av Statistiska Centralbyrån (SCB) [R6]. </w:t>
            </w:r>
          </w:p>
          <w:p w14:paraId="6C8AFCFF" w14:textId="77777777" w:rsidR="006B4EF2" w:rsidRPr="00EC49FA" w:rsidRDefault="006B4EF2" w:rsidP="006B4EF2">
            <w:pPr>
              <w:pStyle w:val="SoSTabelltext"/>
              <w:rPr>
                <w:rFonts w:asciiTheme="minorHAnsi" w:hAnsiTheme="minorHAnsi" w:cstheme="minorHAnsi"/>
                <w:sz w:val="18"/>
                <w:szCs w:val="18"/>
              </w:rPr>
            </w:pPr>
          </w:p>
          <w:p w14:paraId="2FB5C524" w14:textId="2B18A41F" w:rsidR="006B4EF2" w:rsidRPr="00EC49FA" w:rsidRDefault="006B4EF2" w:rsidP="006B4EF2">
            <w:pPr>
              <w:rPr>
                <w:rFonts w:cstheme="minorHAnsi"/>
                <w:i/>
                <w:iCs/>
                <w:color w:val="098394"/>
                <w:sz w:val="18"/>
                <w:szCs w:val="18"/>
              </w:rPr>
            </w:pPr>
            <w:r w:rsidRPr="00EC49FA">
              <w:rPr>
                <w:rFonts w:cstheme="minorHAnsi"/>
                <w:sz w:val="18"/>
                <w:szCs w:val="18"/>
              </w:rPr>
              <w:t>För asylsökande sätts 99.</w:t>
            </w:r>
          </w:p>
        </w:tc>
        <w:tc>
          <w:tcPr>
            <w:tcW w:w="1276" w:type="dxa"/>
            <w:tcBorders>
              <w:top w:val="single" w:sz="4" w:space="0" w:color="A33662" w:themeColor="accent1"/>
              <w:left w:val="single" w:sz="24" w:space="0" w:color="FFFFFF" w:themeColor="background1"/>
              <w:bottom w:val="single" w:sz="4" w:space="0" w:color="A33662" w:themeColor="accent1"/>
            </w:tcBorders>
          </w:tcPr>
          <w:p w14:paraId="6B58B2EB" w14:textId="6B5CF8E0" w:rsidR="006B4EF2" w:rsidRPr="00EC49FA" w:rsidRDefault="006B4EF2" w:rsidP="006B4EF2">
            <w:pPr>
              <w:rPr>
                <w:rFonts w:cstheme="minorHAnsi"/>
                <w:i/>
                <w:iCs/>
                <w:color w:val="098394"/>
                <w:sz w:val="18"/>
                <w:szCs w:val="18"/>
                <w:lang w:eastAsia="en-GB"/>
              </w:rPr>
            </w:pPr>
            <w:r w:rsidRPr="00EC49FA">
              <w:rPr>
                <w:rFonts w:cstheme="minorHAnsi"/>
                <w:sz w:val="18"/>
                <w:szCs w:val="18"/>
              </w:rPr>
              <w:t>CV (</w:t>
            </w:r>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44D4CE18" w14:textId="5723F88E" w:rsidR="006B4EF2" w:rsidRPr="00EC49FA" w:rsidRDefault="006B4EF2" w:rsidP="006B4EF2">
            <w:pPr>
              <w:rPr>
                <w:rFonts w:cstheme="minorHAnsi"/>
                <w:i/>
                <w:iCs/>
                <w:color w:val="098394"/>
                <w:sz w:val="18"/>
                <w:szCs w:val="18"/>
              </w:rPr>
            </w:pPr>
            <w:r w:rsidRPr="00EC49FA">
              <w:rPr>
                <w:rFonts w:cstheme="minorHAnsi"/>
                <w:sz w:val="18"/>
                <w:szCs w:val="18"/>
              </w:rPr>
              <w:t xml:space="preserve">OID: </w:t>
            </w:r>
            <w:proofErr w:type="gramStart"/>
            <w:r w:rsidRPr="00EC49FA">
              <w:rPr>
                <w:rFonts w:cstheme="minorHAnsi"/>
                <w:sz w:val="18"/>
                <w:szCs w:val="18"/>
              </w:rPr>
              <w:t>1.2.752.129</w:t>
            </w:r>
            <w:proofErr w:type="gramEnd"/>
            <w:r w:rsidRPr="00EC49FA">
              <w:rPr>
                <w:rFonts w:cstheme="minorHAnsi"/>
                <w:sz w:val="18"/>
                <w:szCs w:val="18"/>
              </w:rPr>
              <w:t>.2.2.1.18</w:t>
            </w:r>
            <w:r w:rsidRPr="00EC49FA">
              <w:rPr>
                <w:rFonts w:cstheme="minorHAnsi"/>
                <w:sz w:val="18"/>
                <w:szCs w:val="18"/>
              </w:rPr>
              <w:br/>
            </w:r>
            <w:r w:rsidRPr="00EC49FA">
              <w:rPr>
                <w:rFonts w:cstheme="minorHAnsi"/>
                <w:sz w:val="18"/>
                <w:szCs w:val="18"/>
              </w:rPr>
              <w:br/>
              <w:t>Ingen OID anges för asylsökande.</w:t>
            </w:r>
          </w:p>
        </w:tc>
        <w:tc>
          <w:tcPr>
            <w:tcW w:w="990" w:type="dxa"/>
            <w:tcBorders>
              <w:top w:val="single" w:sz="4" w:space="0" w:color="A33662" w:themeColor="accent1"/>
              <w:left w:val="single" w:sz="24" w:space="0" w:color="FFFFFF" w:themeColor="background1"/>
              <w:bottom w:val="single" w:sz="4" w:space="0" w:color="A33662" w:themeColor="accent1"/>
            </w:tcBorders>
          </w:tcPr>
          <w:p w14:paraId="32F337C6" w14:textId="29FC41B0" w:rsidR="006B4EF2" w:rsidRPr="00EC49FA" w:rsidRDefault="0080376C" w:rsidP="006B4EF2">
            <w:pPr>
              <w:rPr>
                <w:rFonts w:cstheme="minorHAnsi"/>
                <w:i/>
                <w:iCs/>
                <w:color w:val="098394"/>
                <w:sz w:val="18"/>
                <w:szCs w:val="18"/>
              </w:rPr>
            </w:pPr>
            <w:r>
              <w:rPr>
                <w:rFonts w:cstheme="minorHAnsi"/>
                <w:i/>
                <w:iCs/>
                <w:color w:val="098394"/>
                <w:sz w:val="18"/>
                <w:szCs w:val="18"/>
              </w:rPr>
              <w:t>-</w:t>
            </w:r>
          </w:p>
        </w:tc>
      </w:tr>
      <w:tr w:rsidR="006B4EF2" w:rsidRPr="00EC49FA" w14:paraId="4456A716"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44450EA4" w14:textId="0A59E9C8" w:rsidR="006B4EF2" w:rsidRPr="00EC49FA" w:rsidRDefault="006B4EF2" w:rsidP="006B4EF2">
            <w:pPr>
              <w:rPr>
                <w:rFonts w:cstheme="minorHAnsi"/>
                <w:sz w:val="18"/>
                <w:szCs w:val="18"/>
              </w:rPr>
            </w:pPr>
            <w:r w:rsidRPr="00EC49FA">
              <w:rPr>
                <w:rFonts w:cstheme="minorHAnsi"/>
                <w:sz w:val="18"/>
                <w:szCs w:val="18"/>
              </w:rPr>
              <w:t>kommunkod</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4F8D02" w14:textId="366A42D2" w:rsidR="006B4EF2" w:rsidRPr="00EC49FA" w:rsidRDefault="006B4EF2" w:rsidP="006B4E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25924FBA"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Koden avser den kommun där patientens folkbokföringsadress finns. Avser patientens folkbokföringskommun vid vårdkontakten enligt förteckningen ”Rikets indelningar” utgiven av Statistiska Centralbyrån (SCB) [R6]. </w:t>
            </w:r>
          </w:p>
          <w:p w14:paraId="79095973" w14:textId="77777777" w:rsidR="006B4EF2" w:rsidRPr="00EC49FA" w:rsidRDefault="006B4EF2" w:rsidP="006B4EF2">
            <w:pPr>
              <w:pStyle w:val="SoSTabelltext"/>
              <w:rPr>
                <w:rFonts w:asciiTheme="minorHAnsi" w:hAnsiTheme="minorHAnsi" w:cstheme="minorHAnsi"/>
                <w:sz w:val="18"/>
                <w:szCs w:val="18"/>
              </w:rPr>
            </w:pPr>
          </w:p>
          <w:p w14:paraId="0EE160FE" w14:textId="76B98A88" w:rsidR="006B4EF2" w:rsidRPr="00EC49FA" w:rsidRDefault="006B4EF2" w:rsidP="006B4EF2">
            <w:pPr>
              <w:rPr>
                <w:rFonts w:cstheme="minorHAnsi"/>
                <w:i/>
                <w:iCs/>
                <w:color w:val="098394"/>
                <w:sz w:val="18"/>
                <w:szCs w:val="18"/>
              </w:rPr>
            </w:pPr>
            <w:r w:rsidRPr="00EC49FA">
              <w:rPr>
                <w:rFonts w:cstheme="minorHAnsi"/>
                <w:sz w:val="18"/>
                <w:szCs w:val="18"/>
              </w:rPr>
              <w:t>För asylsökande sätts 9901 (i kombination med länskod 99).</w:t>
            </w:r>
          </w:p>
        </w:tc>
        <w:tc>
          <w:tcPr>
            <w:tcW w:w="1276" w:type="dxa"/>
            <w:tcBorders>
              <w:top w:val="single" w:sz="4" w:space="0" w:color="A33662" w:themeColor="accent1"/>
              <w:left w:val="single" w:sz="24" w:space="0" w:color="FFFFFF" w:themeColor="background1"/>
              <w:bottom w:val="single" w:sz="4" w:space="0" w:color="A33662" w:themeColor="accent1"/>
            </w:tcBorders>
          </w:tcPr>
          <w:p w14:paraId="7752ACE3" w14:textId="47048A0D" w:rsidR="006B4EF2" w:rsidRPr="00EC49FA" w:rsidRDefault="006B4EF2" w:rsidP="006B4EF2">
            <w:pPr>
              <w:rPr>
                <w:rFonts w:cstheme="minorHAnsi"/>
                <w:i/>
                <w:iCs/>
                <w:color w:val="098394"/>
                <w:sz w:val="18"/>
                <w:szCs w:val="18"/>
                <w:lang w:eastAsia="en-GB"/>
              </w:rPr>
            </w:pPr>
            <w:r w:rsidRPr="00EC49FA">
              <w:rPr>
                <w:rFonts w:cstheme="minorHAnsi"/>
                <w:sz w:val="18"/>
                <w:szCs w:val="18"/>
              </w:rPr>
              <w:t>CV (</w:t>
            </w:r>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39BF7EA5" w14:textId="1430FE4D" w:rsidR="006B4EF2" w:rsidRPr="00EC49FA" w:rsidRDefault="006B4EF2" w:rsidP="006B4EF2">
            <w:pPr>
              <w:rPr>
                <w:rFonts w:cstheme="minorHAnsi"/>
                <w:sz w:val="18"/>
                <w:szCs w:val="18"/>
              </w:rPr>
            </w:pPr>
            <w:r w:rsidRPr="00EC49FA">
              <w:rPr>
                <w:rFonts w:cstheme="minorHAnsi"/>
                <w:sz w:val="18"/>
                <w:szCs w:val="18"/>
              </w:rPr>
              <w:t xml:space="preserve">OID: </w:t>
            </w:r>
            <w:proofErr w:type="gramStart"/>
            <w:r w:rsidRPr="00EC49FA">
              <w:rPr>
                <w:rFonts w:cstheme="minorHAnsi"/>
                <w:sz w:val="18"/>
                <w:szCs w:val="18"/>
              </w:rPr>
              <w:t>1.2.752.129</w:t>
            </w:r>
            <w:proofErr w:type="gramEnd"/>
            <w:r w:rsidRPr="00EC49FA">
              <w:rPr>
                <w:rFonts w:cstheme="minorHAnsi"/>
                <w:sz w:val="18"/>
                <w:szCs w:val="18"/>
              </w:rPr>
              <w:t>.2.2.1.17</w:t>
            </w:r>
          </w:p>
        </w:tc>
        <w:tc>
          <w:tcPr>
            <w:tcW w:w="990" w:type="dxa"/>
            <w:tcBorders>
              <w:top w:val="single" w:sz="4" w:space="0" w:color="A33662" w:themeColor="accent1"/>
              <w:left w:val="single" w:sz="24" w:space="0" w:color="FFFFFF" w:themeColor="background1"/>
              <w:bottom w:val="single" w:sz="4" w:space="0" w:color="A33662" w:themeColor="accent1"/>
            </w:tcBorders>
          </w:tcPr>
          <w:p w14:paraId="026A554A" w14:textId="4D70B5E2" w:rsidR="006B4EF2" w:rsidRPr="00EC49FA" w:rsidRDefault="0080376C" w:rsidP="006B4EF2">
            <w:pPr>
              <w:rPr>
                <w:rFonts w:cstheme="minorHAnsi"/>
                <w:sz w:val="18"/>
                <w:szCs w:val="18"/>
              </w:rPr>
            </w:pPr>
            <w:r>
              <w:rPr>
                <w:rFonts w:cstheme="minorHAnsi"/>
                <w:sz w:val="18"/>
                <w:szCs w:val="18"/>
              </w:rPr>
              <w:t>-</w:t>
            </w:r>
          </w:p>
        </w:tc>
      </w:tr>
      <w:tr w:rsidR="006B4EF2" w:rsidRPr="00EC49FA" w14:paraId="4808905C"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353DCDF" w14:textId="2D25D527" w:rsidR="006B4EF2" w:rsidRPr="00EC49FA" w:rsidRDefault="006B4EF2" w:rsidP="006B4EF2">
            <w:pPr>
              <w:rPr>
                <w:rFonts w:cstheme="minorHAnsi"/>
                <w:sz w:val="18"/>
                <w:szCs w:val="18"/>
              </w:rPr>
            </w:pPr>
            <w:r w:rsidRPr="00EC49FA">
              <w:rPr>
                <w:rFonts w:cstheme="minorHAnsi"/>
                <w:sz w:val="18"/>
                <w:szCs w:val="18"/>
              </w:rPr>
              <w:t>listnings</w:t>
            </w:r>
            <w:r w:rsidR="007C1980">
              <w:rPr>
                <w:rFonts w:cstheme="minorHAnsi"/>
                <w:sz w:val="18"/>
                <w:szCs w:val="18"/>
              </w:rPr>
              <w:t>region</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4D19FF" w14:textId="139308FB" w:rsidR="006B4EF2" w:rsidRPr="00EC49FA" w:rsidRDefault="006B4EF2" w:rsidP="006B4E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0ACC2EFF" w14:textId="43D85BDA"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HSA-id för patientens listnings</w:t>
            </w:r>
            <w:r w:rsidR="00272645" w:rsidRPr="00EC49FA">
              <w:rPr>
                <w:rFonts w:asciiTheme="minorHAnsi" w:hAnsiTheme="minorHAnsi" w:cstheme="minorHAnsi"/>
                <w:sz w:val="18"/>
                <w:szCs w:val="18"/>
              </w:rPr>
              <w:t>region</w:t>
            </w:r>
            <w:r w:rsidRPr="00EC49FA">
              <w:rPr>
                <w:rFonts w:asciiTheme="minorHAnsi" w:hAnsiTheme="minorHAnsi" w:cstheme="minorHAnsi"/>
                <w:sz w:val="18"/>
                <w:szCs w:val="18"/>
              </w:rPr>
              <w:t>. Anges i de fall patienten är utomlänspatient och listad i de</w:t>
            </w:r>
            <w:r w:rsidR="00272645" w:rsidRPr="00EC49FA">
              <w:rPr>
                <w:rFonts w:asciiTheme="minorHAnsi" w:hAnsiTheme="minorHAnsi" w:cstheme="minorHAnsi"/>
                <w:sz w:val="18"/>
                <w:szCs w:val="18"/>
              </w:rPr>
              <w:t>n</w:t>
            </w:r>
            <w:r w:rsidRPr="00EC49FA">
              <w:rPr>
                <w:rFonts w:asciiTheme="minorHAnsi" w:hAnsiTheme="minorHAnsi" w:cstheme="minorHAnsi"/>
                <w:sz w:val="18"/>
                <w:szCs w:val="18"/>
              </w:rPr>
              <w:t xml:space="preserve"> vårdande </w:t>
            </w:r>
            <w:r w:rsidR="00272645" w:rsidRPr="00EC49FA">
              <w:rPr>
                <w:rFonts w:asciiTheme="minorHAnsi" w:hAnsiTheme="minorHAnsi" w:cstheme="minorHAnsi"/>
                <w:sz w:val="18"/>
                <w:szCs w:val="18"/>
              </w:rPr>
              <w:t>regionen</w:t>
            </w:r>
            <w:r w:rsidRPr="00EC49FA">
              <w:rPr>
                <w:rFonts w:asciiTheme="minorHAnsi" w:hAnsiTheme="minorHAnsi" w:cstheme="minorHAnsi"/>
                <w:sz w:val="18"/>
                <w:szCs w:val="18"/>
              </w:rPr>
              <w:t xml:space="preserve">. </w:t>
            </w:r>
          </w:p>
          <w:p w14:paraId="5633ADC0" w14:textId="77777777" w:rsidR="006B4EF2" w:rsidRPr="00EC49FA" w:rsidRDefault="006B4EF2" w:rsidP="006B4EF2">
            <w:pPr>
              <w:pStyle w:val="SoSTabelltext"/>
              <w:rPr>
                <w:rFonts w:asciiTheme="minorHAnsi" w:hAnsiTheme="minorHAnsi" w:cstheme="minorHAnsi"/>
                <w:sz w:val="18"/>
                <w:szCs w:val="18"/>
              </w:rPr>
            </w:pPr>
          </w:p>
          <w:p w14:paraId="1FEB3450" w14:textId="179D72AC" w:rsidR="006B4EF2" w:rsidRPr="00EC49FA" w:rsidRDefault="006B4EF2" w:rsidP="006B4EF2">
            <w:pPr>
              <w:rPr>
                <w:rFonts w:cstheme="minorHAnsi"/>
                <w:i/>
                <w:iCs/>
                <w:color w:val="098394"/>
                <w:sz w:val="18"/>
                <w:szCs w:val="18"/>
              </w:rPr>
            </w:pPr>
            <w:r w:rsidRPr="00EC49FA">
              <w:rPr>
                <w:rFonts w:cstheme="minorHAnsi"/>
                <w:sz w:val="18"/>
                <w:szCs w:val="18"/>
              </w:rPr>
              <w:t>Ska bli obligatoriskt fält under nämnda förutsättningar senast 20xx-01.</w:t>
            </w:r>
          </w:p>
        </w:tc>
        <w:tc>
          <w:tcPr>
            <w:tcW w:w="1276" w:type="dxa"/>
            <w:tcBorders>
              <w:top w:val="single" w:sz="4" w:space="0" w:color="A33662" w:themeColor="accent1"/>
              <w:left w:val="single" w:sz="24" w:space="0" w:color="FFFFFF" w:themeColor="background1"/>
              <w:bottom w:val="single" w:sz="4" w:space="0" w:color="A33662" w:themeColor="accent1"/>
            </w:tcBorders>
          </w:tcPr>
          <w:p w14:paraId="1D42B163" w14:textId="0E44F4BF" w:rsidR="006B4EF2" w:rsidRPr="00EC49FA" w:rsidRDefault="006B4EF2" w:rsidP="006B4EF2">
            <w:pPr>
              <w:rPr>
                <w:rFonts w:cstheme="minorHAnsi"/>
                <w:i/>
                <w:iCs/>
                <w:color w:val="098394"/>
                <w:sz w:val="18"/>
                <w:szCs w:val="18"/>
                <w:lang w:eastAsia="en-GB"/>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229BF204" w14:textId="066E0913" w:rsidR="006B4EF2" w:rsidRPr="00EC49FA" w:rsidRDefault="006B4EF2" w:rsidP="006B4EF2">
            <w:pPr>
              <w:rPr>
                <w:rFonts w:cstheme="minorHAnsi"/>
                <w:sz w:val="18"/>
                <w:szCs w:val="18"/>
              </w:rPr>
            </w:pPr>
            <w:r w:rsidRPr="00EC49FA">
              <w:rPr>
                <w:rFonts w:cstheme="minorHAnsi"/>
                <w:sz w:val="18"/>
                <w:szCs w:val="18"/>
              </w:rPr>
              <w:t xml:space="preserve">OID: </w:t>
            </w:r>
            <w:proofErr w:type="gramStart"/>
            <w:r w:rsidRPr="00EC49FA">
              <w:rPr>
                <w:rFonts w:cstheme="minorHAnsi"/>
                <w:sz w:val="18"/>
                <w:szCs w:val="18"/>
              </w:rPr>
              <w:t>1.2.752.129</w:t>
            </w:r>
            <w:proofErr w:type="gramEnd"/>
            <w:r w:rsidRPr="00EC49FA">
              <w:rPr>
                <w:rFonts w:cstheme="minorHAnsi"/>
                <w:sz w:val="18"/>
                <w:szCs w:val="18"/>
              </w:rPr>
              <w:t>.2.1.4.1</w:t>
            </w:r>
          </w:p>
        </w:tc>
        <w:tc>
          <w:tcPr>
            <w:tcW w:w="990" w:type="dxa"/>
            <w:tcBorders>
              <w:top w:val="single" w:sz="4" w:space="0" w:color="A33662" w:themeColor="accent1"/>
              <w:left w:val="single" w:sz="24" w:space="0" w:color="FFFFFF" w:themeColor="background1"/>
              <w:bottom w:val="single" w:sz="4" w:space="0" w:color="A33662" w:themeColor="accent1"/>
            </w:tcBorders>
          </w:tcPr>
          <w:p w14:paraId="53A04F21" w14:textId="77FE7ABC" w:rsidR="006B4EF2" w:rsidRPr="00EC49FA" w:rsidRDefault="0080376C" w:rsidP="006B4EF2">
            <w:pPr>
              <w:rPr>
                <w:rFonts w:cstheme="minorHAnsi"/>
                <w:sz w:val="18"/>
                <w:szCs w:val="18"/>
              </w:rPr>
            </w:pPr>
            <w:r>
              <w:rPr>
                <w:rFonts w:cstheme="minorHAnsi"/>
                <w:sz w:val="18"/>
                <w:szCs w:val="18"/>
              </w:rPr>
              <w:t>-</w:t>
            </w:r>
          </w:p>
        </w:tc>
      </w:tr>
      <w:tr w:rsidR="006B4EF2" w:rsidRPr="00EC49FA" w14:paraId="783AADB3"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638B651C" w14:textId="465ECE88" w:rsidR="006B4EF2" w:rsidRPr="00EC49FA" w:rsidRDefault="006B4EF2" w:rsidP="006B4EF2">
            <w:pPr>
              <w:rPr>
                <w:rFonts w:cstheme="minorHAnsi"/>
                <w:sz w:val="18"/>
                <w:szCs w:val="18"/>
              </w:rPr>
            </w:pPr>
            <w:r w:rsidRPr="00EC49FA">
              <w:rPr>
                <w:rFonts w:cstheme="minorHAnsi"/>
                <w:sz w:val="18"/>
                <w:szCs w:val="18"/>
              </w:rPr>
              <w:t>LMA kortnummer</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B2C301" w14:textId="3E260CD3" w:rsidR="006B4EF2" w:rsidRPr="00EC49FA" w:rsidRDefault="006B4EF2" w:rsidP="006B4E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54C6D730"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Identitet på LMA-kort som används av asylsökande. Migrationsverkets </w:t>
            </w:r>
            <w:r w:rsidRPr="00EC49FA">
              <w:rPr>
                <w:rFonts w:asciiTheme="minorHAnsi" w:hAnsiTheme="minorHAnsi" w:cstheme="minorHAnsi"/>
                <w:sz w:val="18"/>
                <w:szCs w:val="18"/>
              </w:rPr>
              <w:lastRenderedPageBreak/>
              <w:t xml:space="preserve">dossiernummer vilket är unikt för varje individ. </w:t>
            </w:r>
          </w:p>
          <w:p w14:paraId="6B3A32CA" w14:textId="77777777" w:rsidR="006B4EF2" w:rsidRPr="00EC49FA" w:rsidRDefault="006B4EF2" w:rsidP="006B4EF2">
            <w:pPr>
              <w:pStyle w:val="SoSTabelltext"/>
              <w:rPr>
                <w:rFonts w:asciiTheme="minorHAnsi" w:hAnsiTheme="minorHAnsi" w:cstheme="minorHAnsi"/>
                <w:sz w:val="18"/>
                <w:szCs w:val="18"/>
              </w:rPr>
            </w:pPr>
          </w:p>
          <w:p w14:paraId="32BB4DDE" w14:textId="493DF4A8"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b/>
                <w:sz w:val="18"/>
                <w:szCs w:val="18"/>
              </w:rPr>
              <w:t>Obligatoriskt</w:t>
            </w:r>
            <w:r w:rsidRPr="00EC49FA">
              <w:rPr>
                <w:rFonts w:asciiTheme="minorHAnsi" w:hAnsiTheme="minorHAnsi" w:cstheme="minorHAnsi"/>
                <w:sz w:val="18"/>
                <w:szCs w:val="18"/>
              </w:rPr>
              <w:t xml:space="preserve"> fält när debitering sker av asylsökande mellan </w:t>
            </w:r>
            <w:r w:rsidR="00272645" w:rsidRPr="00EC49FA">
              <w:rPr>
                <w:rFonts w:asciiTheme="minorHAnsi" w:hAnsiTheme="minorHAnsi" w:cstheme="minorHAnsi"/>
                <w:sz w:val="18"/>
                <w:szCs w:val="18"/>
              </w:rPr>
              <w:t>regioner</w:t>
            </w:r>
            <w:r w:rsidRPr="00EC49FA">
              <w:rPr>
                <w:rFonts w:asciiTheme="minorHAnsi" w:hAnsiTheme="minorHAnsi" w:cstheme="minorHAnsi"/>
                <w:sz w:val="18"/>
                <w:szCs w:val="18"/>
              </w:rPr>
              <w:t xml:space="preserve">. </w:t>
            </w:r>
          </w:p>
          <w:p w14:paraId="56A7196F" w14:textId="77777777" w:rsidR="006B4EF2" w:rsidRPr="00EC49FA" w:rsidRDefault="006B4EF2" w:rsidP="006B4EF2">
            <w:pPr>
              <w:pStyle w:val="SoSTabelltext"/>
              <w:rPr>
                <w:rFonts w:asciiTheme="minorHAnsi" w:hAnsiTheme="minorHAnsi" w:cstheme="minorHAnsi"/>
                <w:sz w:val="18"/>
                <w:szCs w:val="18"/>
              </w:rPr>
            </w:pPr>
          </w:p>
          <w:p w14:paraId="65EFE36A" w14:textId="6387A4B8" w:rsidR="006B4EF2" w:rsidRPr="00EC49FA" w:rsidRDefault="006B4EF2" w:rsidP="006B4EF2">
            <w:pPr>
              <w:rPr>
                <w:rFonts w:cstheme="minorHAnsi"/>
                <w:i/>
                <w:iCs/>
                <w:color w:val="098394"/>
                <w:sz w:val="18"/>
                <w:szCs w:val="18"/>
              </w:rPr>
            </w:pPr>
            <w:r w:rsidRPr="00EC49FA">
              <w:rPr>
                <w:rFonts w:cstheme="minorHAnsi"/>
                <w:sz w:val="18"/>
                <w:szCs w:val="18"/>
              </w:rPr>
              <w:t>LMA = Lagen om Mottagande av Asylsökande</w:t>
            </w:r>
          </w:p>
        </w:tc>
        <w:tc>
          <w:tcPr>
            <w:tcW w:w="1276" w:type="dxa"/>
            <w:tcBorders>
              <w:top w:val="single" w:sz="4" w:space="0" w:color="A33662" w:themeColor="accent1"/>
              <w:left w:val="single" w:sz="24" w:space="0" w:color="FFFFFF" w:themeColor="background1"/>
              <w:bottom w:val="single" w:sz="4" w:space="0" w:color="A33662" w:themeColor="accent1"/>
            </w:tcBorders>
          </w:tcPr>
          <w:p w14:paraId="3EF442A2" w14:textId="65C7082C" w:rsidR="006B4EF2" w:rsidRPr="00EC49FA" w:rsidRDefault="006B4EF2" w:rsidP="006B4EF2">
            <w:pPr>
              <w:rPr>
                <w:rFonts w:cstheme="minorHAnsi"/>
                <w:i/>
                <w:iCs/>
                <w:color w:val="098394"/>
                <w:sz w:val="18"/>
                <w:szCs w:val="18"/>
                <w:lang w:eastAsia="en-GB"/>
              </w:rPr>
            </w:pPr>
            <w:r w:rsidRPr="00EC49FA">
              <w:rPr>
                <w:rFonts w:cstheme="minorHAnsi"/>
                <w:sz w:val="18"/>
                <w:szCs w:val="18"/>
              </w:rPr>
              <w:lastRenderedPageBreak/>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3BAD149F" w14:textId="1F917E51" w:rsidR="006B4EF2" w:rsidRPr="00EC49FA" w:rsidRDefault="006B4EF2" w:rsidP="006B4EF2">
            <w:pPr>
              <w:rPr>
                <w:rFonts w:cstheme="minorHAnsi"/>
                <w:sz w:val="18"/>
                <w:szCs w:val="18"/>
              </w:rPr>
            </w:pPr>
            <w:r w:rsidRPr="00EC49FA">
              <w:rPr>
                <w:rFonts w:cstheme="minorHAnsi"/>
                <w:sz w:val="18"/>
                <w:szCs w:val="18"/>
              </w:rPr>
              <w:t>Format: XXXXXXXX (8 siffror)</w:t>
            </w:r>
          </w:p>
        </w:tc>
        <w:tc>
          <w:tcPr>
            <w:tcW w:w="990" w:type="dxa"/>
            <w:tcBorders>
              <w:top w:val="single" w:sz="4" w:space="0" w:color="A33662" w:themeColor="accent1"/>
              <w:left w:val="single" w:sz="24" w:space="0" w:color="FFFFFF" w:themeColor="background1"/>
              <w:bottom w:val="single" w:sz="4" w:space="0" w:color="A33662" w:themeColor="accent1"/>
            </w:tcBorders>
          </w:tcPr>
          <w:p w14:paraId="79FCF472" w14:textId="78B7841E" w:rsidR="006B4EF2" w:rsidRPr="00EC49FA" w:rsidRDefault="0080376C" w:rsidP="006B4EF2">
            <w:pPr>
              <w:rPr>
                <w:rFonts w:cstheme="minorHAnsi"/>
                <w:sz w:val="18"/>
                <w:szCs w:val="18"/>
              </w:rPr>
            </w:pPr>
            <w:r>
              <w:rPr>
                <w:rFonts w:cstheme="minorHAnsi"/>
                <w:sz w:val="18"/>
                <w:szCs w:val="18"/>
              </w:rPr>
              <w:t>-</w:t>
            </w:r>
          </w:p>
        </w:tc>
      </w:tr>
      <w:tr w:rsidR="006B4EF2" w:rsidRPr="00EC49FA" w14:paraId="6DEFA124"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3322E3EA" w14:textId="2BA7A658" w:rsidR="006B4EF2" w:rsidRPr="00EC49FA" w:rsidRDefault="006B4EF2" w:rsidP="006B4EF2">
            <w:pPr>
              <w:rPr>
                <w:rFonts w:cstheme="minorHAnsi"/>
                <w:sz w:val="18"/>
                <w:szCs w:val="18"/>
              </w:rPr>
            </w:pPr>
            <w:r w:rsidRPr="00EC49FA">
              <w:rPr>
                <w:rFonts w:cstheme="minorHAnsi"/>
                <w:sz w:val="18"/>
                <w:szCs w:val="18"/>
              </w:rPr>
              <w:t>kön</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8E600C" w14:textId="59A54B4B" w:rsidR="006B4EF2" w:rsidRPr="00EC49FA" w:rsidRDefault="006B4EF2" w:rsidP="006B4EF2">
            <w:pPr>
              <w:rPr>
                <w:rFonts w:cstheme="minorHAnsi"/>
                <w:sz w:val="18"/>
                <w:szCs w:val="18"/>
              </w:rPr>
            </w:pPr>
            <w:proofErr w:type="spellStart"/>
            <w:proofErr w:type="gramStart"/>
            <w:r w:rsidRPr="00EC49FA">
              <w:rPr>
                <w:rFonts w:cstheme="minorHAnsi"/>
                <w:sz w:val="18"/>
                <w:szCs w:val="18"/>
              </w:rPr>
              <w:t>person.kön</w:t>
            </w:r>
            <w:proofErr w:type="spellEnd"/>
            <w:proofErr w:type="gramEnd"/>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5D07969B" w14:textId="35466778" w:rsidR="006B4EF2" w:rsidRPr="00EC49FA" w:rsidRDefault="006B4EF2" w:rsidP="006B4EF2">
            <w:pPr>
              <w:rPr>
                <w:rFonts w:cstheme="minorHAnsi"/>
                <w:i/>
                <w:iCs/>
                <w:color w:val="098394"/>
                <w:sz w:val="18"/>
                <w:szCs w:val="18"/>
              </w:rPr>
            </w:pPr>
            <w:r w:rsidRPr="00EC49FA">
              <w:rPr>
                <w:rFonts w:cstheme="minorHAnsi"/>
                <w:sz w:val="18"/>
                <w:szCs w:val="18"/>
              </w:rPr>
              <w:t xml:space="preserve">Patientens kön enligt </w:t>
            </w:r>
            <w:proofErr w:type="gramStart"/>
            <w:r w:rsidRPr="00EC49FA">
              <w:rPr>
                <w:rFonts w:cstheme="minorHAnsi"/>
                <w:sz w:val="18"/>
                <w:szCs w:val="18"/>
              </w:rPr>
              <w:t>skatteverket</w:t>
            </w:r>
            <w:proofErr w:type="gramEnd"/>
            <w:r w:rsidRPr="00EC49FA">
              <w:rPr>
                <w:rFonts w:cstheme="minorHAnsi"/>
                <w:sz w:val="18"/>
                <w:szCs w:val="18"/>
              </w:rPr>
              <w:t>. Kategorisering enligt Socialstyrelsen och ISO 5218.</w:t>
            </w:r>
          </w:p>
        </w:tc>
        <w:tc>
          <w:tcPr>
            <w:tcW w:w="1276" w:type="dxa"/>
            <w:tcBorders>
              <w:top w:val="single" w:sz="4" w:space="0" w:color="A33662" w:themeColor="accent1"/>
              <w:left w:val="single" w:sz="24" w:space="0" w:color="FFFFFF" w:themeColor="background1"/>
              <w:bottom w:val="single" w:sz="4" w:space="0" w:color="A33662" w:themeColor="accent1"/>
            </w:tcBorders>
          </w:tcPr>
          <w:p w14:paraId="0729A7E1" w14:textId="68FC3DA9" w:rsidR="006B4EF2" w:rsidRPr="00EC49FA" w:rsidRDefault="006B4EF2" w:rsidP="006B4EF2">
            <w:pPr>
              <w:rPr>
                <w:rFonts w:cstheme="minorHAnsi"/>
                <w:i/>
                <w:iCs/>
                <w:color w:val="098394"/>
                <w:sz w:val="18"/>
                <w:szCs w:val="18"/>
                <w:lang w:eastAsia="en-GB"/>
              </w:rPr>
            </w:pPr>
            <w:r w:rsidRPr="00EC49FA">
              <w:rPr>
                <w:rFonts w:cstheme="minorHAnsi"/>
                <w:sz w:val="18"/>
                <w:szCs w:val="18"/>
              </w:rPr>
              <w:t>CV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641A27F8" w14:textId="2FD658C8" w:rsidR="006B4EF2" w:rsidRPr="00EC49FA" w:rsidRDefault="006B4EF2" w:rsidP="006B4EF2">
            <w:pPr>
              <w:rPr>
                <w:rFonts w:cstheme="minorHAnsi"/>
                <w:sz w:val="18"/>
                <w:szCs w:val="18"/>
              </w:rPr>
            </w:pPr>
            <w:r w:rsidRPr="00EC49FA">
              <w:rPr>
                <w:rFonts w:cstheme="minorHAnsi"/>
                <w:sz w:val="18"/>
                <w:szCs w:val="18"/>
              </w:rPr>
              <w:t xml:space="preserve">OID: </w:t>
            </w:r>
            <w:proofErr w:type="gramStart"/>
            <w:r w:rsidRPr="00EC49FA">
              <w:rPr>
                <w:rFonts w:cstheme="minorHAnsi"/>
                <w:sz w:val="18"/>
                <w:szCs w:val="18"/>
              </w:rPr>
              <w:t>1.2.752.129</w:t>
            </w:r>
            <w:proofErr w:type="gramEnd"/>
            <w:r w:rsidRPr="00EC49FA">
              <w:rPr>
                <w:rFonts w:cstheme="minorHAnsi"/>
                <w:sz w:val="18"/>
                <w:szCs w:val="18"/>
              </w:rPr>
              <w:t>.2.2.1.1</w:t>
            </w:r>
            <w:r w:rsidRPr="00EC49FA">
              <w:rPr>
                <w:rFonts w:cstheme="minorHAnsi"/>
                <w:sz w:val="18"/>
                <w:szCs w:val="18"/>
              </w:rPr>
              <w:br/>
            </w:r>
            <w:r w:rsidRPr="00EC49FA">
              <w:rPr>
                <w:rFonts w:cstheme="minorHAnsi"/>
                <w:sz w:val="18"/>
                <w:szCs w:val="18"/>
              </w:rPr>
              <w:br/>
              <w:t xml:space="preserve">Koder: </w:t>
            </w:r>
            <w:r w:rsidRPr="00EC49FA">
              <w:rPr>
                <w:rFonts w:cstheme="minorHAnsi"/>
                <w:sz w:val="18"/>
                <w:szCs w:val="18"/>
              </w:rPr>
              <w:br/>
              <w:t xml:space="preserve">0=Okänt  </w:t>
            </w:r>
            <w:r w:rsidRPr="00EC49FA">
              <w:rPr>
                <w:rFonts w:cstheme="minorHAnsi"/>
                <w:sz w:val="18"/>
                <w:szCs w:val="18"/>
              </w:rPr>
              <w:br/>
              <w:t xml:space="preserve">1=Man  </w:t>
            </w:r>
            <w:r w:rsidRPr="00EC49FA">
              <w:rPr>
                <w:rFonts w:cstheme="minorHAnsi"/>
                <w:sz w:val="18"/>
                <w:szCs w:val="18"/>
              </w:rPr>
              <w:br/>
              <w:t xml:space="preserve">2=Kvinna  </w:t>
            </w:r>
            <w:r w:rsidRPr="00EC49FA">
              <w:rPr>
                <w:rFonts w:cstheme="minorHAnsi"/>
                <w:sz w:val="18"/>
                <w:szCs w:val="18"/>
              </w:rPr>
              <w:br/>
              <w:t xml:space="preserve">9=Obestämt  </w:t>
            </w:r>
            <w:r w:rsidRPr="00EC49FA">
              <w:rPr>
                <w:rFonts w:cstheme="minorHAnsi"/>
                <w:sz w:val="18"/>
                <w:szCs w:val="18"/>
              </w:rPr>
              <w:br/>
              <w:t xml:space="preserve">    </w:t>
            </w:r>
          </w:p>
        </w:tc>
        <w:tc>
          <w:tcPr>
            <w:tcW w:w="990" w:type="dxa"/>
            <w:tcBorders>
              <w:top w:val="single" w:sz="4" w:space="0" w:color="A33662" w:themeColor="accent1"/>
              <w:left w:val="single" w:sz="24" w:space="0" w:color="FFFFFF" w:themeColor="background1"/>
              <w:bottom w:val="single" w:sz="4" w:space="0" w:color="A33662" w:themeColor="accent1"/>
            </w:tcBorders>
          </w:tcPr>
          <w:p w14:paraId="5A7C4F00" w14:textId="33545CA0" w:rsidR="006B4EF2" w:rsidRPr="00EC49FA" w:rsidRDefault="0080376C" w:rsidP="006B4EF2">
            <w:pPr>
              <w:rPr>
                <w:rFonts w:cstheme="minorHAnsi"/>
                <w:sz w:val="18"/>
                <w:szCs w:val="18"/>
              </w:rPr>
            </w:pPr>
            <w:r>
              <w:rPr>
                <w:rFonts w:cstheme="minorHAnsi"/>
                <w:sz w:val="18"/>
                <w:szCs w:val="18"/>
              </w:rPr>
              <w:t>-</w:t>
            </w:r>
          </w:p>
        </w:tc>
      </w:tr>
      <w:tr w:rsidR="006B4EF2" w:rsidRPr="00EC49FA" w14:paraId="509B1DF4"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2DE056DA" w14:textId="4D18C912" w:rsidR="006B4EF2" w:rsidRPr="00EC49FA" w:rsidRDefault="006B4EF2" w:rsidP="006B4EF2">
            <w:pPr>
              <w:rPr>
                <w:rFonts w:cstheme="minorHAnsi"/>
                <w:sz w:val="18"/>
                <w:szCs w:val="18"/>
              </w:rPr>
            </w:pPr>
            <w:r w:rsidRPr="00EC49FA">
              <w:rPr>
                <w:rFonts w:cstheme="minorHAnsi"/>
                <w:sz w:val="18"/>
                <w:szCs w:val="18"/>
              </w:rPr>
              <w:t>EU-kortets nummer</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70B420" w14:textId="4AE69E44" w:rsidR="006B4EF2" w:rsidRPr="00EC49FA" w:rsidRDefault="006B4EF2" w:rsidP="006B4E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0C5271AB" w14:textId="77777777" w:rsidR="006B4EF2" w:rsidRPr="00EC49FA" w:rsidRDefault="006B4EF2" w:rsidP="006B4EF2">
            <w:pPr>
              <w:pStyle w:val="SoSTabelltext"/>
              <w:rPr>
                <w:rFonts w:asciiTheme="minorHAnsi" w:hAnsiTheme="minorHAnsi" w:cstheme="minorHAnsi"/>
                <w:sz w:val="18"/>
                <w:szCs w:val="18"/>
              </w:rPr>
            </w:pPr>
            <w:r w:rsidRPr="00EC49FA">
              <w:rPr>
                <w:rFonts w:asciiTheme="minorHAnsi" w:hAnsiTheme="minorHAnsi" w:cstheme="minorHAnsi"/>
                <w:sz w:val="18"/>
                <w:szCs w:val="18"/>
              </w:rPr>
              <w:t xml:space="preserve">Identitet på EU-kort. </w:t>
            </w:r>
          </w:p>
          <w:p w14:paraId="08BAFBAE" w14:textId="51DF743A" w:rsidR="006B4EF2" w:rsidRPr="00EC49FA" w:rsidRDefault="006B4EF2" w:rsidP="006B4EF2">
            <w:pPr>
              <w:rPr>
                <w:rFonts w:cstheme="minorHAnsi"/>
                <w:i/>
                <w:iCs/>
                <w:color w:val="098394"/>
                <w:sz w:val="18"/>
                <w:szCs w:val="18"/>
              </w:rPr>
            </w:pPr>
            <w:r w:rsidRPr="00EC49FA">
              <w:rPr>
                <w:rFonts w:cstheme="minorHAnsi"/>
                <w:sz w:val="18"/>
                <w:szCs w:val="18"/>
              </w:rPr>
              <w:t>Kortet är för EU-medborgare som berättigar till vård enligt nationell prislista. För hantering mot privata vårdgivare.</w:t>
            </w:r>
          </w:p>
        </w:tc>
        <w:tc>
          <w:tcPr>
            <w:tcW w:w="1276" w:type="dxa"/>
            <w:tcBorders>
              <w:top w:val="single" w:sz="4" w:space="0" w:color="A33662" w:themeColor="accent1"/>
              <w:left w:val="single" w:sz="24" w:space="0" w:color="FFFFFF" w:themeColor="background1"/>
              <w:bottom w:val="single" w:sz="4" w:space="0" w:color="A33662" w:themeColor="accent1"/>
            </w:tcBorders>
          </w:tcPr>
          <w:p w14:paraId="085603B4" w14:textId="047ABD60" w:rsidR="006B4EF2" w:rsidRPr="00EC49FA" w:rsidRDefault="006B4EF2" w:rsidP="006B4EF2">
            <w:pPr>
              <w:rPr>
                <w:rFonts w:cstheme="minorHAnsi"/>
                <w:i/>
                <w:iCs/>
                <w:color w:val="098394"/>
                <w:sz w:val="18"/>
                <w:szCs w:val="18"/>
                <w:lang w:eastAsia="en-GB"/>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1</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66D8BA6C" w14:textId="73BFB95B" w:rsidR="006B4EF2" w:rsidRPr="00EC49FA" w:rsidRDefault="006B4EF2" w:rsidP="006B4EF2">
            <w:pPr>
              <w:rPr>
                <w:rFonts w:cstheme="minorHAnsi"/>
                <w:sz w:val="18"/>
                <w:szCs w:val="18"/>
              </w:rPr>
            </w:pPr>
            <w:r w:rsidRPr="00EC49FA">
              <w:rPr>
                <w:rFonts w:cstheme="minorHAnsi"/>
                <w:sz w:val="18"/>
                <w:szCs w:val="18"/>
              </w:rPr>
              <w:t>Format (exempel 20 tecken): XXXXXXXXXXXXXXXXXXXX</w:t>
            </w:r>
          </w:p>
        </w:tc>
        <w:tc>
          <w:tcPr>
            <w:tcW w:w="990" w:type="dxa"/>
            <w:tcBorders>
              <w:top w:val="single" w:sz="4" w:space="0" w:color="A33662" w:themeColor="accent1"/>
              <w:left w:val="single" w:sz="24" w:space="0" w:color="FFFFFF" w:themeColor="background1"/>
              <w:bottom w:val="single" w:sz="4" w:space="0" w:color="A33662" w:themeColor="accent1"/>
            </w:tcBorders>
          </w:tcPr>
          <w:p w14:paraId="2374BD9E" w14:textId="467224FD" w:rsidR="006B4EF2" w:rsidRPr="00EC49FA" w:rsidRDefault="0080376C" w:rsidP="006B4EF2">
            <w:pPr>
              <w:rPr>
                <w:rFonts w:cstheme="minorHAnsi"/>
                <w:sz w:val="18"/>
                <w:szCs w:val="18"/>
              </w:rPr>
            </w:pPr>
            <w:r>
              <w:rPr>
                <w:rFonts w:cstheme="minorHAnsi"/>
                <w:sz w:val="18"/>
                <w:szCs w:val="18"/>
              </w:rPr>
              <w:t>-</w:t>
            </w:r>
          </w:p>
        </w:tc>
      </w:tr>
      <w:tr w:rsidR="006B4EF2" w:rsidRPr="00EC49FA" w14:paraId="0FC057CC" w14:textId="77777777" w:rsidTr="00E56221">
        <w:trPr>
          <w:trHeight w:val="322"/>
        </w:trPr>
        <w:tc>
          <w:tcPr>
            <w:tcW w:w="1305" w:type="dxa"/>
            <w:tcBorders>
              <w:top w:val="single" w:sz="4" w:space="0" w:color="A33662" w:themeColor="accent1"/>
              <w:bottom w:val="single" w:sz="4" w:space="0" w:color="A33662" w:themeColor="accent1"/>
              <w:right w:val="single" w:sz="24" w:space="0" w:color="FFFFFF" w:themeColor="background1"/>
            </w:tcBorders>
          </w:tcPr>
          <w:p w14:paraId="3A125BB0" w14:textId="1D36BBB7" w:rsidR="006B4EF2" w:rsidRPr="00EC49FA" w:rsidRDefault="006B4EF2" w:rsidP="006B4EF2">
            <w:pPr>
              <w:rPr>
                <w:rFonts w:cstheme="minorHAnsi"/>
                <w:sz w:val="18"/>
                <w:szCs w:val="18"/>
              </w:rPr>
            </w:pPr>
            <w:r w:rsidRPr="00EC49FA">
              <w:rPr>
                <w:rFonts w:cstheme="minorHAnsi"/>
                <w:sz w:val="18"/>
                <w:szCs w:val="18"/>
              </w:rPr>
              <w:t>ospecificerat</w:t>
            </w:r>
          </w:p>
        </w:tc>
        <w:tc>
          <w:tcPr>
            <w:tcW w:w="145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D544E18" w14:textId="57CC256F" w:rsidR="006B4EF2" w:rsidRPr="00EC49FA" w:rsidRDefault="006B4EF2" w:rsidP="006B4EF2">
            <w:pPr>
              <w:rPr>
                <w:rFonts w:cstheme="minorHAnsi"/>
                <w:sz w:val="18"/>
                <w:szCs w:val="18"/>
              </w:rPr>
            </w:pPr>
            <w:r w:rsidRPr="00EC49FA">
              <w:rPr>
                <w:rFonts w:cstheme="minorHAnsi"/>
                <w:sz w:val="18"/>
                <w:szCs w:val="18"/>
              </w:rPr>
              <w:t>-</w:t>
            </w:r>
          </w:p>
        </w:tc>
        <w:tc>
          <w:tcPr>
            <w:tcW w:w="206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shd w:val="clear" w:color="auto" w:fill="auto"/>
          </w:tcPr>
          <w:p w14:paraId="5644E2C8" w14:textId="6ACFDA78" w:rsidR="006B4EF2" w:rsidRPr="00EC49FA" w:rsidRDefault="006B4EF2" w:rsidP="006B4EF2">
            <w:pPr>
              <w:rPr>
                <w:rFonts w:cstheme="minorHAnsi"/>
                <w:i/>
                <w:iCs/>
                <w:color w:val="098394"/>
                <w:sz w:val="18"/>
                <w:szCs w:val="18"/>
              </w:rPr>
            </w:pPr>
            <w:r w:rsidRPr="00EC49FA">
              <w:rPr>
                <w:rFonts w:cstheme="minorHAnsi"/>
                <w:sz w:val="18"/>
                <w:szCs w:val="18"/>
              </w:rPr>
              <w:t>Ett antal fria tomma fält som kan användas unikt för respektive region i relationer med privata vårdgivare enligt egna vårdavtal mm.</w:t>
            </w:r>
          </w:p>
        </w:tc>
        <w:tc>
          <w:tcPr>
            <w:tcW w:w="1276" w:type="dxa"/>
            <w:tcBorders>
              <w:top w:val="single" w:sz="4" w:space="0" w:color="A33662" w:themeColor="accent1"/>
              <w:left w:val="single" w:sz="24" w:space="0" w:color="FFFFFF" w:themeColor="background1"/>
              <w:bottom w:val="single" w:sz="4" w:space="0" w:color="A33662" w:themeColor="accent1"/>
            </w:tcBorders>
          </w:tcPr>
          <w:p w14:paraId="2BBCFA6F" w14:textId="18664370" w:rsidR="006B4EF2" w:rsidRPr="00EC49FA" w:rsidRDefault="006B4EF2" w:rsidP="006B4EF2">
            <w:pPr>
              <w:rPr>
                <w:rFonts w:cstheme="minorHAnsi"/>
                <w:i/>
                <w:iCs/>
                <w:color w:val="098394"/>
                <w:sz w:val="18"/>
                <w:szCs w:val="18"/>
                <w:lang w:eastAsia="en-GB"/>
              </w:rPr>
            </w:pPr>
            <w:r w:rsidRPr="00EC49FA">
              <w:rPr>
                <w:rFonts w:cstheme="minorHAnsi"/>
                <w:sz w:val="18"/>
                <w:szCs w:val="18"/>
              </w:rPr>
              <w:t>ST (</w:t>
            </w:r>
            <w:proofErr w:type="gramStart"/>
            <w:r w:rsidRPr="00EC49FA">
              <w:rPr>
                <w:rFonts w:cstheme="minorHAnsi"/>
                <w:color w:val="000000"/>
                <w:sz w:val="18"/>
                <w:szCs w:val="18"/>
              </w:rPr>
              <w:t>0..</w:t>
            </w:r>
            <w:proofErr w:type="gramEnd"/>
            <w:r w:rsidRPr="00EC49FA">
              <w:rPr>
                <w:rFonts w:cstheme="minorHAnsi"/>
                <w:color w:val="000000"/>
                <w:sz w:val="18"/>
                <w:szCs w:val="18"/>
              </w:rPr>
              <w:t>*</w:t>
            </w:r>
            <w:r w:rsidRPr="00EC49FA">
              <w:rPr>
                <w:rFonts w:cstheme="minorHAnsi"/>
                <w:sz w:val="18"/>
                <w:szCs w:val="18"/>
              </w:rPr>
              <w:t>)</w:t>
            </w:r>
          </w:p>
        </w:tc>
        <w:tc>
          <w:tcPr>
            <w:tcW w:w="1984" w:type="dxa"/>
            <w:tcBorders>
              <w:top w:val="single" w:sz="4" w:space="0" w:color="A33662" w:themeColor="accent1"/>
              <w:left w:val="single" w:sz="24" w:space="0" w:color="FFFFFF" w:themeColor="background1"/>
              <w:bottom w:val="single" w:sz="4" w:space="0" w:color="A33662" w:themeColor="accent1"/>
            </w:tcBorders>
          </w:tcPr>
          <w:p w14:paraId="0BE03DC2" w14:textId="77777777" w:rsidR="006B4EF2" w:rsidRPr="00EC49FA" w:rsidRDefault="006B4EF2" w:rsidP="006B4EF2">
            <w:pPr>
              <w:rPr>
                <w:rFonts w:cstheme="minorHAnsi"/>
                <w:sz w:val="18"/>
                <w:szCs w:val="18"/>
              </w:rPr>
            </w:pPr>
          </w:p>
        </w:tc>
        <w:tc>
          <w:tcPr>
            <w:tcW w:w="990" w:type="dxa"/>
            <w:tcBorders>
              <w:top w:val="single" w:sz="4" w:space="0" w:color="A33662" w:themeColor="accent1"/>
              <w:left w:val="single" w:sz="24" w:space="0" w:color="FFFFFF" w:themeColor="background1"/>
              <w:bottom w:val="single" w:sz="4" w:space="0" w:color="A33662" w:themeColor="accent1"/>
            </w:tcBorders>
          </w:tcPr>
          <w:p w14:paraId="34ADEF41" w14:textId="2401E6F6" w:rsidR="006B4EF2" w:rsidRPr="00EC49FA" w:rsidRDefault="0080376C" w:rsidP="006B4EF2">
            <w:pPr>
              <w:rPr>
                <w:rFonts w:cstheme="minorHAnsi"/>
                <w:sz w:val="18"/>
                <w:szCs w:val="18"/>
              </w:rPr>
            </w:pPr>
            <w:r>
              <w:rPr>
                <w:rFonts w:cstheme="minorHAnsi"/>
                <w:sz w:val="18"/>
                <w:szCs w:val="18"/>
              </w:rPr>
              <w:t>-</w:t>
            </w:r>
          </w:p>
        </w:tc>
      </w:tr>
    </w:tbl>
    <w:p w14:paraId="7B8F63EC" w14:textId="77777777" w:rsidR="00205D70" w:rsidRPr="00EC49FA" w:rsidRDefault="00205D70" w:rsidP="009661FA"/>
    <w:p w14:paraId="358C2F6D" w14:textId="73792043" w:rsidR="00971423" w:rsidRPr="00EC49FA" w:rsidRDefault="00971423" w:rsidP="00971423">
      <w:pPr>
        <w:pStyle w:val="Numreradrubrik2"/>
        <w:rPr>
          <w:lang w:val="sv-SE"/>
        </w:rPr>
      </w:pPr>
      <w:bookmarkStart w:id="71" w:name="_Toc203981283"/>
      <w:bookmarkStart w:id="72" w:name="_Toc449170171"/>
      <w:bookmarkStart w:id="73" w:name="_Toc121211220"/>
      <w:r w:rsidRPr="00EC49FA">
        <w:rPr>
          <w:lang w:val="sv-SE"/>
        </w:rPr>
        <w:t>Datatyper i informationsmodellen</w:t>
      </w:r>
      <w:bookmarkEnd w:id="71"/>
      <w:r w:rsidRPr="00EC49FA">
        <w:rPr>
          <w:lang w:val="sv-SE"/>
        </w:rPr>
        <w:t xml:space="preserve"> </w:t>
      </w:r>
      <w:bookmarkEnd w:id="72"/>
      <w:bookmarkEnd w:id="73"/>
    </w:p>
    <w:tbl>
      <w:tblPr>
        <w:tblStyle w:val="Tabellrutnt"/>
        <w:tblW w:w="9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399"/>
        <w:gridCol w:w="2348"/>
        <w:gridCol w:w="5326"/>
      </w:tblGrid>
      <w:tr w:rsidR="00235229" w:rsidRPr="00EC49FA" w14:paraId="162324EF" w14:textId="77777777" w:rsidTr="006B4EF2">
        <w:trPr>
          <w:trHeight w:val="24"/>
        </w:trPr>
        <w:tc>
          <w:tcPr>
            <w:tcW w:w="1399" w:type="dxa"/>
            <w:shd w:val="clear" w:color="auto" w:fill="A33662" w:themeFill="accent1"/>
          </w:tcPr>
          <w:p w14:paraId="72E89D60" w14:textId="0D9975D1" w:rsidR="00235229" w:rsidRPr="00EC49FA" w:rsidRDefault="00235229" w:rsidP="0019186E">
            <w:pPr>
              <w:pStyle w:val="Tabellrubrik"/>
            </w:pPr>
            <w:r w:rsidRPr="00EC49FA">
              <w:t>Förkortning</w:t>
            </w:r>
          </w:p>
        </w:tc>
        <w:tc>
          <w:tcPr>
            <w:tcW w:w="2348" w:type="dxa"/>
            <w:shd w:val="clear" w:color="auto" w:fill="A33662" w:themeFill="accent1"/>
          </w:tcPr>
          <w:p w14:paraId="60EA6D59" w14:textId="07F977A3" w:rsidR="00235229" w:rsidRPr="00EC49FA" w:rsidRDefault="00235229" w:rsidP="0019186E">
            <w:pPr>
              <w:pStyle w:val="Tabellrubrik"/>
            </w:pPr>
            <w:r w:rsidRPr="00EC49FA">
              <w:t>Benämning</w:t>
            </w:r>
          </w:p>
        </w:tc>
        <w:tc>
          <w:tcPr>
            <w:tcW w:w="5326" w:type="dxa"/>
            <w:shd w:val="clear" w:color="auto" w:fill="A33662" w:themeFill="accent1"/>
          </w:tcPr>
          <w:p w14:paraId="1C71EABE" w14:textId="77777777" w:rsidR="00235229" w:rsidRPr="00EC49FA" w:rsidRDefault="00235229" w:rsidP="0019186E">
            <w:pPr>
              <w:pStyle w:val="Tabellrubrik"/>
            </w:pPr>
            <w:r w:rsidRPr="00EC49FA">
              <w:t xml:space="preserve">Beskrivning </w:t>
            </w:r>
          </w:p>
        </w:tc>
      </w:tr>
      <w:tr w:rsidR="006B4EF2" w:rsidRPr="00EC49FA" w14:paraId="58B37900" w14:textId="77777777" w:rsidTr="006B4EF2">
        <w:trPr>
          <w:trHeight w:val="644"/>
        </w:trPr>
        <w:tc>
          <w:tcPr>
            <w:tcW w:w="1399" w:type="dxa"/>
            <w:tcBorders>
              <w:bottom w:val="single" w:sz="4" w:space="0" w:color="A33662" w:themeColor="accent1"/>
              <w:right w:val="single" w:sz="24" w:space="0" w:color="FFFFFF" w:themeColor="background1"/>
            </w:tcBorders>
          </w:tcPr>
          <w:p w14:paraId="5D4C98E6" w14:textId="1607CE14" w:rsidR="006B4EF2" w:rsidRPr="00EC49FA" w:rsidRDefault="006B4EF2" w:rsidP="006B4EF2">
            <w:pPr>
              <w:rPr>
                <w:rFonts w:cstheme="minorHAnsi"/>
                <w:i/>
                <w:iCs/>
                <w:color w:val="098394"/>
              </w:rPr>
            </w:pPr>
            <w:proofErr w:type="spellStart"/>
            <w:r w:rsidRPr="00EC49FA">
              <w:rPr>
                <w:rFonts w:cstheme="minorHAnsi"/>
              </w:rPr>
              <w:t>Amount</w:t>
            </w:r>
            <w:proofErr w:type="spellEnd"/>
          </w:p>
        </w:tc>
        <w:tc>
          <w:tcPr>
            <w:tcW w:w="2348" w:type="dxa"/>
            <w:tcBorders>
              <w:left w:val="single" w:sz="24" w:space="0" w:color="FFFFFF" w:themeColor="background1"/>
              <w:bottom w:val="single" w:sz="4" w:space="0" w:color="A33662" w:themeColor="accent1"/>
              <w:right w:val="single" w:sz="24" w:space="0" w:color="FFFFFF" w:themeColor="background1"/>
            </w:tcBorders>
          </w:tcPr>
          <w:p w14:paraId="5E92929C" w14:textId="0956C678" w:rsidR="006B4EF2" w:rsidRPr="00EC49FA" w:rsidRDefault="006B4EF2" w:rsidP="006B4EF2">
            <w:pPr>
              <w:rPr>
                <w:rFonts w:cstheme="minorHAnsi"/>
                <w:i/>
                <w:iCs/>
                <w:color w:val="098394"/>
              </w:rPr>
            </w:pPr>
            <w:proofErr w:type="spellStart"/>
            <w:r w:rsidRPr="00EC49FA">
              <w:rPr>
                <w:rFonts w:cstheme="minorHAnsi"/>
              </w:rPr>
              <w:t>AmountType</w:t>
            </w:r>
            <w:proofErr w:type="spellEnd"/>
          </w:p>
        </w:tc>
        <w:tc>
          <w:tcPr>
            <w:tcW w:w="5326" w:type="dxa"/>
            <w:tcBorders>
              <w:left w:val="single" w:sz="24" w:space="0" w:color="FFFFFF" w:themeColor="background1"/>
              <w:bottom w:val="single" w:sz="4" w:space="0" w:color="A33662" w:themeColor="accent1"/>
              <w:right w:val="single" w:sz="24" w:space="0" w:color="FFFFFF" w:themeColor="background1"/>
            </w:tcBorders>
          </w:tcPr>
          <w:p w14:paraId="380F4975" w14:textId="23EE7CA9" w:rsidR="006B4EF2" w:rsidRPr="00EC49FA" w:rsidRDefault="006B4EF2" w:rsidP="006B4EF2">
            <w:pPr>
              <w:rPr>
                <w:rFonts w:cstheme="minorHAnsi"/>
                <w:i/>
                <w:iCs/>
                <w:color w:val="098394"/>
              </w:rPr>
            </w:pPr>
            <w:r w:rsidRPr="00EC49FA">
              <w:rPr>
                <w:rFonts w:cstheme="minorHAnsi"/>
              </w:rPr>
              <w:t>Belopp (decimal) och valuta (CV) enligt ISO4217.</w:t>
            </w:r>
          </w:p>
        </w:tc>
      </w:tr>
      <w:tr w:rsidR="006B4EF2" w:rsidRPr="00EC49FA" w14:paraId="180922B2" w14:textId="77777777" w:rsidTr="006B4EF2">
        <w:trPr>
          <w:trHeight w:val="330"/>
        </w:trPr>
        <w:tc>
          <w:tcPr>
            <w:tcW w:w="1399" w:type="dxa"/>
            <w:tcBorders>
              <w:top w:val="single" w:sz="4" w:space="0" w:color="A33662" w:themeColor="accent1"/>
              <w:bottom w:val="single" w:sz="4" w:space="0" w:color="A33662" w:themeColor="accent1"/>
              <w:right w:val="single" w:sz="24" w:space="0" w:color="FFFFFF" w:themeColor="background1"/>
            </w:tcBorders>
          </w:tcPr>
          <w:p w14:paraId="7835D61B" w14:textId="6A0C76E7" w:rsidR="006B4EF2" w:rsidRPr="00EC49FA" w:rsidRDefault="006B4EF2" w:rsidP="006B4EF2">
            <w:pPr>
              <w:rPr>
                <w:rFonts w:cstheme="minorHAnsi"/>
                <w:i/>
                <w:iCs/>
                <w:color w:val="098394"/>
              </w:rPr>
            </w:pPr>
            <w:r w:rsidRPr="00EC49FA">
              <w:rPr>
                <w:rFonts w:cstheme="minorHAnsi"/>
              </w:rPr>
              <w:t>BL</w:t>
            </w:r>
          </w:p>
        </w:tc>
        <w:tc>
          <w:tcPr>
            <w:tcW w:w="23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63B33C" w14:textId="0D0C0AB2" w:rsidR="006B4EF2" w:rsidRPr="00EC49FA" w:rsidRDefault="006B4EF2" w:rsidP="006B4EF2">
            <w:pPr>
              <w:rPr>
                <w:rFonts w:cstheme="minorHAnsi"/>
                <w:i/>
                <w:iCs/>
                <w:color w:val="098394"/>
              </w:rPr>
            </w:pPr>
            <w:proofErr w:type="spellStart"/>
            <w:r w:rsidRPr="00EC49FA">
              <w:rPr>
                <w:rFonts w:cstheme="minorHAnsi"/>
              </w:rPr>
              <w:t>Boolean</w:t>
            </w:r>
            <w:proofErr w:type="spellEnd"/>
          </w:p>
        </w:tc>
        <w:tc>
          <w:tcPr>
            <w:tcW w:w="53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FCE27" w14:textId="6AF9D3C7" w:rsidR="006B4EF2" w:rsidRPr="00EC49FA" w:rsidRDefault="006B4EF2" w:rsidP="006B4EF2">
            <w:pPr>
              <w:rPr>
                <w:rFonts w:cstheme="minorHAnsi"/>
                <w:i/>
                <w:iCs/>
                <w:color w:val="098394"/>
              </w:rPr>
            </w:pPr>
            <w:r w:rsidRPr="00EC49FA">
              <w:rPr>
                <w:rFonts w:cstheme="minorHAnsi"/>
              </w:rPr>
              <w:t>Angivelse av sant eller falskt</w:t>
            </w:r>
          </w:p>
        </w:tc>
      </w:tr>
      <w:tr w:rsidR="006B4EF2" w:rsidRPr="00EC49FA" w14:paraId="3F3BADFC" w14:textId="77777777" w:rsidTr="006B4EF2">
        <w:trPr>
          <w:trHeight w:val="330"/>
        </w:trPr>
        <w:tc>
          <w:tcPr>
            <w:tcW w:w="1399" w:type="dxa"/>
            <w:tcBorders>
              <w:top w:val="single" w:sz="4" w:space="0" w:color="A33662" w:themeColor="accent1"/>
              <w:bottom w:val="single" w:sz="4" w:space="0" w:color="A33662" w:themeColor="accent1"/>
              <w:right w:val="single" w:sz="24" w:space="0" w:color="FFFFFF" w:themeColor="background1"/>
            </w:tcBorders>
          </w:tcPr>
          <w:p w14:paraId="3184D56A" w14:textId="305A93CD" w:rsidR="006B4EF2" w:rsidRPr="00EC49FA" w:rsidRDefault="006B4EF2" w:rsidP="006B4EF2">
            <w:pPr>
              <w:rPr>
                <w:rFonts w:cstheme="minorHAnsi"/>
                <w:i/>
                <w:iCs/>
                <w:color w:val="098394"/>
              </w:rPr>
            </w:pPr>
            <w:r w:rsidRPr="00EC49FA">
              <w:rPr>
                <w:rFonts w:cstheme="minorHAnsi"/>
              </w:rPr>
              <w:t>CV</w:t>
            </w:r>
          </w:p>
        </w:tc>
        <w:tc>
          <w:tcPr>
            <w:tcW w:w="23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FC19AD" w14:textId="6FF05543" w:rsidR="006B4EF2" w:rsidRPr="00EC49FA" w:rsidRDefault="006B4EF2" w:rsidP="006B4EF2">
            <w:pPr>
              <w:rPr>
                <w:rFonts w:cstheme="minorHAnsi"/>
                <w:i/>
                <w:iCs/>
                <w:color w:val="098394"/>
              </w:rPr>
            </w:pPr>
            <w:proofErr w:type="spellStart"/>
            <w:r w:rsidRPr="00EC49FA">
              <w:rPr>
                <w:rFonts w:cstheme="minorHAnsi"/>
              </w:rPr>
              <w:t>Coded</w:t>
            </w:r>
            <w:proofErr w:type="spellEnd"/>
            <w:r w:rsidRPr="00EC49FA">
              <w:rPr>
                <w:rFonts w:cstheme="minorHAnsi"/>
              </w:rPr>
              <w:t xml:space="preserve"> </w:t>
            </w:r>
            <w:proofErr w:type="spellStart"/>
            <w:r w:rsidRPr="00EC49FA">
              <w:rPr>
                <w:rFonts w:cstheme="minorHAnsi"/>
              </w:rPr>
              <w:t>value</w:t>
            </w:r>
            <w:proofErr w:type="spellEnd"/>
          </w:p>
        </w:tc>
        <w:tc>
          <w:tcPr>
            <w:tcW w:w="53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C309CA8" w14:textId="77777777" w:rsidR="006B4EF2" w:rsidRPr="00EC49FA" w:rsidRDefault="006B4EF2" w:rsidP="006B4EF2">
            <w:pPr>
              <w:pStyle w:val="SoSTabelltext"/>
              <w:rPr>
                <w:rFonts w:asciiTheme="minorHAnsi" w:hAnsiTheme="minorHAnsi" w:cstheme="minorHAnsi"/>
                <w:sz w:val="20"/>
                <w:szCs w:val="20"/>
              </w:rPr>
            </w:pPr>
            <w:r w:rsidRPr="00EC49FA">
              <w:rPr>
                <w:rFonts w:asciiTheme="minorHAnsi" w:hAnsiTheme="minorHAnsi" w:cstheme="minorHAnsi"/>
                <w:sz w:val="20"/>
                <w:szCs w:val="20"/>
              </w:rPr>
              <w:t>Kodade värden med en struktur hämtad från HL7 v3 CV ("</w:t>
            </w:r>
            <w:proofErr w:type="spellStart"/>
            <w:r w:rsidRPr="00EC49FA">
              <w:rPr>
                <w:rFonts w:asciiTheme="minorHAnsi" w:hAnsiTheme="minorHAnsi" w:cstheme="minorHAnsi"/>
                <w:sz w:val="20"/>
                <w:szCs w:val="20"/>
              </w:rPr>
              <w:t>CodedValue</w:t>
            </w:r>
            <w:proofErr w:type="spellEnd"/>
            <w:r w:rsidRPr="00EC49FA">
              <w:rPr>
                <w:rFonts w:asciiTheme="minorHAnsi" w:hAnsiTheme="minorHAnsi" w:cstheme="minorHAnsi"/>
                <w:sz w:val="20"/>
                <w:szCs w:val="20"/>
              </w:rPr>
              <w:t xml:space="preserve">"). [R8] </w:t>
            </w:r>
          </w:p>
          <w:p w14:paraId="0FF69281" w14:textId="77777777" w:rsidR="006B4EF2" w:rsidRPr="00EC49FA" w:rsidRDefault="006B4EF2" w:rsidP="006B4EF2">
            <w:pPr>
              <w:pStyle w:val="SoSTabelltext"/>
              <w:rPr>
                <w:rFonts w:asciiTheme="minorHAnsi" w:hAnsiTheme="minorHAnsi" w:cstheme="minorHAnsi"/>
                <w:sz w:val="20"/>
                <w:szCs w:val="20"/>
              </w:rPr>
            </w:pPr>
          </w:p>
          <w:p w14:paraId="015F1E8E" w14:textId="77777777" w:rsidR="006B4EF2" w:rsidRPr="00EC49FA" w:rsidRDefault="006B4EF2" w:rsidP="006B4EF2">
            <w:pPr>
              <w:pStyle w:val="SoSTabelltext"/>
              <w:rPr>
                <w:rFonts w:asciiTheme="minorHAnsi" w:hAnsiTheme="minorHAnsi" w:cstheme="minorHAnsi"/>
                <w:sz w:val="20"/>
                <w:szCs w:val="20"/>
              </w:rPr>
            </w:pPr>
            <w:r w:rsidRPr="00EC49FA">
              <w:rPr>
                <w:rFonts w:asciiTheme="minorHAnsi" w:hAnsiTheme="minorHAnsi" w:cstheme="minorHAnsi"/>
                <w:b/>
                <w:sz w:val="20"/>
                <w:szCs w:val="20"/>
              </w:rPr>
              <w:lastRenderedPageBreak/>
              <w:t>code</w:t>
            </w:r>
            <w:r w:rsidRPr="00EC49FA">
              <w:rPr>
                <w:rFonts w:asciiTheme="minorHAnsi" w:hAnsiTheme="minorHAnsi" w:cstheme="minorHAnsi"/>
                <w:sz w:val="20"/>
                <w:szCs w:val="20"/>
              </w:rPr>
              <w:t xml:space="preserve"> (string) = Kod enligt producentsystemets kodverk. Om code anges skall också codeSystem samt </w:t>
            </w:r>
            <w:proofErr w:type="spellStart"/>
            <w:r w:rsidRPr="00EC49FA">
              <w:rPr>
                <w:rFonts w:asciiTheme="minorHAnsi" w:hAnsiTheme="minorHAnsi" w:cstheme="minorHAnsi"/>
                <w:sz w:val="20"/>
                <w:szCs w:val="20"/>
              </w:rPr>
              <w:t>displayName</w:t>
            </w:r>
            <w:proofErr w:type="spellEnd"/>
            <w:r w:rsidRPr="00EC49FA">
              <w:rPr>
                <w:rFonts w:asciiTheme="minorHAnsi" w:hAnsiTheme="minorHAnsi" w:cstheme="minorHAnsi"/>
                <w:sz w:val="20"/>
                <w:szCs w:val="20"/>
              </w:rPr>
              <w:t xml:space="preserve"> anges. </w:t>
            </w:r>
          </w:p>
          <w:p w14:paraId="3923F033" w14:textId="77777777" w:rsidR="006B4EF2" w:rsidRPr="00EC49FA" w:rsidRDefault="006B4EF2" w:rsidP="006B4EF2">
            <w:pPr>
              <w:pStyle w:val="SoSTabelltext"/>
              <w:rPr>
                <w:rFonts w:asciiTheme="minorHAnsi" w:hAnsiTheme="minorHAnsi" w:cstheme="minorHAnsi"/>
                <w:sz w:val="20"/>
                <w:szCs w:val="20"/>
              </w:rPr>
            </w:pPr>
          </w:p>
          <w:p w14:paraId="32C29A5D" w14:textId="77777777" w:rsidR="006B4EF2" w:rsidRPr="00EC49FA" w:rsidRDefault="006B4EF2" w:rsidP="006B4EF2">
            <w:pPr>
              <w:pStyle w:val="SoSTabelltext"/>
              <w:rPr>
                <w:rFonts w:asciiTheme="minorHAnsi" w:hAnsiTheme="minorHAnsi" w:cstheme="minorHAnsi"/>
                <w:sz w:val="20"/>
                <w:szCs w:val="20"/>
              </w:rPr>
            </w:pPr>
            <w:r w:rsidRPr="00EC49FA">
              <w:rPr>
                <w:rFonts w:asciiTheme="minorHAnsi" w:hAnsiTheme="minorHAnsi" w:cstheme="minorHAnsi"/>
                <w:b/>
                <w:sz w:val="20"/>
                <w:szCs w:val="20"/>
              </w:rPr>
              <w:t>codeSystem</w:t>
            </w:r>
            <w:r w:rsidRPr="00EC49FA">
              <w:rPr>
                <w:rFonts w:asciiTheme="minorHAnsi" w:hAnsiTheme="minorHAnsi" w:cstheme="minorHAnsi"/>
                <w:sz w:val="20"/>
                <w:szCs w:val="20"/>
              </w:rPr>
              <w:t xml:space="preserve"> (string) = Anger kodverket som definierar koden. Dvs UID/OID för det kodverk som används. Om codeSystem anges skall också code samt </w:t>
            </w:r>
            <w:proofErr w:type="spellStart"/>
            <w:r w:rsidRPr="00EC49FA">
              <w:rPr>
                <w:rFonts w:asciiTheme="minorHAnsi" w:hAnsiTheme="minorHAnsi" w:cstheme="minorHAnsi"/>
                <w:sz w:val="20"/>
                <w:szCs w:val="20"/>
              </w:rPr>
              <w:t>displayName</w:t>
            </w:r>
            <w:proofErr w:type="spellEnd"/>
            <w:r w:rsidRPr="00EC49FA">
              <w:rPr>
                <w:rFonts w:asciiTheme="minorHAnsi" w:hAnsiTheme="minorHAnsi" w:cstheme="minorHAnsi"/>
                <w:sz w:val="20"/>
                <w:szCs w:val="20"/>
              </w:rPr>
              <w:t xml:space="preserve"> anges. </w:t>
            </w:r>
          </w:p>
          <w:p w14:paraId="6EA8ABD0" w14:textId="77777777" w:rsidR="006B4EF2" w:rsidRPr="00EC49FA" w:rsidRDefault="006B4EF2" w:rsidP="006B4EF2">
            <w:pPr>
              <w:pStyle w:val="SoSTabelltext"/>
              <w:rPr>
                <w:rFonts w:asciiTheme="minorHAnsi" w:hAnsiTheme="minorHAnsi" w:cstheme="minorHAnsi"/>
                <w:sz w:val="20"/>
                <w:szCs w:val="20"/>
              </w:rPr>
            </w:pPr>
          </w:p>
          <w:p w14:paraId="57D43615" w14:textId="77777777" w:rsidR="006B4EF2" w:rsidRPr="00EC49FA" w:rsidRDefault="006B4EF2" w:rsidP="006B4EF2">
            <w:pPr>
              <w:pStyle w:val="SoSTabelltext"/>
              <w:rPr>
                <w:rFonts w:asciiTheme="minorHAnsi" w:hAnsiTheme="minorHAnsi" w:cstheme="minorHAnsi"/>
                <w:sz w:val="20"/>
                <w:szCs w:val="20"/>
              </w:rPr>
            </w:pPr>
            <w:proofErr w:type="spellStart"/>
            <w:r w:rsidRPr="00EC49FA">
              <w:rPr>
                <w:rFonts w:asciiTheme="minorHAnsi" w:hAnsiTheme="minorHAnsi" w:cstheme="minorHAnsi"/>
                <w:b/>
                <w:sz w:val="20"/>
                <w:szCs w:val="20"/>
              </w:rPr>
              <w:t>codeSystemName</w:t>
            </w:r>
            <w:proofErr w:type="spellEnd"/>
            <w:r w:rsidRPr="00EC49FA">
              <w:rPr>
                <w:rFonts w:asciiTheme="minorHAnsi" w:hAnsiTheme="minorHAnsi" w:cstheme="minorHAnsi"/>
                <w:sz w:val="20"/>
                <w:szCs w:val="20"/>
              </w:rPr>
              <w:t xml:space="preserve"> (string) = Kodverkets namn i klartext. Skall anges när så är möjligt. </w:t>
            </w:r>
          </w:p>
          <w:p w14:paraId="032BB6A6" w14:textId="77777777" w:rsidR="006B4EF2" w:rsidRPr="00EC49FA" w:rsidRDefault="006B4EF2" w:rsidP="006B4EF2">
            <w:pPr>
              <w:pStyle w:val="SoSTabelltext"/>
              <w:rPr>
                <w:rFonts w:asciiTheme="minorHAnsi" w:hAnsiTheme="minorHAnsi" w:cstheme="minorHAnsi"/>
                <w:sz w:val="20"/>
                <w:szCs w:val="20"/>
              </w:rPr>
            </w:pPr>
          </w:p>
          <w:p w14:paraId="3F0AAAD0" w14:textId="77777777" w:rsidR="006B4EF2" w:rsidRPr="00EC49FA" w:rsidRDefault="006B4EF2" w:rsidP="006B4EF2">
            <w:pPr>
              <w:pStyle w:val="SoSTabelltext"/>
              <w:rPr>
                <w:rFonts w:asciiTheme="minorHAnsi" w:hAnsiTheme="minorHAnsi" w:cstheme="minorHAnsi"/>
                <w:sz w:val="20"/>
                <w:szCs w:val="20"/>
              </w:rPr>
            </w:pPr>
            <w:proofErr w:type="spellStart"/>
            <w:r w:rsidRPr="00EC49FA">
              <w:rPr>
                <w:rFonts w:asciiTheme="minorHAnsi" w:hAnsiTheme="minorHAnsi" w:cstheme="minorHAnsi"/>
                <w:b/>
                <w:sz w:val="20"/>
                <w:szCs w:val="20"/>
              </w:rPr>
              <w:t>codeSystemVersion</w:t>
            </w:r>
            <w:proofErr w:type="spellEnd"/>
            <w:r w:rsidRPr="00EC49FA">
              <w:rPr>
                <w:rFonts w:asciiTheme="minorHAnsi" w:hAnsiTheme="minorHAnsi" w:cstheme="minorHAnsi"/>
                <w:sz w:val="20"/>
                <w:szCs w:val="20"/>
              </w:rPr>
              <w:t xml:space="preserve"> (string) = Om tillämpbart, versionsangivelse som definierats av det givna kodsystemet. </w:t>
            </w:r>
          </w:p>
          <w:p w14:paraId="1747C35C" w14:textId="77777777" w:rsidR="006B4EF2" w:rsidRPr="00EC49FA" w:rsidRDefault="006B4EF2" w:rsidP="006B4EF2">
            <w:pPr>
              <w:pStyle w:val="SoSTabelltext"/>
              <w:rPr>
                <w:rFonts w:asciiTheme="minorHAnsi" w:hAnsiTheme="minorHAnsi" w:cstheme="minorHAnsi"/>
                <w:sz w:val="20"/>
                <w:szCs w:val="20"/>
              </w:rPr>
            </w:pPr>
          </w:p>
          <w:p w14:paraId="371E6A14" w14:textId="77777777" w:rsidR="006B4EF2" w:rsidRPr="00EC49FA" w:rsidRDefault="006B4EF2" w:rsidP="006B4EF2">
            <w:pPr>
              <w:pStyle w:val="SoSTabelltext"/>
              <w:rPr>
                <w:rFonts w:asciiTheme="minorHAnsi" w:hAnsiTheme="minorHAnsi" w:cstheme="minorHAnsi"/>
                <w:sz w:val="20"/>
                <w:szCs w:val="20"/>
              </w:rPr>
            </w:pPr>
            <w:proofErr w:type="spellStart"/>
            <w:r w:rsidRPr="00EC49FA">
              <w:rPr>
                <w:rFonts w:asciiTheme="minorHAnsi" w:hAnsiTheme="minorHAnsi" w:cstheme="minorHAnsi"/>
                <w:b/>
                <w:sz w:val="20"/>
                <w:szCs w:val="20"/>
              </w:rPr>
              <w:t>displayName</w:t>
            </w:r>
            <w:proofErr w:type="spellEnd"/>
            <w:r w:rsidRPr="00EC49FA">
              <w:rPr>
                <w:rFonts w:asciiTheme="minorHAnsi" w:hAnsiTheme="minorHAnsi" w:cstheme="minorHAnsi"/>
                <w:sz w:val="20"/>
                <w:szCs w:val="20"/>
              </w:rPr>
              <w:t xml:space="preserve"> (string) = Koden i klartext, under vilket det producerande systemet visar koden för sina användare. Om separat </w:t>
            </w:r>
            <w:proofErr w:type="spellStart"/>
            <w:r w:rsidRPr="00EC49FA">
              <w:rPr>
                <w:rFonts w:asciiTheme="minorHAnsi" w:hAnsiTheme="minorHAnsi" w:cstheme="minorHAnsi"/>
                <w:sz w:val="20"/>
                <w:szCs w:val="20"/>
              </w:rPr>
              <w:t>displayName</w:t>
            </w:r>
            <w:proofErr w:type="spellEnd"/>
            <w:r w:rsidRPr="00EC49FA">
              <w:rPr>
                <w:rFonts w:asciiTheme="minorHAnsi" w:hAnsiTheme="minorHAnsi" w:cstheme="minorHAnsi"/>
                <w:sz w:val="20"/>
                <w:szCs w:val="20"/>
              </w:rPr>
              <w:t xml:space="preserve"> inte finns i producerande system skall det ange samma värde som för code. </w:t>
            </w:r>
          </w:p>
          <w:p w14:paraId="24D849F3" w14:textId="77777777" w:rsidR="006B4EF2" w:rsidRPr="00EC49FA" w:rsidRDefault="006B4EF2" w:rsidP="006B4EF2">
            <w:pPr>
              <w:pStyle w:val="SoSTabelltext"/>
              <w:rPr>
                <w:rFonts w:asciiTheme="minorHAnsi" w:hAnsiTheme="minorHAnsi" w:cstheme="minorHAnsi"/>
                <w:sz w:val="20"/>
                <w:szCs w:val="20"/>
              </w:rPr>
            </w:pPr>
          </w:p>
          <w:p w14:paraId="1571D758" w14:textId="1899AA19" w:rsidR="006B4EF2" w:rsidRPr="00EC49FA" w:rsidRDefault="006B4EF2" w:rsidP="006B4EF2">
            <w:pPr>
              <w:rPr>
                <w:rFonts w:cstheme="minorHAnsi"/>
                <w:i/>
                <w:iCs/>
                <w:color w:val="098394"/>
              </w:rPr>
            </w:pPr>
            <w:proofErr w:type="spellStart"/>
            <w:r w:rsidRPr="00EC49FA">
              <w:rPr>
                <w:rFonts w:cstheme="minorHAnsi"/>
                <w:b/>
              </w:rPr>
              <w:t>originalText</w:t>
            </w:r>
            <w:proofErr w:type="spellEnd"/>
            <w:r w:rsidRPr="00EC49FA">
              <w:rPr>
                <w:rFonts w:cstheme="minorHAnsi"/>
              </w:rPr>
              <w:t xml:space="preserve"> (string) = </w:t>
            </w:r>
            <w:proofErr w:type="spellStart"/>
            <w:r w:rsidRPr="00EC49FA">
              <w:rPr>
                <w:rFonts w:cstheme="minorHAnsi"/>
              </w:rPr>
              <w:t>originalText</w:t>
            </w:r>
            <w:proofErr w:type="spellEnd"/>
            <w:r w:rsidRPr="00EC49FA">
              <w:rPr>
                <w:rFonts w:cstheme="minorHAnsi"/>
              </w:rPr>
              <w:t xml:space="preserve"> ska användas vid överföring av värden som kommer från lokala kodverk som ej är identifierade med OID eller när kod helt saknas. I sådana fall skall en beskrivande text anges i </w:t>
            </w:r>
            <w:proofErr w:type="spellStart"/>
            <w:r w:rsidRPr="00EC49FA">
              <w:rPr>
                <w:rFonts w:cstheme="minorHAnsi"/>
              </w:rPr>
              <w:t>originalText</w:t>
            </w:r>
            <w:proofErr w:type="spellEnd"/>
            <w:r w:rsidRPr="00EC49FA">
              <w:rPr>
                <w:rFonts w:cstheme="minorHAnsi"/>
              </w:rPr>
              <w:t xml:space="preserve">. Om </w:t>
            </w:r>
            <w:proofErr w:type="spellStart"/>
            <w:r w:rsidRPr="00EC49FA">
              <w:rPr>
                <w:rFonts w:cstheme="minorHAnsi"/>
              </w:rPr>
              <w:t>originalText</w:t>
            </w:r>
            <w:proofErr w:type="spellEnd"/>
            <w:r w:rsidRPr="00EC49FA">
              <w:rPr>
                <w:rFonts w:cstheme="minorHAnsi"/>
              </w:rPr>
              <w:t xml:space="preserve"> anges kan ingen av de övriga elementen anges.</w:t>
            </w:r>
          </w:p>
        </w:tc>
      </w:tr>
      <w:tr w:rsidR="006B4EF2" w:rsidRPr="00EC49FA" w14:paraId="4B508EC1" w14:textId="77777777" w:rsidTr="006B4EF2">
        <w:trPr>
          <w:trHeight w:val="314"/>
        </w:trPr>
        <w:tc>
          <w:tcPr>
            <w:tcW w:w="1399" w:type="dxa"/>
            <w:tcBorders>
              <w:top w:val="single" w:sz="4" w:space="0" w:color="A33662" w:themeColor="accent1"/>
              <w:bottom w:val="single" w:sz="4" w:space="0" w:color="A33662" w:themeColor="accent1"/>
              <w:right w:val="single" w:sz="24" w:space="0" w:color="FFFFFF" w:themeColor="background1"/>
            </w:tcBorders>
          </w:tcPr>
          <w:p w14:paraId="6F8E6E5E" w14:textId="7D915CB1" w:rsidR="006B4EF2" w:rsidRPr="00EC49FA" w:rsidRDefault="006B4EF2" w:rsidP="006B4EF2">
            <w:pPr>
              <w:rPr>
                <w:rFonts w:cstheme="minorHAnsi"/>
                <w:i/>
                <w:iCs/>
                <w:color w:val="098394"/>
              </w:rPr>
            </w:pPr>
            <w:r w:rsidRPr="00EC49FA">
              <w:rPr>
                <w:rFonts w:cstheme="minorHAnsi"/>
              </w:rPr>
              <w:lastRenderedPageBreak/>
              <w:t>DT</w:t>
            </w:r>
          </w:p>
        </w:tc>
        <w:tc>
          <w:tcPr>
            <w:tcW w:w="23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2CF379" w14:textId="60704793" w:rsidR="006B4EF2" w:rsidRPr="00EC49FA" w:rsidRDefault="006B4EF2" w:rsidP="006B4EF2">
            <w:pPr>
              <w:rPr>
                <w:rFonts w:cstheme="minorHAnsi"/>
                <w:i/>
                <w:iCs/>
                <w:color w:val="098394"/>
              </w:rPr>
            </w:pPr>
            <w:proofErr w:type="spellStart"/>
            <w:r w:rsidRPr="00EC49FA">
              <w:rPr>
                <w:rFonts w:cstheme="minorHAnsi"/>
              </w:rPr>
              <w:t>DateType</w:t>
            </w:r>
            <w:proofErr w:type="spellEnd"/>
          </w:p>
        </w:tc>
        <w:tc>
          <w:tcPr>
            <w:tcW w:w="53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855561" w14:textId="3BD42003" w:rsidR="006B4EF2" w:rsidRPr="00EC49FA" w:rsidRDefault="006B4EF2" w:rsidP="006B4EF2">
            <w:pPr>
              <w:rPr>
                <w:rFonts w:cstheme="minorHAnsi"/>
                <w:i/>
                <w:iCs/>
                <w:color w:val="098394"/>
              </w:rPr>
            </w:pPr>
            <w:r w:rsidRPr="00EC49FA">
              <w:rPr>
                <w:rFonts w:cstheme="minorHAnsi"/>
              </w:rPr>
              <w:t>Datum enligt formatet ”ÅÅÅÅMMDD”. Detta motsvarar den ISO 8601 och ISO 8824-kompatibla formatbeskrivningen ”YYYYMMDD”. [R8]</w:t>
            </w:r>
          </w:p>
        </w:tc>
      </w:tr>
      <w:tr w:rsidR="006B4EF2" w:rsidRPr="00EC49FA" w14:paraId="64FAE92E" w14:textId="77777777" w:rsidTr="006B4EF2">
        <w:trPr>
          <w:trHeight w:val="314"/>
        </w:trPr>
        <w:tc>
          <w:tcPr>
            <w:tcW w:w="1399" w:type="dxa"/>
            <w:tcBorders>
              <w:top w:val="single" w:sz="4" w:space="0" w:color="A33662" w:themeColor="accent1"/>
              <w:bottom w:val="single" w:sz="4" w:space="0" w:color="A33662" w:themeColor="accent1"/>
              <w:right w:val="single" w:sz="24" w:space="0" w:color="FFFFFF" w:themeColor="background1"/>
            </w:tcBorders>
          </w:tcPr>
          <w:p w14:paraId="6C816CA9" w14:textId="5CE79EBA" w:rsidR="006B4EF2" w:rsidRPr="00EC49FA" w:rsidRDefault="006B4EF2" w:rsidP="006B4EF2">
            <w:pPr>
              <w:rPr>
                <w:rFonts w:cstheme="minorHAnsi"/>
                <w:i/>
                <w:iCs/>
                <w:color w:val="098394"/>
              </w:rPr>
            </w:pPr>
            <w:r w:rsidRPr="00EC49FA">
              <w:rPr>
                <w:rFonts w:cstheme="minorHAnsi"/>
              </w:rPr>
              <w:t>II</w:t>
            </w:r>
          </w:p>
        </w:tc>
        <w:tc>
          <w:tcPr>
            <w:tcW w:w="23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327479" w14:textId="5A8DD1E8" w:rsidR="006B4EF2" w:rsidRPr="00EC49FA" w:rsidRDefault="006B4EF2" w:rsidP="006B4EF2">
            <w:pPr>
              <w:rPr>
                <w:rFonts w:cstheme="minorHAnsi"/>
                <w:i/>
                <w:iCs/>
                <w:color w:val="098394"/>
              </w:rPr>
            </w:pPr>
            <w:proofErr w:type="spellStart"/>
            <w:r w:rsidRPr="00EC49FA">
              <w:rPr>
                <w:rFonts w:cstheme="minorHAnsi"/>
              </w:rPr>
              <w:t>Instance</w:t>
            </w:r>
            <w:proofErr w:type="spellEnd"/>
            <w:r w:rsidRPr="00EC49FA">
              <w:rPr>
                <w:rFonts w:cstheme="minorHAnsi"/>
              </w:rPr>
              <w:t xml:space="preserve"> </w:t>
            </w:r>
            <w:proofErr w:type="spellStart"/>
            <w:r w:rsidRPr="00EC49FA">
              <w:rPr>
                <w:rFonts w:cstheme="minorHAnsi"/>
              </w:rPr>
              <w:t>Identifier</w:t>
            </w:r>
            <w:proofErr w:type="spellEnd"/>
          </w:p>
        </w:tc>
        <w:tc>
          <w:tcPr>
            <w:tcW w:w="53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46C11D" w14:textId="77777777" w:rsidR="006B4EF2" w:rsidRPr="00EC49FA" w:rsidRDefault="006B4EF2" w:rsidP="006B4EF2">
            <w:pPr>
              <w:pStyle w:val="SoSTabelltext"/>
              <w:rPr>
                <w:rFonts w:asciiTheme="minorHAnsi" w:hAnsiTheme="minorHAnsi" w:cstheme="minorHAnsi"/>
                <w:sz w:val="20"/>
                <w:szCs w:val="20"/>
              </w:rPr>
            </w:pPr>
            <w:r w:rsidRPr="00EC49FA">
              <w:rPr>
                <w:rFonts w:asciiTheme="minorHAnsi" w:hAnsiTheme="minorHAnsi" w:cstheme="minorHAnsi"/>
                <w:sz w:val="20"/>
                <w:szCs w:val="20"/>
              </w:rPr>
              <w:t xml:space="preserve">En universellt unik identifierare [R8]. Består av root och extension. </w:t>
            </w:r>
          </w:p>
          <w:p w14:paraId="176B439D" w14:textId="77777777" w:rsidR="006B4EF2" w:rsidRPr="00EC49FA" w:rsidRDefault="006B4EF2" w:rsidP="006B4EF2">
            <w:pPr>
              <w:pStyle w:val="SoSTabelltext"/>
              <w:rPr>
                <w:rFonts w:asciiTheme="minorHAnsi" w:hAnsiTheme="minorHAnsi" w:cstheme="minorHAnsi"/>
                <w:sz w:val="20"/>
                <w:szCs w:val="20"/>
              </w:rPr>
            </w:pPr>
          </w:p>
          <w:p w14:paraId="090D9BDB" w14:textId="77777777" w:rsidR="006B4EF2" w:rsidRPr="00EC49FA" w:rsidRDefault="006B4EF2" w:rsidP="006B4EF2">
            <w:pPr>
              <w:pStyle w:val="SoSTabelltext"/>
              <w:rPr>
                <w:rFonts w:asciiTheme="minorHAnsi" w:hAnsiTheme="minorHAnsi" w:cstheme="minorHAnsi"/>
                <w:sz w:val="20"/>
                <w:szCs w:val="20"/>
              </w:rPr>
            </w:pPr>
            <w:r w:rsidRPr="00EC49FA">
              <w:rPr>
                <w:rFonts w:asciiTheme="minorHAnsi" w:hAnsiTheme="minorHAnsi" w:cstheme="minorHAnsi"/>
                <w:b/>
                <w:sz w:val="20"/>
                <w:szCs w:val="20"/>
              </w:rPr>
              <w:t>root</w:t>
            </w:r>
            <w:r w:rsidRPr="00EC49FA">
              <w:rPr>
                <w:rFonts w:asciiTheme="minorHAnsi" w:hAnsiTheme="minorHAnsi" w:cstheme="minorHAnsi"/>
                <w:sz w:val="20"/>
                <w:szCs w:val="20"/>
              </w:rPr>
              <w:t xml:space="preserve"> (string) = en universellt unik identifierare eller en identifierare som tillsammans med värdet för ”extension” ger en universellt unik identifierare.  </w:t>
            </w:r>
          </w:p>
          <w:p w14:paraId="6A20CE6A" w14:textId="77777777" w:rsidR="006B4EF2" w:rsidRPr="00EC49FA" w:rsidRDefault="006B4EF2" w:rsidP="006B4EF2">
            <w:pPr>
              <w:pStyle w:val="SoSTabelltext"/>
              <w:rPr>
                <w:rFonts w:asciiTheme="minorHAnsi" w:hAnsiTheme="minorHAnsi" w:cstheme="minorHAnsi"/>
                <w:sz w:val="20"/>
                <w:szCs w:val="20"/>
              </w:rPr>
            </w:pPr>
          </w:p>
          <w:p w14:paraId="76AB2124" w14:textId="079B98A5" w:rsidR="006B4EF2" w:rsidRPr="00EC49FA" w:rsidRDefault="006B4EF2" w:rsidP="006B4EF2">
            <w:pPr>
              <w:rPr>
                <w:rFonts w:cstheme="minorHAnsi"/>
                <w:i/>
                <w:iCs/>
                <w:color w:val="098394"/>
              </w:rPr>
            </w:pPr>
            <w:r w:rsidRPr="00EC49FA">
              <w:rPr>
                <w:rFonts w:cstheme="minorHAnsi"/>
                <w:b/>
              </w:rPr>
              <w:t>extension</w:t>
            </w:r>
            <w:r w:rsidRPr="00EC49FA">
              <w:rPr>
                <w:rFonts w:cstheme="minorHAnsi"/>
              </w:rPr>
              <w:t xml:space="preserve"> (string) = en textsträng som tillsammans med värdet för "root" bildar en unik identifierare. Används om värdet på "root" inte är universellt unikt.</w:t>
            </w:r>
          </w:p>
        </w:tc>
      </w:tr>
      <w:tr w:rsidR="006B4EF2" w:rsidRPr="00EC49FA" w14:paraId="22FFC59B" w14:textId="77777777" w:rsidTr="006B4EF2">
        <w:trPr>
          <w:trHeight w:val="314"/>
        </w:trPr>
        <w:tc>
          <w:tcPr>
            <w:tcW w:w="1399" w:type="dxa"/>
            <w:tcBorders>
              <w:top w:val="single" w:sz="4" w:space="0" w:color="A33662" w:themeColor="accent1"/>
              <w:bottom w:val="single" w:sz="4" w:space="0" w:color="A33662" w:themeColor="accent1"/>
              <w:right w:val="single" w:sz="24" w:space="0" w:color="FFFFFF" w:themeColor="background1"/>
            </w:tcBorders>
          </w:tcPr>
          <w:p w14:paraId="08D065F4" w14:textId="4687E892" w:rsidR="006B4EF2" w:rsidRPr="00EC49FA" w:rsidRDefault="006B4EF2" w:rsidP="006B4EF2">
            <w:pPr>
              <w:rPr>
                <w:rFonts w:cstheme="minorHAnsi"/>
                <w:i/>
                <w:iCs/>
                <w:color w:val="098394"/>
              </w:rPr>
            </w:pPr>
            <w:r w:rsidRPr="00EC49FA">
              <w:rPr>
                <w:rFonts w:cstheme="minorHAnsi"/>
              </w:rPr>
              <w:t>INT</w:t>
            </w:r>
          </w:p>
        </w:tc>
        <w:tc>
          <w:tcPr>
            <w:tcW w:w="23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E3E5C2" w14:textId="6AA22339" w:rsidR="006B4EF2" w:rsidRPr="00EC49FA" w:rsidRDefault="006B4EF2" w:rsidP="006B4EF2">
            <w:pPr>
              <w:rPr>
                <w:rFonts w:cstheme="minorHAnsi"/>
                <w:i/>
                <w:iCs/>
                <w:color w:val="098394"/>
              </w:rPr>
            </w:pPr>
            <w:proofErr w:type="spellStart"/>
            <w:r w:rsidRPr="00EC49FA">
              <w:rPr>
                <w:rFonts w:cstheme="minorHAnsi"/>
              </w:rPr>
              <w:t>Integer</w:t>
            </w:r>
            <w:proofErr w:type="spellEnd"/>
          </w:p>
        </w:tc>
        <w:tc>
          <w:tcPr>
            <w:tcW w:w="53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F20C14" w14:textId="2B45001E" w:rsidR="006B4EF2" w:rsidRPr="00EC49FA" w:rsidRDefault="006B4EF2" w:rsidP="006B4EF2">
            <w:pPr>
              <w:rPr>
                <w:rFonts w:cstheme="minorHAnsi"/>
                <w:i/>
                <w:iCs/>
                <w:color w:val="098394"/>
              </w:rPr>
            </w:pPr>
            <w:r w:rsidRPr="00EC49FA">
              <w:rPr>
                <w:rFonts w:cstheme="minorHAnsi"/>
              </w:rPr>
              <w:t>Ental</w:t>
            </w:r>
          </w:p>
        </w:tc>
      </w:tr>
      <w:tr w:rsidR="006B4EF2" w:rsidRPr="00EC49FA" w14:paraId="0129DE94" w14:textId="77777777" w:rsidTr="006B4EF2">
        <w:trPr>
          <w:trHeight w:val="314"/>
        </w:trPr>
        <w:tc>
          <w:tcPr>
            <w:tcW w:w="1399" w:type="dxa"/>
            <w:tcBorders>
              <w:top w:val="single" w:sz="4" w:space="0" w:color="A33662" w:themeColor="accent1"/>
              <w:bottom w:val="single" w:sz="4" w:space="0" w:color="A33662" w:themeColor="accent1"/>
              <w:right w:val="single" w:sz="24" w:space="0" w:color="FFFFFF" w:themeColor="background1"/>
            </w:tcBorders>
          </w:tcPr>
          <w:p w14:paraId="6F6B2FE9" w14:textId="11223A9F" w:rsidR="006B4EF2" w:rsidRPr="00EC49FA" w:rsidRDefault="006B4EF2" w:rsidP="006B4EF2">
            <w:pPr>
              <w:rPr>
                <w:rFonts w:cstheme="minorHAnsi"/>
                <w:i/>
                <w:iCs/>
                <w:color w:val="098394"/>
              </w:rPr>
            </w:pPr>
            <w:r w:rsidRPr="00EC49FA">
              <w:rPr>
                <w:rFonts w:cstheme="minorHAnsi"/>
              </w:rPr>
              <w:t>ST</w:t>
            </w:r>
          </w:p>
        </w:tc>
        <w:tc>
          <w:tcPr>
            <w:tcW w:w="23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19FFA4" w14:textId="692F9052" w:rsidR="006B4EF2" w:rsidRPr="00EC49FA" w:rsidRDefault="006B4EF2" w:rsidP="006B4EF2">
            <w:pPr>
              <w:rPr>
                <w:rFonts w:cstheme="minorHAnsi"/>
                <w:i/>
                <w:iCs/>
                <w:color w:val="098394"/>
              </w:rPr>
            </w:pPr>
            <w:r w:rsidRPr="00EC49FA">
              <w:rPr>
                <w:rFonts w:cstheme="minorHAnsi"/>
              </w:rPr>
              <w:t>String</w:t>
            </w:r>
          </w:p>
        </w:tc>
        <w:tc>
          <w:tcPr>
            <w:tcW w:w="53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713C7A" w14:textId="60C07A38" w:rsidR="006B4EF2" w:rsidRPr="00EC49FA" w:rsidRDefault="006B4EF2" w:rsidP="006B4EF2">
            <w:pPr>
              <w:rPr>
                <w:rFonts w:cstheme="minorHAnsi"/>
                <w:i/>
                <w:iCs/>
                <w:color w:val="098394"/>
              </w:rPr>
            </w:pPr>
            <w:r w:rsidRPr="00EC49FA">
              <w:rPr>
                <w:rFonts w:cstheme="minorHAnsi"/>
              </w:rPr>
              <w:t>Textsträng</w:t>
            </w:r>
          </w:p>
        </w:tc>
      </w:tr>
      <w:tr w:rsidR="006B4EF2" w:rsidRPr="00EC49FA" w14:paraId="01C39539" w14:textId="77777777" w:rsidTr="006B4EF2">
        <w:trPr>
          <w:trHeight w:val="314"/>
        </w:trPr>
        <w:tc>
          <w:tcPr>
            <w:tcW w:w="1399" w:type="dxa"/>
            <w:tcBorders>
              <w:top w:val="single" w:sz="4" w:space="0" w:color="A33662" w:themeColor="accent1"/>
              <w:bottom w:val="single" w:sz="4" w:space="0" w:color="A33662" w:themeColor="accent1"/>
              <w:right w:val="single" w:sz="24" w:space="0" w:color="FFFFFF" w:themeColor="background1"/>
            </w:tcBorders>
          </w:tcPr>
          <w:p w14:paraId="430B0CA2" w14:textId="531DADC7" w:rsidR="006B4EF2" w:rsidRPr="00EC49FA" w:rsidRDefault="006B4EF2" w:rsidP="006B4EF2">
            <w:pPr>
              <w:rPr>
                <w:rFonts w:cstheme="minorHAnsi"/>
                <w:i/>
                <w:iCs/>
                <w:color w:val="098394"/>
              </w:rPr>
            </w:pPr>
            <w:r w:rsidRPr="00EC49FA">
              <w:rPr>
                <w:rFonts w:cstheme="minorHAnsi"/>
              </w:rPr>
              <w:lastRenderedPageBreak/>
              <w:t>TS</w:t>
            </w:r>
          </w:p>
        </w:tc>
        <w:tc>
          <w:tcPr>
            <w:tcW w:w="23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F079B2" w14:textId="34A099AA" w:rsidR="006B4EF2" w:rsidRPr="00EC49FA" w:rsidRDefault="006B4EF2" w:rsidP="006B4EF2">
            <w:pPr>
              <w:rPr>
                <w:rFonts w:cstheme="minorHAnsi"/>
                <w:i/>
                <w:iCs/>
                <w:color w:val="098394"/>
              </w:rPr>
            </w:pPr>
            <w:proofErr w:type="spellStart"/>
            <w:r w:rsidRPr="00EC49FA">
              <w:rPr>
                <w:rFonts w:cstheme="minorHAnsi"/>
              </w:rPr>
              <w:t>TimeStamp</w:t>
            </w:r>
            <w:proofErr w:type="spellEnd"/>
          </w:p>
        </w:tc>
        <w:tc>
          <w:tcPr>
            <w:tcW w:w="53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796925" w14:textId="1033D797" w:rsidR="006B4EF2" w:rsidRPr="00EC49FA" w:rsidRDefault="006B4EF2" w:rsidP="006B4EF2">
            <w:pPr>
              <w:rPr>
                <w:rFonts w:cstheme="minorHAnsi"/>
                <w:i/>
                <w:iCs/>
                <w:color w:val="098394"/>
              </w:rPr>
            </w:pPr>
            <w:r w:rsidRPr="00EC49FA">
              <w:rPr>
                <w:rFonts w:cstheme="minorHAnsi"/>
              </w:rPr>
              <w:t>Tidpunkt enligt på formatet ”</w:t>
            </w:r>
            <w:proofErr w:type="spellStart"/>
            <w:r w:rsidRPr="00EC49FA">
              <w:rPr>
                <w:rFonts w:cstheme="minorHAnsi"/>
              </w:rPr>
              <w:t>ÅÅÅÅMMDDttmmss</w:t>
            </w:r>
            <w:proofErr w:type="spellEnd"/>
            <w:r w:rsidRPr="00EC49FA">
              <w:rPr>
                <w:rFonts w:cstheme="minorHAnsi"/>
              </w:rPr>
              <w:t>”. Motsvarar den ISO 8601 och ISO 8824-kompatibla formatbeskrivningen ”</w:t>
            </w:r>
            <w:proofErr w:type="spellStart"/>
            <w:r w:rsidRPr="00EC49FA">
              <w:rPr>
                <w:rFonts w:cstheme="minorHAnsi"/>
              </w:rPr>
              <w:t>YYYYMMDDhhmmss</w:t>
            </w:r>
            <w:proofErr w:type="spellEnd"/>
            <w:r w:rsidRPr="00EC49FA">
              <w:rPr>
                <w:rFonts w:cstheme="minorHAnsi"/>
              </w:rPr>
              <w:t>”. [R8]</w:t>
            </w:r>
          </w:p>
        </w:tc>
      </w:tr>
    </w:tbl>
    <w:p w14:paraId="6A0BDB21" w14:textId="523A9BF2" w:rsidR="0036320D" w:rsidRPr="00EC49FA" w:rsidRDefault="0036320D" w:rsidP="0036320D">
      <w:pPr>
        <w:rPr>
          <w:color w:val="098394"/>
          <w:lang w:eastAsia="sv-SE"/>
        </w:rPr>
      </w:pPr>
    </w:p>
    <w:p w14:paraId="582A511B" w14:textId="08D793C5" w:rsidR="00235229" w:rsidRPr="00EC49FA" w:rsidRDefault="00235229" w:rsidP="00235229">
      <w:pPr>
        <w:pStyle w:val="Numreradrubrik2"/>
        <w:rPr>
          <w:lang w:val="sv-SE"/>
        </w:rPr>
      </w:pPr>
      <w:bookmarkStart w:id="74" w:name="_Toc203981284"/>
      <w:bookmarkStart w:id="75" w:name="_Toc121211221"/>
      <w:r w:rsidRPr="00EC49FA">
        <w:rPr>
          <w:lang w:val="sv-SE"/>
        </w:rPr>
        <w:t>Identifierare i informationsmodellen</w:t>
      </w:r>
      <w:bookmarkEnd w:id="74"/>
      <w:r w:rsidRPr="00EC49FA">
        <w:rPr>
          <w:lang w:val="sv-SE"/>
        </w:rPr>
        <w:t xml:space="preserve"> </w:t>
      </w:r>
      <w:bookmarkEnd w:id="75"/>
    </w:p>
    <w:tbl>
      <w:tblPr>
        <w:tblStyle w:val="Tabellrutnt"/>
        <w:tblW w:w="90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418"/>
        <w:gridCol w:w="1984"/>
        <w:gridCol w:w="2127"/>
        <w:gridCol w:w="3529"/>
      </w:tblGrid>
      <w:tr w:rsidR="00235229" w:rsidRPr="00EC49FA" w14:paraId="633D69C5" w14:textId="77777777" w:rsidTr="002B2624">
        <w:trPr>
          <w:trHeight w:val="23"/>
        </w:trPr>
        <w:tc>
          <w:tcPr>
            <w:tcW w:w="1418" w:type="dxa"/>
            <w:shd w:val="clear" w:color="auto" w:fill="A33662" w:themeFill="accent1"/>
          </w:tcPr>
          <w:p w14:paraId="65349AAF" w14:textId="20657118" w:rsidR="00235229" w:rsidRPr="00EC49FA" w:rsidRDefault="00235229" w:rsidP="0019186E">
            <w:pPr>
              <w:pStyle w:val="Tabellrubrik"/>
            </w:pPr>
            <w:r w:rsidRPr="00EC49FA">
              <w:t>Namn</w:t>
            </w:r>
          </w:p>
        </w:tc>
        <w:tc>
          <w:tcPr>
            <w:tcW w:w="1984" w:type="dxa"/>
            <w:shd w:val="clear" w:color="auto" w:fill="A33662" w:themeFill="accent1"/>
          </w:tcPr>
          <w:p w14:paraId="006B2C49" w14:textId="7F51D9B6" w:rsidR="00235229" w:rsidRPr="00EC49FA" w:rsidRDefault="00235229" w:rsidP="0019186E">
            <w:pPr>
              <w:pStyle w:val="Tabellrubrik"/>
            </w:pPr>
            <w:r w:rsidRPr="00EC49FA">
              <w:t>ID</w:t>
            </w:r>
          </w:p>
        </w:tc>
        <w:tc>
          <w:tcPr>
            <w:tcW w:w="2127" w:type="dxa"/>
            <w:shd w:val="clear" w:color="auto" w:fill="A33662" w:themeFill="accent1"/>
          </w:tcPr>
          <w:p w14:paraId="2E1F21BD" w14:textId="7143D7B2" w:rsidR="00235229" w:rsidRPr="00EC49FA" w:rsidRDefault="00235229" w:rsidP="0019186E">
            <w:pPr>
              <w:pStyle w:val="Tabellrubrik"/>
            </w:pPr>
            <w:r w:rsidRPr="00EC49FA">
              <w:t>Ägare</w:t>
            </w:r>
          </w:p>
        </w:tc>
        <w:tc>
          <w:tcPr>
            <w:tcW w:w="3529" w:type="dxa"/>
            <w:shd w:val="clear" w:color="auto" w:fill="A33662" w:themeFill="accent1"/>
          </w:tcPr>
          <w:p w14:paraId="7B5E144B" w14:textId="77777777" w:rsidR="00235229" w:rsidRPr="00EC49FA" w:rsidRDefault="00235229" w:rsidP="0019186E">
            <w:pPr>
              <w:pStyle w:val="Tabellrubrik"/>
            </w:pPr>
            <w:r w:rsidRPr="00EC49FA">
              <w:t xml:space="preserve">Beskrivning </w:t>
            </w:r>
          </w:p>
        </w:tc>
      </w:tr>
      <w:tr w:rsidR="006F62C7" w:rsidRPr="00EC49FA" w14:paraId="6942BA2F" w14:textId="77777777" w:rsidTr="002B2624">
        <w:trPr>
          <w:trHeight w:val="626"/>
        </w:trPr>
        <w:tc>
          <w:tcPr>
            <w:tcW w:w="1418" w:type="dxa"/>
            <w:tcBorders>
              <w:bottom w:val="single" w:sz="4" w:space="0" w:color="A33662" w:themeColor="accent1"/>
              <w:right w:val="single" w:sz="24" w:space="0" w:color="FFFFFF" w:themeColor="background1"/>
            </w:tcBorders>
          </w:tcPr>
          <w:p w14:paraId="460F9364" w14:textId="4098514D" w:rsidR="006F62C7" w:rsidRPr="00EC49FA" w:rsidRDefault="006F62C7" w:rsidP="006F62C7">
            <w:pPr>
              <w:rPr>
                <w:rFonts w:cstheme="minorHAnsi"/>
                <w:i/>
                <w:iCs/>
                <w:color w:val="098394"/>
              </w:rPr>
            </w:pPr>
            <w:r w:rsidRPr="00EC49FA">
              <w:rPr>
                <w:rStyle w:val="Diskretbetoning"/>
                <w:rFonts w:cstheme="minorHAnsi"/>
                <w:i w:val="0"/>
                <w:iCs w:val="0"/>
                <w:lang w:eastAsia="sv-SE"/>
              </w:rPr>
              <w:t>Id faktura-bilaga</w:t>
            </w:r>
          </w:p>
        </w:tc>
        <w:tc>
          <w:tcPr>
            <w:tcW w:w="1984" w:type="dxa"/>
            <w:tcBorders>
              <w:bottom w:val="single" w:sz="4" w:space="0" w:color="A33662" w:themeColor="accent1"/>
              <w:right w:val="single" w:sz="24" w:space="0" w:color="FFFFFF" w:themeColor="background1"/>
            </w:tcBorders>
          </w:tcPr>
          <w:p w14:paraId="06E89977" w14:textId="2E73C56D" w:rsidR="006F62C7" w:rsidRPr="00EC49FA" w:rsidRDefault="006F62C7" w:rsidP="006F62C7">
            <w:pPr>
              <w:rPr>
                <w:rFonts w:cstheme="minorHAnsi"/>
                <w:i/>
                <w:iCs/>
                <w:color w:val="098394"/>
              </w:rPr>
            </w:pPr>
            <w:r w:rsidRPr="00EC49FA">
              <w:t>Format: ZVF1234567890ÅÅMMNNNNNN</w:t>
            </w:r>
          </w:p>
        </w:tc>
        <w:tc>
          <w:tcPr>
            <w:tcW w:w="2127" w:type="dxa"/>
            <w:tcBorders>
              <w:left w:val="single" w:sz="24" w:space="0" w:color="FFFFFF" w:themeColor="background1"/>
              <w:bottom w:val="single" w:sz="4" w:space="0" w:color="A33662" w:themeColor="accent1"/>
              <w:right w:val="single" w:sz="24" w:space="0" w:color="FFFFFF" w:themeColor="background1"/>
            </w:tcBorders>
          </w:tcPr>
          <w:p w14:paraId="5E964196" w14:textId="1D0E9B75" w:rsidR="006F62C7" w:rsidRPr="00EC49FA" w:rsidRDefault="00FF5705" w:rsidP="006F62C7">
            <w:pPr>
              <w:rPr>
                <w:rFonts w:cstheme="minorHAnsi"/>
                <w:i/>
                <w:iCs/>
                <w:color w:val="098394"/>
              </w:rPr>
            </w:pPr>
            <w:r w:rsidRPr="00EC49FA">
              <w:rPr>
                <w:rStyle w:val="Diskretbetoning"/>
                <w:rFonts w:cstheme="minorHAnsi"/>
                <w:i w:val="0"/>
                <w:iCs w:val="0"/>
                <w:lang w:eastAsia="sv-SE"/>
              </w:rPr>
              <w:t>Inera, Tjänsteförvaltningen för Utomläns-fakturering</w:t>
            </w:r>
          </w:p>
        </w:tc>
        <w:tc>
          <w:tcPr>
            <w:tcW w:w="3529" w:type="dxa"/>
            <w:tcBorders>
              <w:left w:val="single" w:sz="24" w:space="0" w:color="FFFFFF" w:themeColor="background1"/>
              <w:bottom w:val="single" w:sz="4" w:space="0" w:color="A33662" w:themeColor="accent1"/>
              <w:right w:val="single" w:sz="24" w:space="0" w:color="FFFFFF" w:themeColor="background1"/>
            </w:tcBorders>
          </w:tcPr>
          <w:p w14:paraId="455F04AA" w14:textId="659293B5" w:rsidR="006F62C7" w:rsidRPr="00EC49FA" w:rsidRDefault="002B2624" w:rsidP="006F62C7">
            <w:pPr>
              <w:rPr>
                <w:rFonts w:cstheme="minorHAnsi"/>
                <w:i/>
                <w:iCs/>
                <w:color w:val="098394"/>
              </w:rPr>
            </w:pPr>
            <w:r w:rsidRPr="00EC49FA">
              <w:t>U</w:t>
            </w:r>
            <w:r w:rsidR="006F62C7" w:rsidRPr="00EC49FA">
              <w:t xml:space="preserve">nik identitet som används för att identifiera fakturabilaga. Kodens uppbyggnad: prefix, organisationsnummer, datum samt en räknare med </w:t>
            </w:r>
            <w:proofErr w:type="gramStart"/>
            <w:r w:rsidR="006F62C7" w:rsidRPr="00EC49FA">
              <w:t>999999</w:t>
            </w:r>
            <w:proofErr w:type="gramEnd"/>
            <w:r w:rsidR="006F62C7" w:rsidRPr="00EC49FA">
              <w:t xml:space="preserve"> möjligheter. </w:t>
            </w:r>
          </w:p>
        </w:tc>
      </w:tr>
      <w:tr w:rsidR="006F62C7" w:rsidRPr="00EC49FA" w14:paraId="69C01A6A" w14:textId="77777777" w:rsidTr="002B2624">
        <w:trPr>
          <w:trHeight w:val="626"/>
        </w:trPr>
        <w:tc>
          <w:tcPr>
            <w:tcW w:w="1418" w:type="dxa"/>
            <w:tcBorders>
              <w:bottom w:val="single" w:sz="4" w:space="0" w:color="A33662" w:themeColor="accent1"/>
              <w:right w:val="single" w:sz="24" w:space="0" w:color="FFFFFF" w:themeColor="background1"/>
            </w:tcBorders>
          </w:tcPr>
          <w:p w14:paraId="6F133EA6" w14:textId="1698EBB7" w:rsidR="006F62C7" w:rsidRPr="00EC49FA" w:rsidRDefault="006F62C7" w:rsidP="006F62C7">
            <w:pPr>
              <w:rPr>
                <w:rStyle w:val="Diskretbetoning"/>
                <w:rFonts w:cstheme="minorHAnsi"/>
                <w:i w:val="0"/>
                <w:iCs w:val="0"/>
                <w:color w:val="098394"/>
              </w:rPr>
            </w:pPr>
            <w:r w:rsidRPr="00EC49FA">
              <w:rPr>
                <w:rStyle w:val="Diskretbetoning"/>
                <w:rFonts w:cstheme="minorHAnsi"/>
                <w:i w:val="0"/>
                <w:iCs w:val="0"/>
              </w:rPr>
              <w:t>Patient id</w:t>
            </w:r>
          </w:p>
        </w:tc>
        <w:tc>
          <w:tcPr>
            <w:tcW w:w="1984" w:type="dxa"/>
            <w:tcBorders>
              <w:bottom w:val="single" w:sz="4" w:space="0" w:color="A33662" w:themeColor="accent1"/>
              <w:right w:val="single" w:sz="24" w:space="0" w:color="FFFFFF" w:themeColor="background1"/>
            </w:tcBorders>
          </w:tcPr>
          <w:p w14:paraId="2F010393" w14:textId="77777777" w:rsidR="006F62C7" w:rsidRPr="00EC49FA" w:rsidRDefault="006F62C7" w:rsidP="006F62C7">
            <w:pPr>
              <w:pStyle w:val="SoSTabelltext"/>
              <w:rPr>
                <w:rFonts w:asciiTheme="minorHAnsi" w:hAnsiTheme="minorHAnsi" w:cstheme="minorHAnsi"/>
                <w:sz w:val="20"/>
                <w:szCs w:val="20"/>
              </w:rPr>
            </w:pPr>
            <w:r w:rsidRPr="00EC49FA">
              <w:rPr>
                <w:rFonts w:asciiTheme="minorHAnsi" w:hAnsiTheme="minorHAnsi" w:cstheme="minorHAnsi"/>
                <w:sz w:val="20"/>
                <w:szCs w:val="20"/>
              </w:rPr>
              <w:t xml:space="preserve">OID: </w:t>
            </w:r>
          </w:p>
          <w:p w14:paraId="54F2EE5A" w14:textId="77777777" w:rsidR="006F62C7" w:rsidRPr="00EC49FA" w:rsidRDefault="006F62C7" w:rsidP="006F62C7">
            <w:pPr>
              <w:pStyle w:val="SoSTabelltext"/>
              <w:rPr>
                <w:rFonts w:asciiTheme="minorHAnsi" w:hAnsiTheme="minorHAnsi" w:cstheme="minorHAnsi"/>
                <w:sz w:val="20"/>
                <w:szCs w:val="20"/>
              </w:rPr>
            </w:pPr>
            <w:r w:rsidRPr="00EC49FA">
              <w:rPr>
                <w:rFonts w:asciiTheme="minorHAnsi" w:hAnsiTheme="minorHAnsi" w:cstheme="minorHAnsi"/>
                <w:sz w:val="20"/>
                <w:szCs w:val="20"/>
              </w:rPr>
              <w:t xml:space="preserve">personnummer = </w:t>
            </w:r>
            <w:proofErr w:type="gramStart"/>
            <w:r w:rsidRPr="00EC49FA">
              <w:rPr>
                <w:rFonts w:asciiTheme="minorHAnsi" w:hAnsiTheme="minorHAnsi" w:cstheme="minorHAnsi"/>
                <w:sz w:val="20"/>
                <w:szCs w:val="20"/>
              </w:rPr>
              <w:t>1.2.752.129</w:t>
            </w:r>
            <w:proofErr w:type="gramEnd"/>
            <w:r w:rsidRPr="00EC49FA">
              <w:rPr>
                <w:rFonts w:asciiTheme="minorHAnsi" w:hAnsiTheme="minorHAnsi" w:cstheme="minorHAnsi"/>
                <w:sz w:val="20"/>
                <w:szCs w:val="20"/>
              </w:rPr>
              <w:t xml:space="preserve">.2.1.3.1 </w:t>
            </w:r>
          </w:p>
          <w:p w14:paraId="06AEC545" w14:textId="52414187" w:rsidR="006F62C7" w:rsidRPr="00EC49FA" w:rsidRDefault="006F62C7" w:rsidP="006F62C7">
            <w:pPr>
              <w:pStyle w:val="SoSTabelltext"/>
              <w:rPr>
                <w:rFonts w:asciiTheme="minorHAnsi" w:hAnsiTheme="minorHAnsi" w:cstheme="minorHAnsi"/>
                <w:sz w:val="20"/>
                <w:szCs w:val="20"/>
              </w:rPr>
            </w:pPr>
            <w:r w:rsidRPr="00EC49FA">
              <w:rPr>
                <w:rFonts w:asciiTheme="minorHAnsi" w:hAnsiTheme="minorHAnsi" w:cstheme="minorHAnsi"/>
                <w:sz w:val="20"/>
                <w:szCs w:val="20"/>
              </w:rPr>
              <w:t xml:space="preserve">samordnings-nummer = </w:t>
            </w:r>
            <w:proofErr w:type="gramStart"/>
            <w:r w:rsidRPr="00EC49FA">
              <w:rPr>
                <w:rFonts w:asciiTheme="minorHAnsi" w:hAnsiTheme="minorHAnsi" w:cstheme="minorHAnsi"/>
                <w:sz w:val="20"/>
                <w:szCs w:val="20"/>
              </w:rPr>
              <w:t>1.2.752.129</w:t>
            </w:r>
            <w:proofErr w:type="gramEnd"/>
            <w:r w:rsidRPr="00EC49FA">
              <w:rPr>
                <w:rFonts w:asciiTheme="minorHAnsi" w:hAnsiTheme="minorHAnsi" w:cstheme="minorHAnsi"/>
                <w:sz w:val="20"/>
                <w:szCs w:val="20"/>
              </w:rPr>
              <w:t xml:space="preserve">.2.1.3.3 </w:t>
            </w:r>
          </w:p>
          <w:p w14:paraId="79D2A1FC" w14:textId="77777777" w:rsidR="006F62C7" w:rsidRPr="00EC49FA" w:rsidRDefault="006F62C7" w:rsidP="006F62C7">
            <w:pPr>
              <w:pStyle w:val="SoSTabelltext"/>
              <w:rPr>
                <w:rFonts w:asciiTheme="minorHAnsi" w:hAnsiTheme="minorHAnsi" w:cstheme="minorHAnsi"/>
                <w:sz w:val="20"/>
                <w:szCs w:val="20"/>
              </w:rPr>
            </w:pPr>
            <w:r w:rsidRPr="00EC49FA">
              <w:rPr>
                <w:rFonts w:asciiTheme="minorHAnsi" w:hAnsiTheme="minorHAnsi" w:cstheme="minorHAnsi"/>
                <w:sz w:val="20"/>
                <w:szCs w:val="20"/>
              </w:rPr>
              <w:t xml:space="preserve">lokala reservnummer = ex. SLL: </w:t>
            </w:r>
            <w:proofErr w:type="gramStart"/>
            <w:r w:rsidRPr="00EC49FA">
              <w:rPr>
                <w:rFonts w:asciiTheme="minorHAnsi" w:hAnsiTheme="minorHAnsi" w:cstheme="minorHAnsi"/>
                <w:sz w:val="20"/>
                <w:szCs w:val="20"/>
              </w:rPr>
              <w:t>1.2.752</w:t>
            </w:r>
            <w:proofErr w:type="gramEnd"/>
            <w:r w:rsidRPr="00EC49FA">
              <w:rPr>
                <w:rFonts w:asciiTheme="minorHAnsi" w:hAnsiTheme="minorHAnsi" w:cstheme="minorHAnsi"/>
                <w:sz w:val="20"/>
                <w:szCs w:val="20"/>
              </w:rPr>
              <w:t xml:space="preserve">.97.3.1.3 </w:t>
            </w:r>
          </w:p>
          <w:p w14:paraId="5057507A" w14:textId="209D2A0C" w:rsidR="006F62C7" w:rsidRPr="00EC49FA" w:rsidRDefault="006F62C7" w:rsidP="006F62C7">
            <w:pPr>
              <w:rPr>
                <w:rStyle w:val="Diskretbetoning"/>
                <w:rFonts w:cstheme="minorHAnsi"/>
                <w:color w:val="098394"/>
              </w:rPr>
            </w:pPr>
            <w:r w:rsidRPr="00EC49FA">
              <w:rPr>
                <w:rFonts w:cstheme="minorHAnsi"/>
              </w:rPr>
              <w:t xml:space="preserve">nationellt reservnummer = </w:t>
            </w:r>
            <w:proofErr w:type="gramStart"/>
            <w:r w:rsidRPr="00EC49FA">
              <w:rPr>
                <w:rFonts w:cstheme="minorHAnsi"/>
              </w:rPr>
              <w:t>1.2.752</w:t>
            </w:r>
            <w:proofErr w:type="gramEnd"/>
            <w:r w:rsidRPr="00EC49FA">
              <w:rPr>
                <w:rFonts w:cstheme="minorHAnsi"/>
              </w:rPr>
              <w:t>.74.9.1</w:t>
            </w:r>
          </w:p>
        </w:tc>
        <w:tc>
          <w:tcPr>
            <w:tcW w:w="2127" w:type="dxa"/>
            <w:tcBorders>
              <w:left w:val="single" w:sz="24" w:space="0" w:color="FFFFFF" w:themeColor="background1"/>
              <w:bottom w:val="single" w:sz="4" w:space="0" w:color="A33662" w:themeColor="accent1"/>
              <w:right w:val="single" w:sz="24" w:space="0" w:color="FFFFFF" w:themeColor="background1"/>
            </w:tcBorders>
          </w:tcPr>
          <w:p w14:paraId="40B740FF" w14:textId="1ED9983F" w:rsidR="006F62C7" w:rsidRPr="00EC49FA" w:rsidRDefault="006F62C7" w:rsidP="006F62C7">
            <w:pPr>
              <w:rPr>
                <w:rStyle w:val="Diskretbetoning"/>
                <w:rFonts w:cstheme="minorHAnsi"/>
                <w:color w:val="098394"/>
              </w:rPr>
            </w:pPr>
            <w:r w:rsidRPr="00EC49FA">
              <w:t>Skatteverket (personnummer och samordnings-nummer)</w:t>
            </w:r>
            <w:r w:rsidRPr="00EC49FA">
              <w:br/>
              <w:t>Inera (nationellt reservnummer)</w:t>
            </w:r>
            <w:r w:rsidRPr="00EC49FA">
              <w:br/>
            </w:r>
            <w:r w:rsidR="00272645" w:rsidRPr="00EC49FA">
              <w:t>Regioner</w:t>
            </w:r>
            <w:r w:rsidRPr="00EC49FA">
              <w:t xml:space="preserve"> (lokala reservnummer)</w:t>
            </w:r>
          </w:p>
        </w:tc>
        <w:tc>
          <w:tcPr>
            <w:tcW w:w="3529" w:type="dxa"/>
            <w:tcBorders>
              <w:left w:val="single" w:sz="24" w:space="0" w:color="FFFFFF" w:themeColor="background1"/>
              <w:bottom w:val="single" w:sz="4" w:space="0" w:color="A33662" w:themeColor="accent1"/>
              <w:right w:val="single" w:sz="24" w:space="0" w:color="FFFFFF" w:themeColor="background1"/>
            </w:tcBorders>
          </w:tcPr>
          <w:p w14:paraId="514546F6" w14:textId="68C86DD3" w:rsidR="006F62C7" w:rsidRPr="00EC49FA" w:rsidRDefault="006F62C7" w:rsidP="006F62C7">
            <w:pPr>
              <w:rPr>
                <w:rStyle w:val="Diskretbetoning"/>
                <w:rFonts w:cstheme="minorHAnsi"/>
                <w:color w:val="098394"/>
              </w:rPr>
            </w:pPr>
            <w:r w:rsidRPr="00EC49FA">
              <w:t>Personnummer, samordningsnummer eller reservnummer</w:t>
            </w:r>
          </w:p>
        </w:tc>
      </w:tr>
      <w:tr w:rsidR="006F62C7" w:rsidRPr="00EC49FA" w14:paraId="63513A8E" w14:textId="77777777" w:rsidTr="002B2624">
        <w:trPr>
          <w:trHeight w:val="321"/>
        </w:trPr>
        <w:tc>
          <w:tcPr>
            <w:tcW w:w="1418" w:type="dxa"/>
            <w:tcBorders>
              <w:top w:val="single" w:sz="4" w:space="0" w:color="A33662" w:themeColor="accent1"/>
              <w:bottom w:val="single" w:sz="4" w:space="0" w:color="A33662" w:themeColor="accent1"/>
              <w:right w:val="single" w:sz="24" w:space="0" w:color="FFFFFF" w:themeColor="background1"/>
            </w:tcBorders>
          </w:tcPr>
          <w:p w14:paraId="3FED8167" w14:textId="2BE67838" w:rsidR="006F62C7" w:rsidRPr="00EC49FA" w:rsidRDefault="006F62C7" w:rsidP="006F62C7">
            <w:pPr>
              <w:rPr>
                <w:rFonts w:cstheme="minorHAnsi"/>
                <w:i/>
                <w:iCs/>
                <w:color w:val="098394"/>
              </w:rPr>
            </w:pPr>
            <w:r w:rsidRPr="00EC49FA">
              <w:rPr>
                <w:rStyle w:val="Diskretbetoning"/>
                <w:rFonts w:cstheme="minorHAnsi"/>
                <w:i w:val="0"/>
                <w:iCs w:val="0"/>
                <w:lang w:eastAsia="sv-SE"/>
              </w:rPr>
              <w:t>HSA-id</w:t>
            </w:r>
          </w:p>
        </w:tc>
        <w:tc>
          <w:tcPr>
            <w:tcW w:w="1984" w:type="dxa"/>
            <w:tcBorders>
              <w:top w:val="single" w:sz="4" w:space="0" w:color="A33662" w:themeColor="accent1"/>
              <w:bottom w:val="single" w:sz="4" w:space="0" w:color="A33662" w:themeColor="accent1"/>
              <w:right w:val="single" w:sz="24" w:space="0" w:color="FFFFFF" w:themeColor="background1"/>
            </w:tcBorders>
          </w:tcPr>
          <w:p w14:paraId="28818E13" w14:textId="55C9AA41" w:rsidR="006F62C7" w:rsidRPr="00EC49FA" w:rsidRDefault="006F62C7" w:rsidP="006F62C7">
            <w:pPr>
              <w:rPr>
                <w:rFonts w:cstheme="minorHAnsi"/>
                <w:i/>
                <w:iCs/>
                <w:color w:val="098394"/>
              </w:rPr>
            </w:pPr>
            <w:r w:rsidRPr="00EC49FA">
              <w:rPr>
                <w:rStyle w:val="Diskretbetoning"/>
                <w:rFonts w:cstheme="minorHAnsi"/>
                <w:i w:val="0"/>
                <w:iCs w:val="0"/>
                <w:lang w:eastAsia="sv-SE"/>
              </w:rPr>
              <w:t xml:space="preserve">OID: </w:t>
            </w:r>
            <w:proofErr w:type="gramStart"/>
            <w:r w:rsidRPr="00EC49FA">
              <w:rPr>
                <w:rStyle w:val="Diskretbetoning"/>
                <w:rFonts w:cstheme="minorHAnsi"/>
                <w:i w:val="0"/>
                <w:iCs w:val="0"/>
                <w:lang w:eastAsia="sv-SE"/>
              </w:rPr>
              <w:t>1.2.752.129</w:t>
            </w:r>
            <w:proofErr w:type="gramEnd"/>
            <w:r w:rsidRPr="00EC49FA">
              <w:rPr>
                <w:rStyle w:val="Diskretbetoning"/>
                <w:rFonts w:cstheme="minorHAnsi"/>
                <w:i w:val="0"/>
                <w:iCs w:val="0"/>
                <w:lang w:eastAsia="sv-SE"/>
              </w:rPr>
              <w:t>.2.1.4.1</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A2E94" w14:textId="7F3F8A49" w:rsidR="006F62C7" w:rsidRPr="00EC49FA" w:rsidRDefault="006F62C7" w:rsidP="006F62C7">
            <w:pPr>
              <w:rPr>
                <w:rFonts w:cstheme="minorHAnsi"/>
                <w:i/>
                <w:iCs/>
                <w:color w:val="098394"/>
              </w:rPr>
            </w:pPr>
            <w:r w:rsidRPr="00EC49FA">
              <w:rPr>
                <w:rStyle w:val="Diskretbetoning"/>
                <w:rFonts w:cstheme="minorHAnsi"/>
                <w:i w:val="0"/>
                <w:iCs w:val="0"/>
                <w:lang w:eastAsia="sv-SE"/>
              </w:rPr>
              <w:t>Inera, förvaltningsgrupp HSA</w:t>
            </w:r>
          </w:p>
        </w:tc>
        <w:tc>
          <w:tcPr>
            <w:tcW w:w="35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29954A" w14:textId="555BCE7D" w:rsidR="006F62C7" w:rsidRPr="00EC49FA" w:rsidRDefault="006F62C7" w:rsidP="006F62C7">
            <w:pPr>
              <w:rPr>
                <w:rFonts w:cstheme="minorHAnsi"/>
                <w:i/>
                <w:iCs/>
                <w:color w:val="098394"/>
              </w:rPr>
            </w:pPr>
            <w:r w:rsidRPr="00EC49FA">
              <w:rPr>
                <w:rStyle w:val="Diskretbetoning"/>
                <w:rFonts w:cstheme="minorHAnsi"/>
                <w:i w:val="0"/>
                <w:iCs w:val="0"/>
              </w:rPr>
              <w:t>Id för objekt i HSA-katalogen</w:t>
            </w:r>
            <w:r w:rsidR="002B2624" w:rsidRPr="00EC49FA">
              <w:rPr>
                <w:rStyle w:val="Diskretbetoning"/>
                <w:rFonts w:cstheme="minorHAnsi"/>
                <w:i w:val="0"/>
                <w:iCs w:val="0"/>
              </w:rPr>
              <w:t xml:space="preserve"> (ex. för vårdenhet, listningsregion)</w:t>
            </w:r>
          </w:p>
        </w:tc>
      </w:tr>
      <w:tr w:rsidR="006F62C7" w:rsidRPr="00EC49FA" w14:paraId="73C666D9" w14:textId="77777777" w:rsidTr="002B2624">
        <w:trPr>
          <w:trHeight w:val="321"/>
        </w:trPr>
        <w:tc>
          <w:tcPr>
            <w:tcW w:w="1418" w:type="dxa"/>
            <w:tcBorders>
              <w:top w:val="single" w:sz="4" w:space="0" w:color="A33662" w:themeColor="accent1"/>
              <w:bottom w:val="single" w:sz="4" w:space="0" w:color="A33662" w:themeColor="accent1"/>
              <w:right w:val="single" w:sz="24" w:space="0" w:color="FFFFFF" w:themeColor="background1"/>
            </w:tcBorders>
          </w:tcPr>
          <w:p w14:paraId="18368213" w14:textId="30223CFC" w:rsidR="006F62C7" w:rsidRPr="00EC49FA" w:rsidRDefault="002B2624" w:rsidP="006F62C7">
            <w:pPr>
              <w:rPr>
                <w:rStyle w:val="Diskretbetoning"/>
                <w:rFonts w:cstheme="minorHAnsi"/>
                <w:i w:val="0"/>
                <w:iCs w:val="0"/>
                <w:lang w:eastAsia="sv-SE"/>
              </w:rPr>
            </w:pPr>
            <w:r w:rsidRPr="00EC49FA">
              <w:rPr>
                <w:rStyle w:val="Diskretbetoning"/>
                <w:rFonts w:cstheme="minorHAnsi"/>
                <w:i w:val="0"/>
                <w:iCs w:val="0"/>
                <w:lang w:eastAsia="sv-SE"/>
              </w:rPr>
              <w:t>Organisations-nummer</w:t>
            </w:r>
          </w:p>
        </w:tc>
        <w:tc>
          <w:tcPr>
            <w:tcW w:w="1984" w:type="dxa"/>
            <w:tcBorders>
              <w:top w:val="single" w:sz="4" w:space="0" w:color="A33662" w:themeColor="accent1"/>
              <w:bottom w:val="single" w:sz="4" w:space="0" w:color="A33662" w:themeColor="accent1"/>
              <w:right w:val="single" w:sz="24" w:space="0" w:color="FFFFFF" w:themeColor="background1"/>
            </w:tcBorders>
          </w:tcPr>
          <w:p w14:paraId="7E28D36A" w14:textId="2ACA663F" w:rsidR="006F62C7" w:rsidRPr="00EC49FA" w:rsidRDefault="002B2624" w:rsidP="006F62C7">
            <w:pPr>
              <w:rPr>
                <w:rStyle w:val="Diskretbetoning"/>
                <w:rFonts w:cstheme="minorHAnsi"/>
                <w:i w:val="0"/>
                <w:iCs w:val="0"/>
                <w:lang w:eastAsia="sv-SE"/>
              </w:rPr>
            </w:pPr>
            <w:r w:rsidRPr="00EC49FA">
              <w:rPr>
                <w:rStyle w:val="Diskretbetoning"/>
                <w:rFonts w:cstheme="minorHAnsi"/>
                <w:i w:val="0"/>
                <w:iCs w:val="0"/>
                <w:lang w:eastAsia="sv-SE"/>
              </w:rPr>
              <w:t xml:space="preserve">OID: </w:t>
            </w:r>
            <w:proofErr w:type="gramStart"/>
            <w:r w:rsidRPr="00EC49FA">
              <w:rPr>
                <w:rFonts w:ascii="Segoe UI" w:hAnsi="Segoe UI" w:cs="Segoe UI"/>
                <w:color w:val="172B4D"/>
                <w:spacing w:val="-1"/>
                <w:shd w:val="clear" w:color="auto" w:fill="FFFFFF"/>
              </w:rPr>
              <w:t>1.2.752.129</w:t>
            </w:r>
            <w:proofErr w:type="gramEnd"/>
            <w:r w:rsidRPr="00EC49FA">
              <w:rPr>
                <w:rFonts w:ascii="Segoe UI" w:hAnsi="Segoe UI" w:cs="Segoe UI"/>
                <w:color w:val="172B4D"/>
                <w:spacing w:val="-1"/>
                <w:shd w:val="clear" w:color="auto" w:fill="FFFFFF"/>
              </w:rPr>
              <w:t>.5.1.1</w:t>
            </w:r>
          </w:p>
        </w:tc>
        <w:tc>
          <w:tcPr>
            <w:tcW w:w="212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437267" w14:textId="4B0D315B" w:rsidR="006F62C7" w:rsidRPr="00EC49FA" w:rsidRDefault="002B2624" w:rsidP="006F62C7">
            <w:pPr>
              <w:rPr>
                <w:rStyle w:val="Diskretbetoning"/>
                <w:rFonts w:cstheme="minorHAnsi"/>
                <w:i w:val="0"/>
                <w:iCs w:val="0"/>
                <w:color w:val="098394"/>
                <w:lang w:eastAsia="sv-SE"/>
              </w:rPr>
            </w:pPr>
            <w:r w:rsidRPr="00EC49FA">
              <w:rPr>
                <w:rStyle w:val="Diskretbetoning"/>
                <w:rFonts w:cstheme="minorHAnsi"/>
                <w:i w:val="0"/>
                <w:iCs w:val="0"/>
                <w:lang w:eastAsia="sv-SE"/>
              </w:rPr>
              <w:t>Inera, förvaltningsgrupp HSA</w:t>
            </w:r>
          </w:p>
        </w:tc>
        <w:tc>
          <w:tcPr>
            <w:tcW w:w="35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88E502" w14:textId="18DA67C7" w:rsidR="006F62C7" w:rsidRPr="00EC49FA" w:rsidRDefault="002B2624" w:rsidP="006F62C7">
            <w:pPr>
              <w:rPr>
                <w:rStyle w:val="Diskretbetoning"/>
                <w:rFonts w:cstheme="minorHAnsi"/>
                <w:i w:val="0"/>
                <w:iCs w:val="0"/>
                <w:color w:val="098394"/>
              </w:rPr>
            </w:pPr>
            <w:r w:rsidRPr="00EC49FA">
              <w:rPr>
                <w:rStyle w:val="Diskretbetoning"/>
                <w:rFonts w:cstheme="minorHAnsi"/>
                <w:i w:val="0"/>
                <w:iCs w:val="0"/>
              </w:rPr>
              <w:t>Id för leverantör (säljande) och köpande region</w:t>
            </w:r>
          </w:p>
        </w:tc>
      </w:tr>
    </w:tbl>
    <w:p w14:paraId="6F80F26A" w14:textId="0F139193" w:rsidR="0036320D" w:rsidRDefault="0036320D" w:rsidP="00474E8C"/>
    <w:p w14:paraId="60455492" w14:textId="03BA0720" w:rsidR="009E65E9" w:rsidRDefault="009E65E9">
      <w:r>
        <w:br w:type="page"/>
      </w:r>
    </w:p>
    <w:p w14:paraId="3E048F55" w14:textId="0276856F" w:rsidR="00235229" w:rsidRPr="00EC49FA" w:rsidRDefault="00235229" w:rsidP="00134161">
      <w:pPr>
        <w:pStyle w:val="Numreradrubrik2"/>
        <w:rPr>
          <w:lang w:val="sv-SE"/>
        </w:rPr>
      </w:pPr>
      <w:bookmarkStart w:id="76" w:name="_Toc449170173"/>
      <w:bookmarkStart w:id="77" w:name="_Toc121211222"/>
      <w:bookmarkStart w:id="78" w:name="_Toc203981285"/>
      <w:r w:rsidRPr="00EC49FA">
        <w:rPr>
          <w:lang w:val="sv-SE"/>
        </w:rPr>
        <w:lastRenderedPageBreak/>
        <w:t>Kodverk och urval i informationsmodellen</w:t>
      </w:r>
      <w:bookmarkEnd w:id="76"/>
      <w:bookmarkEnd w:id="77"/>
      <w:bookmarkEnd w:id="78"/>
    </w:p>
    <w:tbl>
      <w:tblPr>
        <w:tblStyle w:val="Tabellrutnt"/>
        <w:tblW w:w="9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843"/>
        <w:gridCol w:w="3686"/>
        <w:gridCol w:w="1835"/>
        <w:gridCol w:w="2160"/>
      </w:tblGrid>
      <w:tr w:rsidR="00F7242E" w:rsidRPr="00EC49FA" w14:paraId="44F69F80" w14:textId="77777777" w:rsidTr="009D16C0">
        <w:trPr>
          <w:trHeight w:val="150"/>
        </w:trPr>
        <w:tc>
          <w:tcPr>
            <w:tcW w:w="1843" w:type="dxa"/>
            <w:shd w:val="clear" w:color="auto" w:fill="A33662" w:themeFill="accent1"/>
          </w:tcPr>
          <w:p w14:paraId="4C275B29" w14:textId="77777777" w:rsidR="00235229" w:rsidRPr="00EC49FA" w:rsidRDefault="00235229" w:rsidP="0019186E">
            <w:pPr>
              <w:pStyle w:val="Tabellrubrik"/>
            </w:pPr>
            <w:r w:rsidRPr="00EC49FA">
              <w:t>Namn</w:t>
            </w:r>
          </w:p>
        </w:tc>
        <w:tc>
          <w:tcPr>
            <w:tcW w:w="3686" w:type="dxa"/>
            <w:shd w:val="clear" w:color="auto" w:fill="A33662" w:themeFill="accent1"/>
          </w:tcPr>
          <w:p w14:paraId="1CE10199" w14:textId="77777777" w:rsidR="00235229" w:rsidRPr="002502D2" w:rsidRDefault="00235229" w:rsidP="0019186E">
            <w:pPr>
              <w:pStyle w:val="Tabellrubrik"/>
              <w:rPr>
                <w:color w:val="auto"/>
              </w:rPr>
            </w:pPr>
            <w:r w:rsidRPr="002502D2">
              <w:t>ID</w:t>
            </w:r>
          </w:p>
        </w:tc>
        <w:tc>
          <w:tcPr>
            <w:tcW w:w="1835" w:type="dxa"/>
            <w:shd w:val="clear" w:color="auto" w:fill="A33662" w:themeFill="accent1"/>
          </w:tcPr>
          <w:p w14:paraId="7F070BEA" w14:textId="77777777" w:rsidR="00235229" w:rsidRPr="002502D2" w:rsidRDefault="00235229" w:rsidP="0019186E">
            <w:pPr>
              <w:pStyle w:val="Tabellrubrik"/>
            </w:pPr>
            <w:r w:rsidRPr="002502D2">
              <w:t>Ägare</w:t>
            </w:r>
          </w:p>
        </w:tc>
        <w:tc>
          <w:tcPr>
            <w:tcW w:w="2160" w:type="dxa"/>
            <w:shd w:val="clear" w:color="auto" w:fill="A33662" w:themeFill="accent1"/>
          </w:tcPr>
          <w:p w14:paraId="4C611F32" w14:textId="77777777" w:rsidR="00235229" w:rsidRPr="0080376C" w:rsidRDefault="00235229" w:rsidP="0019186E">
            <w:pPr>
              <w:pStyle w:val="Tabellrubrik"/>
            </w:pPr>
            <w:r w:rsidRPr="0080376C">
              <w:t xml:space="preserve">Beskrivning </w:t>
            </w:r>
          </w:p>
        </w:tc>
      </w:tr>
      <w:tr w:rsidR="00F7242E" w:rsidRPr="00EC49FA" w14:paraId="6323DF64" w14:textId="77777777" w:rsidTr="009D16C0">
        <w:trPr>
          <w:trHeight w:val="2884"/>
        </w:trPr>
        <w:tc>
          <w:tcPr>
            <w:tcW w:w="1843" w:type="dxa"/>
            <w:tcBorders>
              <w:bottom w:val="single" w:sz="4" w:space="0" w:color="A33662" w:themeColor="accent1"/>
              <w:right w:val="single" w:sz="24" w:space="0" w:color="FFFFFF" w:themeColor="background1"/>
            </w:tcBorders>
          </w:tcPr>
          <w:p w14:paraId="4451BF47" w14:textId="032C3D02" w:rsidR="00235229" w:rsidRPr="00EC49FA" w:rsidRDefault="00FF5705" w:rsidP="0019186E">
            <w:pPr>
              <w:rPr>
                <w:rFonts w:cstheme="minorHAnsi"/>
                <w:i/>
                <w:iCs/>
                <w:color w:val="098394"/>
              </w:rPr>
            </w:pPr>
            <w:r w:rsidRPr="00EC49FA">
              <w:t>ATC kod [ATC]</w:t>
            </w:r>
          </w:p>
        </w:tc>
        <w:tc>
          <w:tcPr>
            <w:tcW w:w="3686" w:type="dxa"/>
            <w:tcBorders>
              <w:bottom w:val="single" w:sz="4" w:space="0" w:color="A33662" w:themeColor="accent1"/>
              <w:right w:val="single" w:sz="24" w:space="0" w:color="FFFFFF" w:themeColor="background1"/>
            </w:tcBorders>
          </w:tcPr>
          <w:p w14:paraId="5D9EE1F5" w14:textId="77777777" w:rsidR="00FF5705" w:rsidRPr="002502D2" w:rsidRDefault="00FF5705" w:rsidP="00FF5705">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Fonts w:asciiTheme="minorHAnsi" w:hAnsiTheme="minorHAnsi" w:cstheme="minorHAnsi"/>
                <w:color w:val="auto"/>
                <w:sz w:val="20"/>
                <w:szCs w:val="20"/>
              </w:rPr>
              <w:t>1.2.752.129</w:t>
            </w:r>
            <w:proofErr w:type="gramEnd"/>
            <w:r w:rsidRPr="002502D2">
              <w:rPr>
                <w:rFonts w:asciiTheme="minorHAnsi" w:hAnsiTheme="minorHAnsi" w:cstheme="minorHAnsi"/>
                <w:color w:val="auto"/>
                <w:sz w:val="20"/>
                <w:szCs w:val="20"/>
              </w:rPr>
              <w:t xml:space="preserve">.2.2.3.1.1 </w:t>
            </w:r>
          </w:p>
          <w:p w14:paraId="34D4C6C6" w14:textId="7406E89C" w:rsidR="00235229" w:rsidRPr="002502D2" w:rsidRDefault="001E640F" w:rsidP="00FF5705">
            <w:pPr>
              <w:rPr>
                <w:rStyle w:val="Hyperlnk"/>
                <w:rFonts w:cstheme="minorHAnsi"/>
                <w:color w:val="auto"/>
              </w:rPr>
            </w:pPr>
            <w:hyperlink r:id="rId33" w:history="1">
              <w:r w:rsidRPr="002502D2">
                <w:rPr>
                  <w:rStyle w:val="Hyperlnk"/>
                  <w:rFonts w:cstheme="minorHAnsi"/>
                  <w:color w:val="auto"/>
                </w:rPr>
                <w:t>Länk ATC-koder</w:t>
              </w:r>
            </w:hyperlink>
            <w:r w:rsidRPr="002502D2">
              <w:rPr>
                <w:rStyle w:val="Hyperlnk"/>
                <w:rFonts w:cstheme="minorHAnsi"/>
                <w:color w:val="auto"/>
              </w:rPr>
              <w:t xml:space="preserve"> </w:t>
            </w:r>
          </w:p>
          <w:p w14:paraId="0F23CF1A" w14:textId="55CAC541" w:rsidR="001E640F" w:rsidRPr="002502D2" w:rsidRDefault="001E640F" w:rsidP="00FF5705">
            <w:pPr>
              <w:rPr>
                <w:rFonts w:cstheme="minorHAnsi"/>
                <w:i/>
                <w:iCs/>
              </w:rPr>
            </w:pPr>
          </w:p>
        </w:tc>
        <w:tc>
          <w:tcPr>
            <w:tcW w:w="1835" w:type="dxa"/>
            <w:tcBorders>
              <w:left w:val="single" w:sz="24" w:space="0" w:color="FFFFFF" w:themeColor="background1"/>
              <w:bottom w:val="single" w:sz="4" w:space="0" w:color="A33662" w:themeColor="accent1"/>
              <w:right w:val="single" w:sz="24" w:space="0" w:color="FFFFFF" w:themeColor="background1"/>
            </w:tcBorders>
          </w:tcPr>
          <w:p w14:paraId="6BCCD6C9" w14:textId="06DD9F47" w:rsidR="00E4713D" w:rsidRPr="002502D2" w:rsidRDefault="00FF5705" w:rsidP="00E4713D">
            <w:r w:rsidRPr="002502D2">
              <w:t xml:space="preserve">WHO </w:t>
            </w:r>
            <w:proofErr w:type="spellStart"/>
            <w:r w:rsidRPr="002502D2">
              <w:t>Collaborating</w:t>
            </w:r>
            <w:proofErr w:type="spellEnd"/>
            <w:r w:rsidRPr="002502D2">
              <w:t xml:space="preserve"> Centre for </w:t>
            </w:r>
            <w:proofErr w:type="spellStart"/>
            <w:r w:rsidRPr="002502D2">
              <w:t>Drug</w:t>
            </w:r>
            <w:proofErr w:type="spellEnd"/>
            <w:r w:rsidRPr="002502D2">
              <w:t xml:space="preserve"> </w:t>
            </w:r>
            <w:proofErr w:type="spellStart"/>
            <w:r w:rsidRPr="002502D2">
              <w:t>Statistics</w:t>
            </w:r>
            <w:proofErr w:type="spellEnd"/>
            <w:r w:rsidRPr="002502D2">
              <w:t xml:space="preserve"> </w:t>
            </w:r>
            <w:proofErr w:type="spellStart"/>
            <w:r w:rsidRPr="002502D2">
              <w:t>Methodology</w:t>
            </w:r>
            <w:proofErr w:type="spellEnd"/>
            <w:r w:rsidRPr="002502D2">
              <w:t>, Oslo, Norge</w:t>
            </w:r>
            <w:r w:rsidRPr="002502D2">
              <w:br/>
              <w:t>Läkemedelsverket i Sverige har övergripande ansvar för läkemedels</w:t>
            </w:r>
            <w:r w:rsidR="00E4713D" w:rsidRPr="002502D2">
              <w:t>-</w:t>
            </w:r>
            <w:r w:rsidRPr="002502D2">
              <w:t>frågor.</w:t>
            </w:r>
          </w:p>
        </w:tc>
        <w:tc>
          <w:tcPr>
            <w:tcW w:w="2160" w:type="dxa"/>
            <w:tcBorders>
              <w:left w:val="single" w:sz="24" w:space="0" w:color="FFFFFF" w:themeColor="background1"/>
              <w:bottom w:val="single" w:sz="4" w:space="0" w:color="A33662" w:themeColor="accent1"/>
              <w:right w:val="single" w:sz="24" w:space="0" w:color="FFFFFF" w:themeColor="background1"/>
            </w:tcBorders>
          </w:tcPr>
          <w:p w14:paraId="02C63D36" w14:textId="77777777" w:rsidR="00FF5705" w:rsidRPr="0080376C" w:rsidRDefault="00FF5705" w:rsidP="00FF5705">
            <w:pPr>
              <w:rPr>
                <w:rFonts w:cstheme="minorHAnsi"/>
              </w:rPr>
            </w:pPr>
            <w:r w:rsidRPr="0080376C">
              <w:rPr>
                <w:rFonts w:cstheme="minorHAnsi"/>
              </w:rPr>
              <w:t xml:space="preserve">Läkemedel enligt ATC-kod. </w:t>
            </w:r>
          </w:p>
          <w:p w14:paraId="2C58BBA8" w14:textId="50164E4A" w:rsidR="00235229" w:rsidRPr="0080376C" w:rsidRDefault="00235229" w:rsidP="0019186E">
            <w:pPr>
              <w:rPr>
                <w:rFonts w:cstheme="minorHAnsi"/>
                <w:i/>
                <w:iCs/>
              </w:rPr>
            </w:pPr>
          </w:p>
        </w:tc>
      </w:tr>
      <w:tr w:rsidR="00F7242E" w:rsidRPr="00EC49FA" w14:paraId="61385A69"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723DE47B" w14:textId="2B2416C0" w:rsidR="00235229" w:rsidRPr="00EC49FA" w:rsidRDefault="00E4713D" w:rsidP="0019186E">
            <w:pPr>
              <w:rPr>
                <w:rFonts w:cstheme="minorHAnsi"/>
                <w:i/>
                <w:iCs/>
                <w:color w:val="098394"/>
              </w:rPr>
            </w:pPr>
            <w:r w:rsidRPr="00EC49FA">
              <w:t>Kv Betalningsförbindelse ersättningstyp</w:t>
            </w:r>
          </w:p>
        </w:tc>
        <w:tc>
          <w:tcPr>
            <w:tcW w:w="3686" w:type="dxa"/>
            <w:tcBorders>
              <w:top w:val="single" w:sz="4" w:space="0" w:color="A33662" w:themeColor="accent1"/>
              <w:bottom w:val="single" w:sz="4" w:space="0" w:color="A33662" w:themeColor="accent1"/>
              <w:right w:val="single" w:sz="24" w:space="0" w:color="FFFFFF" w:themeColor="background1"/>
            </w:tcBorders>
          </w:tcPr>
          <w:p w14:paraId="68F54C8E" w14:textId="77777777" w:rsidR="00E4713D" w:rsidRPr="002502D2" w:rsidRDefault="00E4713D" w:rsidP="00867CA2">
            <w:pPr>
              <w:rPr>
                <w:rFonts w:cstheme="minorHAnsi"/>
                <w:lang w:eastAsia="sv-SE"/>
              </w:rPr>
            </w:pPr>
            <w:r w:rsidRPr="002502D2">
              <w:rPr>
                <w:rFonts w:cstheme="minorHAnsi"/>
                <w:lang w:eastAsia="sv-SE"/>
              </w:rPr>
              <w:t xml:space="preserve">OID </w:t>
            </w:r>
            <w:proofErr w:type="gramStart"/>
            <w:r w:rsidRPr="002502D2">
              <w:rPr>
                <w:rFonts w:cstheme="minorHAnsi"/>
                <w:lang w:eastAsia="sv-SE"/>
              </w:rPr>
              <w:t>1.2.752.129</w:t>
            </w:r>
            <w:proofErr w:type="gramEnd"/>
            <w:r w:rsidRPr="002502D2">
              <w:rPr>
                <w:rFonts w:cstheme="minorHAnsi"/>
                <w:lang w:eastAsia="sv-SE"/>
              </w:rPr>
              <w:t>.5.1.36</w:t>
            </w:r>
          </w:p>
          <w:p w14:paraId="2586E0DE" w14:textId="77777777" w:rsidR="00E4713D" w:rsidRPr="002502D2" w:rsidRDefault="00E4713D" w:rsidP="00E4713D">
            <w:pPr>
              <w:ind w:left="360"/>
              <w:rPr>
                <w:rFonts w:cstheme="minorHAnsi"/>
                <w:lang w:eastAsia="sv-SE"/>
              </w:rPr>
            </w:pPr>
          </w:p>
          <w:p w14:paraId="426D7319" w14:textId="77777777" w:rsidR="00E4713D" w:rsidRPr="002502D2" w:rsidRDefault="00E4713D" w:rsidP="00867CA2">
            <w:pPr>
              <w:rPr>
                <w:rFonts w:cstheme="minorHAnsi"/>
                <w:lang w:eastAsia="sv-SE"/>
              </w:rPr>
            </w:pPr>
            <w:r w:rsidRPr="002502D2">
              <w:rPr>
                <w:rFonts w:cstheme="minorHAnsi"/>
                <w:lang w:eastAsia="sv-SE"/>
              </w:rPr>
              <w:t xml:space="preserve">Koder: </w:t>
            </w:r>
          </w:p>
          <w:p w14:paraId="7BE566BC" w14:textId="578F76B0" w:rsidR="00E4713D" w:rsidRPr="002502D2" w:rsidRDefault="00E4713D" w:rsidP="00867CA2">
            <w:pPr>
              <w:rPr>
                <w:rFonts w:cstheme="minorHAnsi"/>
                <w:lang w:eastAsia="sv-SE"/>
              </w:rPr>
            </w:pPr>
            <w:r w:rsidRPr="002502D2">
              <w:rPr>
                <w:rFonts w:cstheme="minorHAnsi"/>
                <w:lang w:eastAsia="sv-SE"/>
              </w:rPr>
              <w:t>1 = Ersättning från patientens hem</w:t>
            </w:r>
            <w:r w:rsidR="00C73F5E">
              <w:rPr>
                <w:rFonts w:cstheme="minorHAnsi"/>
                <w:lang w:eastAsia="sv-SE"/>
              </w:rPr>
              <w:t xml:space="preserve">region </w:t>
            </w:r>
            <w:r w:rsidRPr="002502D2">
              <w:rPr>
                <w:rFonts w:cstheme="minorHAnsi"/>
                <w:lang w:eastAsia="sv-SE"/>
              </w:rPr>
              <w:t xml:space="preserve">enligt reglerna i riksavtalet </w:t>
            </w:r>
          </w:p>
          <w:p w14:paraId="4B7324C4" w14:textId="37E4BFC3" w:rsidR="00235229" w:rsidRPr="002502D2" w:rsidRDefault="00E4713D" w:rsidP="00867CA2">
            <w:pPr>
              <w:rPr>
                <w:rFonts w:cstheme="minorHAnsi"/>
                <w:i/>
                <w:iCs/>
              </w:rPr>
            </w:pPr>
            <w:r w:rsidRPr="002502D2">
              <w:rPr>
                <w:rFonts w:cstheme="minorHAnsi"/>
                <w:lang w:eastAsia="sv-SE"/>
              </w:rPr>
              <w:t>2 = Ersättning från patientens hem</w:t>
            </w:r>
            <w:r w:rsidR="000831AB">
              <w:rPr>
                <w:rFonts w:cstheme="minorHAnsi"/>
                <w:lang w:eastAsia="sv-SE"/>
              </w:rPr>
              <w:t>region</w:t>
            </w:r>
            <w:r w:rsidRPr="002502D2">
              <w:rPr>
                <w:rFonts w:cstheme="minorHAnsi"/>
                <w:lang w:eastAsia="sv-SE"/>
              </w:rPr>
              <w:t xml:space="preserve"> enligt hem</w:t>
            </w:r>
            <w:r w:rsidR="000831AB">
              <w:rPr>
                <w:rFonts w:cstheme="minorHAnsi"/>
                <w:lang w:eastAsia="sv-SE"/>
              </w:rPr>
              <w:t>regionens</w:t>
            </w:r>
            <w:r w:rsidRPr="002502D2">
              <w:rPr>
                <w:rFonts w:cstheme="minorHAnsi"/>
                <w:lang w:eastAsia="sv-SE"/>
              </w:rPr>
              <w:t xml:space="preserve"> kontrakt med vårdgivaren</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564434" w14:textId="69DB9149" w:rsidR="00235229" w:rsidRPr="002502D2" w:rsidRDefault="00E4713D" w:rsidP="00235229">
            <w:pPr>
              <w:rPr>
                <w:rFonts w:cstheme="minorHAnsi"/>
                <w:i/>
                <w:iCs/>
              </w:rPr>
            </w:pPr>
            <w:r w:rsidRPr="002502D2">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833FED" w14:textId="40A1CB85" w:rsidR="00235229" w:rsidRPr="0080376C" w:rsidRDefault="00E4713D" w:rsidP="0019186E">
            <w:pPr>
              <w:rPr>
                <w:rFonts w:cstheme="minorHAnsi"/>
                <w:i/>
                <w:iCs/>
              </w:rPr>
            </w:pPr>
            <w:r w:rsidRPr="0080376C">
              <w:rPr>
                <w:rFonts w:cstheme="minorHAnsi"/>
                <w:spacing w:val="-1"/>
                <w:shd w:val="clear" w:color="auto" w:fill="FFFFFF"/>
              </w:rPr>
              <w:t>Kategorisering av ersättning från patientens hem</w:t>
            </w:r>
            <w:r w:rsidR="00F00FFC" w:rsidRPr="0080376C">
              <w:rPr>
                <w:rFonts w:cstheme="minorHAnsi"/>
                <w:spacing w:val="-1"/>
                <w:shd w:val="clear" w:color="auto" w:fill="FFFFFF"/>
              </w:rPr>
              <w:t>region</w:t>
            </w:r>
            <w:r w:rsidRPr="0080376C">
              <w:rPr>
                <w:rFonts w:cstheme="minorHAnsi"/>
                <w:spacing w:val="-1"/>
                <w:shd w:val="clear" w:color="auto" w:fill="FFFFFF"/>
              </w:rPr>
              <w:t>.</w:t>
            </w:r>
          </w:p>
        </w:tc>
      </w:tr>
      <w:tr w:rsidR="00F7242E" w:rsidRPr="00EC49FA" w14:paraId="0A1B074E"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741F9ABD" w14:textId="4FD55955" w:rsidR="00867CA2" w:rsidRPr="00EC49FA" w:rsidRDefault="00867CA2" w:rsidP="00867CA2">
            <w:r w:rsidRPr="00EC49FA">
              <w:t>Kv Betalningsförbindelsetyp avtal</w:t>
            </w:r>
          </w:p>
        </w:tc>
        <w:tc>
          <w:tcPr>
            <w:tcW w:w="3686" w:type="dxa"/>
            <w:tcBorders>
              <w:top w:val="single" w:sz="4" w:space="0" w:color="A33662" w:themeColor="accent1"/>
              <w:bottom w:val="single" w:sz="4" w:space="0" w:color="A33662" w:themeColor="accent1"/>
              <w:right w:val="single" w:sz="24" w:space="0" w:color="FFFFFF" w:themeColor="background1"/>
            </w:tcBorders>
          </w:tcPr>
          <w:p w14:paraId="09E89A51" w14:textId="77777777" w:rsidR="00867CA2" w:rsidRPr="002502D2" w:rsidRDefault="00867CA2" w:rsidP="00867CA2">
            <w:pPr>
              <w:rPr>
                <w:rFonts w:cstheme="minorHAnsi"/>
                <w:lang w:eastAsia="sv-SE"/>
              </w:rPr>
            </w:pPr>
            <w:r w:rsidRPr="002502D2">
              <w:rPr>
                <w:rFonts w:cstheme="minorHAnsi"/>
                <w:lang w:eastAsia="sv-SE"/>
              </w:rPr>
              <w:t xml:space="preserve">OID </w:t>
            </w:r>
            <w:proofErr w:type="gramStart"/>
            <w:r w:rsidRPr="002502D2">
              <w:rPr>
                <w:rFonts w:cstheme="minorHAnsi"/>
                <w:lang w:eastAsia="sv-SE"/>
              </w:rPr>
              <w:t>1.2.752.129</w:t>
            </w:r>
            <w:proofErr w:type="gramEnd"/>
            <w:r w:rsidRPr="002502D2">
              <w:rPr>
                <w:rFonts w:cstheme="minorHAnsi"/>
                <w:lang w:eastAsia="sv-SE"/>
              </w:rPr>
              <w:t>.2.2.2.44</w:t>
            </w:r>
          </w:p>
          <w:p w14:paraId="3B74C84D" w14:textId="77777777" w:rsidR="00867CA2" w:rsidRPr="002502D2" w:rsidRDefault="00867CA2" w:rsidP="00867CA2">
            <w:pPr>
              <w:ind w:left="207"/>
              <w:rPr>
                <w:rFonts w:cstheme="minorHAnsi"/>
                <w:lang w:eastAsia="sv-SE"/>
              </w:rPr>
            </w:pPr>
          </w:p>
          <w:p w14:paraId="0A3518A1" w14:textId="77777777" w:rsidR="00867CA2" w:rsidRPr="002502D2" w:rsidRDefault="00867CA2" w:rsidP="00867CA2">
            <w:pPr>
              <w:rPr>
                <w:rFonts w:cstheme="minorHAnsi"/>
                <w:lang w:eastAsia="sv-SE"/>
              </w:rPr>
            </w:pPr>
            <w:r w:rsidRPr="002502D2">
              <w:rPr>
                <w:rFonts w:cstheme="minorHAnsi"/>
                <w:lang w:eastAsia="sv-SE"/>
              </w:rPr>
              <w:t xml:space="preserve">Koder: </w:t>
            </w:r>
          </w:p>
          <w:p w14:paraId="31FE861F" w14:textId="77777777" w:rsidR="00867CA2" w:rsidRPr="002502D2" w:rsidRDefault="00867CA2" w:rsidP="00867CA2">
            <w:pPr>
              <w:rPr>
                <w:rFonts w:cstheme="minorHAnsi"/>
                <w:lang w:eastAsia="sv-SE"/>
              </w:rPr>
            </w:pPr>
            <w:r w:rsidRPr="002502D2">
              <w:rPr>
                <w:rFonts w:cstheme="minorHAnsi"/>
                <w:lang w:eastAsia="sv-SE"/>
              </w:rPr>
              <w:t xml:space="preserve">1 = Riksavtal </w:t>
            </w:r>
          </w:p>
          <w:p w14:paraId="0C6C1E7E" w14:textId="77777777" w:rsidR="00867CA2" w:rsidRPr="002502D2" w:rsidRDefault="00867CA2" w:rsidP="00867CA2">
            <w:pPr>
              <w:rPr>
                <w:rFonts w:cstheme="minorHAnsi"/>
                <w:lang w:eastAsia="sv-SE"/>
              </w:rPr>
            </w:pPr>
            <w:r w:rsidRPr="002502D2">
              <w:rPr>
                <w:rFonts w:cstheme="minorHAnsi"/>
                <w:lang w:eastAsia="sv-SE"/>
              </w:rPr>
              <w:t xml:space="preserve">2 = Regionavtal </w:t>
            </w:r>
          </w:p>
          <w:p w14:paraId="7B802DC8" w14:textId="2ADA8956" w:rsidR="00867CA2" w:rsidRPr="002502D2" w:rsidRDefault="00867CA2" w:rsidP="00867CA2">
            <w:pPr>
              <w:rPr>
                <w:rFonts w:cstheme="minorHAnsi"/>
                <w:lang w:eastAsia="sv-SE"/>
              </w:rPr>
            </w:pPr>
            <w:r w:rsidRPr="002502D2">
              <w:rPr>
                <w:rFonts w:cstheme="minorHAnsi"/>
                <w:lang w:eastAsia="sv-SE"/>
              </w:rPr>
              <w:t>3 = Mellanlänsavtal</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694BDC" w14:textId="31356E77" w:rsidR="00867CA2" w:rsidRPr="002502D2" w:rsidRDefault="00867CA2" w:rsidP="00867CA2">
            <w:r w:rsidRPr="002502D2">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904105" w14:textId="6F384168" w:rsidR="00867CA2" w:rsidRPr="0080376C" w:rsidRDefault="00867CA2" w:rsidP="00867CA2">
            <w:pPr>
              <w:rPr>
                <w:rFonts w:cstheme="minorHAnsi"/>
                <w:spacing w:val="-1"/>
                <w:shd w:val="clear" w:color="auto" w:fill="FFFFFF"/>
              </w:rPr>
            </w:pPr>
            <w:r w:rsidRPr="0080376C">
              <w:rPr>
                <w:rFonts w:ascii="Segoe UI" w:hAnsi="Segoe UI" w:cs="Segoe UI"/>
                <w:spacing w:val="-1"/>
                <w:shd w:val="clear" w:color="auto" w:fill="FFFFFF"/>
              </w:rPr>
              <w:t>Kategorisering av olika typer av avtal som reglerar betalningsförbindelse.</w:t>
            </w:r>
          </w:p>
        </w:tc>
      </w:tr>
      <w:tr w:rsidR="00F7242E" w:rsidRPr="00EC49FA" w14:paraId="7E72F83F"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466BC1AA" w14:textId="155D9C1F" w:rsidR="00867CA2" w:rsidRPr="00EC49FA" w:rsidRDefault="00867CA2" w:rsidP="00867CA2">
            <w:r w:rsidRPr="00EC49FA">
              <w:t>Kv Betalningsförbindelsetyp kapitel</w:t>
            </w:r>
          </w:p>
        </w:tc>
        <w:tc>
          <w:tcPr>
            <w:tcW w:w="3686" w:type="dxa"/>
            <w:tcBorders>
              <w:top w:val="single" w:sz="4" w:space="0" w:color="A33662" w:themeColor="accent1"/>
              <w:bottom w:val="single" w:sz="4" w:space="0" w:color="A33662" w:themeColor="accent1"/>
              <w:right w:val="single" w:sz="24" w:space="0" w:color="FFFFFF" w:themeColor="background1"/>
            </w:tcBorders>
          </w:tcPr>
          <w:p w14:paraId="0610D111" w14:textId="77777777" w:rsidR="00867CA2" w:rsidRPr="002502D2" w:rsidRDefault="00867CA2" w:rsidP="00867CA2">
            <w:pPr>
              <w:rPr>
                <w:rFonts w:cstheme="minorHAnsi"/>
                <w:lang w:eastAsia="sv-SE"/>
              </w:rPr>
            </w:pPr>
            <w:r w:rsidRPr="002502D2">
              <w:rPr>
                <w:rFonts w:cstheme="minorHAnsi"/>
                <w:lang w:eastAsia="sv-SE"/>
              </w:rPr>
              <w:t xml:space="preserve">OID </w:t>
            </w:r>
            <w:proofErr w:type="gramStart"/>
            <w:r w:rsidRPr="002502D2">
              <w:rPr>
                <w:rFonts w:cstheme="minorHAnsi"/>
                <w:lang w:eastAsia="sv-SE"/>
              </w:rPr>
              <w:t>1.2.752.129</w:t>
            </w:r>
            <w:proofErr w:type="gramEnd"/>
            <w:r w:rsidRPr="002502D2">
              <w:rPr>
                <w:rFonts w:cstheme="minorHAnsi"/>
                <w:lang w:eastAsia="sv-SE"/>
              </w:rPr>
              <w:t>.5.1.37</w:t>
            </w:r>
          </w:p>
          <w:p w14:paraId="4E312D40" w14:textId="77777777" w:rsidR="00867CA2" w:rsidRPr="002502D2" w:rsidRDefault="00867CA2" w:rsidP="00867CA2">
            <w:pPr>
              <w:rPr>
                <w:rFonts w:cstheme="minorHAnsi"/>
                <w:lang w:eastAsia="sv-SE"/>
              </w:rPr>
            </w:pPr>
          </w:p>
          <w:p w14:paraId="4FA1D34E" w14:textId="77777777" w:rsidR="00867CA2" w:rsidRPr="002502D2" w:rsidRDefault="00867CA2" w:rsidP="00867CA2">
            <w:pPr>
              <w:rPr>
                <w:rFonts w:cstheme="minorHAnsi"/>
                <w:lang w:eastAsia="sv-SE"/>
              </w:rPr>
            </w:pPr>
            <w:r w:rsidRPr="002502D2">
              <w:rPr>
                <w:rFonts w:cstheme="minorHAnsi"/>
                <w:lang w:eastAsia="sv-SE"/>
              </w:rPr>
              <w:t xml:space="preserve">Koder: </w:t>
            </w:r>
          </w:p>
          <w:p w14:paraId="0E343620" w14:textId="7E2A004F" w:rsidR="00867CA2" w:rsidRPr="002502D2" w:rsidRDefault="00867CA2" w:rsidP="00867CA2">
            <w:pPr>
              <w:rPr>
                <w:rFonts w:cstheme="minorHAnsi"/>
                <w:lang w:eastAsia="sv-SE"/>
              </w:rPr>
            </w:pPr>
            <w:r w:rsidRPr="002502D2">
              <w:rPr>
                <w:rFonts w:cstheme="minorHAnsi"/>
                <w:lang w:eastAsia="sv-SE"/>
              </w:rPr>
              <w:t xml:space="preserve">1 = Kapitel </w:t>
            </w:r>
            <w:r w:rsidR="00A127CF">
              <w:rPr>
                <w:rFonts w:cstheme="minorHAnsi"/>
                <w:lang w:eastAsia="sv-SE"/>
              </w:rPr>
              <w:t>2</w:t>
            </w:r>
            <w:r w:rsidRPr="002502D2">
              <w:rPr>
                <w:rFonts w:cstheme="minorHAnsi"/>
                <w:lang w:eastAsia="sv-SE"/>
              </w:rPr>
              <w:t xml:space="preserve"> Vård efter initiativ från hem</w:t>
            </w:r>
            <w:r w:rsidR="00A127CF">
              <w:rPr>
                <w:rFonts w:cstheme="minorHAnsi"/>
                <w:lang w:eastAsia="sv-SE"/>
              </w:rPr>
              <w:t>regionen</w:t>
            </w:r>
            <w:r w:rsidRPr="002502D2">
              <w:rPr>
                <w:rFonts w:cstheme="minorHAnsi"/>
                <w:lang w:eastAsia="sv-SE"/>
              </w:rPr>
              <w:t xml:space="preserve"> </w:t>
            </w:r>
          </w:p>
          <w:p w14:paraId="040D147D" w14:textId="77777777" w:rsidR="00867CA2" w:rsidRPr="002502D2" w:rsidRDefault="00867CA2" w:rsidP="00867CA2">
            <w:pPr>
              <w:rPr>
                <w:rFonts w:cstheme="minorHAnsi"/>
                <w:lang w:eastAsia="sv-SE"/>
              </w:rPr>
            </w:pPr>
            <w:r w:rsidRPr="002502D2">
              <w:rPr>
                <w:rFonts w:cstheme="minorHAnsi"/>
                <w:lang w:eastAsia="sv-SE"/>
              </w:rPr>
              <w:t xml:space="preserve">2 = Kapitel 2 Vårdgaranti </w:t>
            </w:r>
          </w:p>
          <w:p w14:paraId="04D7AEFE" w14:textId="77777777" w:rsidR="00867CA2" w:rsidRPr="002502D2" w:rsidRDefault="00867CA2" w:rsidP="00867CA2">
            <w:pPr>
              <w:rPr>
                <w:rFonts w:cstheme="minorHAnsi"/>
                <w:lang w:eastAsia="sv-SE"/>
              </w:rPr>
            </w:pPr>
            <w:r w:rsidRPr="002502D2">
              <w:rPr>
                <w:rFonts w:cstheme="minorHAnsi"/>
                <w:lang w:eastAsia="sv-SE"/>
              </w:rPr>
              <w:t xml:space="preserve">3 = Kapitel 3 Akutvård </w:t>
            </w:r>
          </w:p>
          <w:p w14:paraId="616106DC" w14:textId="77777777" w:rsidR="00867CA2" w:rsidRPr="002502D2" w:rsidRDefault="00867CA2" w:rsidP="00867CA2">
            <w:pPr>
              <w:rPr>
                <w:rFonts w:cstheme="minorHAnsi"/>
                <w:lang w:eastAsia="sv-SE"/>
              </w:rPr>
            </w:pPr>
            <w:r w:rsidRPr="002502D2">
              <w:rPr>
                <w:rFonts w:cstheme="minorHAnsi"/>
                <w:lang w:eastAsia="sv-SE"/>
              </w:rPr>
              <w:t xml:space="preserve">4 = Kapitel 4 Patientens val </w:t>
            </w:r>
          </w:p>
          <w:p w14:paraId="625115CA" w14:textId="77777777" w:rsidR="00867CA2" w:rsidRPr="002502D2" w:rsidRDefault="00867CA2" w:rsidP="00867CA2">
            <w:pPr>
              <w:rPr>
                <w:rFonts w:cstheme="minorHAnsi"/>
                <w:lang w:eastAsia="sv-SE"/>
              </w:rPr>
            </w:pPr>
            <w:r w:rsidRPr="002502D2">
              <w:rPr>
                <w:rFonts w:cstheme="minorHAnsi"/>
                <w:lang w:eastAsia="sv-SE"/>
              </w:rPr>
              <w:t xml:space="preserve">5 = Kapitel 5 Medicinsk service </w:t>
            </w:r>
          </w:p>
          <w:p w14:paraId="5BBDC77D" w14:textId="77777777" w:rsidR="00867CA2" w:rsidRPr="002502D2" w:rsidRDefault="00867CA2" w:rsidP="00867CA2">
            <w:pPr>
              <w:rPr>
                <w:rFonts w:cstheme="minorHAnsi"/>
                <w:lang w:eastAsia="sv-SE"/>
              </w:rPr>
            </w:pPr>
            <w:r w:rsidRPr="002502D2">
              <w:rPr>
                <w:rFonts w:cstheme="minorHAnsi"/>
                <w:lang w:eastAsia="sv-SE"/>
              </w:rPr>
              <w:t xml:space="preserve">6 = Kapitel 6 Hjälpmedel </w:t>
            </w:r>
          </w:p>
          <w:p w14:paraId="2EF17D09" w14:textId="1A9AEFD6" w:rsidR="00867CA2" w:rsidRPr="002502D2" w:rsidRDefault="00867CA2" w:rsidP="00867CA2">
            <w:pPr>
              <w:rPr>
                <w:rFonts w:cstheme="minorHAnsi"/>
                <w:lang w:eastAsia="sv-SE"/>
              </w:rPr>
            </w:pPr>
            <w:r w:rsidRPr="002502D2">
              <w:rPr>
                <w:rFonts w:cstheme="minorHAnsi"/>
                <w:lang w:eastAsia="sv-SE"/>
              </w:rPr>
              <w:t>7 = Kapitel 7 Transporter och resor</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5699CA" w14:textId="735F7C6E" w:rsidR="00867CA2" w:rsidRPr="002502D2" w:rsidRDefault="00867CA2" w:rsidP="00867CA2">
            <w:r w:rsidRPr="002502D2">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5693DA" w14:textId="0CF24036" w:rsidR="00867CA2" w:rsidRPr="0080376C" w:rsidRDefault="001E640F" w:rsidP="00867CA2">
            <w:pPr>
              <w:rPr>
                <w:rFonts w:cstheme="minorHAnsi"/>
                <w:spacing w:val="-1"/>
                <w:shd w:val="clear" w:color="auto" w:fill="FFFFFF"/>
              </w:rPr>
            </w:pPr>
            <w:r w:rsidRPr="0080376C">
              <w:rPr>
                <w:rFonts w:ascii="Segoe UI" w:hAnsi="Segoe UI" w:cs="Segoe UI"/>
                <w:spacing w:val="-1"/>
                <w:shd w:val="clear" w:color="auto" w:fill="FFFFFF"/>
              </w:rPr>
              <w:t>Kategorisering av betalning utifrån riksavtalets kapitel.</w:t>
            </w:r>
          </w:p>
        </w:tc>
      </w:tr>
      <w:tr w:rsidR="00F7242E" w:rsidRPr="00EC49FA" w14:paraId="0349421F"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47052200" w14:textId="575161FE" w:rsidR="00867CA2" w:rsidRPr="00EC49FA" w:rsidRDefault="00867CA2" w:rsidP="00867CA2">
            <w:r w:rsidRPr="00EC49FA">
              <w:t>Diagnoskod</w:t>
            </w:r>
          </w:p>
        </w:tc>
        <w:tc>
          <w:tcPr>
            <w:tcW w:w="3686" w:type="dxa"/>
            <w:tcBorders>
              <w:top w:val="single" w:sz="4" w:space="0" w:color="A33662" w:themeColor="accent1"/>
              <w:bottom w:val="single" w:sz="4" w:space="0" w:color="A33662" w:themeColor="accent1"/>
              <w:right w:val="single" w:sz="24" w:space="0" w:color="FFFFFF" w:themeColor="background1"/>
            </w:tcBorders>
          </w:tcPr>
          <w:p w14:paraId="65A73AD1" w14:textId="77777777" w:rsidR="00867CA2" w:rsidRPr="002502D2" w:rsidRDefault="00867CA2" w:rsidP="00867CA2">
            <w:pPr>
              <w:spacing w:before="20" w:after="20"/>
              <w:rPr>
                <w:rFonts w:eastAsia="Times New Roman" w:cstheme="minorHAnsi"/>
                <w:lang w:eastAsia="sv-SE"/>
              </w:rPr>
            </w:pPr>
            <w:r w:rsidRPr="002502D2">
              <w:rPr>
                <w:rFonts w:eastAsia="Times New Roman" w:cstheme="minorHAnsi"/>
                <w:lang w:eastAsia="sv-SE"/>
              </w:rPr>
              <w:t xml:space="preserve">OID: </w:t>
            </w:r>
            <w:proofErr w:type="gramStart"/>
            <w:r w:rsidRPr="002502D2">
              <w:rPr>
                <w:rFonts w:eastAsia="Times New Roman" w:cstheme="minorHAnsi"/>
                <w:lang w:eastAsia="sv-SE"/>
              </w:rPr>
              <w:t>1.2.752.116</w:t>
            </w:r>
            <w:proofErr w:type="gramEnd"/>
            <w:r w:rsidRPr="002502D2">
              <w:rPr>
                <w:rFonts w:eastAsia="Times New Roman" w:cstheme="minorHAnsi"/>
                <w:lang w:eastAsia="sv-SE"/>
              </w:rPr>
              <w:t xml:space="preserve">.1.1.1.1.3 </w:t>
            </w:r>
          </w:p>
          <w:p w14:paraId="2AF62C33" w14:textId="1916BBF1" w:rsidR="00867CA2" w:rsidRPr="002502D2" w:rsidRDefault="00867CA2" w:rsidP="00867CA2">
            <w:pPr>
              <w:rPr>
                <w:rFonts w:cstheme="minorHAnsi"/>
                <w:lang w:eastAsia="sv-SE"/>
              </w:rPr>
            </w:pPr>
            <w:r w:rsidRPr="002502D2">
              <w:rPr>
                <w:rFonts w:eastAsia="Times New Roman" w:cstheme="minorHAnsi"/>
                <w:lang w:eastAsia="en-GB"/>
              </w:rPr>
              <w:t xml:space="preserve">ICD10-SE </w:t>
            </w:r>
            <w:hyperlink r:id="rId34" w:history="1">
              <w:r w:rsidRPr="002502D2">
                <w:rPr>
                  <w:rFonts w:eastAsia="Times New Roman" w:cstheme="minorHAnsi"/>
                  <w:color w:val="0CB0C6" w:themeColor="accent5"/>
                  <w:u w:val="single"/>
                  <w:lang w:eastAsia="en-GB"/>
                </w:rPr>
                <w:t>Länk ICD10-SE</w:t>
              </w:r>
            </w:hyperlink>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0A5DF8" w14:textId="0FE7FE20" w:rsidR="00867CA2" w:rsidRPr="002502D2" w:rsidRDefault="00D60601" w:rsidP="00867CA2">
            <w:r w:rsidRPr="002502D2">
              <w:t>Socialstyrelsen</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C3CAD6" w14:textId="076E7324" w:rsidR="00867CA2" w:rsidRPr="0080376C" w:rsidRDefault="001E640F" w:rsidP="00867CA2">
            <w:pPr>
              <w:rPr>
                <w:rFonts w:cstheme="minorHAnsi"/>
                <w:spacing w:val="-1"/>
                <w:shd w:val="clear" w:color="auto" w:fill="FFFFFF"/>
              </w:rPr>
            </w:pPr>
            <w:r w:rsidRPr="0080376C">
              <w:rPr>
                <w:rFonts w:cstheme="minorHAnsi"/>
                <w:spacing w:val="-1"/>
                <w:shd w:val="clear" w:color="auto" w:fill="FFFFFF"/>
              </w:rPr>
              <w:t>Kodsystem för diagnos</w:t>
            </w:r>
          </w:p>
        </w:tc>
      </w:tr>
      <w:tr w:rsidR="00F7242E" w:rsidRPr="00EC49FA" w14:paraId="194994E1"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4B7FA933" w14:textId="2D3AECD6" w:rsidR="00867CA2" w:rsidRPr="00EC49FA" w:rsidRDefault="00552996" w:rsidP="00867CA2">
            <w:r w:rsidRPr="00EC49FA">
              <w:t>DRG produktkod</w:t>
            </w:r>
          </w:p>
        </w:tc>
        <w:tc>
          <w:tcPr>
            <w:tcW w:w="3686" w:type="dxa"/>
            <w:tcBorders>
              <w:top w:val="single" w:sz="4" w:space="0" w:color="A33662" w:themeColor="accent1"/>
              <w:bottom w:val="single" w:sz="4" w:space="0" w:color="A33662" w:themeColor="accent1"/>
              <w:right w:val="single" w:sz="24" w:space="0" w:color="FFFFFF" w:themeColor="background1"/>
            </w:tcBorders>
          </w:tcPr>
          <w:p w14:paraId="5061FF56" w14:textId="77777777" w:rsidR="00552996" w:rsidRPr="002502D2" w:rsidRDefault="00552996" w:rsidP="00552996">
            <w:pPr>
              <w:rPr>
                <w:rFonts w:cstheme="minorHAnsi"/>
                <w:lang w:eastAsia="sv-SE"/>
              </w:rPr>
            </w:pPr>
            <w:r w:rsidRPr="002502D2">
              <w:rPr>
                <w:rFonts w:cstheme="minorHAnsi"/>
                <w:lang w:eastAsia="sv-SE"/>
              </w:rPr>
              <w:t xml:space="preserve">OID saknas. </w:t>
            </w:r>
          </w:p>
          <w:p w14:paraId="5A8D6E51" w14:textId="77777777" w:rsidR="00552996" w:rsidRPr="002502D2" w:rsidRDefault="00552996" w:rsidP="00552996">
            <w:pPr>
              <w:rPr>
                <w:rFonts w:cstheme="minorHAnsi"/>
                <w:lang w:eastAsia="sv-SE"/>
              </w:rPr>
            </w:pPr>
            <w:r w:rsidRPr="002502D2">
              <w:rPr>
                <w:rFonts w:cstheme="minorHAnsi"/>
                <w:lang w:eastAsia="sv-SE"/>
              </w:rPr>
              <w:t xml:space="preserve">Koder: </w:t>
            </w:r>
          </w:p>
          <w:p w14:paraId="7B8AE0AA" w14:textId="053C043D" w:rsidR="00867CA2" w:rsidRPr="002502D2" w:rsidRDefault="001E640F" w:rsidP="00552996">
            <w:pPr>
              <w:rPr>
                <w:rFonts w:cstheme="minorHAnsi"/>
                <w:lang w:eastAsia="sv-SE"/>
              </w:rPr>
            </w:pPr>
            <w:hyperlink r:id="rId35" w:history="1">
              <w:r w:rsidRPr="002502D2">
                <w:rPr>
                  <w:rFonts w:eastAsia="Times New Roman" w:cstheme="minorHAnsi"/>
                  <w:color w:val="0CB0C6" w:themeColor="accent5"/>
                  <w:u w:val="single"/>
                  <w:lang w:eastAsia="en-GB"/>
                </w:rPr>
                <w:t>Länk DRG</w:t>
              </w:r>
            </w:hyperlink>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D9E37B" w14:textId="4B368BC6" w:rsidR="00867CA2" w:rsidRPr="002502D2" w:rsidRDefault="00D60601" w:rsidP="00867CA2">
            <w:r w:rsidRPr="002502D2">
              <w:t>Socialstyrelsen</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893C3" w14:textId="4E258114" w:rsidR="00867CA2" w:rsidRPr="0080376C" w:rsidRDefault="0062016E" w:rsidP="00867CA2">
            <w:pPr>
              <w:rPr>
                <w:rFonts w:cstheme="minorHAnsi"/>
                <w:spacing w:val="-1"/>
                <w:shd w:val="clear" w:color="auto" w:fill="FFFFFF"/>
              </w:rPr>
            </w:pPr>
            <w:r w:rsidRPr="0080376C">
              <w:rPr>
                <w:rFonts w:cstheme="minorHAnsi"/>
                <w:spacing w:val="-1"/>
                <w:shd w:val="clear" w:color="auto" w:fill="FFFFFF"/>
              </w:rPr>
              <w:t>K</w:t>
            </w:r>
            <w:r w:rsidR="00386EC9" w:rsidRPr="0080376C">
              <w:rPr>
                <w:rFonts w:cstheme="minorHAnsi"/>
                <w:spacing w:val="-1"/>
                <w:shd w:val="clear" w:color="auto" w:fill="FFFFFF"/>
              </w:rPr>
              <w:t>od för debitering</w:t>
            </w:r>
          </w:p>
        </w:tc>
      </w:tr>
      <w:tr w:rsidR="00F7242E" w:rsidRPr="00EC49FA" w14:paraId="33D670FF"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23654DEF" w14:textId="3DDF59E0" w:rsidR="00867CA2" w:rsidRPr="00EC49FA" w:rsidRDefault="0062016E" w:rsidP="00867CA2">
            <w:r w:rsidRPr="00EC49FA">
              <w:lastRenderedPageBreak/>
              <w:t>Kv Fakturatyp</w:t>
            </w:r>
          </w:p>
        </w:tc>
        <w:tc>
          <w:tcPr>
            <w:tcW w:w="3686" w:type="dxa"/>
            <w:tcBorders>
              <w:top w:val="single" w:sz="4" w:space="0" w:color="A33662" w:themeColor="accent1"/>
              <w:bottom w:val="single" w:sz="4" w:space="0" w:color="A33662" w:themeColor="accent1"/>
              <w:right w:val="single" w:sz="24" w:space="0" w:color="FFFFFF" w:themeColor="background1"/>
            </w:tcBorders>
          </w:tcPr>
          <w:p w14:paraId="22D216C2" w14:textId="77777777" w:rsidR="0062016E" w:rsidRPr="002502D2" w:rsidRDefault="0062016E" w:rsidP="0062016E">
            <w:pPr>
              <w:rPr>
                <w:rFonts w:cstheme="minorHAnsi"/>
                <w:lang w:eastAsia="sv-SE"/>
              </w:rPr>
            </w:pPr>
            <w:r w:rsidRPr="002502D2">
              <w:rPr>
                <w:rFonts w:cstheme="minorHAnsi"/>
                <w:lang w:eastAsia="sv-SE"/>
              </w:rPr>
              <w:t xml:space="preserve">OID: </w:t>
            </w:r>
            <w:proofErr w:type="gramStart"/>
            <w:r w:rsidRPr="002502D2">
              <w:rPr>
                <w:rFonts w:cstheme="minorHAnsi"/>
                <w:lang w:eastAsia="sv-SE"/>
              </w:rPr>
              <w:t>1.2.752.129</w:t>
            </w:r>
            <w:proofErr w:type="gramEnd"/>
            <w:r w:rsidRPr="002502D2">
              <w:rPr>
                <w:rFonts w:cstheme="minorHAnsi"/>
                <w:lang w:eastAsia="sv-SE"/>
              </w:rPr>
              <w:t xml:space="preserve">.5.1.38 </w:t>
            </w:r>
          </w:p>
          <w:p w14:paraId="70BFC466" w14:textId="77777777" w:rsidR="0062016E" w:rsidRPr="002502D2" w:rsidRDefault="0062016E" w:rsidP="0062016E">
            <w:pPr>
              <w:rPr>
                <w:rFonts w:cstheme="minorHAnsi"/>
                <w:lang w:eastAsia="sv-SE"/>
              </w:rPr>
            </w:pPr>
            <w:r w:rsidRPr="002502D2">
              <w:rPr>
                <w:rFonts w:cstheme="minorHAnsi"/>
                <w:lang w:eastAsia="sv-SE"/>
              </w:rPr>
              <w:t xml:space="preserve">Koder enligt </w:t>
            </w:r>
            <w:proofErr w:type="spellStart"/>
            <w:r w:rsidRPr="002502D2">
              <w:rPr>
                <w:rFonts w:cstheme="minorHAnsi"/>
                <w:lang w:eastAsia="sv-SE"/>
              </w:rPr>
              <w:t>Svefaktura</w:t>
            </w:r>
            <w:proofErr w:type="spellEnd"/>
            <w:r w:rsidRPr="002502D2">
              <w:rPr>
                <w:rFonts w:cstheme="minorHAnsi"/>
                <w:lang w:eastAsia="sv-SE"/>
              </w:rPr>
              <w:t xml:space="preserve">: </w:t>
            </w:r>
          </w:p>
          <w:p w14:paraId="07DE788A" w14:textId="77777777" w:rsidR="0062016E" w:rsidRPr="002502D2" w:rsidRDefault="0062016E" w:rsidP="0062016E">
            <w:pPr>
              <w:rPr>
                <w:rFonts w:cstheme="minorHAnsi"/>
                <w:lang w:eastAsia="sv-SE"/>
              </w:rPr>
            </w:pPr>
            <w:r w:rsidRPr="002502D2">
              <w:rPr>
                <w:rFonts w:cstheme="minorHAnsi"/>
                <w:lang w:eastAsia="sv-SE"/>
              </w:rPr>
              <w:t xml:space="preserve">380=Faktura </w:t>
            </w:r>
          </w:p>
          <w:p w14:paraId="006B88EB" w14:textId="7CC306CB" w:rsidR="00867CA2" w:rsidRPr="002502D2" w:rsidRDefault="0062016E" w:rsidP="0062016E">
            <w:pPr>
              <w:rPr>
                <w:rFonts w:cstheme="minorHAnsi"/>
                <w:lang w:eastAsia="sv-SE"/>
              </w:rPr>
            </w:pPr>
            <w:r w:rsidRPr="002502D2">
              <w:rPr>
                <w:rFonts w:cstheme="minorHAnsi"/>
                <w:lang w:eastAsia="sv-SE"/>
              </w:rPr>
              <w:t>381=Kreditnota</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70509A" w14:textId="25A09261" w:rsidR="00867CA2" w:rsidRPr="002502D2" w:rsidRDefault="0062016E" w:rsidP="00867CA2">
            <w:r w:rsidRPr="002502D2">
              <w:t xml:space="preserve">SFTI </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D0E462" w14:textId="0F6613EE" w:rsidR="00867CA2" w:rsidRPr="0080376C" w:rsidRDefault="0062016E" w:rsidP="00867CA2">
            <w:pPr>
              <w:rPr>
                <w:rFonts w:cstheme="minorHAnsi"/>
                <w:spacing w:val="-1"/>
                <w:shd w:val="clear" w:color="auto" w:fill="FFFFFF"/>
              </w:rPr>
            </w:pPr>
            <w:r w:rsidRPr="0080376C">
              <w:t>Kod som identifierar typ av faktura.</w:t>
            </w:r>
          </w:p>
        </w:tc>
      </w:tr>
      <w:tr w:rsidR="006756E9" w:rsidRPr="00EC49FA" w14:paraId="3E4C0823"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5E6A9F1C" w14:textId="65E5E3F8" w:rsidR="0062016E" w:rsidRPr="00EC49FA" w:rsidRDefault="009D16C0" w:rsidP="0062016E">
            <w:r w:rsidRPr="00EC49FA">
              <w:t xml:space="preserve">Kv </w:t>
            </w:r>
            <w:r w:rsidR="0062016E" w:rsidRPr="00EC49FA">
              <w:t>Kommun</w:t>
            </w:r>
          </w:p>
        </w:tc>
        <w:tc>
          <w:tcPr>
            <w:tcW w:w="3686" w:type="dxa"/>
            <w:tcBorders>
              <w:top w:val="single" w:sz="4" w:space="0" w:color="A33662" w:themeColor="accent1"/>
              <w:bottom w:val="single" w:sz="4" w:space="0" w:color="A33662" w:themeColor="accent1"/>
              <w:right w:val="single" w:sz="24" w:space="0" w:color="FFFFFF" w:themeColor="background1"/>
            </w:tcBorders>
          </w:tcPr>
          <w:p w14:paraId="69F2FACA" w14:textId="77777777" w:rsidR="0062016E" w:rsidRPr="002502D2" w:rsidRDefault="0062016E" w:rsidP="0062016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Fonts w:asciiTheme="minorHAnsi" w:hAnsiTheme="minorHAnsi" w:cstheme="minorHAnsi"/>
                <w:color w:val="auto"/>
                <w:sz w:val="20"/>
                <w:szCs w:val="20"/>
              </w:rPr>
              <w:t>1.2.752.129</w:t>
            </w:r>
            <w:proofErr w:type="gramEnd"/>
            <w:r w:rsidRPr="002502D2">
              <w:rPr>
                <w:rFonts w:asciiTheme="minorHAnsi" w:hAnsiTheme="minorHAnsi" w:cstheme="minorHAnsi"/>
                <w:color w:val="auto"/>
                <w:sz w:val="20"/>
                <w:szCs w:val="20"/>
              </w:rPr>
              <w:t xml:space="preserve">.2.2.1.17 </w:t>
            </w:r>
          </w:p>
          <w:p w14:paraId="298BFE1C" w14:textId="6024D005" w:rsidR="0062016E" w:rsidRPr="002502D2" w:rsidRDefault="0062016E" w:rsidP="0062016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Enligt Statistiska Centralbyrå (SCB) </w:t>
            </w:r>
            <w:hyperlink r:id="rId36" w:history="1">
              <w:r w:rsidR="006756E9" w:rsidRPr="002502D2">
                <w:rPr>
                  <w:rStyle w:val="Hyperlnk"/>
                  <w:rFonts w:asciiTheme="minorHAnsi" w:eastAsiaTheme="majorEastAsia" w:hAnsiTheme="minorHAnsi" w:cstheme="minorHAnsi"/>
                  <w:color w:val="0CB0C6" w:themeColor="accent5"/>
                  <w:sz w:val="20"/>
                  <w:szCs w:val="20"/>
                </w:rPr>
                <w:t>Länk kommuner</w:t>
              </w:r>
            </w:hyperlink>
            <w:r w:rsidRPr="002502D2">
              <w:rPr>
                <w:rFonts w:asciiTheme="minorHAnsi" w:hAnsiTheme="minorHAnsi" w:cstheme="minorHAnsi"/>
                <w:color w:val="0CB0C6" w:themeColor="accent5"/>
                <w:sz w:val="20"/>
                <w:szCs w:val="20"/>
              </w:rPr>
              <w:t xml:space="preserve">  </w:t>
            </w:r>
          </w:p>
          <w:p w14:paraId="7AA05322" w14:textId="77777777" w:rsidR="0062016E" w:rsidRPr="002502D2" w:rsidRDefault="0062016E" w:rsidP="0062016E">
            <w:pPr>
              <w:pStyle w:val="SoSTabelltext"/>
              <w:rPr>
                <w:rFonts w:asciiTheme="minorHAnsi" w:hAnsiTheme="minorHAnsi" w:cstheme="minorHAnsi"/>
                <w:color w:val="auto"/>
                <w:sz w:val="20"/>
                <w:szCs w:val="20"/>
              </w:rPr>
            </w:pPr>
          </w:p>
          <w:p w14:paraId="3B66EA23" w14:textId="73A22CD2" w:rsidR="0062016E" w:rsidRPr="002502D2" w:rsidRDefault="0062016E" w:rsidP="0062016E">
            <w:pPr>
              <w:rPr>
                <w:rFonts w:cstheme="minorHAnsi"/>
                <w:lang w:eastAsia="sv-SE"/>
              </w:rPr>
            </w:pPr>
            <w:r w:rsidRPr="002502D2">
              <w:rPr>
                <w:rFonts w:cstheme="minorHAnsi"/>
              </w:rPr>
              <w:t>Kod 9901 för asylsökande. OID anges då inte.</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3108F1" w14:textId="4112C69A" w:rsidR="0062016E" w:rsidRPr="002502D2" w:rsidRDefault="00A54719" w:rsidP="0062016E">
            <w:r w:rsidRPr="002502D2">
              <w:rPr>
                <w:rStyle w:val="Diskretbetoning"/>
                <w:rFonts w:cstheme="minorHAnsi"/>
                <w:i w:val="0"/>
                <w:iCs w:val="0"/>
                <w:lang w:eastAsia="sv-SE"/>
              </w:rPr>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3109A6" w14:textId="7B54DC9A" w:rsidR="0062016E" w:rsidRPr="0080376C" w:rsidRDefault="000B0F0E" w:rsidP="0062016E">
            <w:r w:rsidRPr="0080376C">
              <w:t>Kod för kommun</w:t>
            </w:r>
          </w:p>
        </w:tc>
      </w:tr>
      <w:tr w:rsidR="006756E9" w:rsidRPr="00EC49FA" w14:paraId="6F8085A3"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192BB309" w14:textId="6661057C" w:rsidR="0062016E" w:rsidRPr="00EC49FA" w:rsidRDefault="00A54719" w:rsidP="0062016E">
            <w:r w:rsidRPr="00EC49FA">
              <w:t xml:space="preserve">Kv </w:t>
            </w:r>
            <w:r w:rsidR="0062016E" w:rsidRPr="00EC49FA">
              <w:t>Kön</w:t>
            </w:r>
          </w:p>
        </w:tc>
        <w:tc>
          <w:tcPr>
            <w:tcW w:w="3686" w:type="dxa"/>
            <w:tcBorders>
              <w:top w:val="single" w:sz="4" w:space="0" w:color="A33662" w:themeColor="accent1"/>
              <w:bottom w:val="single" w:sz="4" w:space="0" w:color="A33662" w:themeColor="accent1"/>
              <w:right w:val="single" w:sz="24" w:space="0" w:color="FFFFFF" w:themeColor="background1"/>
            </w:tcBorders>
          </w:tcPr>
          <w:p w14:paraId="2F9E5CAA" w14:textId="77777777" w:rsidR="0062016E" w:rsidRPr="002502D2" w:rsidRDefault="0062016E" w:rsidP="0062016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Fonts w:asciiTheme="minorHAnsi" w:hAnsiTheme="minorHAnsi" w:cstheme="minorHAnsi"/>
                <w:color w:val="auto"/>
                <w:sz w:val="20"/>
                <w:szCs w:val="20"/>
              </w:rPr>
              <w:t>1.2.752.129</w:t>
            </w:r>
            <w:proofErr w:type="gramEnd"/>
            <w:r w:rsidRPr="002502D2">
              <w:rPr>
                <w:rFonts w:asciiTheme="minorHAnsi" w:hAnsiTheme="minorHAnsi" w:cstheme="minorHAnsi"/>
                <w:color w:val="auto"/>
                <w:sz w:val="20"/>
                <w:szCs w:val="20"/>
              </w:rPr>
              <w:t xml:space="preserve">.2.2.1.1 </w:t>
            </w:r>
          </w:p>
          <w:p w14:paraId="6955C0A5" w14:textId="77777777" w:rsidR="0062016E" w:rsidRPr="002502D2" w:rsidRDefault="0062016E" w:rsidP="0062016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Koder: </w:t>
            </w:r>
          </w:p>
          <w:p w14:paraId="19CC6072" w14:textId="77777777" w:rsidR="0062016E" w:rsidRPr="002502D2" w:rsidRDefault="0062016E" w:rsidP="0062016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0 = Okänt </w:t>
            </w:r>
          </w:p>
          <w:p w14:paraId="509CBB79" w14:textId="77777777" w:rsidR="0062016E" w:rsidRPr="002502D2" w:rsidRDefault="0062016E" w:rsidP="0062016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1 = Man </w:t>
            </w:r>
          </w:p>
          <w:p w14:paraId="27D0E46E" w14:textId="77777777" w:rsidR="0062016E" w:rsidRPr="002502D2" w:rsidRDefault="0062016E" w:rsidP="0062016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2 = Kvinna </w:t>
            </w:r>
          </w:p>
          <w:p w14:paraId="3C8023C3" w14:textId="13D810C7" w:rsidR="0062016E" w:rsidRPr="002502D2" w:rsidRDefault="0062016E" w:rsidP="0062016E">
            <w:pPr>
              <w:rPr>
                <w:rFonts w:cstheme="minorHAnsi"/>
                <w:lang w:eastAsia="sv-SE"/>
              </w:rPr>
            </w:pPr>
            <w:r w:rsidRPr="002502D2">
              <w:rPr>
                <w:rFonts w:cstheme="minorHAnsi"/>
              </w:rPr>
              <w:t xml:space="preserve">9 = Obestämt </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E8C46B" w14:textId="54641A2E" w:rsidR="0062016E" w:rsidRPr="002502D2" w:rsidRDefault="0062016E" w:rsidP="0062016E">
            <w:r w:rsidRPr="002502D2">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C3FAFC" w14:textId="2E7A485A" w:rsidR="0062016E" w:rsidRPr="0080376C" w:rsidRDefault="00F50D4B" w:rsidP="0062016E">
            <w:r w:rsidRPr="0080376C">
              <w:t>Patientens kön enligt Skatteverket</w:t>
            </w:r>
          </w:p>
        </w:tc>
      </w:tr>
      <w:tr w:rsidR="006756E9" w:rsidRPr="00EC49FA" w14:paraId="6E998893"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1660DA57" w14:textId="5F25C3D4" w:rsidR="0062016E" w:rsidRPr="00EC49FA" w:rsidRDefault="00A54719" w:rsidP="0062016E">
            <w:r w:rsidRPr="00EC49FA">
              <w:t>Kv Län</w:t>
            </w:r>
          </w:p>
        </w:tc>
        <w:tc>
          <w:tcPr>
            <w:tcW w:w="3686" w:type="dxa"/>
            <w:tcBorders>
              <w:top w:val="single" w:sz="4" w:space="0" w:color="A33662" w:themeColor="accent1"/>
              <w:bottom w:val="single" w:sz="4" w:space="0" w:color="A33662" w:themeColor="accent1"/>
              <w:right w:val="single" w:sz="24" w:space="0" w:color="FFFFFF" w:themeColor="background1"/>
            </w:tcBorders>
          </w:tcPr>
          <w:p w14:paraId="7C17E909" w14:textId="77777777" w:rsidR="0062016E" w:rsidRPr="002502D2" w:rsidRDefault="0062016E" w:rsidP="0062016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Fonts w:asciiTheme="minorHAnsi" w:hAnsiTheme="minorHAnsi" w:cstheme="minorHAnsi"/>
                <w:color w:val="auto"/>
                <w:sz w:val="20"/>
                <w:szCs w:val="20"/>
              </w:rPr>
              <w:t>1.2.752.129</w:t>
            </w:r>
            <w:proofErr w:type="gramEnd"/>
            <w:r w:rsidRPr="002502D2">
              <w:rPr>
                <w:rFonts w:asciiTheme="minorHAnsi" w:hAnsiTheme="minorHAnsi" w:cstheme="minorHAnsi"/>
                <w:color w:val="auto"/>
                <w:sz w:val="20"/>
                <w:szCs w:val="20"/>
              </w:rPr>
              <w:t xml:space="preserve">.2.2.1.18 </w:t>
            </w:r>
          </w:p>
          <w:p w14:paraId="3C53F9AD" w14:textId="4734CC80" w:rsidR="0062016E" w:rsidRPr="002502D2" w:rsidRDefault="0062016E" w:rsidP="0062016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Enligt Statistiska Centralbyrån (SCB) </w:t>
            </w:r>
            <w:hyperlink r:id="rId37" w:history="1">
              <w:r w:rsidR="006756E9" w:rsidRPr="002502D2">
                <w:rPr>
                  <w:rStyle w:val="Hyperlnk"/>
                  <w:rFonts w:asciiTheme="minorHAnsi" w:eastAsiaTheme="majorEastAsia" w:hAnsiTheme="minorHAnsi" w:cstheme="minorHAnsi"/>
                  <w:color w:val="0CB0C6" w:themeColor="accent5"/>
                  <w:sz w:val="20"/>
                  <w:szCs w:val="20"/>
                </w:rPr>
                <w:t>Länk län</w:t>
              </w:r>
            </w:hyperlink>
            <w:r w:rsidRPr="002502D2">
              <w:rPr>
                <w:rFonts w:asciiTheme="minorHAnsi" w:hAnsiTheme="minorHAnsi" w:cstheme="minorHAnsi"/>
                <w:color w:val="0CB0C6" w:themeColor="accent5"/>
                <w:sz w:val="20"/>
                <w:szCs w:val="20"/>
              </w:rPr>
              <w:t xml:space="preserve"> </w:t>
            </w:r>
          </w:p>
          <w:p w14:paraId="7C9E41FA" w14:textId="77777777" w:rsidR="0062016E" w:rsidRPr="002502D2" w:rsidRDefault="0062016E" w:rsidP="0062016E">
            <w:pPr>
              <w:pStyle w:val="SoSTabelltext"/>
              <w:rPr>
                <w:rFonts w:asciiTheme="minorHAnsi" w:hAnsiTheme="minorHAnsi" w:cstheme="minorHAnsi"/>
                <w:color w:val="auto"/>
                <w:sz w:val="20"/>
                <w:szCs w:val="20"/>
              </w:rPr>
            </w:pPr>
          </w:p>
          <w:p w14:paraId="1CA4FE72" w14:textId="5E5615BF" w:rsidR="0062016E" w:rsidRPr="002502D2" w:rsidRDefault="0062016E" w:rsidP="0062016E">
            <w:pPr>
              <w:rPr>
                <w:rFonts w:cstheme="minorHAnsi"/>
                <w:lang w:eastAsia="sv-SE"/>
              </w:rPr>
            </w:pPr>
            <w:r w:rsidRPr="002502D2">
              <w:rPr>
                <w:rFonts w:cstheme="minorHAnsi"/>
              </w:rPr>
              <w:t>Kod 99 för asylsökande. OID anges då inte.</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C20FCB" w14:textId="0859E275" w:rsidR="0062016E" w:rsidRPr="002502D2" w:rsidRDefault="00A54719" w:rsidP="0062016E">
            <w:r w:rsidRPr="002502D2">
              <w:rPr>
                <w:rStyle w:val="Diskretbetoning"/>
                <w:rFonts w:cstheme="minorHAnsi"/>
                <w:i w:val="0"/>
                <w:iCs w:val="0"/>
                <w:lang w:eastAsia="sv-SE"/>
              </w:rPr>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E490F3" w14:textId="248F8E36" w:rsidR="0062016E" w:rsidRPr="0080376C" w:rsidRDefault="006756E9" w:rsidP="006756E9">
            <w:r w:rsidRPr="0080376C">
              <w:t>Kod för län</w:t>
            </w:r>
          </w:p>
        </w:tc>
      </w:tr>
      <w:tr w:rsidR="006756E9" w:rsidRPr="00EC49FA" w14:paraId="561F0544"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5BD4AD1B" w14:textId="693690F3" w:rsidR="0062016E" w:rsidRPr="00EC49FA" w:rsidRDefault="0062016E" w:rsidP="0062016E">
            <w:r w:rsidRPr="00EC49FA">
              <w:t>Medicinskt verksamhetsområde [Klinikkod]</w:t>
            </w:r>
          </w:p>
        </w:tc>
        <w:tc>
          <w:tcPr>
            <w:tcW w:w="3686" w:type="dxa"/>
            <w:tcBorders>
              <w:top w:val="single" w:sz="4" w:space="0" w:color="A33662" w:themeColor="accent1"/>
              <w:bottom w:val="single" w:sz="4" w:space="0" w:color="A33662" w:themeColor="accent1"/>
              <w:right w:val="single" w:sz="24" w:space="0" w:color="FFFFFF" w:themeColor="background1"/>
            </w:tcBorders>
          </w:tcPr>
          <w:p w14:paraId="278D1907" w14:textId="77777777" w:rsidR="0062016E" w:rsidRPr="002502D2" w:rsidRDefault="0062016E" w:rsidP="0062016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saknas. </w:t>
            </w:r>
          </w:p>
          <w:p w14:paraId="0901C4B8" w14:textId="11B44F16" w:rsidR="0062016E" w:rsidRPr="002502D2" w:rsidRDefault="006756E9" w:rsidP="0062016E">
            <w:pPr>
              <w:rPr>
                <w:rFonts w:cstheme="minorHAnsi"/>
                <w:lang w:eastAsia="sv-SE"/>
              </w:rPr>
            </w:pPr>
            <w:hyperlink r:id="rId38" w:history="1">
              <w:r w:rsidRPr="002502D2">
                <w:rPr>
                  <w:rStyle w:val="Hyperlnk"/>
                  <w:rFonts w:cstheme="minorHAnsi"/>
                  <w:color w:val="0CB0C6" w:themeColor="accent5"/>
                </w:rPr>
                <w:t>Länk Socialstyrelsen verksamhetsområden</w:t>
              </w:r>
            </w:hyperlink>
            <w:r w:rsidR="0062016E" w:rsidRPr="002502D2">
              <w:rPr>
                <w:rFonts w:cstheme="minorHAnsi"/>
                <w:color w:val="0CB0C6" w:themeColor="accent5"/>
              </w:rPr>
              <w:t xml:space="preserve"> </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E48D81" w14:textId="36A1372F" w:rsidR="0062016E" w:rsidRPr="002502D2" w:rsidRDefault="0062016E" w:rsidP="0062016E">
            <w:r w:rsidRPr="002502D2">
              <w:t>Socialstyrelsen</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154C5B" w14:textId="05F2C17E" w:rsidR="0062016E" w:rsidRPr="0080376C" w:rsidRDefault="006756E9" w:rsidP="0062016E">
            <w:r w:rsidRPr="0080376C">
              <w:rPr>
                <w:rFonts w:cstheme="minorHAnsi"/>
              </w:rPr>
              <w:t xml:space="preserve">Socialstyrelsens Klinikkod (verksamhetsområde) </w:t>
            </w:r>
          </w:p>
        </w:tc>
      </w:tr>
      <w:tr w:rsidR="006756E9" w:rsidRPr="00EC49FA" w14:paraId="0D97142A"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71AD3F70" w14:textId="06F3B31C" w:rsidR="006756E9" w:rsidRPr="00EC49FA" w:rsidRDefault="006756E9" w:rsidP="0062016E">
            <w:r w:rsidRPr="00EC49FA">
              <w:t>Kv Orsak till kreditering</w:t>
            </w:r>
          </w:p>
        </w:tc>
        <w:tc>
          <w:tcPr>
            <w:tcW w:w="3686" w:type="dxa"/>
            <w:tcBorders>
              <w:top w:val="single" w:sz="4" w:space="0" w:color="A33662" w:themeColor="accent1"/>
              <w:bottom w:val="single" w:sz="4" w:space="0" w:color="A33662" w:themeColor="accent1"/>
              <w:right w:val="single" w:sz="24" w:space="0" w:color="FFFFFF" w:themeColor="background1"/>
            </w:tcBorders>
          </w:tcPr>
          <w:p w14:paraId="6D1E1B01" w14:textId="77777777" w:rsidR="00F7242E" w:rsidRPr="002502D2" w:rsidRDefault="00F7242E" w:rsidP="00F7242E">
            <w:pPr>
              <w:spacing w:before="20" w:after="20"/>
              <w:rPr>
                <w:rFonts w:eastAsia="Times New Roman" w:cstheme="minorHAnsi"/>
                <w:lang w:eastAsia="sv-SE"/>
              </w:rPr>
            </w:pPr>
            <w:r w:rsidRPr="002502D2">
              <w:rPr>
                <w:rFonts w:eastAsia="Times New Roman" w:cstheme="minorHAnsi"/>
                <w:lang w:eastAsia="sv-SE"/>
              </w:rPr>
              <w:t xml:space="preserve">OID: </w:t>
            </w:r>
            <w:proofErr w:type="gramStart"/>
            <w:r w:rsidRPr="002502D2">
              <w:rPr>
                <w:rFonts w:eastAsia="Times New Roman" w:cstheme="minorHAnsi"/>
                <w:lang w:eastAsia="sv-SE"/>
              </w:rPr>
              <w:t>1.2.752.129</w:t>
            </w:r>
            <w:proofErr w:type="gramEnd"/>
            <w:r w:rsidRPr="002502D2">
              <w:rPr>
                <w:rFonts w:eastAsia="Times New Roman" w:cstheme="minorHAnsi"/>
                <w:lang w:eastAsia="sv-SE"/>
              </w:rPr>
              <w:t>.5.1.39</w:t>
            </w:r>
          </w:p>
          <w:p w14:paraId="36FEEF92" w14:textId="09C4271A" w:rsidR="00F7242E" w:rsidRPr="002502D2" w:rsidRDefault="00F7242E" w:rsidP="00F7242E">
            <w:pPr>
              <w:spacing w:before="20" w:after="20"/>
              <w:rPr>
                <w:rFonts w:eastAsia="Times New Roman" w:cstheme="minorHAnsi"/>
                <w:lang w:eastAsia="sv-SE"/>
              </w:rPr>
            </w:pPr>
            <w:r w:rsidRPr="002502D2">
              <w:rPr>
                <w:rFonts w:eastAsia="Times New Roman" w:cstheme="minorHAnsi"/>
                <w:lang w:eastAsia="sv-SE"/>
              </w:rPr>
              <w:t>1 = Kreditering då debiterad patient inte tillhör de</w:t>
            </w:r>
            <w:r w:rsidR="00F25EBA">
              <w:rPr>
                <w:rFonts w:eastAsia="Times New Roman" w:cstheme="minorHAnsi"/>
                <w:lang w:eastAsia="sv-SE"/>
              </w:rPr>
              <w:t>n region</w:t>
            </w:r>
            <w:r w:rsidRPr="002502D2">
              <w:rPr>
                <w:rFonts w:eastAsia="Times New Roman" w:cstheme="minorHAnsi"/>
                <w:lang w:eastAsia="sv-SE"/>
              </w:rPr>
              <w:t xml:space="preserve"> som fakturerats. </w:t>
            </w:r>
          </w:p>
          <w:p w14:paraId="6D3997C4" w14:textId="77777777" w:rsidR="00F7242E" w:rsidRPr="002502D2" w:rsidRDefault="00F7242E" w:rsidP="00F7242E">
            <w:pPr>
              <w:spacing w:before="20" w:after="20"/>
              <w:rPr>
                <w:rFonts w:eastAsia="Times New Roman" w:cstheme="minorHAnsi"/>
                <w:lang w:eastAsia="sv-SE"/>
              </w:rPr>
            </w:pPr>
            <w:r w:rsidRPr="002502D2">
              <w:rPr>
                <w:rFonts w:eastAsia="Times New Roman" w:cstheme="minorHAnsi"/>
                <w:lang w:eastAsia="sv-SE"/>
              </w:rPr>
              <w:t xml:space="preserve">2 = Kreditering av en transaktion där priset är fel angivit. </w:t>
            </w:r>
          </w:p>
          <w:p w14:paraId="55803157" w14:textId="77777777" w:rsidR="00F7242E" w:rsidRPr="002502D2" w:rsidRDefault="00F7242E" w:rsidP="00F7242E">
            <w:pPr>
              <w:spacing w:before="20" w:after="20"/>
              <w:rPr>
                <w:rFonts w:eastAsia="Times New Roman" w:cstheme="minorHAnsi"/>
                <w:lang w:eastAsia="sv-SE"/>
              </w:rPr>
            </w:pPr>
            <w:r w:rsidRPr="002502D2">
              <w:rPr>
                <w:rFonts w:eastAsia="Times New Roman" w:cstheme="minorHAnsi"/>
                <w:lang w:eastAsia="sv-SE"/>
              </w:rPr>
              <w:t xml:space="preserve">3 = Kreditering av en transaktion där det är fel produkt. </w:t>
            </w:r>
          </w:p>
          <w:p w14:paraId="31F1A941" w14:textId="77777777" w:rsidR="00F7242E" w:rsidRPr="002502D2" w:rsidRDefault="00F7242E" w:rsidP="00F7242E">
            <w:pPr>
              <w:spacing w:before="20" w:after="20"/>
              <w:rPr>
                <w:rFonts w:eastAsia="Times New Roman" w:cstheme="minorHAnsi"/>
                <w:lang w:eastAsia="sv-SE"/>
              </w:rPr>
            </w:pPr>
            <w:r w:rsidRPr="002502D2">
              <w:rPr>
                <w:rFonts w:eastAsia="Times New Roman" w:cstheme="minorHAnsi"/>
                <w:lang w:eastAsia="sv-SE"/>
              </w:rPr>
              <w:t xml:space="preserve">4 = Kreditering av en transaktion på grund av att det skett en delfakturering tidigare. </w:t>
            </w:r>
          </w:p>
          <w:p w14:paraId="1EF6E381" w14:textId="1C88BC95" w:rsidR="00F7242E" w:rsidRPr="002502D2" w:rsidRDefault="00F7242E" w:rsidP="00F7242E">
            <w:pPr>
              <w:spacing w:before="20" w:after="20"/>
              <w:rPr>
                <w:rFonts w:eastAsia="Times New Roman" w:cstheme="minorHAnsi"/>
                <w:lang w:eastAsia="sv-SE"/>
              </w:rPr>
            </w:pPr>
            <w:r w:rsidRPr="002502D2">
              <w:rPr>
                <w:rFonts w:eastAsia="Times New Roman" w:cstheme="minorHAnsi"/>
                <w:lang w:eastAsia="sv-SE"/>
              </w:rPr>
              <w:t xml:space="preserve">5 = Kreditering av en transaktion där vård har skett av </w:t>
            </w:r>
            <w:r w:rsidR="0063686E">
              <w:rPr>
                <w:rFonts w:eastAsia="Times New Roman" w:cstheme="minorHAnsi"/>
                <w:lang w:eastAsia="sv-SE"/>
              </w:rPr>
              <w:t>en annan region</w:t>
            </w:r>
            <w:r w:rsidRPr="002502D2">
              <w:rPr>
                <w:rFonts w:eastAsia="Times New Roman" w:cstheme="minorHAnsi"/>
                <w:lang w:eastAsia="sv-SE"/>
              </w:rPr>
              <w:t xml:space="preserve"> utan att det funnits en giltig remiss/betalningsförbindelse. </w:t>
            </w:r>
          </w:p>
          <w:p w14:paraId="00828AE2" w14:textId="77777777" w:rsidR="00F7242E" w:rsidRPr="002502D2" w:rsidRDefault="00F7242E" w:rsidP="00F7242E">
            <w:pPr>
              <w:spacing w:before="20" w:after="20"/>
              <w:rPr>
                <w:rFonts w:eastAsia="Times New Roman" w:cstheme="minorHAnsi"/>
                <w:lang w:eastAsia="sv-SE"/>
              </w:rPr>
            </w:pPr>
            <w:r w:rsidRPr="002502D2">
              <w:rPr>
                <w:rFonts w:eastAsia="Times New Roman" w:cstheme="minorHAnsi"/>
                <w:lang w:eastAsia="sv-SE"/>
              </w:rPr>
              <w:t xml:space="preserve">6 = Kreditering av en felaktig transaktion då vårdtillfället har fakturerats sex månader efter vårdtillfällets tidpunkt. </w:t>
            </w:r>
          </w:p>
          <w:p w14:paraId="2B16AA5D" w14:textId="77777777" w:rsidR="00F7242E" w:rsidRPr="002502D2" w:rsidRDefault="00F7242E" w:rsidP="00F7242E">
            <w:pPr>
              <w:spacing w:before="20" w:after="20"/>
              <w:rPr>
                <w:rFonts w:eastAsia="Times New Roman" w:cstheme="minorHAnsi"/>
                <w:lang w:eastAsia="sv-SE"/>
              </w:rPr>
            </w:pPr>
            <w:r w:rsidRPr="002502D2">
              <w:rPr>
                <w:rFonts w:eastAsia="Times New Roman" w:cstheme="minorHAnsi"/>
                <w:lang w:eastAsia="sv-SE"/>
              </w:rPr>
              <w:lastRenderedPageBreak/>
              <w:t xml:space="preserve">7 = Kreditering av en transaktion där dubbelfakturering skett. </w:t>
            </w:r>
          </w:p>
          <w:p w14:paraId="1F927659" w14:textId="77777777" w:rsidR="00F7242E" w:rsidRPr="002502D2" w:rsidRDefault="00F7242E" w:rsidP="00F7242E">
            <w:pPr>
              <w:spacing w:before="20" w:after="20"/>
              <w:rPr>
                <w:rFonts w:eastAsia="Times New Roman" w:cstheme="minorHAnsi"/>
                <w:lang w:eastAsia="sv-SE"/>
              </w:rPr>
            </w:pPr>
            <w:r w:rsidRPr="002502D2">
              <w:rPr>
                <w:rFonts w:eastAsia="Times New Roman" w:cstheme="minorHAnsi"/>
                <w:lang w:eastAsia="sv-SE"/>
              </w:rPr>
              <w:t xml:space="preserve">8 = Kreditering av en felaktig transaktion då vårdtillfället har fakturerats datummässigt tidigare än behandlingsdatum. </w:t>
            </w:r>
          </w:p>
          <w:p w14:paraId="1E679916" w14:textId="50D2FB07" w:rsidR="006756E9"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lang w:eastAsia="en-GB"/>
              </w:rPr>
              <w:t>9 = Kreditering då fakturering har skett av ett besök eller en åtgärd som inte är debiteringsbar.</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689BF7" w14:textId="68B49906" w:rsidR="006756E9" w:rsidRPr="002502D2" w:rsidRDefault="006756E9" w:rsidP="0062016E">
            <w:r w:rsidRPr="002502D2">
              <w:lastRenderedPageBreak/>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340455" w14:textId="751CD601" w:rsidR="006756E9" w:rsidRPr="0080376C" w:rsidRDefault="00F7242E" w:rsidP="0062016E">
            <w:pPr>
              <w:rPr>
                <w:rFonts w:cstheme="minorHAnsi"/>
              </w:rPr>
            </w:pPr>
            <w:r w:rsidRPr="0080376C">
              <w:rPr>
                <w:rFonts w:cstheme="minorHAnsi"/>
                <w:spacing w:val="-1"/>
                <w:shd w:val="clear" w:color="auto" w:fill="FFFFFF"/>
              </w:rPr>
              <w:t>Kategorisering av orsaker till kreditering.</w:t>
            </w:r>
          </w:p>
        </w:tc>
      </w:tr>
      <w:tr w:rsidR="00F7242E" w:rsidRPr="00EC49FA" w14:paraId="1867400B"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6FBB5973" w14:textId="44C5C0CD" w:rsidR="00F7242E" w:rsidRPr="00EC49FA" w:rsidRDefault="00F7242E" w:rsidP="00F7242E">
            <w:r w:rsidRPr="00EC49FA">
              <w:t>Kv Patientavgift nedsatt kategori</w:t>
            </w:r>
          </w:p>
        </w:tc>
        <w:tc>
          <w:tcPr>
            <w:tcW w:w="3686" w:type="dxa"/>
            <w:tcBorders>
              <w:top w:val="single" w:sz="4" w:space="0" w:color="A33662" w:themeColor="accent1"/>
              <w:bottom w:val="single" w:sz="4" w:space="0" w:color="A33662" w:themeColor="accent1"/>
              <w:right w:val="single" w:sz="24" w:space="0" w:color="FFFFFF" w:themeColor="background1"/>
            </w:tcBorders>
          </w:tcPr>
          <w:p w14:paraId="7F2B96B7" w14:textId="61C586D4"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Style w:val="ui-provider"/>
                <w:rFonts w:asciiTheme="minorHAnsi" w:hAnsiTheme="minorHAnsi" w:cstheme="minorHAnsi"/>
                <w:color w:val="auto"/>
                <w:sz w:val="20"/>
                <w:szCs w:val="20"/>
              </w:rPr>
              <w:t>1.2.752.129</w:t>
            </w:r>
            <w:proofErr w:type="gramEnd"/>
            <w:r w:rsidRPr="002502D2">
              <w:rPr>
                <w:rStyle w:val="ui-provider"/>
                <w:rFonts w:asciiTheme="minorHAnsi" w:hAnsiTheme="minorHAnsi" w:cstheme="minorHAnsi"/>
                <w:color w:val="auto"/>
                <w:sz w:val="20"/>
                <w:szCs w:val="20"/>
              </w:rPr>
              <w:t>.5.1.40</w:t>
            </w:r>
            <w:r w:rsidRPr="002502D2">
              <w:rPr>
                <w:rFonts w:asciiTheme="minorHAnsi" w:hAnsiTheme="minorHAnsi" w:cstheme="minorHAnsi"/>
                <w:color w:val="auto"/>
                <w:sz w:val="20"/>
                <w:szCs w:val="20"/>
              </w:rPr>
              <w:t xml:space="preserve"> </w:t>
            </w:r>
          </w:p>
          <w:p w14:paraId="4641D986"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Koder: </w:t>
            </w:r>
          </w:p>
          <w:p w14:paraId="6742CB02"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01 = Frikort </w:t>
            </w:r>
          </w:p>
          <w:p w14:paraId="08730A0F"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02 = Barn och ungdom </w:t>
            </w:r>
          </w:p>
          <w:p w14:paraId="40559E5E"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03 = Rådgivning, födelsekontroll </w:t>
            </w:r>
          </w:p>
          <w:p w14:paraId="2FA9497A"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04 = Antibiotikafri behandling </w:t>
            </w:r>
          </w:p>
          <w:p w14:paraId="016377E2" w14:textId="0C74922F"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99 = Övrigt</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6D4EEB"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Inera</w:t>
            </w:r>
          </w:p>
          <w:p w14:paraId="5FFACA2E" w14:textId="77777777" w:rsidR="00F7242E" w:rsidRPr="002502D2" w:rsidRDefault="00F7242E" w:rsidP="00F7242E">
            <w:pPr>
              <w:rPr>
                <w:rFonts w:cstheme="minorHAnsi"/>
              </w:rPr>
            </w:pP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2B1F94" w14:textId="45E034AF" w:rsidR="00F7242E" w:rsidRPr="0080376C" w:rsidRDefault="00F7242E" w:rsidP="00F7242E">
            <w:pPr>
              <w:rPr>
                <w:rFonts w:cstheme="minorHAnsi"/>
              </w:rPr>
            </w:pPr>
            <w:r w:rsidRPr="0080376C">
              <w:rPr>
                <w:rFonts w:cstheme="minorHAnsi"/>
              </w:rPr>
              <w:t>Kategorisering av orsaker till nedsatt patientavgift.</w:t>
            </w:r>
          </w:p>
        </w:tc>
      </w:tr>
      <w:tr w:rsidR="00F7242E" w:rsidRPr="00EC49FA" w14:paraId="280465A9"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0AFAA53D" w14:textId="71823FBA" w:rsidR="00F7242E" w:rsidRPr="00EC49FA" w:rsidRDefault="00F7242E" w:rsidP="00F7242E">
            <w:pPr>
              <w:rPr>
                <w:rFonts w:cstheme="minorHAnsi"/>
              </w:rPr>
            </w:pPr>
            <w:r w:rsidRPr="00EC49FA">
              <w:rPr>
                <w:rFonts w:cstheme="minorHAnsi"/>
              </w:rPr>
              <w:t>Kv Prislista kod</w:t>
            </w:r>
          </w:p>
        </w:tc>
        <w:tc>
          <w:tcPr>
            <w:tcW w:w="3686" w:type="dxa"/>
            <w:tcBorders>
              <w:top w:val="single" w:sz="4" w:space="0" w:color="A33662" w:themeColor="accent1"/>
              <w:bottom w:val="single" w:sz="4" w:space="0" w:color="A33662" w:themeColor="accent1"/>
              <w:right w:val="single" w:sz="24" w:space="0" w:color="FFFFFF" w:themeColor="background1"/>
            </w:tcBorders>
          </w:tcPr>
          <w:p w14:paraId="6F18C5C6" w14:textId="71D24C41"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Style w:val="ui-provider"/>
                <w:rFonts w:asciiTheme="minorHAnsi" w:hAnsiTheme="minorHAnsi" w:cstheme="minorHAnsi"/>
                <w:color w:val="auto"/>
                <w:sz w:val="20"/>
                <w:szCs w:val="20"/>
              </w:rPr>
              <w:t>1.2.752.129</w:t>
            </w:r>
            <w:proofErr w:type="gramEnd"/>
            <w:r w:rsidRPr="002502D2">
              <w:rPr>
                <w:rStyle w:val="ui-provider"/>
                <w:rFonts w:asciiTheme="minorHAnsi" w:hAnsiTheme="minorHAnsi" w:cstheme="minorHAnsi"/>
                <w:color w:val="auto"/>
                <w:sz w:val="20"/>
                <w:szCs w:val="20"/>
              </w:rPr>
              <w:t>.5.1.41</w:t>
            </w:r>
            <w:r w:rsidRPr="002502D2">
              <w:rPr>
                <w:rFonts w:asciiTheme="minorHAnsi" w:hAnsiTheme="minorHAnsi" w:cstheme="minorHAnsi"/>
                <w:color w:val="auto"/>
                <w:sz w:val="20"/>
                <w:szCs w:val="20"/>
              </w:rPr>
              <w:t xml:space="preserve"> </w:t>
            </w:r>
          </w:p>
          <w:p w14:paraId="24683FAE"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Koder: </w:t>
            </w:r>
          </w:p>
          <w:p w14:paraId="4E5FCEB3"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1 = Norra Sverige </w:t>
            </w:r>
          </w:p>
          <w:p w14:paraId="4C8996B9"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2 = Uppsala/Örebro </w:t>
            </w:r>
          </w:p>
          <w:p w14:paraId="55680E0C"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3 = Stockholm/Gotland </w:t>
            </w:r>
          </w:p>
          <w:p w14:paraId="13EFD035"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4 = Sydöstra Sverige </w:t>
            </w:r>
          </w:p>
          <w:p w14:paraId="72133FAB"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5 = Västra Sverige </w:t>
            </w:r>
          </w:p>
          <w:p w14:paraId="4CA1C544" w14:textId="677E68B9"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6 = Södra Sverige</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794EEF"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Inera</w:t>
            </w:r>
          </w:p>
          <w:p w14:paraId="75198CB4" w14:textId="77777777" w:rsidR="00F7242E" w:rsidRPr="002502D2" w:rsidRDefault="00F7242E" w:rsidP="00F7242E">
            <w:pPr>
              <w:rPr>
                <w:rFonts w:cstheme="minorHAnsi"/>
              </w:rPr>
            </w:pP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37CEC6" w14:textId="0833575A" w:rsidR="00F7242E" w:rsidRPr="0080376C" w:rsidRDefault="00F7242E" w:rsidP="00F7242E">
            <w:pPr>
              <w:rPr>
                <w:rFonts w:cstheme="minorHAnsi"/>
              </w:rPr>
            </w:pPr>
            <w:r w:rsidRPr="0080376C">
              <w:rPr>
                <w:rFonts w:cstheme="minorHAnsi"/>
              </w:rPr>
              <w:t>Kategorisering av olika prislistor.</w:t>
            </w:r>
          </w:p>
        </w:tc>
      </w:tr>
      <w:tr w:rsidR="00F7242E" w:rsidRPr="00EC49FA" w14:paraId="42848DB7" w14:textId="77777777" w:rsidTr="009D16C0">
        <w:trPr>
          <w:trHeight w:val="2547"/>
        </w:trPr>
        <w:tc>
          <w:tcPr>
            <w:tcW w:w="1843" w:type="dxa"/>
            <w:tcBorders>
              <w:top w:val="single" w:sz="4" w:space="0" w:color="A33662" w:themeColor="accent1"/>
              <w:bottom w:val="single" w:sz="4" w:space="0" w:color="A33662" w:themeColor="accent1"/>
              <w:right w:val="single" w:sz="24" w:space="0" w:color="FFFFFF" w:themeColor="background1"/>
            </w:tcBorders>
          </w:tcPr>
          <w:p w14:paraId="7FCD00D7" w14:textId="2CD3B8CF" w:rsidR="00F7242E" w:rsidRPr="00EC49FA" w:rsidRDefault="00F7242E" w:rsidP="00F7242E">
            <w:pPr>
              <w:rPr>
                <w:rFonts w:cstheme="minorHAnsi"/>
              </w:rPr>
            </w:pPr>
            <w:r w:rsidRPr="00EC49FA">
              <w:rPr>
                <w:rFonts w:cstheme="minorHAnsi"/>
              </w:rPr>
              <w:t>Kv Produktkategori</w:t>
            </w:r>
          </w:p>
        </w:tc>
        <w:tc>
          <w:tcPr>
            <w:tcW w:w="3686" w:type="dxa"/>
            <w:tcBorders>
              <w:top w:val="single" w:sz="4" w:space="0" w:color="A33662" w:themeColor="accent1"/>
              <w:bottom w:val="single" w:sz="4" w:space="0" w:color="A33662" w:themeColor="accent1"/>
              <w:right w:val="single" w:sz="24" w:space="0" w:color="FFFFFF" w:themeColor="background1"/>
            </w:tcBorders>
          </w:tcPr>
          <w:p w14:paraId="778466BB" w14:textId="2BC44044"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Style w:val="ui-provider"/>
                <w:rFonts w:asciiTheme="minorHAnsi" w:hAnsiTheme="minorHAnsi" w:cstheme="minorHAnsi"/>
                <w:color w:val="auto"/>
                <w:sz w:val="20"/>
                <w:szCs w:val="20"/>
              </w:rPr>
              <w:t>1.2.752.129</w:t>
            </w:r>
            <w:proofErr w:type="gramEnd"/>
            <w:r w:rsidRPr="002502D2">
              <w:rPr>
                <w:rStyle w:val="ui-provider"/>
                <w:rFonts w:asciiTheme="minorHAnsi" w:hAnsiTheme="minorHAnsi" w:cstheme="minorHAnsi"/>
                <w:color w:val="auto"/>
                <w:sz w:val="20"/>
                <w:szCs w:val="20"/>
              </w:rPr>
              <w:t>.5.1.42</w:t>
            </w:r>
            <w:r w:rsidRPr="002502D2">
              <w:rPr>
                <w:rFonts w:asciiTheme="minorHAnsi" w:hAnsiTheme="minorHAnsi" w:cstheme="minorHAnsi"/>
                <w:color w:val="auto"/>
                <w:sz w:val="20"/>
                <w:szCs w:val="20"/>
              </w:rPr>
              <w:t xml:space="preserve"> </w:t>
            </w:r>
          </w:p>
          <w:p w14:paraId="2D6618DC"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Koder: </w:t>
            </w:r>
          </w:p>
          <w:p w14:paraId="40D46C64"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01 = DRG-kod CC-kod för </w:t>
            </w:r>
            <w:proofErr w:type="spellStart"/>
            <w:r w:rsidRPr="002502D2">
              <w:rPr>
                <w:rFonts w:asciiTheme="minorHAnsi" w:hAnsiTheme="minorHAnsi" w:cstheme="minorHAnsi"/>
                <w:color w:val="auto"/>
                <w:sz w:val="20"/>
                <w:szCs w:val="20"/>
              </w:rPr>
              <w:t>Nord-DRG</w:t>
            </w:r>
            <w:proofErr w:type="spellEnd"/>
            <w:r w:rsidRPr="002502D2">
              <w:rPr>
                <w:rFonts w:asciiTheme="minorHAnsi" w:hAnsiTheme="minorHAnsi" w:cstheme="minorHAnsi"/>
                <w:color w:val="auto"/>
                <w:sz w:val="20"/>
                <w:szCs w:val="20"/>
              </w:rPr>
              <w:t xml:space="preserve"> </w:t>
            </w:r>
          </w:p>
          <w:p w14:paraId="304F0235"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02 = DRG-kod för Nord DRG </w:t>
            </w:r>
          </w:p>
          <w:p w14:paraId="621488D6"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03 = Patientspecifikt </w:t>
            </w:r>
          </w:p>
          <w:p w14:paraId="48D274ED"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04 = </w:t>
            </w:r>
            <w:proofErr w:type="spellStart"/>
            <w:r w:rsidRPr="002502D2">
              <w:rPr>
                <w:rFonts w:asciiTheme="minorHAnsi" w:hAnsiTheme="minorHAnsi" w:cstheme="minorHAnsi"/>
                <w:color w:val="auto"/>
                <w:sz w:val="20"/>
                <w:szCs w:val="20"/>
              </w:rPr>
              <w:t>Kontaktersättning</w:t>
            </w:r>
            <w:proofErr w:type="spellEnd"/>
            <w:r w:rsidRPr="002502D2">
              <w:rPr>
                <w:rFonts w:asciiTheme="minorHAnsi" w:hAnsiTheme="minorHAnsi" w:cstheme="minorHAnsi"/>
                <w:color w:val="auto"/>
                <w:sz w:val="20"/>
                <w:szCs w:val="20"/>
              </w:rPr>
              <w:t xml:space="preserve"> </w:t>
            </w:r>
          </w:p>
          <w:p w14:paraId="76A62B58" w14:textId="4CDC7340"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99 = Övrigt</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D5FE31"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Inera</w:t>
            </w:r>
          </w:p>
          <w:p w14:paraId="5FD9B6E5" w14:textId="77777777" w:rsidR="00F7242E" w:rsidRPr="002502D2" w:rsidRDefault="00F7242E" w:rsidP="00F7242E">
            <w:pPr>
              <w:rPr>
                <w:rFonts w:cstheme="minorHAnsi"/>
              </w:rPr>
            </w:pP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4A46A2" w14:textId="187BFEB8" w:rsidR="00F7242E" w:rsidRPr="0080376C" w:rsidRDefault="00F7242E" w:rsidP="00F7242E">
            <w:pPr>
              <w:rPr>
                <w:rFonts w:cstheme="minorHAnsi"/>
              </w:rPr>
            </w:pPr>
            <w:r w:rsidRPr="0080376C">
              <w:rPr>
                <w:rFonts w:cstheme="minorHAnsi"/>
              </w:rPr>
              <w:t>Kategorisering av olika prissättningar. Används för att kunna kategorisera olika typer av debiteringar.</w:t>
            </w:r>
          </w:p>
        </w:tc>
      </w:tr>
      <w:tr w:rsidR="00F7242E" w:rsidRPr="00EC49FA" w14:paraId="43BB71A8"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02BE0E94" w14:textId="0BDAD63F" w:rsidR="00F7242E" w:rsidRPr="00EC49FA" w:rsidRDefault="00F7242E" w:rsidP="00F7242E">
            <w:pPr>
              <w:rPr>
                <w:rFonts w:cstheme="minorHAnsi"/>
              </w:rPr>
            </w:pPr>
            <w:r w:rsidRPr="00EC49FA">
              <w:rPr>
                <w:rFonts w:cstheme="minorHAnsi"/>
              </w:rPr>
              <w:t>Kv Typ av besök</w:t>
            </w:r>
          </w:p>
        </w:tc>
        <w:tc>
          <w:tcPr>
            <w:tcW w:w="3686" w:type="dxa"/>
            <w:tcBorders>
              <w:top w:val="single" w:sz="4" w:space="0" w:color="A33662" w:themeColor="accent1"/>
              <w:bottom w:val="single" w:sz="4" w:space="0" w:color="A33662" w:themeColor="accent1"/>
              <w:right w:val="single" w:sz="24" w:space="0" w:color="FFFFFF" w:themeColor="background1"/>
            </w:tcBorders>
          </w:tcPr>
          <w:p w14:paraId="161B61DD" w14:textId="22E244DA"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Style w:val="ui-provider"/>
                <w:rFonts w:asciiTheme="minorHAnsi" w:hAnsiTheme="minorHAnsi" w:cstheme="minorHAnsi"/>
                <w:color w:val="auto"/>
                <w:sz w:val="20"/>
                <w:szCs w:val="20"/>
              </w:rPr>
              <w:t>1.2.752.129</w:t>
            </w:r>
            <w:proofErr w:type="gramEnd"/>
            <w:r w:rsidRPr="002502D2">
              <w:rPr>
                <w:rStyle w:val="ui-provider"/>
                <w:rFonts w:asciiTheme="minorHAnsi" w:hAnsiTheme="minorHAnsi" w:cstheme="minorHAnsi"/>
                <w:color w:val="auto"/>
                <w:sz w:val="20"/>
                <w:szCs w:val="20"/>
              </w:rPr>
              <w:t>.5.1.43</w:t>
            </w:r>
            <w:r w:rsidRPr="002502D2">
              <w:rPr>
                <w:rFonts w:asciiTheme="minorHAnsi" w:hAnsiTheme="minorHAnsi" w:cstheme="minorHAnsi"/>
                <w:color w:val="auto"/>
                <w:sz w:val="20"/>
                <w:szCs w:val="20"/>
              </w:rPr>
              <w:t xml:space="preserve"> </w:t>
            </w:r>
          </w:p>
          <w:p w14:paraId="33860FD0"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Koder </w:t>
            </w:r>
          </w:p>
          <w:p w14:paraId="39195EB4"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1 = nybesök </w:t>
            </w:r>
          </w:p>
          <w:p w14:paraId="504200AF" w14:textId="1D52E573"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2 = återbesök</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2106E8" w14:textId="7CC33AD3"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12A7C9" w14:textId="622EFC9B" w:rsidR="00F7242E" w:rsidRPr="0080376C" w:rsidRDefault="00F7242E" w:rsidP="00F7242E">
            <w:pPr>
              <w:rPr>
                <w:rFonts w:cstheme="minorHAnsi"/>
              </w:rPr>
            </w:pPr>
            <w:r w:rsidRPr="0080376C">
              <w:rPr>
                <w:rFonts w:cstheme="minorHAnsi"/>
              </w:rPr>
              <w:t>Kategorisering av patientbesök.</w:t>
            </w:r>
          </w:p>
        </w:tc>
      </w:tr>
      <w:tr w:rsidR="00F7242E" w:rsidRPr="00EC49FA" w14:paraId="67A323F4"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16EBEB55" w14:textId="6559F026" w:rsidR="00F7242E" w:rsidRPr="00EC49FA" w:rsidRDefault="00F7242E" w:rsidP="00F7242E">
            <w:pPr>
              <w:rPr>
                <w:rFonts w:cstheme="minorHAnsi"/>
              </w:rPr>
            </w:pPr>
            <w:r w:rsidRPr="00EC49FA">
              <w:rPr>
                <w:rFonts w:cstheme="minorHAnsi"/>
              </w:rPr>
              <w:t>Typ av patientspecifik åtgärd</w:t>
            </w:r>
          </w:p>
        </w:tc>
        <w:tc>
          <w:tcPr>
            <w:tcW w:w="3686" w:type="dxa"/>
            <w:tcBorders>
              <w:top w:val="single" w:sz="4" w:space="0" w:color="A33662" w:themeColor="accent1"/>
              <w:bottom w:val="single" w:sz="4" w:space="0" w:color="A33662" w:themeColor="accent1"/>
              <w:right w:val="single" w:sz="24" w:space="0" w:color="FFFFFF" w:themeColor="background1"/>
            </w:tcBorders>
          </w:tcPr>
          <w:p w14:paraId="10394040"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saknas. </w:t>
            </w:r>
          </w:p>
          <w:p w14:paraId="7F62980F"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Någon gemensam kodifiering finns ännu inte utan kodifiering bör ske utifrån förutsättningarna i samverkansavtalen. </w:t>
            </w:r>
          </w:p>
          <w:p w14:paraId="04707C3A" w14:textId="77777777" w:rsidR="00F7242E" w:rsidRPr="002502D2" w:rsidRDefault="00F7242E" w:rsidP="00F7242E">
            <w:pPr>
              <w:pStyle w:val="SoSTabelltext"/>
              <w:rPr>
                <w:rFonts w:asciiTheme="minorHAnsi" w:hAnsiTheme="minorHAnsi" w:cstheme="minorHAnsi"/>
                <w:color w:val="auto"/>
                <w:sz w:val="20"/>
                <w:szCs w:val="20"/>
              </w:rPr>
            </w:pPr>
          </w:p>
          <w:p w14:paraId="73AFE275" w14:textId="6A5A6B73"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lastRenderedPageBreak/>
              <w:t xml:space="preserve">Kan vara besök, vårddagar, patientspecifik debitering </w:t>
            </w:r>
            <w:proofErr w:type="gramStart"/>
            <w:r w:rsidRPr="002502D2">
              <w:rPr>
                <w:rFonts w:asciiTheme="minorHAnsi" w:hAnsiTheme="minorHAnsi" w:cstheme="minorHAnsi"/>
                <w:color w:val="auto"/>
                <w:sz w:val="20"/>
                <w:szCs w:val="20"/>
              </w:rPr>
              <w:t>m.m.</w:t>
            </w:r>
            <w:proofErr w:type="gramEnd"/>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8FA6C1" w14:textId="5075BE26"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lastRenderedPageBreak/>
              <w:t>Saknas</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FD0484" w14:textId="77777777" w:rsidR="00F7242E" w:rsidRPr="0080376C" w:rsidRDefault="00F7242E" w:rsidP="00F7242E">
            <w:pPr>
              <w:rPr>
                <w:rFonts w:cstheme="minorHAnsi"/>
              </w:rPr>
            </w:pPr>
          </w:p>
        </w:tc>
      </w:tr>
      <w:tr w:rsidR="00F7242E" w:rsidRPr="00EC49FA" w14:paraId="3A6E1978"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7C1038E2" w14:textId="465EC3A9" w:rsidR="00F7242E" w:rsidRPr="00EC49FA" w:rsidRDefault="00F7242E" w:rsidP="00F7242E">
            <w:pPr>
              <w:rPr>
                <w:rFonts w:cstheme="minorHAnsi"/>
              </w:rPr>
            </w:pPr>
            <w:r w:rsidRPr="00EC49FA">
              <w:rPr>
                <w:rFonts w:cstheme="minorHAnsi"/>
              </w:rPr>
              <w:t>Valuta</w:t>
            </w:r>
          </w:p>
        </w:tc>
        <w:tc>
          <w:tcPr>
            <w:tcW w:w="3686" w:type="dxa"/>
            <w:tcBorders>
              <w:top w:val="single" w:sz="4" w:space="0" w:color="A33662" w:themeColor="accent1"/>
              <w:bottom w:val="single" w:sz="4" w:space="0" w:color="A33662" w:themeColor="accent1"/>
              <w:right w:val="single" w:sz="24" w:space="0" w:color="FFFFFF" w:themeColor="background1"/>
            </w:tcBorders>
          </w:tcPr>
          <w:p w14:paraId="1563401F" w14:textId="29D90554"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OID: 1.0.4217</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9FAF38" w14:textId="500CA49A"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ISO</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11B588" w14:textId="002A4235" w:rsidR="00F7242E" w:rsidRPr="0080376C" w:rsidRDefault="00F7242E" w:rsidP="00F7242E">
            <w:pPr>
              <w:rPr>
                <w:rFonts w:cstheme="minorHAnsi"/>
              </w:rPr>
            </w:pPr>
            <w:r w:rsidRPr="0080376C">
              <w:rPr>
                <w:rFonts w:cstheme="minorHAnsi"/>
              </w:rPr>
              <w:t>Kod för valuta</w:t>
            </w:r>
          </w:p>
        </w:tc>
      </w:tr>
      <w:tr w:rsidR="00F7242E" w:rsidRPr="00EC49FA" w14:paraId="48C25C12"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2082F46E" w14:textId="3C850CC7" w:rsidR="00F7242E" w:rsidRPr="00EC49FA" w:rsidRDefault="00F7242E" w:rsidP="00F7242E">
            <w:pPr>
              <w:rPr>
                <w:rFonts w:cstheme="minorHAnsi"/>
              </w:rPr>
            </w:pPr>
            <w:r w:rsidRPr="00EC49FA">
              <w:rPr>
                <w:rFonts w:cstheme="minorHAnsi"/>
              </w:rPr>
              <w:t>Verksamhetskod</w:t>
            </w:r>
          </w:p>
        </w:tc>
        <w:tc>
          <w:tcPr>
            <w:tcW w:w="3686" w:type="dxa"/>
            <w:tcBorders>
              <w:top w:val="single" w:sz="4" w:space="0" w:color="A33662" w:themeColor="accent1"/>
              <w:bottom w:val="single" w:sz="4" w:space="0" w:color="A33662" w:themeColor="accent1"/>
              <w:right w:val="single" w:sz="24" w:space="0" w:color="FFFFFF" w:themeColor="background1"/>
            </w:tcBorders>
          </w:tcPr>
          <w:p w14:paraId="05AE263C"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Fonts w:asciiTheme="minorHAnsi" w:hAnsiTheme="minorHAnsi" w:cstheme="minorHAnsi"/>
                <w:color w:val="auto"/>
                <w:sz w:val="20"/>
                <w:szCs w:val="20"/>
              </w:rPr>
              <w:t>1.2.752.129</w:t>
            </w:r>
            <w:proofErr w:type="gramEnd"/>
            <w:r w:rsidRPr="002502D2">
              <w:rPr>
                <w:rFonts w:asciiTheme="minorHAnsi" w:hAnsiTheme="minorHAnsi" w:cstheme="minorHAnsi"/>
                <w:color w:val="auto"/>
                <w:sz w:val="20"/>
                <w:szCs w:val="20"/>
              </w:rPr>
              <w:t xml:space="preserve">.2.2.1.3  </w:t>
            </w:r>
          </w:p>
          <w:p w14:paraId="5AE7F0BB" w14:textId="36145489"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HSA Verksamhetskod </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0B2ECC" w14:textId="101377E6"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0EFB10" w14:textId="39D3A641" w:rsidR="00F7242E" w:rsidRPr="0080376C" w:rsidRDefault="00A54719" w:rsidP="00F7242E">
            <w:pPr>
              <w:rPr>
                <w:rFonts w:cstheme="minorHAnsi"/>
              </w:rPr>
            </w:pPr>
            <w:r w:rsidRPr="0080376C">
              <w:t xml:space="preserve">Varje enhet med ett HSA-id har även i samma </w:t>
            </w:r>
            <w:proofErr w:type="gramStart"/>
            <w:r w:rsidRPr="0080376C">
              <w:t>register uppgift</w:t>
            </w:r>
            <w:proofErr w:type="gramEnd"/>
            <w:r w:rsidRPr="0080376C">
              <w:t xml:space="preserve"> på verksamhetskod.</w:t>
            </w:r>
          </w:p>
        </w:tc>
      </w:tr>
      <w:tr w:rsidR="00F7242E" w:rsidRPr="00EC49FA" w14:paraId="30A63D2B"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0F49C8AC" w14:textId="5747F4B9" w:rsidR="00F7242E" w:rsidRPr="00EC49FA" w:rsidRDefault="00F7242E" w:rsidP="00F7242E">
            <w:pPr>
              <w:rPr>
                <w:rFonts w:cstheme="minorHAnsi"/>
              </w:rPr>
            </w:pPr>
            <w:r w:rsidRPr="00EC49FA">
              <w:rPr>
                <w:rFonts w:cstheme="minorHAnsi"/>
              </w:rPr>
              <w:t>Vård- och omsorgsform [Vård- och omsorgsform]</w:t>
            </w:r>
          </w:p>
        </w:tc>
        <w:tc>
          <w:tcPr>
            <w:tcW w:w="3686" w:type="dxa"/>
            <w:tcBorders>
              <w:top w:val="single" w:sz="4" w:space="0" w:color="A33662" w:themeColor="accent1"/>
              <w:bottom w:val="single" w:sz="4" w:space="0" w:color="A33662" w:themeColor="accent1"/>
              <w:right w:val="single" w:sz="24" w:space="0" w:color="FFFFFF" w:themeColor="background1"/>
            </w:tcBorders>
          </w:tcPr>
          <w:p w14:paraId="0C394FE8"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Fonts w:asciiTheme="minorHAnsi" w:hAnsiTheme="minorHAnsi" w:cstheme="minorHAnsi"/>
                <w:color w:val="auto"/>
                <w:sz w:val="20"/>
                <w:szCs w:val="20"/>
              </w:rPr>
              <w:t>1.2.752</w:t>
            </w:r>
            <w:proofErr w:type="gramEnd"/>
            <w:r w:rsidRPr="002502D2">
              <w:rPr>
                <w:rFonts w:asciiTheme="minorHAnsi" w:hAnsiTheme="minorHAnsi" w:cstheme="minorHAnsi"/>
                <w:color w:val="auto"/>
                <w:sz w:val="20"/>
                <w:szCs w:val="20"/>
              </w:rPr>
              <w:t xml:space="preserve">.29.4.16 </w:t>
            </w:r>
          </w:p>
          <w:p w14:paraId="0DBB30FB" w14:textId="0E316885"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Urval ur HSA kodverk "Vård- och omsorgsform" </w:t>
            </w:r>
          </w:p>
          <w:p w14:paraId="6152BB6A"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01=öppenvård </w:t>
            </w:r>
          </w:p>
          <w:p w14:paraId="1CA43691" w14:textId="3DECAE1F"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02=slutenvård</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CE2879" w14:textId="55EB5EC3"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F394F5" w14:textId="15D915F1" w:rsidR="00F7242E" w:rsidRPr="0080376C" w:rsidRDefault="00A54719" w:rsidP="00F7242E">
            <w:pPr>
              <w:rPr>
                <w:rFonts w:cstheme="minorHAnsi"/>
              </w:rPr>
            </w:pPr>
            <w:r w:rsidRPr="0080376C">
              <w:rPr>
                <w:rFonts w:cstheme="minorHAnsi"/>
              </w:rPr>
              <w:t>Kategorisering av typ av vård.</w:t>
            </w:r>
          </w:p>
        </w:tc>
      </w:tr>
      <w:tr w:rsidR="00F7242E" w:rsidRPr="00EC49FA" w14:paraId="265FE23B"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2FABF4B9" w14:textId="7E845384" w:rsidR="00F7242E" w:rsidRPr="00EC49FA" w:rsidRDefault="00F7242E" w:rsidP="00F7242E">
            <w:pPr>
              <w:rPr>
                <w:rFonts w:cstheme="minorHAnsi"/>
              </w:rPr>
            </w:pPr>
            <w:r w:rsidRPr="00EC49FA">
              <w:rPr>
                <w:rFonts w:cstheme="minorHAnsi"/>
              </w:rPr>
              <w:t>Kv Administrativ vårdnivå</w:t>
            </w:r>
          </w:p>
        </w:tc>
        <w:tc>
          <w:tcPr>
            <w:tcW w:w="3686" w:type="dxa"/>
            <w:tcBorders>
              <w:top w:val="single" w:sz="4" w:space="0" w:color="A33662" w:themeColor="accent1"/>
              <w:bottom w:val="single" w:sz="4" w:space="0" w:color="A33662" w:themeColor="accent1"/>
              <w:right w:val="single" w:sz="24" w:space="0" w:color="FFFFFF" w:themeColor="background1"/>
            </w:tcBorders>
          </w:tcPr>
          <w:p w14:paraId="3BE0A238" w14:textId="59653A3C"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Style w:val="ui-provider"/>
                <w:rFonts w:asciiTheme="minorHAnsi" w:hAnsiTheme="minorHAnsi" w:cstheme="minorHAnsi"/>
                <w:color w:val="auto"/>
                <w:sz w:val="20"/>
                <w:szCs w:val="20"/>
              </w:rPr>
              <w:t>1.2.752.129</w:t>
            </w:r>
            <w:proofErr w:type="gramEnd"/>
            <w:r w:rsidRPr="002502D2">
              <w:rPr>
                <w:rStyle w:val="ui-provider"/>
                <w:rFonts w:asciiTheme="minorHAnsi" w:hAnsiTheme="minorHAnsi" w:cstheme="minorHAnsi"/>
                <w:color w:val="auto"/>
                <w:sz w:val="20"/>
                <w:szCs w:val="20"/>
              </w:rPr>
              <w:t>.5.1.46</w:t>
            </w:r>
            <w:r w:rsidRPr="002502D2">
              <w:rPr>
                <w:rFonts w:asciiTheme="minorHAnsi" w:hAnsiTheme="minorHAnsi" w:cstheme="minorHAnsi"/>
                <w:color w:val="auto"/>
                <w:sz w:val="20"/>
                <w:szCs w:val="20"/>
              </w:rPr>
              <w:t xml:space="preserve"> </w:t>
            </w:r>
          </w:p>
          <w:p w14:paraId="33BC18B5"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Koder: </w:t>
            </w:r>
          </w:p>
          <w:p w14:paraId="520CB3D7"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1 = Primärvård </w:t>
            </w:r>
          </w:p>
          <w:p w14:paraId="4C5C2203"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2 = Länssjukvård </w:t>
            </w:r>
          </w:p>
          <w:p w14:paraId="05919DF1" w14:textId="4BB33340"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3 = Region</w:t>
            </w:r>
            <w:r w:rsidR="008864B2">
              <w:rPr>
                <w:rFonts w:asciiTheme="minorHAnsi" w:hAnsiTheme="minorHAnsi" w:cstheme="minorHAnsi"/>
                <w:color w:val="auto"/>
                <w:sz w:val="20"/>
                <w:szCs w:val="20"/>
              </w:rPr>
              <w:t>sjuk</w:t>
            </w:r>
            <w:r w:rsidRPr="002502D2">
              <w:rPr>
                <w:rFonts w:asciiTheme="minorHAnsi" w:hAnsiTheme="minorHAnsi" w:cstheme="minorHAnsi"/>
                <w:color w:val="auto"/>
                <w:sz w:val="20"/>
                <w:szCs w:val="20"/>
              </w:rPr>
              <w:t xml:space="preserve">vård </w:t>
            </w:r>
          </w:p>
          <w:p w14:paraId="72D83851" w14:textId="3E64D9A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4 = Nationell högspecialiserad vård</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F576D5" w14:textId="3518529F"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DCA983" w14:textId="35894F70" w:rsidR="00F7242E" w:rsidRPr="0080376C" w:rsidRDefault="00A54719" w:rsidP="00F7242E">
            <w:pPr>
              <w:rPr>
                <w:rFonts w:cstheme="minorHAnsi"/>
              </w:rPr>
            </w:pPr>
            <w:r w:rsidRPr="0080376C">
              <w:rPr>
                <w:rFonts w:cstheme="minorHAnsi"/>
              </w:rPr>
              <w:t>Kodverk som anger nivå av specialisering i hälso- och sjukvård</w:t>
            </w:r>
          </w:p>
        </w:tc>
      </w:tr>
      <w:tr w:rsidR="00F7242E" w:rsidRPr="00EC49FA" w14:paraId="0818F6F6"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3E5E6F0A" w14:textId="3584E7E3" w:rsidR="00F7242E" w:rsidRPr="00EC49FA" w:rsidRDefault="00F7242E" w:rsidP="00F7242E">
            <w:pPr>
              <w:rPr>
                <w:rFonts w:cstheme="minorHAnsi"/>
              </w:rPr>
            </w:pPr>
            <w:r w:rsidRPr="00EC49FA">
              <w:rPr>
                <w:rFonts w:cstheme="minorHAnsi"/>
              </w:rPr>
              <w:t>Kv Yrkeskod</w:t>
            </w:r>
          </w:p>
        </w:tc>
        <w:tc>
          <w:tcPr>
            <w:tcW w:w="3686" w:type="dxa"/>
            <w:tcBorders>
              <w:top w:val="single" w:sz="4" w:space="0" w:color="A33662" w:themeColor="accent1"/>
              <w:bottom w:val="single" w:sz="4" w:space="0" w:color="A33662" w:themeColor="accent1"/>
              <w:right w:val="single" w:sz="24" w:space="0" w:color="FFFFFF" w:themeColor="background1"/>
            </w:tcBorders>
          </w:tcPr>
          <w:p w14:paraId="3DFEB0DD" w14:textId="77777777" w:rsidR="00F7242E" w:rsidRPr="002502D2" w:rsidRDefault="00F7242E" w:rsidP="00F7242E">
            <w:pPr>
              <w:pStyle w:val="SoSTabelltext"/>
              <w:rPr>
                <w:rFonts w:asciiTheme="minorHAnsi" w:hAnsiTheme="minorHAnsi" w:cstheme="minorHAnsi"/>
                <w:color w:val="auto"/>
                <w:sz w:val="20"/>
                <w:szCs w:val="20"/>
              </w:rPr>
            </w:pPr>
            <w:r w:rsidRPr="002502D2">
              <w:rPr>
                <w:rStyle w:val="ui-provider"/>
                <w:rFonts w:asciiTheme="minorHAnsi" w:hAnsiTheme="minorHAnsi" w:cstheme="minorHAnsi"/>
                <w:color w:val="auto"/>
                <w:sz w:val="20"/>
                <w:szCs w:val="20"/>
              </w:rPr>
              <w:t xml:space="preserve">Kv yrkeskod, OID </w:t>
            </w:r>
            <w:proofErr w:type="gramStart"/>
            <w:r w:rsidRPr="002502D2">
              <w:rPr>
                <w:rStyle w:val="ui-provider"/>
                <w:rFonts w:asciiTheme="minorHAnsi" w:hAnsiTheme="minorHAnsi" w:cstheme="minorHAnsi"/>
                <w:color w:val="auto"/>
                <w:sz w:val="20"/>
                <w:szCs w:val="20"/>
              </w:rPr>
              <w:t>1.2.752.129</w:t>
            </w:r>
            <w:proofErr w:type="gramEnd"/>
            <w:r w:rsidRPr="002502D2">
              <w:rPr>
                <w:rStyle w:val="ui-provider"/>
                <w:rFonts w:asciiTheme="minorHAnsi" w:hAnsiTheme="minorHAnsi" w:cstheme="minorHAnsi"/>
                <w:color w:val="auto"/>
                <w:sz w:val="20"/>
                <w:szCs w:val="20"/>
              </w:rPr>
              <w:t>.5.1.29</w:t>
            </w:r>
          </w:p>
          <w:p w14:paraId="3E9C82D3" w14:textId="77777777" w:rsidR="00F7242E" w:rsidRPr="002502D2" w:rsidRDefault="00F7242E" w:rsidP="00F7242E">
            <w:pPr>
              <w:pStyle w:val="SoSTabelltext"/>
              <w:rPr>
                <w:rFonts w:asciiTheme="minorHAnsi" w:hAnsiTheme="minorHAnsi" w:cstheme="minorHAnsi"/>
                <w:color w:val="auto"/>
                <w:sz w:val="20"/>
                <w:szCs w:val="20"/>
              </w:rPr>
            </w:pPr>
          </w:p>
          <w:p w14:paraId="1553AC33"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AP=Apotekare </w:t>
            </w:r>
          </w:p>
          <w:p w14:paraId="4601E84F"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AT=Arbetsterapeut </w:t>
            </w:r>
          </w:p>
          <w:p w14:paraId="5239F8FD"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AU=Audionom </w:t>
            </w:r>
          </w:p>
          <w:p w14:paraId="1511D708"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BM=Barnmorska </w:t>
            </w:r>
          </w:p>
          <w:p w14:paraId="68730E91"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BA=Biomedicinsk analytiker </w:t>
            </w:r>
          </w:p>
          <w:p w14:paraId="2102C784"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DT=Dietist </w:t>
            </w:r>
          </w:p>
          <w:p w14:paraId="02ACC994"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FT=Fysioterapeut </w:t>
            </w:r>
          </w:p>
          <w:p w14:paraId="39BDF634"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HK=Hälso- och sjukvårdskurator</w:t>
            </w:r>
          </w:p>
          <w:p w14:paraId="479AEEA7"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KP=Kiropraktiker </w:t>
            </w:r>
          </w:p>
          <w:p w14:paraId="1DC24B45"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LG=Logoped </w:t>
            </w:r>
          </w:p>
          <w:p w14:paraId="41CE5E4C"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LK=Läkare </w:t>
            </w:r>
          </w:p>
          <w:p w14:paraId="25046759"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NA=Naprapat </w:t>
            </w:r>
          </w:p>
          <w:p w14:paraId="34FD7DBA"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OP=Optiker </w:t>
            </w:r>
          </w:p>
          <w:p w14:paraId="7BCD0B7A"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OT=Ortopedingenjör </w:t>
            </w:r>
          </w:p>
          <w:p w14:paraId="043E4F65"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PS=Psykolog </w:t>
            </w:r>
          </w:p>
          <w:p w14:paraId="657883C5"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PT=Psykoterapeut </w:t>
            </w:r>
          </w:p>
          <w:p w14:paraId="5B64119A"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RC=Receptarie </w:t>
            </w:r>
          </w:p>
          <w:p w14:paraId="29043682"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RS=Röntgensjuksköterska </w:t>
            </w:r>
          </w:p>
          <w:p w14:paraId="21ABF2D8"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SG=Sjukgymnast </w:t>
            </w:r>
          </w:p>
          <w:p w14:paraId="5C90053C"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SF=Sjukhusfysiker </w:t>
            </w:r>
          </w:p>
          <w:p w14:paraId="1C25B48D"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lastRenderedPageBreak/>
              <w:t xml:space="preserve">SJ=Sjuksköterskor </w:t>
            </w:r>
          </w:p>
          <w:p w14:paraId="6D8C5252"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TH=Tandhygienist </w:t>
            </w:r>
          </w:p>
          <w:p w14:paraId="3B3F1078"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TL=Tandläkare </w:t>
            </w:r>
          </w:p>
          <w:p w14:paraId="7D67AF05"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*US=Undersköterska </w:t>
            </w:r>
          </w:p>
          <w:p w14:paraId="0DB25472"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*TP=Teampersonal inkl. läkarmedverkan </w:t>
            </w:r>
          </w:p>
          <w:p w14:paraId="0D5E562F" w14:textId="77777777"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*TO=Teampersonal utan läkarmedverkan </w:t>
            </w:r>
          </w:p>
          <w:p w14:paraId="47D696AB" w14:textId="771D0876"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*OV=Övrig personal</w:t>
            </w:r>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5EF544" w14:textId="11109440" w:rsidR="00F7242E" w:rsidRPr="002502D2" w:rsidRDefault="00F7242E" w:rsidP="00F7242E">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lastRenderedPageBreak/>
              <w:t>Inera</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92160B" w14:textId="77777777" w:rsidR="00A54719" w:rsidRPr="0080376C" w:rsidRDefault="00A54719" w:rsidP="00A54719">
            <w:pPr>
              <w:pStyle w:val="SoSTabelltext"/>
              <w:rPr>
                <w:rFonts w:asciiTheme="minorHAnsi" w:hAnsiTheme="minorHAnsi" w:cstheme="minorHAnsi"/>
                <w:color w:val="auto"/>
                <w:sz w:val="20"/>
                <w:szCs w:val="20"/>
              </w:rPr>
            </w:pPr>
            <w:r w:rsidRPr="0080376C">
              <w:rPr>
                <w:rFonts w:asciiTheme="minorHAnsi" w:hAnsiTheme="minorHAnsi" w:cstheme="minorHAnsi"/>
                <w:color w:val="auto"/>
                <w:sz w:val="20"/>
                <w:szCs w:val="20"/>
              </w:rPr>
              <w:t xml:space="preserve">Enligt förteckning "Legitimerad yrkesgrupp" från </w:t>
            </w:r>
            <w:proofErr w:type="gramStart"/>
            <w:r w:rsidRPr="0080376C">
              <w:rPr>
                <w:rFonts w:asciiTheme="minorHAnsi" w:hAnsiTheme="minorHAnsi" w:cstheme="minorHAnsi"/>
                <w:color w:val="auto"/>
                <w:sz w:val="20"/>
                <w:szCs w:val="20"/>
              </w:rPr>
              <w:t>Svensk</w:t>
            </w:r>
            <w:proofErr w:type="gramEnd"/>
            <w:r w:rsidRPr="0080376C">
              <w:rPr>
                <w:rFonts w:asciiTheme="minorHAnsi" w:hAnsiTheme="minorHAnsi" w:cstheme="minorHAnsi"/>
                <w:color w:val="auto"/>
                <w:sz w:val="20"/>
                <w:szCs w:val="20"/>
              </w:rPr>
              <w:t xml:space="preserve"> författningssamling. Yrkeskoder från Socialstyrelsen med kompletteringarna: </w:t>
            </w:r>
          </w:p>
          <w:p w14:paraId="05648807" w14:textId="77777777" w:rsidR="00A54719" w:rsidRPr="0080376C" w:rsidRDefault="00A54719" w:rsidP="00A54719">
            <w:pPr>
              <w:pStyle w:val="SoSTabelltext"/>
              <w:rPr>
                <w:rFonts w:asciiTheme="minorHAnsi" w:hAnsiTheme="minorHAnsi" w:cstheme="minorHAnsi"/>
                <w:color w:val="auto"/>
                <w:sz w:val="20"/>
                <w:szCs w:val="20"/>
              </w:rPr>
            </w:pPr>
            <w:r w:rsidRPr="0080376C">
              <w:rPr>
                <w:rFonts w:asciiTheme="minorHAnsi" w:hAnsiTheme="minorHAnsi" w:cstheme="minorHAnsi"/>
                <w:color w:val="auto"/>
                <w:sz w:val="20"/>
                <w:szCs w:val="20"/>
              </w:rPr>
              <w:t xml:space="preserve">Undersköterska, Teampersonal inkl. </w:t>
            </w:r>
            <w:proofErr w:type="gramStart"/>
            <w:r w:rsidRPr="0080376C">
              <w:rPr>
                <w:rFonts w:asciiTheme="minorHAnsi" w:hAnsiTheme="minorHAnsi" w:cstheme="minorHAnsi"/>
                <w:color w:val="auto"/>
                <w:sz w:val="20"/>
                <w:szCs w:val="20"/>
              </w:rPr>
              <w:t>läkarmedverkan ,</w:t>
            </w:r>
            <w:proofErr w:type="gramEnd"/>
            <w:r w:rsidRPr="0080376C">
              <w:rPr>
                <w:rFonts w:asciiTheme="minorHAnsi" w:hAnsiTheme="minorHAnsi" w:cstheme="minorHAnsi"/>
                <w:color w:val="auto"/>
                <w:sz w:val="20"/>
                <w:szCs w:val="20"/>
              </w:rPr>
              <w:t xml:space="preserve"> Teampersonal utan läkarmedverkan, Övrig personal. </w:t>
            </w:r>
          </w:p>
          <w:p w14:paraId="6BF3EEB1" w14:textId="77777777" w:rsidR="00F7242E" w:rsidRPr="0080376C" w:rsidRDefault="00F7242E" w:rsidP="00F7242E">
            <w:pPr>
              <w:rPr>
                <w:rFonts w:cstheme="minorHAnsi"/>
              </w:rPr>
            </w:pPr>
          </w:p>
        </w:tc>
      </w:tr>
      <w:tr w:rsidR="009D16C0" w:rsidRPr="00EC49FA" w14:paraId="69B2B04F" w14:textId="77777777" w:rsidTr="009D16C0">
        <w:trPr>
          <w:trHeight w:val="660"/>
        </w:trPr>
        <w:tc>
          <w:tcPr>
            <w:tcW w:w="1843" w:type="dxa"/>
            <w:tcBorders>
              <w:top w:val="single" w:sz="4" w:space="0" w:color="A33662" w:themeColor="accent1"/>
              <w:bottom w:val="single" w:sz="4" w:space="0" w:color="A33662" w:themeColor="accent1"/>
              <w:right w:val="single" w:sz="24" w:space="0" w:color="FFFFFF" w:themeColor="background1"/>
            </w:tcBorders>
          </w:tcPr>
          <w:p w14:paraId="70E9C2E1" w14:textId="0ECF73B8" w:rsidR="009D16C0" w:rsidRPr="00EC49FA" w:rsidRDefault="009D16C0" w:rsidP="009D16C0">
            <w:pPr>
              <w:rPr>
                <w:rFonts w:cstheme="minorHAnsi"/>
              </w:rPr>
            </w:pPr>
            <w:r w:rsidRPr="00EC49FA">
              <w:rPr>
                <w:rFonts w:cstheme="minorHAnsi"/>
              </w:rPr>
              <w:t>Åtgärdskod [KVÅ]</w:t>
            </w:r>
          </w:p>
        </w:tc>
        <w:tc>
          <w:tcPr>
            <w:tcW w:w="3686" w:type="dxa"/>
            <w:tcBorders>
              <w:top w:val="single" w:sz="4" w:space="0" w:color="A33662" w:themeColor="accent1"/>
              <w:bottom w:val="single" w:sz="4" w:space="0" w:color="A33662" w:themeColor="accent1"/>
              <w:right w:val="single" w:sz="24" w:space="0" w:color="FFFFFF" w:themeColor="background1"/>
            </w:tcBorders>
          </w:tcPr>
          <w:p w14:paraId="351C13FE" w14:textId="77777777" w:rsidR="009D16C0" w:rsidRPr="002502D2" w:rsidRDefault="009D16C0" w:rsidP="009D16C0">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 xml:space="preserve">OID: </w:t>
            </w:r>
            <w:proofErr w:type="gramStart"/>
            <w:r w:rsidRPr="002502D2">
              <w:rPr>
                <w:rFonts w:asciiTheme="minorHAnsi" w:hAnsiTheme="minorHAnsi" w:cstheme="minorHAnsi"/>
                <w:color w:val="auto"/>
                <w:sz w:val="20"/>
                <w:szCs w:val="20"/>
              </w:rPr>
              <w:t>1.2.752.116</w:t>
            </w:r>
            <w:proofErr w:type="gramEnd"/>
            <w:r w:rsidRPr="002502D2">
              <w:rPr>
                <w:rFonts w:asciiTheme="minorHAnsi" w:hAnsiTheme="minorHAnsi" w:cstheme="minorHAnsi"/>
                <w:color w:val="auto"/>
                <w:sz w:val="20"/>
                <w:szCs w:val="20"/>
              </w:rPr>
              <w:t xml:space="preserve">.1.3.2.1.4 </w:t>
            </w:r>
          </w:p>
          <w:p w14:paraId="52E6273A" w14:textId="52A4A619" w:rsidR="009D16C0" w:rsidRPr="002502D2" w:rsidRDefault="009D16C0" w:rsidP="009D16C0">
            <w:pPr>
              <w:pStyle w:val="SoSTabelltext"/>
              <w:rPr>
                <w:rStyle w:val="ui-provider"/>
                <w:rFonts w:asciiTheme="minorHAnsi" w:hAnsiTheme="minorHAnsi" w:cstheme="minorHAnsi"/>
                <w:color w:val="auto"/>
                <w:sz w:val="20"/>
                <w:szCs w:val="20"/>
              </w:rPr>
            </w:pPr>
            <w:hyperlink r:id="rId39" w:history="1">
              <w:r w:rsidRPr="002502D2">
                <w:rPr>
                  <w:rStyle w:val="Hyperlnk"/>
                  <w:rFonts w:asciiTheme="minorHAnsi" w:eastAsiaTheme="majorEastAsia" w:hAnsiTheme="minorHAnsi" w:cstheme="minorHAnsi"/>
                  <w:color w:val="0CB0C6" w:themeColor="accent5"/>
                  <w:sz w:val="20"/>
                  <w:szCs w:val="20"/>
                </w:rPr>
                <w:t>Socialstyrelsens KVÅ-koder</w:t>
              </w:r>
            </w:hyperlink>
          </w:p>
        </w:tc>
        <w:tc>
          <w:tcPr>
            <w:tcW w:w="183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7BAEB7" w14:textId="3042C0A7" w:rsidR="009D16C0" w:rsidRPr="002502D2" w:rsidRDefault="009D16C0" w:rsidP="009D16C0">
            <w:pPr>
              <w:pStyle w:val="SoSTabelltext"/>
              <w:rPr>
                <w:rFonts w:asciiTheme="minorHAnsi" w:hAnsiTheme="minorHAnsi" w:cstheme="minorHAnsi"/>
                <w:color w:val="auto"/>
                <w:sz w:val="20"/>
                <w:szCs w:val="20"/>
              </w:rPr>
            </w:pPr>
            <w:r w:rsidRPr="002502D2">
              <w:rPr>
                <w:rFonts w:asciiTheme="minorHAnsi" w:hAnsiTheme="minorHAnsi" w:cstheme="minorHAnsi"/>
                <w:color w:val="auto"/>
                <w:sz w:val="20"/>
                <w:szCs w:val="20"/>
              </w:rPr>
              <w:t>Socialstyrelsen</w:t>
            </w:r>
          </w:p>
        </w:tc>
        <w:tc>
          <w:tcPr>
            <w:tcW w:w="216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EA89BB" w14:textId="209DD7C4" w:rsidR="009D16C0" w:rsidRPr="0080376C" w:rsidRDefault="009D16C0" w:rsidP="009D16C0">
            <w:pPr>
              <w:pStyle w:val="SoSTabelltext"/>
              <w:rPr>
                <w:rFonts w:asciiTheme="minorHAnsi" w:hAnsiTheme="minorHAnsi" w:cstheme="minorHAnsi"/>
                <w:color w:val="auto"/>
                <w:sz w:val="20"/>
                <w:szCs w:val="20"/>
              </w:rPr>
            </w:pPr>
            <w:r w:rsidRPr="0080376C">
              <w:rPr>
                <w:rFonts w:asciiTheme="minorHAnsi" w:hAnsiTheme="minorHAnsi" w:cstheme="minorHAnsi"/>
                <w:color w:val="auto"/>
                <w:sz w:val="20"/>
                <w:szCs w:val="20"/>
              </w:rPr>
              <w:t>Klassifikation av vårdåtgärder</w:t>
            </w:r>
          </w:p>
        </w:tc>
      </w:tr>
    </w:tbl>
    <w:p w14:paraId="2AF31882" w14:textId="3A0117E8" w:rsidR="007305B4" w:rsidRPr="00EC49FA" w:rsidRDefault="007305B4" w:rsidP="00474E8C"/>
    <w:p w14:paraId="49F07BD2" w14:textId="2A17F716" w:rsidR="007305B4" w:rsidRPr="00EC49FA" w:rsidRDefault="007305B4" w:rsidP="002255D9">
      <w:pPr>
        <w:rPr>
          <w:lang w:eastAsia="sv-SE"/>
        </w:rPr>
      </w:pPr>
    </w:p>
    <w:p w14:paraId="60F46E2C" w14:textId="56A1F6A6" w:rsidR="00C32B0B" w:rsidRPr="00EC49FA" w:rsidRDefault="00C32B0B" w:rsidP="007305B4"/>
    <w:sectPr w:rsidR="00C32B0B" w:rsidRPr="00EC49FA" w:rsidSect="00383101">
      <w:pgSz w:w="11906" w:h="16838"/>
      <w:pgMar w:top="2070"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4DB" w14:textId="77777777" w:rsidR="009A3081" w:rsidRDefault="009A3081" w:rsidP="000E2576">
      <w:r>
        <w:separator/>
      </w:r>
    </w:p>
  </w:endnote>
  <w:endnote w:type="continuationSeparator" w:id="0">
    <w:p w14:paraId="678E1DF7" w14:textId="77777777" w:rsidR="009A3081" w:rsidRDefault="009A3081" w:rsidP="000E2576">
      <w:r>
        <w:continuationSeparator/>
      </w:r>
    </w:p>
  </w:endnote>
  <w:endnote w:type="continuationNotice" w:id="1">
    <w:p w14:paraId="405F1CF6" w14:textId="77777777" w:rsidR="009A3081" w:rsidRDefault="009A30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Georgia,serif">
    <w:altName w:val="Georg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7DDD1ABA" w14:textId="77777777" w:rsidTr="00D566B5">
      <w:tc>
        <w:tcPr>
          <w:tcW w:w="8500" w:type="dxa"/>
        </w:tcPr>
        <w:p w14:paraId="76E476B6" w14:textId="36AE1CBB" w:rsidR="00801A8B" w:rsidRPr="007F28EA" w:rsidRDefault="00801A8B" w:rsidP="000E2576">
          <w:pPr>
            <w:pStyle w:val="Sidfot"/>
          </w:pPr>
        </w:p>
      </w:tc>
      <w:tc>
        <w:tcPr>
          <w:tcW w:w="560" w:type="dxa"/>
          <w:vAlign w:val="bottom"/>
        </w:tcPr>
        <w:p w14:paraId="35AB0B4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265753A6" w14:textId="77777777" w:rsidR="00801A8B" w:rsidRPr="005E4C67" w:rsidRDefault="00801A8B" w:rsidP="005E4C67">
    <w:pPr>
      <w:pStyle w:val="Ingetavstnd"/>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302058" w:rsidRPr="00BD6420" w14:paraId="3B960541" w14:textId="77777777" w:rsidTr="00965EDC">
      <w:tc>
        <w:tcPr>
          <w:tcW w:w="8500" w:type="dxa"/>
        </w:tcPr>
        <w:p w14:paraId="4BC51442" w14:textId="5EA59F9C" w:rsidR="00302058" w:rsidRPr="007F28EA" w:rsidRDefault="00302058" w:rsidP="00302058">
          <w:pPr>
            <w:pStyle w:val="Sidfot"/>
          </w:pPr>
        </w:p>
      </w:tc>
      <w:tc>
        <w:tcPr>
          <w:tcW w:w="560" w:type="dxa"/>
          <w:vAlign w:val="bottom"/>
        </w:tcPr>
        <w:p w14:paraId="62A6FF1E" w14:textId="77777777" w:rsidR="00302058" w:rsidRPr="00BD6420" w:rsidRDefault="00302058" w:rsidP="00302058">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423EDF30" w14:textId="77777777" w:rsidR="00302058" w:rsidRDefault="0030205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1664F" w14:textId="77777777" w:rsidR="009A3081" w:rsidRDefault="009A3081" w:rsidP="000E2576">
      <w:r>
        <w:separator/>
      </w:r>
    </w:p>
  </w:footnote>
  <w:footnote w:type="continuationSeparator" w:id="0">
    <w:p w14:paraId="2658BDD8" w14:textId="77777777" w:rsidR="009A3081" w:rsidRDefault="009A3081" w:rsidP="000E2576">
      <w:r>
        <w:continuationSeparator/>
      </w:r>
    </w:p>
  </w:footnote>
  <w:footnote w:type="continuationNotice" w:id="1">
    <w:p w14:paraId="51DD92F3" w14:textId="77777777" w:rsidR="009A3081" w:rsidRDefault="009A30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661081F" w14:textId="77777777" w:rsidTr="00146B6A">
      <w:trPr>
        <w:trHeight w:val="751"/>
      </w:trPr>
      <w:tc>
        <w:tcPr>
          <w:tcW w:w="3327" w:type="dxa"/>
          <w:vAlign w:val="bottom"/>
        </w:tcPr>
        <w:p w14:paraId="21222EF8" w14:textId="77777777" w:rsidR="00801A8B" w:rsidRPr="005E4C67" w:rsidRDefault="00801A8B" w:rsidP="005E4C67">
          <w:r w:rsidRPr="005E4C67">
            <w:rPr>
              <w:noProof/>
            </w:rPr>
            <w:drawing>
              <wp:inline distT="0" distB="0" distL="0" distR="0" wp14:anchorId="6C1F8E76" wp14:editId="11A938B6">
                <wp:extent cx="1085353" cy="3681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37709DC3" w14:textId="5F5AE2C1" w:rsidR="00801A8B" w:rsidRPr="005E4C67" w:rsidRDefault="00E01649" w:rsidP="00CC6BD7">
          <w:pPr>
            <w:pStyle w:val="Sidhuvud"/>
            <w:jc w:val="left"/>
          </w:pPr>
          <w:r>
            <w:t>Författare</w:t>
          </w:r>
          <w:r w:rsidR="007535C9">
            <w:t xml:space="preserve"> och Dokumentägare</w:t>
          </w:r>
          <w:r>
            <w:t>:</w:t>
          </w:r>
          <w:r w:rsidR="00801A8B" w:rsidRPr="005E4C67">
            <w:t xml:space="preserve"> </w:t>
          </w:r>
          <w:sdt>
            <w:sdtPr>
              <w:alias w:val="Författare"/>
              <w:tag w:val=""/>
              <w:id w:val="810285013"/>
              <w:placeholder>
                <w:docPart w:val="0A064A9D10924B76A37077AEA1BA4558"/>
              </w:placeholder>
              <w:dataBinding w:prefixMappings="xmlns:ns0='http://purl.org/dc/elements/1.1/' xmlns:ns1='http://schemas.openxmlformats.org/package/2006/metadata/core-properties' " w:xpath="/ns1:coreProperties[1]/ns0:creator[1]" w:storeItemID="{6C3C8BC8-F283-45AE-878A-BAB7291924A1}"/>
              <w:text/>
            </w:sdtPr>
            <w:sdtContent>
              <w:r w:rsidR="00410C9A">
                <w:t>Förvaltningen för Utomlänsfakturering</w:t>
              </w:r>
            </w:sdtContent>
          </w:sdt>
          <w:r w:rsidR="00801A8B" w:rsidRPr="005E4C67">
            <w:t xml:space="preserve"> </w:t>
          </w:r>
          <w:r w:rsidR="0056032B" w:rsidRPr="007F28EA">
            <w:rPr>
              <w:color w:val="A33662" w:themeColor="accent1"/>
            </w:rPr>
            <w:t>|</w:t>
          </w:r>
          <w:r w:rsidR="0056032B">
            <w:t xml:space="preserve"> </w:t>
          </w:r>
          <w:r w:rsidR="00801A8B" w:rsidRPr="005E4C67">
            <w:t xml:space="preserve"> </w:t>
          </w:r>
          <w:r w:rsidR="00CC6BD7">
            <w:br/>
          </w:r>
          <w:r w:rsidR="00801A8B" w:rsidRPr="005E4C67">
            <w:t>Version</w:t>
          </w:r>
          <w:r>
            <w:t>:</w:t>
          </w:r>
          <w:r w:rsidR="00801A8B" w:rsidRPr="005E4C67">
            <w:t xml:space="preserve"> </w:t>
          </w:r>
          <w:r w:rsidR="00410C9A">
            <w:rPr>
              <w:rFonts w:asciiTheme="minorHAnsi" w:hAnsiTheme="minorHAnsi" w:cstheme="minorHAnsi"/>
              <w:sz w:val="15"/>
              <w:szCs w:val="15"/>
            </w:rPr>
            <w:t>1.</w:t>
          </w:r>
          <w:r w:rsidR="00FF18B3">
            <w:rPr>
              <w:rFonts w:asciiTheme="minorHAnsi" w:hAnsiTheme="minorHAnsi" w:cstheme="minorHAnsi"/>
              <w:sz w:val="15"/>
              <w:szCs w:val="15"/>
            </w:rPr>
            <w:t>1</w:t>
          </w:r>
          <w:r w:rsidR="00801A8B" w:rsidRPr="005E4C67">
            <w:t xml:space="preserve"> </w:t>
          </w:r>
          <w:r w:rsidR="00801A8B" w:rsidRPr="005E4C67">
            <w:rPr>
              <w:color w:val="A33662" w:themeColor="accent1"/>
            </w:rPr>
            <w:t>|</w:t>
          </w:r>
          <w:r w:rsidR="00801A8B" w:rsidRPr="005E4C67">
            <w:t xml:space="preserve"> datum</w:t>
          </w:r>
          <w:r>
            <w:t>:</w:t>
          </w:r>
          <w:r w:rsidR="00801A8B" w:rsidRPr="005E4C67">
            <w:t xml:space="preserve"> </w:t>
          </w:r>
          <w:sdt>
            <w:sdtPr>
              <w:rPr>
                <w:rFonts w:asciiTheme="minorHAnsi" w:hAnsiTheme="minorHAnsi" w:cstheme="minorHAnsi"/>
                <w:sz w:val="15"/>
                <w:szCs w:val="15"/>
              </w:rPr>
              <w:id w:val="-786121496"/>
              <w:date w:fullDate="2025-07-17T00:00:00Z">
                <w:dateFormat w:val="yyyy-MM-dd"/>
                <w:lid w:val="sv-SE"/>
                <w:storeMappedDataAs w:val="dateTime"/>
                <w:calendar w:val="gregorian"/>
              </w:date>
            </w:sdtPr>
            <w:sdtContent>
              <w:r w:rsidR="00410C9A">
                <w:rPr>
                  <w:rFonts w:asciiTheme="minorHAnsi" w:hAnsiTheme="minorHAnsi" w:cstheme="minorHAnsi"/>
                  <w:sz w:val="15"/>
                  <w:szCs w:val="15"/>
                </w:rPr>
                <w:t>202</w:t>
              </w:r>
              <w:r w:rsidR="00FF18B3">
                <w:rPr>
                  <w:rFonts w:asciiTheme="minorHAnsi" w:hAnsiTheme="minorHAnsi" w:cstheme="minorHAnsi"/>
                  <w:sz w:val="15"/>
                  <w:szCs w:val="15"/>
                </w:rPr>
                <w:t>5</w:t>
              </w:r>
              <w:r w:rsidR="00410C9A">
                <w:rPr>
                  <w:rFonts w:asciiTheme="minorHAnsi" w:hAnsiTheme="minorHAnsi" w:cstheme="minorHAnsi"/>
                  <w:sz w:val="15"/>
                  <w:szCs w:val="15"/>
                </w:rPr>
                <w:t>-0</w:t>
              </w:r>
              <w:r w:rsidR="00FF18B3">
                <w:rPr>
                  <w:rFonts w:asciiTheme="minorHAnsi" w:hAnsiTheme="minorHAnsi" w:cstheme="minorHAnsi"/>
                  <w:sz w:val="15"/>
                  <w:szCs w:val="15"/>
                </w:rPr>
                <w:t>7</w:t>
              </w:r>
              <w:r w:rsidR="00410C9A">
                <w:rPr>
                  <w:rFonts w:asciiTheme="minorHAnsi" w:hAnsiTheme="minorHAnsi" w:cstheme="minorHAnsi"/>
                  <w:sz w:val="15"/>
                  <w:szCs w:val="15"/>
                </w:rPr>
                <w:t>-</w:t>
              </w:r>
              <w:r w:rsidR="00FF18B3">
                <w:rPr>
                  <w:rFonts w:asciiTheme="minorHAnsi" w:hAnsiTheme="minorHAnsi" w:cstheme="minorHAnsi"/>
                  <w:sz w:val="15"/>
                  <w:szCs w:val="15"/>
                </w:rPr>
                <w:t>1</w:t>
              </w:r>
              <w:r w:rsidR="003F324C">
                <w:rPr>
                  <w:rFonts w:asciiTheme="minorHAnsi" w:hAnsiTheme="minorHAnsi" w:cstheme="minorHAnsi"/>
                  <w:sz w:val="15"/>
                  <w:szCs w:val="15"/>
                </w:rPr>
                <w:t>7</w:t>
              </w:r>
            </w:sdtContent>
          </w:sdt>
        </w:p>
      </w:tc>
    </w:tr>
  </w:tbl>
  <w:p w14:paraId="038175A4" w14:textId="7BE4AD06" w:rsidR="00801A8B" w:rsidRPr="00DF19B1" w:rsidRDefault="003F324C" w:rsidP="003F324C">
    <w:pPr>
      <w:pStyle w:val="Sidhuvud"/>
      <w:tabs>
        <w:tab w:val="left" w:pos="6975"/>
      </w:tabs>
      <w:jc w:val="left"/>
    </w:pPr>
    <w:r>
      <w:tab/>
    </w:r>
    <w:r>
      <w:tab/>
    </w:r>
    <w:r>
      <w:tab/>
    </w:r>
  </w:p>
</w:hdr>
</file>

<file path=word/intelligence2.xml><?xml version="1.0" encoding="utf-8"?>
<int2:intelligence xmlns:int2="http://schemas.microsoft.com/office/intelligence/2020/intelligence" xmlns:oel="http://schemas.microsoft.com/office/2019/extlst">
  <int2:observations>
    <int2:textHash int2:hashCode="HQK+BNgTq9kj4U" int2:id="XxCezFuN">
      <int2:state int2:value="Rejected" int2:type="AugLoop_Text_Critique"/>
    </int2:textHash>
    <int2:textHash int2:hashCode="HbkFkLryFE7I2V" int2:id="mN3rkdM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D438FD6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7919EA"/>
    <w:multiLevelType w:val="hybridMultilevel"/>
    <w:tmpl w:val="A82074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BCB1073"/>
    <w:multiLevelType w:val="multilevel"/>
    <w:tmpl w:val="208292D2"/>
    <w:lvl w:ilvl="0">
      <w:start w:val="1"/>
      <w:numFmt w:val="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14" w15:restartNumberingAfterBreak="0">
    <w:nsid w:val="0CE3152D"/>
    <w:multiLevelType w:val="hybridMultilevel"/>
    <w:tmpl w:val="D05E3A5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0D3D178D"/>
    <w:multiLevelType w:val="hybridMultilevel"/>
    <w:tmpl w:val="448288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6" w15:restartNumberingAfterBreak="0">
    <w:nsid w:val="1A6A1988"/>
    <w:multiLevelType w:val="multilevel"/>
    <w:tmpl w:val="A72E3DC2"/>
    <w:lvl w:ilvl="0">
      <w:start w:val="1"/>
      <w:numFmt w:val="decimal"/>
      <w:pStyle w:val="Numreradrubrik1"/>
      <w:lvlText w:val="%1"/>
      <w:lvlJc w:val="left"/>
      <w:pPr>
        <w:ind w:left="851" w:hanging="851"/>
      </w:pPr>
      <w:rPr>
        <w:rFonts w:hint="default"/>
        <w:i w:val="0"/>
        <w:iCs w:val="0"/>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6B06683"/>
    <w:multiLevelType w:val="hybridMultilevel"/>
    <w:tmpl w:val="18B4F78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8614997"/>
    <w:multiLevelType w:val="hybridMultilevel"/>
    <w:tmpl w:val="D7DA7B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2A6B18B0"/>
    <w:multiLevelType w:val="hybridMultilevel"/>
    <w:tmpl w:val="8A74F4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41C5FAB"/>
    <w:multiLevelType w:val="hybridMultilevel"/>
    <w:tmpl w:val="C9708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FFE439B"/>
    <w:multiLevelType w:val="hybridMultilevel"/>
    <w:tmpl w:val="67326FB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42A45FCA"/>
    <w:multiLevelType w:val="hybridMultilevel"/>
    <w:tmpl w:val="B2ECBBAA"/>
    <w:lvl w:ilvl="0" w:tplc="C91CF138">
      <w:start w:val="5"/>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31378C2"/>
    <w:multiLevelType w:val="hybridMultilevel"/>
    <w:tmpl w:val="E5D013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39B521C"/>
    <w:multiLevelType w:val="hybridMultilevel"/>
    <w:tmpl w:val="A754DDE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4436041F"/>
    <w:multiLevelType w:val="hybridMultilevel"/>
    <w:tmpl w:val="B7420F0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7" w15:restartNumberingAfterBreak="0">
    <w:nsid w:val="454E7913"/>
    <w:multiLevelType w:val="hybridMultilevel"/>
    <w:tmpl w:val="3B269CC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8" w15:restartNumberingAfterBreak="0">
    <w:nsid w:val="47967878"/>
    <w:multiLevelType w:val="hybridMultilevel"/>
    <w:tmpl w:val="91E0A5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4B303DD8"/>
    <w:multiLevelType w:val="hybridMultilevel"/>
    <w:tmpl w:val="8A485B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5A58365A"/>
    <w:multiLevelType w:val="hybridMultilevel"/>
    <w:tmpl w:val="D5BC26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2021F6E"/>
    <w:multiLevelType w:val="multilevel"/>
    <w:tmpl w:val="F34C31BC"/>
    <w:lvl w:ilvl="0">
      <w:start w:val="1"/>
      <w:numFmt w:val="decimal"/>
      <w:pStyle w:val="SoSNumreradlista"/>
      <w:lvlText w:val="%1. "/>
      <w:lvlJc w:val="left"/>
      <w:pPr>
        <w:ind w:left="255" w:hanging="255"/>
      </w:pPr>
    </w:lvl>
    <w:lvl w:ilvl="1">
      <w:numFmt w:val="decimal"/>
      <w:lvlText w:val="−"/>
      <w:lvlJc w:val="left"/>
      <w:pPr>
        <w:tabs>
          <w:tab w:val="num" w:pos="198"/>
        </w:tabs>
        <w:ind w:left="391" w:hanging="193"/>
      </w:pPr>
      <w:rPr>
        <w:rFonts w:ascii="Arial" w:hAnsi="Arial" w:cs="Times New Roman" w:hint="default"/>
      </w:rPr>
    </w:lvl>
    <w:lvl w:ilvl="2">
      <w:numFmt w:val="decimal"/>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34D4298"/>
    <w:multiLevelType w:val="hybridMultilevel"/>
    <w:tmpl w:val="F8580A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653457E5"/>
    <w:multiLevelType w:val="hybridMultilevel"/>
    <w:tmpl w:val="883E23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654724A4"/>
    <w:multiLevelType w:val="hybridMultilevel"/>
    <w:tmpl w:val="C1767B3C"/>
    <w:lvl w:ilvl="0" w:tplc="041D0001">
      <w:start w:val="1"/>
      <w:numFmt w:val="bullet"/>
      <w:lvlText w:val=""/>
      <w:lvlJc w:val="left"/>
      <w:pPr>
        <w:ind w:left="3479" w:hanging="360"/>
      </w:pPr>
      <w:rPr>
        <w:rFonts w:ascii="Symbol" w:hAnsi="Symbol" w:hint="default"/>
      </w:rPr>
    </w:lvl>
    <w:lvl w:ilvl="1" w:tplc="041D0003" w:tentative="1">
      <w:start w:val="1"/>
      <w:numFmt w:val="bullet"/>
      <w:lvlText w:val="o"/>
      <w:lvlJc w:val="left"/>
      <w:pPr>
        <w:ind w:left="4199" w:hanging="360"/>
      </w:pPr>
      <w:rPr>
        <w:rFonts w:ascii="Courier New" w:hAnsi="Courier New" w:cs="Courier New" w:hint="default"/>
      </w:rPr>
    </w:lvl>
    <w:lvl w:ilvl="2" w:tplc="041D0005" w:tentative="1">
      <w:start w:val="1"/>
      <w:numFmt w:val="bullet"/>
      <w:lvlText w:val=""/>
      <w:lvlJc w:val="left"/>
      <w:pPr>
        <w:ind w:left="4919" w:hanging="360"/>
      </w:pPr>
      <w:rPr>
        <w:rFonts w:ascii="Wingdings" w:hAnsi="Wingdings" w:hint="default"/>
      </w:rPr>
    </w:lvl>
    <w:lvl w:ilvl="3" w:tplc="041D0001" w:tentative="1">
      <w:start w:val="1"/>
      <w:numFmt w:val="bullet"/>
      <w:lvlText w:val=""/>
      <w:lvlJc w:val="left"/>
      <w:pPr>
        <w:ind w:left="5639" w:hanging="360"/>
      </w:pPr>
      <w:rPr>
        <w:rFonts w:ascii="Symbol" w:hAnsi="Symbol" w:hint="default"/>
      </w:rPr>
    </w:lvl>
    <w:lvl w:ilvl="4" w:tplc="041D0003" w:tentative="1">
      <w:start w:val="1"/>
      <w:numFmt w:val="bullet"/>
      <w:lvlText w:val="o"/>
      <w:lvlJc w:val="left"/>
      <w:pPr>
        <w:ind w:left="6359" w:hanging="360"/>
      </w:pPr>
      <w:rPr>
        <w:rFonts w:ascii="Courier New" w:hAnsi="Courier New" w:cs="Courier New" w:hint="default"/>
      </w:rPr>
    </w:lvl>
    <w:lvl w:ilvl="5" w:tplc="041D0005" w:tentative="1">
      <w:start w:val="1"/>
      <w:numFmt w:val="bullet"/>
      <w:lvlText w:val=""/>
      <w:lvlJc w:val="left"/>
      <w:pPr>
        <w:ind w:left="7079" w:hanging="360"/>
      </w:pPr>
      <w:rPr>
        <w:rFonts w:ascii="Wingdings" w:hAnsi="Wingdings" w:hint="default"/>
      </w:rPr>
    </w:lvl>
    <w:lvl w:ilvl="6" w:tplc="041D0001" w:tentative="1">
      <w:start w:val="1"/>
      <w:numFmt w:val="bullet"/>
      <w:lvlText w:val=""/>
      <w:lvlJc w:val="left"/>
      <w:pPr>
        <w:ind w:left="7799" w:hanging="360"/>
      </w:pPr>
      <w:rPr>
        <w:rFonts w:ascii="Symbol" w:hAnsi="Symbol" w:hint="default"/>
      </w:rPr>
    </w:lvl>
    <w:lvl w:ilvl="7" w:tplc="041D0003" w:tentative="1">
      <w:start w:val="1"/>
      <w:numFmt w:val="bullet"/>
      <w:lvlText w:val="o"/>
      <w:lvlJc w:val="left"/>
      <w:pPr>
        <w:ind w:left="8519" w:hanging="360"/>
      </w:pPr>
      <w:rPr>
        <w:rFonts w:ascii="Courier New" w:hAnsi="Courier New" w:cs="Courier New" w:hint="default"/>
      </w:rPr>
    </w:lvl>
    <w:lvl w:ilvl="8" w:tplc="041D0005" w:tentative="1">
      <w:start w:val="1"/>
      <w:numFmt w:val="bullet"/>
      <w:lvlText w:val=""/>
      <w:lvlJc w:val="left"/>
      <w:pPr>
        <w:ind w:left="9239" w:hanging="360"/>
      </w:pPr>
      <w:rPr>
        <w:rFonts w:ascii="Wingdings" w:hAnsi="Wingdings" w:hint="default"/>
      </w:rPr>
    </w:lvl>
  </w:abstractNum>
  <w:abstractNum w:abstractNumId="36" w15:restartNumberingAfterBreak="0">
    <w:nsid w:val="73543F63"/>
    <w:multiLevelType w:val="hybridMultilevel"/>
    <w:tmpl w:val="56402AF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3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40E0FC1"/>
    <w:multiLevelType w:val="multilevel"/>
    <w:tmpl w:val="208292D2"/>
    <w:lvl w:ilvl="0">
      <w:start w:val="1"/>
      <w:numFmt w:val="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9" w15:restartNumberingAfterBreak="0">
    <w:nsid w:val="78A1077F"/>
    <w:multiLevelType w:val="hybridMultilevel"/>
    <w:tmpl w:val="14A8D1B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num w:numId="1" w16cid:durableId="1745839629">
    <w:abstractNumId w:val="37"/>
  </w:num>
  <w:num w:numId="2" w16cid:durableId="1338998500">
    <w:abstractNumId w:val="3"/>
  </w:num>
  <w:num w:numId="3" w16cid:durableId="1548420207">
    <w:abstractNumId w:val="2"/>
  </w:num>
  <w:num w:numId="4" w16cid:durableId="1016731682">
    <w:abstractNumId w:val="1"/>
  </w:num>
  <w:num w:numId="5" w16cid:durableId="461769583">
    <w:abstractNumId w:val="0"/>
  </w:num>
  <w:num w:numId="6" w16cid:durableId="1205290510">
    <w:abstractNumId w:val="10"/>
  </w:num>
  <w:num w:numId="7" w16cid:durableId="52394517">
    <w:abstractNumId w:val="7"/>
  </w:num>
  <w:num w:numId="8" w16cid:durableId="177157300">
    <w:abstractNumId w:val="6"/>
  </w:num>
  <w:num w:numId="9" w16cid:durableId="1783181096">
    <w:abstractNumId w:val="5"/>
  </w:num>
  <w:num w:numId="10" w16cid:durableId="1244799581">
    <w:abstractNumId w:val="4"/>
  </w:num>
  <w:num w:numId="11" w16cid:durableId="1969821534">
    <w:abstractNumId w:val="12"/>
  </w:num>
  <w:num w:numId="12" w16cid:durableId="575626184">
    <w:abstractNumId w:val="10"/>
  </w:num>
  <w:num w:numId="13" w16cid:durableId="1509252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4433391">
    <w:abstractNumId w:val="16"/>
  </w:num>
  <w:num w:numId="15" w16cid:durableId="89933171">
    <w:abstractNumId w:val="11"/>
  </w:num>
  <w:num w:numId="16" w16cid:durableId="240532519">
    <w:abstractNumId w:val="20"/>
  </w:num>
  <w:num w:numId="17" w16cid:durableId="18624805">
    <w:abstractNumId w:val="8"/>
  </w:num>
  <w:num w:numId="18" w16cid:durableId="1192954259">
    <w:abstractNumId w:val="18"/>
  </w:num>
  <w:num w:numId="19" w16cid:durableId="1379821885">
    <w:abstractNumId w:val="23"/>
  </w:num>
  <w:num w:numId="20" w16cid:durableId="910576669">
    <w:abstractNumId w:val="38"/>
  </w:num>
  <w:num w:numId="21" w16cid:durableId="1450128452">
    <w:abstractNumId w:val="31"/>
  </w:num>
  <w:num w:numId="22" w16cid:durableId="1618639830">
    <w:abstractNumId w:val="28"/>
  </w:num>
  <w:num w:numId="23" w16cid:durableId="1136988229">
    <w:abstractNumId w:val="39"/>
  </w:num>
  <w:num w:numId="24" w16cid:durableId="952513475">
    <w:abstractNumId w:val="32"/>
  </w:num>
  <w:num w:numId="25" w16cid:durableId="482744751">
    <w:abstractNumId w:val="15"/>
  </w:num>
  <w:num w:numId="26" w16cid:durableId="472455702">
    <w:abstractNumId w:val="28"/>
  </w:num>
  <w:num w:numId="27" w16cid:durableId="1402799021">
    <w:abstractNumId w:val="36"/>
  </w:num>
  <w:num w:numId="28" w16cid:durableId="588074877">
    <w:abstractNumId w:val="26"/>
  </w:num>
  <w:num w:numId="29" w16cid:durableId="2140487339">
    <w:abstractNumId w:val="27"/>
  </w:num>
  <w:num w:numId="30" w16cid:durableId="241961369">
    <w:abstractNumId w:val="21"/>
  </w:num>
  <w:num w:numId="31" w16cid:durableId="1255822013">
    <w:abstractNumId w:val="34"/>
  </w:num>
  <w:num w:numId="32" w16cid:durableId="1587226376">
    <w:abstractNumId w:val="33"/>
  </w:num>
  <w:num w:numId="33" w16cid:durableId="1787460747">
    <w:abstractNumId w:val="9"/>
  </w:num>
  <w:num w:numId="34" w16cid:durableId="1271426351">
    <w:abstractNumId w:val="19"/>
  </w:num>
  <w:num w:numId="35" w16cid:durableId="293297976">
    <w:abstractNumId w:val="25"/>
  </w:num>
  <w:num w:numId="36" w16cid:durableId="539585281">
    <w:abstractNumId w:val="17"/>
  </w:num>
  <w:num w:numId="37" w16cid:durableId="2145124844">
    <w:abstractNumId w:val="14"/>
  </w:num>
  <w:num w:numId="38" w16cid:durableId="1993484611">
    <w:abstractNumId w:val="35"/>
  </w:num>
  <w:num w:numId="39" w16cid:durableId="889144895">
    <w:abstractNumId w:val="24"/>
  </w:num>
  <w:num w:numId="40" w16cid:durableId="1995719378">
    <w:abstractNumId w:val="22"/>
  </w:num>
  <w:num w:numId="41" w16cid:durableId="726757048">
    <w:abstractNumId w:val="30"/>
  </w:num>
  <w:num w:numId="42" w16cid:durableId="1695426610">
    <w:abstractNumId w:val="29"/>
  </w:num>
  <w:num w:numId="43" w16cid:durableId="3432840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2E"/>
    <w:rsid w:val="00000818"/>
    <w:rsid w:val="00000DA2"/>
    <w:rsid w:val="00002ADA"/>
    <w:rsid w:val="00002E7D"/>
    <w:rsid w:val="0000378B"/>
    <w:rsid w:val="00004B08"/>
    <w:rsid w:val="00005112"/>
    <w:rsid w:val="00005124"/>
    <w:rsid w:val="000070FC"/>
    <w:rsid w:val="00007A0D"/>
    <w:rsid w:val="00010CDF"/>
    <w:rsid w:val="00010E1D"/>
    <w:rsid w:val="000124AB"/>
    <w:rsid w:val="00012E5D"/>
    <w:rsid w:val="000132E7"/>
    <w:rsid w:val="00013449"/>
    <w:rsid w:val="00013497"/>
    <w:rsid w:val="00013835"/>
    <w:rsid w:val="000139CE"/>
    <w:rsid w:val="00014924"/>
    <w:rsid w:val="00014F50"/>
    <w:rsid w:val="0001505F"/>
    <w:rsid w:val="0001612E"/>
    <w:rsid w:val="00020DFD"/>
    <w:rsid w:val="000213C2"/>
    <w:rsid w:val="00021A72"/>
    <w:rsid w:val="00022845"/>
    <w:rsid w:val="00023CF5"/>
    <w:rsid w:val="00026B4C"/>
    <w:rsid w:val="00026D10"/>
    <w:rsid w:val="00026D4B"/>
    <w:rsid w:val="00027EA1"/>
    <w:rsid w:val="000304A9"/>
    <w:rsid w:val="0003102D"/>
    <w:rsid w:val="000317ED"/>
    <w:rsid w:val="000324D8"/>
    <w:rsid w:val="00032549"/>
    <w:rsid w:val="000328A1"/>
    <w:rsid w:val="00032908"/>
    <w:rsid w:val="00032CD3"/>
    <w:rsid w:val="00032CFF"/>
    <w:rsid w:val="00035021"/>
    <w:rsid w:val="00035243"/>
    <w:rsid w:val="00035827"/>
    <w:rsid w:val="0003665B"/>
    <w:rsid w:val="000378CA"/>
    <w:rsid w:val="00040F26"/>
    <w:rsid w:val="000428AA"/>
    <w:rsid w:val="00042AA5"/>
    <w:rsid w:val="0004305B"/>
    <w:rsid w:val="000452F4"/>
    <w:rsid w:val="0004616E"/>
    <w:rsid w:val="00047380"/>
    <w:rsid w:val="00047927"/>
    <w:rsid w:val="00047DCC"/>
    <w:rsid w:val="00050AD4"/>
    <w:rsid w:val="00050E79"/>
    <w:rsid w:val="00051028"/>
    <w:rsid w:val="00051630"/>
    <w:rsid w:val="00051F19"/>
    <w:rsid w:val="00053842"/>
    <w:rsid w:val="000541D6"/>
    <w:rsid w:val="00054C98"/>
    <w:rsid w:val="00054CDA"/>
    <w:rsid w:val="000566EB"/>
    <w:rsid w:val="00056E51"/>
    <w:rsid w:val="000570EF"/>
    <w:rsid w:val="00060CC2"/>
    <w:rsid w:val="000612B3"/>
    <w:rsid w:val="00062961"/>
    <w:rsid w:val="00063943"/>
    <w:rsid w:val="00063C10"/>
    <w:rsid w:val="00065329"/>
    <w:rsid w:val="00066973"/>
    <w:rsid w:val="00067513"/>
    <w:rsid w:val="00070142"/>
    <w:rsid w:val="0007276D"/>
    <w:rsid w:val="00072A69"/>
    <w:rsid w:val="0007347E"/>
    <w:rsid w:val="0007387D"/>
    <w:rsid w:val="000743B5"/>
    <w:rsid w:val="00074A2B"/>
    <w:rsid w:val="0007515E"/>
    <w:rsid w:val="0007582E"/>
    <w:rsid w:val="0007592E"/>
    <w:rsid w:val="0007776A"/>
    <w:rsid w:val="000800CA"/>
    <w:rsid w:val="00081E07"/>
    <w:rsid w:val="00081ED1"/>
    <w:rsid w:val="00082B48"/>
    <w:rsid w:val="00082C2B"/>
    <w:rsid w:val="000831AB"/>
    <w:rsid w:val="0008377A"/>
    <w:rsid w:val="00083807"/>
    <w:rsid w:val="00083ADD"/>
    <w:rsid w:val="00083D54"/>
    <w:rsid w:val="00083E44"/>
    <w:rsid w:val="00084EC6"/>
    <w:rsid w:val="0008652C"/>
    <w:rsid w:val="000868E6"/>
    <w:rsid w:val="000879D1"/>
    <w:rsid w:val="00087AED"/>
    <w:rsid w:val="00087BBA"/>
    <w:rsid w:val="00092194"/>
    <w:rsid w:val="000927CE"/>
    <w:rsid w:val="00092924"/>
    <w:rsid w:val="00092B67"/>
    <w:rsid w:val="000949CC"/>
    <w:rsid w:val="00095470"/>
    <w:rsid w:val="000957E8"/>
    <w:rsid w:val="00095D27"/>
    <w:rsid w:val="00096B7B"/>
    <w:rsid w:val="00096F8E"/>
    <w:rsid w:val="000975CE"/>
    <w:rsid w:val="00097992"/>
    <w:rsid w:val="00097D22"/>
    <w:rsid w:val="000A0140"/>
    <w:rsid w:val="000A0536"/>
    <w:rsid w:val="000A0C2A"/>
    <w:rsid w:val="000A0C75"/>
    <w:rsid w:val="000A0F93"/>
    <w:rsid w:val="000A1688"/>
    <w:rsid w:val="000A259F"/>
    <w:rsid w:val="000A3ACB"/>
    <w:rsid w:val="000A3D2E"/>
    <w:rsid w:val="000A42C5"/>
    <w:rsid w:val="000A46CB"/>
    <w:rsid w:val="000A49DD"/>
    <w:rsid w:val="000A4A9F"/>
    <w:rsid w:val="000A4F7A"/>
    <w:rsid w:val="000A5862"/>
    <w:rsid w:val="000A5A4C"/>
    <w:rsid w:val="000A63D0"/>
    <w:rsid w:val="000A6BDF"/>
    <w:rsid w:val="000A73D7"/>
    <w:rsid w:val="000A7ED4"/>
    <w:rsid w:val="000B0F0E"/>
    <w:rsid w:val="000B1959"/>
    <w:rsid w:val="000B1C53"/>
    <w:rsid w:val="000B3DEF"/>
    <w:rsid w:val="000B420C"/>
    <w:rsid w:val="000B64F9"/>
    <w:rsid w:val="000B68BC"/>
    <w:rsid w:val="000C19EE"/>
    <w:rsid w:val="000C1BE0"/>
    <w:rsid w:val="000C2B25"/>
    <w:rsid w:val="000C3876"/>
    <w:rsid w:val="000C39B9"/>
    <w:rsid w:val="000C5EC8"/>
    <w:rsid w:val="000C60B1"/>
    <w:rsid w:val="000C60F9"/>
    <w:rsid w:val="000C63E0"/>
    <w:rsid w:val="000C701D"/>
    <w:rsid w:val="000C7422"/>
    <w:rsid w:val="000C75C2"/>
    <w:rsid w:val="000D1FD2"/>
    <w:rsid w:val="000D2874"/>
    <w:rsid w:val="000D288E"/>
    <w:rsid w:val="000D29F7"/>
    <w:rsid w:val="000D3C91"/>
    <w:rsid w:val="000D4286"/>
    <w:rsid w:val="000D518D"/>
    <w:rsid w:val="000D5500"/>
    <w:rsid w:val="000D5784"/>
    <w:rsid w:val="000D6197"/>
    <w:rsid w:val="000D6F93"/>
    <w:rsid w:val="000D787A"/>
    <w:rsid w:val="000D7DE5"/>
    <w:rsid w:val="000E04AD"/>
    <w:rsid w:val="000E16C2"/>
    <w:rsid w:val="000E1F8A"/>
    <w:rsid w:val="000E213D"/>
    <w:rsid w:val="000E2499"/>
    <w:rsid w:val="000E2576"/>
    <w:rsid w:val="000E2A03"/>
    <w:rsid w:val="000E3591"/>
    <w:rsid w:val="000E3D6A"/>
    <w:rsid w:val="000E4C31"/>
    <w:rsid w:val="000E527F"/>
    <w:rsid w:val="000E555D"/>
    <w:rsid w:val="000E5752"/>
    <w:rsid w:val="000E584B"/>
    <w:rsid w:val="000E6370"/>
    <w:rsid w:val="000E6663"/>
    <w:rsid w:val="000E6D14"/>
    <w:rsid w:val="000E6E46"/>
    <w:rsid w:val="000E73FF"/>
    <w:rsid w:val="000F0E2A"/>
    <w:rsid w:val="000F1D09"/>
    <w:rsid w:val="000F2E62"/>
    <w:rsid w:val="000F2EF1"/>
    <w:rsid w:val="000F2F68"/>
    <w:rsid w:val="000F359A"/>
    <w:rsid w:val="000F3C05"/>
    <w:rsid w:val="000F3C9C"/>
    <w:rsid w:val="000F52A5"/>
    <w:rsid w:val="000F6951"/>
    <w:rsid w:val="00100697"/>
    <w:rsid w:val="00101799"/>
    <w:rsid w:val="001018F8"/>
    <w:rsid w:val="0010206C"/>
    <w:rsid w:val="00102CED"/>
    <w:rsid w:val="00103028"/>
    <w:rsid w:val="00104615"/>
    <w:rsid w:val="00104807"/>
    <w:rsid w:val="00106E6E"/>
    <w:rsid w:val="00110E71"/>
    <w:rsid w:val="00111A07"/>
    <w:rsid w:val="0011207E"/>
    <w:rsid w:val="001132EC"/>
    <w:rsid w:val="00114876"/>
    <w:rsid w:val="00114F3C"/>
    <w:rsid w:val="00115954"/>
    <w:rsid w:val="00115964"/>
    <w:rsid w:val="001163C3"/>
    <w:rsid w:val="001169F6"/>
    <w:rsid w:val="00117E4A"/>
    <w:rsid w:val="0012060C"/>
    <w:rsid w:val="00124DAC"/>
    <w:rsid w:val="00124FB2"/>
    <w:rsid w:val="00126588"/>
    <w:rsid w:val="001302E2"/>
    <w:rsid w:val="00130577"/>
    <w:rsid w:val="0013077A"/>
    <w:rsid w:val="00131376"/>
    <w:rsid w:val="0013177F"/>
    <w:rsid w:val="00131B2C"/>
    <w:rsid w:val="00131DED"/>
    <w:rsid w:val="001322A1"/>
    <w:rsid w:val="0013242A"/>
    <w:rsid w:val="00132CB4"/>
    <w:rsid w:val="001334FB"/>
    <w:rsid w:val="00134161"/>
    <w:rsid w:val="00134865"/>
    <w:rsid w:val="00134F30"/>
    <w:rsid w:val="00135E2E"/>
    <w:rsid w:val="00136BE5"/>
    <w:rsid w:val="00136C6B"/>
    <w:rsid w:val="00137390"/>
    <w:rsid w:val="00140462"/>
    <w:rsid w:val="00140C6A"/>
    <w:rsid w:val="001425F9"/>
    <w:rsid w:val="00142663"/>
    <w:rsid w:val="00142667"/>
    <w:rsid w:val="00142671"/>
    <w:rsid w:val="00142866"/>
    <w:rsid w:val="00142E61"/>
    <w:rsid w:val="00144643"/>
    <w:rsid w:val="00144949"/>
    <w:rsid w:val="00144EF2"/>
    <w:rsid w:val="001453F3"/>
    <w:rsid w:val="00145641"/>
    <w:rsid w:val="0014577F"/>
    <w:rsid w:val="00146467"/>
    <w:rsid w:val="00146B6A"/>
    <w:rsid w:val="00150144"/>
    <w:rsid w:val="0015247C"/>
    <w:rsid w:val="001532DC"/>
    <w:rsid w:val="00153519"/>
    <w:rsid w:val="001537E9"/>
    <w:rsid w:val="00155589"/>
    <w:rsid w:val="00155592"/>
    <w:rsid w:val="00156468"/>
    <w:rsid w:val="00156A37"/>
    <w:rsid w:val="00156BE3"/>
    <w:rsid w:val="00156DC8"/>
    <w:rsid w:val="00156E81"/>
    <w:rsid w:val="00160201"/>
    <w:rsid w:val="001613D7"/>
    <w:rsid w:val="001621E3"/>
    <w:rsid w:val="001636C7"/>
    <w:rsid w:val="001638D2"/>
    <w:rsid w:val="00163ECB"/>
    <w:rsid w:val="00164181"/>
    <w:rsid w:val="00164A11"/>
    <w:rsid w:val="001655BA"/>
    <w:rsid w:val="00166000"/>
    <w:rsid w:val="001677D9"/>
    <w:rsid w:val="0017188F"/>
    <w:rsid w:val="00172287"/>
    <w:rsid w:val="00172652"/>
    <w:rsid w:val="00173417"/>
    <w:rsid w:val="00173A50"/>
    <w:rsid w:val="00173AFB"/>
    <w:rsid w:val="00173DC0"/>
    <w:rsid w:val="00174154"/>
    <w:rsid w:val="00174D69"/>
    <w:rsid w:val="00176780"/>
    <w:rsid w:val="00180193"/>
    <w:rsid w:val="001813C2"/>
    <w:rsid w:val="00182F64"/>
    <w:rsid w:val="00183B32"/>
    <w:rsid w:val="00184015"/>
    <w:rsid w:val="0018450E"/>
    <w:rsid w:val="00185440"/>
    <w:rsid w:val="00186A82"/>
    <w:rsid w:val="00186F50"/>
    <w:rsid w:val="00190ED7"/>
    <w:rsid w:val="0019186E"/>
    <w:rsid w:val="00191C69"/>
    <w:rsid w:val="00192713"/>
    <w:rsid w:val="00192D01"/>
    <w:rsid w:val="001935EB"/>
    <w:rsid w:val="00193E3B"/>
    <w:rsid w:val="0019680D"/>
    <w:rsid w:val="001A1D6F"/>
    <w:rsid w:val="001A238B"/>
    <w:rsid w:val="001A2590"/>
    <w:rsid w:val="001A3B02"/>
    <w:rsid w:val="001A3CF1"/>
    <w:rsid w:val="001A4DF4"/>
    <w:rsid w:val="001A6370"/>
    <w:rsid w:val="001A7D3F"/>
    <w:rsid w:val="001B13B8"/>
    <w:rsid w:val="001B1852"/>
    <w:rsid w:val="001B2002"/>
    <w:rsid w:val="001B2A7D"/>
    <w:rsid w:val="001B3CB4"/>
    <w:rsid w:val="001B4BB9"/>
    <w:rsid w:val="001B649D"/>
    <w:rsid w:val="001C0998"/>
    <w:rsid w:val="001C2124"/>
    <w:rsid w:val="001C2A4C"/>
    <w:rsid w:val="001C2D26"/>
    <w:rsid w:val="001C41AC"/>
    <w:rsid w:val="001C566C"/>
    <w:rsid w:val="001C6883"/>
    <w:rsid w:val="001C7285"/>
    <w:rsid w:val="001D0A9E"/>
    <w:rsid w:val="001D1501"/>
    <w:rsid w:val="001D1572"/>
    <w:rsid w:val="001D247D"/>
    <w:rsid w:val="001D2A66"/>
    <w:rsid w:val="001D3205"/>
    <w:rsid w:val="001D43E6"/>
    <w:rsid w:val="001D56DE"/>
    <w:rsid w:val="001D594C"/>
    <w:rsid w:val="001D747C"/>
    <w:rsid w:val="001D757E"/>
    <w:rsid w:val="001D793A"/>
    <w:rsid w:val="001E06A2"/>
    <w:rsid w:val="001E0CCF"/>
    <w:rsid w:val="001E1D78"/>
    <w:rsid w:val="001E338E"/>
    <w:rsid w:val="001E3CD5"/>
    <w:rsid w:val="001E52B3"/>
    <w:rsid w:val="001E5624"/>
    <w:rsid w:val="001E56BB"/>
    <w:rsid w:val="001E640F"/>
    <w:rsid w:val="001E663A"/>
    <w:rsid w:val="001E678A"/>
    <w:rsid w:val="001E6D6F"/>
    <w:rsid w:val="001E7416"/>
    <w:rsid w:val="001E75F6"/>
    <w:rsid w:val="001E79B0"/>
    <w:rsid w:val="001F0505"/>
    <w:rsid w:val="001F07AB"/>
    <w:rsid w:val="001F0B9F"/>
    <w:rsid w:val="001F0E5A"/>
    <w:rsid w:val="001F28EC"/>
    <w:rsid w:val="001F47EA"/>
    <w:rsid w:val="001F62C0"/>
    <w:rsid w:val="001F7631"/>
    <w:rsid w:val="00200C7A"/>
    <w:rsid w:val="002018B5"/>
    <w:rsid w:val="00201BB0"/>
    <w:rsid w:val="002023DF"/>
    <w:rsid w:val="00203316"/>
    <w:rsid w:val="00203578"/>
    <w:rsid w:val="00203636"/>
    <w:rsid w:val="00204120"/>
    <w:rsid w:val="0020468E"/>
    <w:rsid w:val="00205D70"/>
    <w:rsid w:val="00206564"/>
    <w:rsid w:val="002066D0"/>
    <w:rsid w:val="00206889"/>
    <w:rsid w:val="00207028"/>
    <w:rsid w:val="00211FEB"/>
    <w:rsid w:val="00212B1F"/>
    <w:rsid w:val="00213D84"/>
    <w:rsid w:val="00214C5A"/>
    <w:rsid w:val="002151A6"/>
    <w:rsid w:val="0021531E"/>
    <w:rsid w:val="0021537D"/>
    <w:rsid w:val="00215AB6"/>
    <w:rsid w:val="0021685F"/>
    <w:rsid w:val="00216883"/>
    <w:rsid w:val="0021688B"/>
    <w:rsid w:val="00216D6B"/>
    <w:rsid w:val="00220070"/>
    <w:rsid w:val="00220246"/>
    <w:rsid w:val="00220B93"/>
    <w:rsid w:val="00220E06"/>
    <w:rsid w:val="00221F8D"/>
    <w:rsid w:val="0022231F"/>
    <w:rsid w:val="002255D9"/>
    <w:rsid w:val="00225695"/>
    <w:rsid w:val="002257C5"/>
    <w:rsid w:val="00225B2C"/>
    <w:rsid w:val="00227BAB"/>
    <w:rsid w:val="00230162"/>
    <w:rsid w:val="00231347"/>
    <w:rsid w:val="002313C9"/>
    <w:rsid w:val="00232E40"/>
    <w:rsid w:val="0023309C"/>
    <w:rsid w:val="002346A2"/>
    <w:rsid w:val="00235229"/>
    <w:rsid w:val="00235637"/>
    <w:rsid w:val="002365AE"/>
    <w:rsid w:val="00237D8B"/>
    <w:rsid w:val="00237F1D"/>
    <w:rsid w:val="0024006A"/>
    <w:rsid w:val="00241E62"/>
    <w:rsid w:val="002436BA"/>
    <w:rsid w:val="00244368"/>
    <w:rsid w:val="002448D9"/>
    <w:rsid w:val="00246036"/>
    <w:rsid w:val="002467DF"/>
    <w:rsid w:val="002469B0"/>
    <w:rsid w:val="00247375"/>
    <w:rsid w:val="0024745A"/>
    <w:rsid w:val="002502D2"/>
    <w:rsid w:val="00250876"/>
    <w:rsid w:val="0025091F"/>
    <w:rsid w:val="00250B7E"/>
    <w:rsid w:val="00250C95"/>
    <w:rsid w:val="00252376"/>
    <w:rsid w:val="00253D2B"/>
    <w:rsid w:val="00256588"/>
    <w:rsid w:val="00256717"/>
    <w:rsid w:val="00256D2A"/>
    <w:rsid w:val="00260A0D"/>
    <w:rsid w:val="00260B6B"/>
    <w:rsid w:val="002611BD"/>
    <w:rsid w:val="002611DF"/>
    <w:rsid w:val="002611ED"/>
    <w:rsid w:val="00261659"/>
    <w:rsid w:val="00262244"/>
    <w:rsid w:val="00264BA1"/>
    <w:rsid w:val="00265596"/>
    <w:rsid w:val="0026575D"/>
    <w:rsid w:val="002669D0"/>
    <w:rsid w:val="00266DF1"/>
    <w:rsid w:val="002670C5"/>
    <w:rsid w:val="002675E3"/>
    <w:rsid w:val="00267CAE"/>
    <w:rsid w:val="00270468"/>
    <w:rsid w:val="00270B40"/>
    <w:rsid w:val="002716D4"/>
    <w:rsid w:val="00271B80"/>
    <w:rsid w:val="00271DC7"/>
    <w:rsid w:val="00272645"/>
    <w:rsid w:val="00272C11"/>
    <w:rsid w:val="00275749"/>
    <w:rsid w:val="00275852"/>
    <w:rsid w:val="002768D4"/>
    <w:rsid w:val="002772AA"/>
    <w:rsid w:val="0028002A"/>
    <w:rsid w:val="00280F5C"/>
    <w:rsid w:val="002835C9"/>
    <w:rsid w:val="00283A5B"/>
    <w:rsid w:val="002841C5"/>
    <w:rsid w:val="00284CF2"/>
    <w:rsid w:val="00287736"/>
    <w:rsid w:val="00287AA8"/>
    <w:rsid w:val="0029097E"/>
    <w:rsid w:val="00290F91"/>
    <w:rsid w:val="0029183F"/>
    <w:rsid w:val="00293672"/>
    <w:rsid w:val="00293DAB"/>
    <w:rsid w:val="00294136"/>
    <w:rsid w:val="002943A4"/>
    <w:rsid w:val="0029448E"/>
    <w:rsid w:val="00297AF0"/>
    <w:rsid w:val="00297C76"/>
    <w:rsid w:val="00297CE9"/>
    <w:rsid w:val="002A0C82"/>
    <w:rsid w:val="002A0E9B"/>
    <w:rsid w:val="002A2071"/>
    <w:rsid w:val="002A223C"/>
    <w:rsid w:val="002A2B9F"/>
    <w:rsid w:val="002A2F99"/>
    <w:rsid w:val="002A309A"/>
    <w:rsid w:val="002A3759"/>
    <w:rsid w:val="002A433D"/>
    <w:rsid w:val="002A4A8D"/>
    <w:rsid w:val="002A5159"/>
    <w:rsid w:val="002A63A7"/>
    <w:rsid w:val="002A7F92"/>
    <w:rsid w:val="002B09CF"/>
    <w:rsid w:val="002B2624"/>
    <w:rsid w:val="002B3371"/>
    <w:rsid w:val="002B3781"/>
    <w:rsid w:val="002B3E72"/>
    <w:rsid w:val="002B5CC2"/>
    <w:rsid w:val="002B6C1C"/>
    <w:rsid w:val="002B7AFA"/>
    <w:rsid w:val="002B7C1D"/>
    <w:rsid w:val="002B7EDB"/>
    <w:rsid w:val="002C06C6"/>
    <w:rsid w:val="002C0BB0"/>
    <w:rsid w:val="002C2E76"/>
    <w:rsid w:val="002C401B"/>
    <w:rsid w:val="002C4610"/>
    <w:rsid w:val="002C66A6"/>
    <w:rsid w:val="002C684A"/>
    <w:rsid w:val="002C6CF0"/>
    <w:rsid w:val="002D05BB"/>
    <w:rsid w:val="002D1A4F"/>
    <w:rsid w:val="002D1E4B"/>
    <w:rsid w:val="002D1FA4"/>
    <w:rsid w:val="002D265C"/>
    <w:rsid w:val="002D321D"/>
    <w:rsid w:val="002D34B5"/>
    <w:rsid w:val="002D4A13"/>
    <w:rsid w:val="002D7217"/>
    <w:rsid w:val="002D75E3"/>
    <w:rsid w:val="002E0A22"/>
    <w:rsid w:val="002E0EB2"/>
    <w:rsid w:val="002E0FDA"/>
    <w:rsid w:val="002E114D"/>
    <w:rsid w:val="002E2C8C"/>
    <w:rsid w:val="002E3689"/>
    <w:rsid w:val="002E3810"/>
    <w:rsid w:val="002E3A37"/>
    <w:rsid w:val="002E423B"/>
    <w:rsid w:val="002E478E"/>
    <w:rsid w:val="002E4ED0"/>
    <w:rsid w:val="002E5143"/>
    <w:rsid w:val="002E54E4"/>
    <w:rsid w:val="002E5AA9"/>
    <w:rsid w:val="002E7A8A"/>
    <w:rsid w:val="002F0A27"/>
    <w:rsid w:val="002F1853"/>
    <w:rsid w:val="002F2295"/>
    <w:rsid w:val="002F277C"/>
    <w:rsid w:val="002F3DAA"/>
    <w:rsid w:val="002F5D1F"/>
    <w:rsid w:val="002F624C"/>
    <w:rsid w:val="002F6A9B"/>
    <w:rsid w:val="002F70A7"/>
    <w:rsid w:val="002F7366"/>
    <w:rsid w:val="002F7F51"/>
    <w:rsid w:val="003003E9"/>
    <w:rsid w:val="003009BF"/>
    <w:rsid w:val="00301702"/>
    <w:rsid w:val="00301C1E"/>
    <w:rsid w:val="00302058"/>
    <w:rsid w:val="00302EDB"/>
    <w:rsid w:val="00303C3E"/>
    <w:rsid w:val="00304360"/>
    <w:rsid w:val="003045D6"/>
    <w:rsid w:val="00305299"/>
    <w:rsid w:val="003056F0"/>
    <w:rsid w:val="00306E7A"/>
    <w:rsid w:val="00306ECC"/>
    <w:rsid w:val="00307171"/>
    <w:rsid w:val="0031002A"/>
    <w:rsid w:val="00310CC8"/>
    <w:rsid w:val="00310FA8"/>
    <w:rsid w:val="0031164C"/>
    <w:rsid w:val="003136D7"/>
    <w:rsid w:val="00313811"/>
    <w:rsid w:val="003160D6"/>
    <w:rsid w:val="00317330"/>
    <w:rsid w:val="00317663"/>
    <w:rsid w:val="00317CFA"/>
    <w:rsid w:val="00321257"/>
    <w:rsid w:val="00322119"/>
    <w:rsid w:val="00322215"/>
    <w:rsid w:val="00322D65"/>
    <w:rsid w:val="00324330"/>
    <w:rsid w:val="003248A0"/>
    <w:rsid w:val="00324BC6"/>
    <w:rsid w:val="00325411"/>
    <w:rsid w:val="00326D57"/>
    <w:rsid w:val="00327552"/>
    <w:rsid w:val="003305DD"/>
    <w:rsid w:val="0033118E"/>
    <w:rsid w:val="0033239D"/>
    <w:rsid w:val="00332ED0"/>
    <w:rsid w:val="00334295"/>
    <w:rsid w:val="00334D78"/>
    <w:rsid w:val="0033525F"/>
    <w:rsid w:val="00335434"/>
    <w:rsid w:val="00335B98"/>
    <w:rsid w:val="0034087B"/>
    <w:rsid w:val="00340CA2"/>
    <w:rsid w:val="003417AA"/>
    <w:rsid w:val="00345CC1"/>
    <w:rsid w:val="003468B6"/>
    <w:rsid w:val="00346B15"/>
    <w:rsid w:val="00347379"/>
    <w:rsid w:val="003475B1"/>
    <w:rsid w:val="003479ED"/>
    <w:rsid w:val="00347F63"/>
    <w:rsid w:val="0035044E"/>
    <w:rsid w:val="00351040"/>
    <w:rsid w:val="003513B2"/>
    <w:rsid w:val="00351693"/>
    <w:rsid w:val="00351706"/>
    <w:rsid w:val="00352087"/>
    <w:rsid w:val="00352F95"/>
    <w:rsid w:val="003538CD"/>
    <w:rsid w:val="00353B52"/>
    <w:rsid w:val="00354430"/>
    <w:rsid w:val="003551B6"/>
    <w:rsid w:val="0035600B"/>
    <w:rsid w:val="003562C2"/>
    <w:rsid w:val="00356747"/>
    <w:rsid w:val="00357AFA"/>
    <w:rsid w:val="0036010B"/>
    <w:rsid w:val="00360389"/>
    <w:rsid w:val="0036067A"/>
    <w:rsid w:val="00361119"/>
    <w:rsid w:val="003628D2"/>
    <w:rsid w:val="00363119"/>
    <w:rsid w:val="0036320D"/>
    <w:rsid w:val="003648F2"/>
    <w:rsid w:val="003656BC"/>
    <w:rsid w:val="00365962"/>
    <w:rsid w:val="00366AA4"/>
    <w:rsid w:val="003672FD"/>
    <w:rsid w:val="00367A2E"/>
    <w:rsid w:val="00367D4E"/>
    <w:rsid w:val="0037047F"/>
    <w:rsid w:val="003706B6"/>
    <w:rsid w:val="003718B7"/>
    <w:rsid w:val="00372318"/>
    <w:rsid w:val="00372B2A"/>
    <w:rsid w:val="00373A82"/>
    <w:rsid w:val="00374274"/>
    <w:rsid w:val="00374503"/>
    <w:rsid w:val="0037477C"/>
    <w:rsid w:val="003759F1"/>
    <w:rsid w:val="00376266"/>
    <w:rsid w:val="003774F4"/>
    <w:rsid w:val="003826CB"/>
    <w:rsid w:val="00383101"/>
    <w:rsid w:val="0038463B"/>
    <w:rsid w:val="003847E1"/>
    <w:rsid w:val="00384800"/>
    <w:rsid w:val="0038489C"/>
    <w:rsid w:val="003852BC"/>
    <w:rsid w:val="00385673"/>
    <w:rsid w:val="00386244"/>
    <w:rsid w:val="00386EC9"/>
    <w:rsid w:val="00387122"/>
    <w:rsid w:val="0038725C"/>
    <w:rsid w:val="0039024E"/>
    <w:rsid w:val="003904AB"/>
    <w:rsid w:val="00390937"/>
    <w:rsid w:val="00391380"/>
    <w:rsid w:val="00391AE2"/>
    <w:rsid w:val="00392108"/>
    <w:rsid w:val="00392BC6"/>
    <w:rsid w:val="003954FE"/>
    <w:rsid w:val="00395E31"/>
    <w:rsid w:val="0039658C"/>
    <w:rsid w:val="003977E2"/>
    <w:rsid w:val="003A0141"/>
    <w:rsid w:val="003A0FEC"/>
    <w:rsid w:val="003A129F"/>
    <w:rsid w:val="003A1A6E"/>
    <w:rsid w:val="003A30A1"/>
    <w:rsid w:val="003A3415"/>
    <w:rsid w:val="003A36CF"/>
    <w:rsid w:val="003A5144"/>
    <w:rsid w:val="003A53AA"/>
    <w:rsid w:val="003A5F22"/>
    <w:rsid w:val="003A684F"/>
    <w:rsid w:val="003A7975"/>
    <w:rsid w:val="003B047F"/>
    <w:rsid w:val="003B31BA"/>
    <w:rsid w:val="003B32D7"/>
    <w:rsid w:val="003B339F"/>
    <w:rsid w:val="003B4159"/>
    <w:rsid w:val="003B4EB1"/>
    <w:rsid w:val="003B58A5"/>
    <w:rsid w:val="003B5957"/>
    <w:rsid w:val="003B7119"/>
    <w:rsid w:val="003C071F"/>
    <w:rsid w:val="003C28A0"/>
    <w:rsid w:val="003C5915"/>
    <w:rsid w:val="003C5FC9"/>
    <w:rsid w:val="003C667C"/>
    <w:rsid w:val="003D03F6"/>
    <w:rsid w:val="003D07CC"/>
    <w:rsid w:val="003D09AB"/>
    <w:rsid w:val="003D0FEB"/>
    <w:rsid w:val="003D1AD5"/>
    <w:rsid w:val="003D2202"/>
    <w:rsid w:val="003D27CF"/>
    <w:rsid w:val="003D30C8"/>
    <w:rsid w:val="003D331B"/>
    <w:rsid w:val="003D3A1A"/>
    <w:rsid w:val="003D3B31"/>
    <w:rsid w:val="003D3E17"/>
    <w:rsid w:val="003D4BFC"/>
    <w:rsid w:val="003D5F38"/>
    <w:rsid w:val="003D7E1C"/>
    <w:rsid w:val="003E0F84"/>
    <w:rsid w:val="003E1411"/>
    <w:rsid w:val="003E1741"/>
    <w:rsid w:val="003E1A60"/>
    <w:rsid w:val="003E2985"/>
    <w:rsid w:val="003E2C79"/>
    <w:rsid w:val="003E2F59"/>
    <w:rsid w:val="003E375B"/>
    <w:rsid w:val="003E3ADF"/>
    <w:rsid w:val="003E6146"/>
    <w:rsid w:val="003E72D9"/>
    <w:rsid w:val="003F0ADA"/>
    <w:rsid w:val="003F0BD7"/>
    <w:rsid w:val="003F1034"/>
    <w:rsid w:val="003F163F"/>
    <w:rsid w:val="003F1C95"/>
    <w:rsid w:val="003F1F86"/>
    <w:rsid w:val="003F324C"/>
    <w:rsid w:val="003F54F9"/>
    <w:rsid w:val="003F5A9F"/>
    <w:rsid w:val="003F5BD5"/>
    <w:rsid w:val="003F6772"/>
    <w:rsid w:val="003F6C4C"/>
    <w:rsid w:val="003F7BB3"/>
    <w:rsid w:val="00400F39"/>
    <w:rsid w:val="00400FB2"/>
    <w:rsid w:val="00402CC9"/>
    <w:rsid w:val="00402F4D"/>
    <w:rsid w:val="00403432"/>
    <w:rsid w:val="004042A6"/>
    <w:rsid w:val="004049F2"/>
    <w:rsid w:val="0040563D"/>
    <w:rsid w:val="0040608A"/>
    <w:rsid w:val="0040640C"/>
    <w:rsid w:val="0040685F"/>
    <w:rsid w:val="004108AA"/>
    <w:rsid w:val="00410C9A"/>
    <w:rsid w:val="00411FB3"/>
    <w:rsid w:val="0041210A"/>
    <w:rsid w:val="00412217"/>
    <w:rsid w:val="00412FD0"/>
    <w:rsid w:val="00413016"/>
    <w:rsid w:val="004136D5"/>
    <w:rsid w:val="00414F7D"/>
    <w:rsid w:val="00415FA5"/>
    <w:rsid w:val="00416708"/>
    <w:rsid w:val="00416F29"/>
    <w:rsid w:val="00416F91"/>
    <w:rsid w:val="00417FFB"/>
    <w:rsid w:val="004206F2"/>
    <w:rsid w:val="00420913"/>
    <w:rsid w:val="00420B0E"/>
    <w:rsid w:val="0042244D"/>
    <w:rsid w:val="00423F00"/>
    <w:rsid w:val="0042509E"/>
    <w:rsid w:val="004259AD"/>
    <w:rsid w:val="00426511"/>
    <w:rsid w:val="0043008D"/>
    <w:rsid w:val="004310EA"/>
    <w:rsid w:val="004313C0"/>
    <w:rsid w:val="004320F4"/>
    <w:rsid w:val="0043276E"/>
    <w:rsid w:val="004333A3"/>
    <w:rsid w:val="00433BB8"/>
    <w:rsid w:val="00433DA7"/>
    <w:rsid w:val="004340ED"/>
    <w:rsid w:val="00434205"/>
    <w:rsid w:val="004358AA"/>
    <w:rsid w:val="004362EE"/>
    <w:rsid w:val="0043662B"/>
    <w:rsid w:val="004374B5"/>
    <w:rsid w:val="00437DED"/>
    <w:rsid w:val="0044051E"/>
    <w:rsid w:val="00440AB8"/>
    <w:rsid w:val="00440CFC"/>
    <w:rsid w:val="004416BB"/>
    <w:rsid w:val="00441DC2"/>
    <w:rsid w:val="00442311"/>
    <w:rsid w:val="00443096"/>
    <w:rsid w:val="00444F22"/>
    <w:rsid w:val="00444F7E"/>
    <w:rsid w:val="004457CA"/>
    <w:rsid w:val="0044594F"/>
    <w:rsid w:val="0044698B"/>
    <w:rsid w:val="00447A1B"/>
    <w:rsid w:val="00450B36"/>
    <w:rsid w:val="00450C7E"/>
    <w:rsid w:val="0045160D"/>
    <w:rsid w:val="00452104"/>
    <w:rsid w:val="00452474"/>
    <w:rsid w:val="00452636"/>
    <w:rsid w:val="00452B68"/>
    <w:rsid w:val="00452FAC"/>
    <w:rsid w:val="004539FA"/>
    <w:rsid w:val="0045501C"/>
    <w:rsid w:val="00455204"/>
    <w:rsid w:val="0045592D"/>
    <w:rsid w:val="00455E82"/>
    <w:rsid w:val="00455F21"/>
    <w:rsid w:val="004561C3"/>
    <w:rsid w:val="0045668F"/>
    <w:rsid w:val="00457540"/>
    <w:rsid w:val="00457573"/>
    <w:rsid w:val="004579C9"/>
    <w:rsid w:val="00460259"/>
    <w:rsid w:val="0046128B"/>
    <w:rsid w:val="004612B2"/>
    <w:rsid w:val="0046254F"/>
    <w:rsid w:val="00462856"/>
    <w:rsid w:val="00463F60"/>
    <w:rsid w:val="00464132"/>
    <w:rsid w:val="00465FF2"/>
    <w:rsid w:val="00466ABB"/>
    <w:rsid w:val="00466F59"/>
    <w:rsid w:val="0047065A"/>
    <w:rsid w:val="0047163F"/>
    <w:rsid w:val="00471A21"/>
    <w:rsid w:val="00471FD1"/>
    <w:rsid w:val="0047234D"/>
    <w:rsid w:val="00472FE4"/>
    <w:rsid w:val="0047469B"/>
    <w:rsid w:val="00474B01"/>
    <w:rsid w:val="00474E8C"/>
    <w:rsid w:val="00476C98"/>
    <w:rsid w:val="00476DDD"/>
    <w:rsid w:val="00477A84"/>
    <w:rsid w:val="00481060"/>
    <w:rsid w:val="00481791"/>
    <w:rsid w:val="00483F66"/>
    <w:rsid w:val="004853B8"/>
    <w:rsid w:val="00485786"/>
    <w:rsid w:val="004860A3"/>
    <w:rsid w:val="0048647D"/>
    <w:rsid w:val="004871A1"/>
    <w:rsid w:val="0048739B"/>
    <w:rsid w:val="004879AF"/>
    <w:rsid w:val="00490A75"/>
    <w:rsid w:val="0049141B"/>
    <w:rsid w:val="00492DF8"/>
    <w:rsid w:val="004936BB"/>
    <w:rsid w:val="0049452B"/>
    <w:rsid w:val="004959AF"/>
    <w:rsid w:val="0049695B"/>
    <w:rsid w:val="00497BB8"/>
    <w:rsid w:val="00497EDF"/>
    <w:rsid w:val="004A0465"/>
    <w:rsid w:val="004A0E63"/>
    <w:rsid w:val="004A17AC"/>
    <w:rsid w:val="004A2629"/>
    <w:rsid w:val="004A2973"/>
    <w:rsid w:val="004A29F6"/>
    <w:rsid w:val="004A547B"/>
    <w:rsid w:val="004A57A5"/>
    <w:rsid w:val="004A5CD0"/>
    <w:rsid w:val="004A6833"/>
    <w:rsid w:val="004A720A"/>
    <w:rsid w:val="004A78BC"/>
    <w:rsid w:val="004A7ADA"/>
    <w:rsid w:val="004A7ADE"/>
    <w:rsid w:val="004B04AD"/>
    <w:rsid w:val="004B1536"/>
    <w:rsid w:val="004B1B6A"/>
    <w:rsid w:val="004B245D"/>
    <w:rsid w:val="004B2F43"/>
    <w:rsid w:val="004B300C"/>
    <w:rsid w:val="004B50D7"/>
    <w:rsid w:val="004B57F0"/>
    <w:rsid w:val="004B626F"/>
    <w:rsid w:val="004B6CE5"/>
    <w:rsid w:val="004C07E1"/>
    <w:rsid w:val="004C0B33"/>
    <w:rsid w:val="004C0E62"/>
    <w:rsid w:val="004C29C8"/>
    <w:rsid w:val="004C4F2C"/>
    <w:rsid w:val="004C4F32"/>
    <w:rsid w:val="004C5753"/>
    <w:rsid w:val="004C5D61"/>
    <w:rsid w:val="004C5E2D"/>
    <w:rsid w:val="004C79FA"/>
    <w:rsid w:val="004C7CD9"/>
    <w:rsid w:val="004D06A1"/>
    <w:rsid w:val="004D14FF"/>
    <w:rsid w:val="004D242A"/>
    <w:rsid w:val="004D2564"/>
    <w:rsid w:val="004D26C4"/>
    <w:rsid w:val="004D2F05"/>
    <w:rsid w:val="004D3511"/>
    <w:rsid w:val="004D3A4D"/>
    <w:rsid w:val="004D3C76"/>
    <w:rsid w:val="004D4E2E"/>
    <w:rsid w:val="004D5A36"/>
    <w:rsid w:val="004D5B7B"/>
    <w:rsid w:val="004D5BA9"/>
    <w:rsid w:val="004D5CB6"/>
    <w:rsid w:val="004D7753"/>
    <w:rsid w:val="004D7B4B"/>
    <w:rsid w:val="004D7C64"/>
    <w:rsid w:val="004E0337"/>
    <w:rsid w:val="004E08FC"/>
    <w:rsid w:val="004E0B05"/>
    <w:rsid w:val="004E1B5F"/>
    <w:rsid w:val="004E36BA"/>
    <w:rsid w:val="004E4132"/>
    <w:rsid w:val="004E4362"/>
    <w:rsid w:val="004E4672"/>
    <w:rsid w:val="004E4BE9"/>
    <w:rsid w:val="004E5090"/>
    <w:rsid w:val="004E514B"/>
    <w:rsid w:val="004E5F95"/>
    <w:rsid w:val="004E6FE1"/>
    <w:rsid w:val="004E7AF4"/>
    <w:rsid w:val="004F0363"/>
    <w:rsid w:val="004F0F75"/>
    <w:rsid w:val="004F2653"/>
    <w:rsid w:val="004F3888"/>
    <w:rsid w:val="004F56D9"/>
    <w:rsid w:val="004F582F"/>
    <w:rsid w:val="004F5B22"/>
    <w:rsid w:val="004F6521"/>
    <w:rsid w:val="004F6E9F"/>
    <w:rsid w:val="00500267"/>
    <w:rsid w:val="00500642"/>
    <w:rsid w:val="005013C3"/>
    <w:rsid w:val="0050195B"/>
    <w:rsid w:val="00501AEA"/>
    <w:rsid w:val="00502257"/>
    <w:rsid w:val="00502996"/>
    <w:rsid w:val="00502B2B"/>
    <w:rsid w:val="005039D3"/>
    <w:rsid w:val="00505882"/>
    <w:rsid w:val="005076D6"/>
    <w:rsid w:val="00507813"/>
    <w:rsid w:val="00507965"/>
    <w:rsid w:val="0051015D"/>
    <w:rsid w:val="00510B17"/>
    <w:rsid w:val="00513F36"/>
    <w:rsid w:val="005142F8"/>
    <w:rsid w:val="005163DC"/>
    <w:rsid w:val="005164D2"/>
    <w:rsid w:val="00517AA4"/>
    <w:rsid w:val="00520158"/>
    <w:rsid w:val="00520B80"/>
    <w:rsid w:val="0052251B"/>
    <w:rsid w:val="005226B0"/>
    <w:rsid w:val="00522D74"/>
    <w:rsid w:val="005236CF"/>
    <w:rsid w:val="00523AC9"/>
    <w:rsid w:val="00523B9E"/>
    <w:rsid w:val="00524D15"/>
    <w:rsid w:val="00525103"/>
    <w:rsid w:val="00525514"/>
    <w:rsid w:val="00526495"/>
    <w:rsid w:val="005268C3"/>
    <w:rsid w:val="00526F53"/>
    <w:rsid w:val="0053157F"/>
    <w:rsid w:val="00531996"/>
    <w:rsid w:val="0053280F"/>
    <w:rsid w:val="005351BC"/>
    <w:rsid w:val="00535980"/>
    <w:rsid w:val="00535B2A"/>
    <w:rsid w:val="005364E2"/>
    <w:rsid w:val="005377E7"/>
    <w:rsid w:val="0054080A"/>
    <w:rsid w:val="00541021"/>
    <w:rsid w:val="00541420"/>
    <w:rsid w:val="00541F28"/>
    <w:rsid w:val="00542163"/>
    <w:rsid w:val="0054458B"/>
    <w:rsid w:val="00544A38"/>
    <w:rsid w:val="00546560"/>
    <w:rsid w:val="005465D9"/>
    <w:rsid w:val="00546E14"/>
    <w:rsid w:val="005472E2"/>
    <w:rsid w:val="00551DCF"/>
    <w:rsid w:val="00552996"/>
    <w:rsid w:val="005530A4"/>
    <w:rsid w:val="005533E2"/>
    <w:rsid w:val="005537A8"/>
    <w:rsid w:val="00555767"/>
    <w:rsid w:val="00556226"/>
    <w:rsid w:val="00557F10"/>
    <w:rsid w:val="0056032B"/>
    <w:rsid w:val="00560D68"/>
    <w:rsid w:val="0056288B"/>
    <w:rsid w:val="00563F85"/>
    <w:rsid w:val="00564205"/>
    <w:rsid w:val="005643D8"/>
    <w:rsid w:val="00565979"/>
    <w:rsid w:val="005666FF"/>
    <w:rsid w:val="00566D53"/>
    <w:rsid w:val="00566F61"/>
    <w:rsid w:val="0056705A"/>
    <w:rsid w:val="00567932"/>
    <w:rsid w:val="00571CFC"/>
    <w:rsid w:val="00571DEE"/>
    <w:rsid w:val="00572410"/>
    <w:rsid w:val="0057279F"/>
    <w:rsid w:val="00572AB3"/>
    <w:rsid w:val="005739D1"/>
    <w:rsid w:val="00573D58"/>
    <w:rsid w:val="00573DB9"/>
    <w:rsid w:val="005741C9"/>
    <w:rsid w:val="00574D43"/>
    <w:rsid w:val="005750BB"/>
    <w:rsid w:val="00575835"/>
    <w:rsid w:val="00575871"/>
    <w:rsid w:val="00576387"/>
    <w:rsid w:val="00577029"/>
    <w:rsid w:val="005778FE"/>
    <w:rsid w:val="0058017A"/>
    <w:rsid w:val="00580E4F"/>
    <w:rsid w:val="00582D68"/>
    <w:rsid w:val="0058511C"/>
    <w:rsid w:val="005863E2"/>
    <w:rsid w:val="00586919"/>
    <w:rsid w:val="00586A53"/>
    <w:rsid w:val="00587644"/>
    <w:rsid w:val="00587EC6"/>
    <w:rsid w:val="00587F38"/>
    <w:rsid w:val="00590722"/>
    <w:rsid w:val="0059147B"/>
    <w:rsid w:val="00591867"/>
    <w:rsid w:val="00592E6F"/>
    <w:rsid w:val="00594D98"/>
    <w:rsid w:val="00594E9B"/>
    <w:rsid w:val="00597E34"/>
    <w:rsid w:val="005A0F95"/>
    <w:rsid w:val="005A1B6C"/>
    <w:rsid w:val="005A29C2"/>
    <w:rsid w:val="005A29CB"/>
    <w:rsid w:val="005A34D3"/>
    <w:rsid w:val="005A403A"/>
    <w:rsid w:val="005A6F62"/>
    <w:rsid w:val="005A72C1"/>
    <w:rsid w:val="005A788A"/>
    <w:rsid w:val="005B0840"/>
    <w:rsid w:val="005B0C37"/>
    <w:rsid w:val="005B22DC"/>
    <w:rsid w:val="005B344E"/>
    <w:rsid w:val="005B3DB0"/>
    <w:rsid w:val="005B435E"/>
    <w:rsid w:val="005B4377"/>
    <w:rsid w:val="005B5D6D"/>
    <w:rsid w:val="005B5DD0"/>
    <w:rsid w:val="005B6630"/>
    <w:rsid w:val="005B6DF5"/>
    <w:rsid w:val="005B7E27"/>
    <w:rsid w:val="005C12BA"/>
    <w:rsid w:val="005C12E4"/>
    <w:rsid w:val="005C375A"/>
    <w:rsid w:val="005C428C"/>
    <w:rsid w:val="005C4A0C"/>
    <w:rsid w:val="005C54ED"/>
    <w:rsid w:val="005C5F7E"/>
    <w:rsid w:val="005C6423"/>
    <w:rsid w:val="005C6644"/>
    <w:rsid w:val="005C6EB8"/>
    <w:rsid w:val="005C74D2"/>
    <w:rsid w:val="005C76CC"/>
    <w:rsid w:val="005D2B2C"/>
    <w:rsid w:val="005D493C"/>
    <w:rsid w:val="005D5040"/>
    <w:rsid w:val="005D5C12"/>
    <w:rsid w:val="005D5F92"/>
    <w:rsid w:val="005D67F2"/>
    <w:rsid w:val="005D6B84"/>
    <w:rsid w:val="005D7A3C"/>
    <w:rsid w:val="005D7BAA"/>
    <w:rsid w:val="005E0CDB"/>
    <w:rsid w:val="005E0D56"/>
    <w:rsid w:val="005E13F0"/>
    <w:rsid w:val="005E1A58"/>
    <w:rsid w:val="005E1E4F"/>
    <w:rsid w:val="005E2770"/>
    <w:rsid w:val="005E38CA"/>
    <w:rsid w:val="005E3B44"/>
    <w:rsid w:val="005E4410"/>
    <w:rsid w:val="005E4C67"/>
    <w:rsid w:val="005E524A"/>
    <w:rsid w:val="005E6BB3"/>
    <w:rsid w:val="005E72FB"/>
    <w:rsid w:val="005F02EA"/>
    <w:rsid w:val="005F1558"/>
    <w:rsid w:val="005F2025"/>
    <w:rsid w:val="005F2265"/>
    <w:rsid w:val="005F29FB"/>
    <w:rsid w:val="005F2CCD"/>
    <w:rsid w:val="005F4264"/>
    <w:rsid w:val="005F5C09"/>
    <w:rsid w:val="005F5DDC"/>
    <w:rsid w:val="005F61D7"/>
    <w:rsid w:val="005F6662"/>
    <w:rsid w:val="005FAACF"/>
    <w:rsid w:val="00600D02"/>
    <w:rsid w:val="00601F71"/>
    <w:rsid w:val="00602151"/>
    <w:rsid w:val="00603C8C"/>
    <w:rsid w:val="00604B0F"/>
    <w:rsid w:val="00605A56"/>
    <w:rsid w:val="00606B0F"/>
    <w:rsid w:val="006108A6"/>
    <w:rsid w:val="006126B2"/>
    <w:rsid w:val="006137D6"/>
    <w:rsid w:val="00615932"/>
    <w:rsid w:val="00616F66"/>
    <w:rsid w:val="006176B6"/>
    <w:rsid w:val="006178EB"/>
    <w:rsid w:val="0062016E"/>
    <w:rsid w:val="00620400"/>
    <w:rsid w:val="00620F81"/>
    <w:rsid w:val="00621364"/>
    <w:rsid w:val="006223EC"/>
    <w:rsid w:val="0062324F"/>
    <w:rsid w:val="00623C20"/>
    <w:rsid w:val="00624473"/>
    <w:rsid w:val="00625926"/>
    <w:rsid w:val="00626E0D"/>
    <w:rsid w:val="00630BDB"/>
    <w:rsid w:val="006321D4"/>
    <w:rsid w:val="00633D55"/>
    <w:rsid w:val="00633D79"/>
    <w:rsid w:val="0063496C"/>
    <w:rsid w:val="00634CFC"/>
    <w:rsid w:val="00634FC7"/>
    <w:rsid w:val="0063686E"/>
    <w:rsid w:val="00636B59"/>
    <w:rsid w:val="00636FEC"/>
    <w:rsid w:val="006373A9"/>
    <w:rsid w:val="006377FB"/>
    <w:rsid w:val="00637E82"/>
    <w:rsid w:val="00637FD3"/>
    <w:rsid w:val="00640454"/>
    <w:rsid w:val="00640F0A"/>
    <w:rsid w:val="0064181A"/>
    <w:rsid w:val="00641A7B"/>
    <w:rsid w:val="00641CB0"/>
    <w:rsid w:val="00643150"/>
    <w:rsid w:val="00644FDD"/>
    <w:rsid w:val="00645090"/>
    <w:rsid w:val="00645642"/>
    <w:rsid w:val="00645A27"/>
    <w:rsid w:val="006462E8"/>
    <w:rsid w:val="00646E07"/>
    <w:rsid w:val="00647BA2"/>
    <w:rsid w:val="006500AB"/>
    <w:rsid w:val="006506B0"/>
    <w:rsid w:val="00651C7F"/>
    <w:rsid w:val="006522CE"/>
    <w:rsid w:val="006524B0"/>
    <w:rsid w:val="00652632"/>
    <w:rsid w:val="006529FE"/>
    <w:rsid w:val="00652BCA"/>
    <w:rsid w:val="00653C00"/>
    <w:rsid w:val="00655091"/>
    <w:rsid w:val="00656658"/>
    <w:rsid w:val="00657E71"/>
    <w:rsid w:val="00660315"/>
    <w:rsid w:val="00660DFB"/>
    <w:rsid w:val="0066110B"/>
    <w:rsid w:val="00661161"/>
    <w:rsid w:val="00661CE0"/>
    <w:rsid w:val="006620CB"/>
    <w:rsid w:val="00662DE7"/>
    <w:rsid w:val="00663081"/>
    <w:rsid w:val="00663872"/>
    <w:rsid w:val="00663994"/>
    <w:rsid w:val="00665260"/>
    <w:rsid w:val="006652F7"/>
    <w:rsid w:val="00665B42"/>
    <w:rsid w:val="00666042"/>
    <w:rsid w:val="0066661D"/>
    <w:rsid w:val="0066768F"/>
    <w:rsid w:val="00667818"/>
    <w:rsid w:val="00667C29"/>
    <w:rsid w:val="00667CF4"/>
    <w:rsid w:val="00670CA1"/>
    <w:rsid w:val="00670EAE"/>
    <w:rsid w:val="0067240A"/>
    <w:rsid w:val="0067296E"/>
    <w:rsid w:val="00672BFA"/>
    <w:rsid w:val="00673503"/>
    <w:rsid w:val="006743C5"/>
    <w:rsid w:val="0067454A"/>
    <w:rsid w:val="006756E9"/>
    <w:rsid w:val="0067578B"/>
    <w:rsid w:val="00681B58"/>
    <w:rsid w:val="00681BFA"/>
    <w:rsid w:val="00681DA4"/>
    <w:rsid w:val="006830F3"/>
    <w:rsid w:val="00683208"/>
    <w:rsid w:val="00683AE7"/>
    <w:rsid w:val="006843B5"/>
    <w:rsid w:val="006846F3"/>
    <w:rsid w:val="00685C99"/>
    <w:rsid w:val="006865A4"/>
    <w:rsid w:val="00687ADB"/>
    <w:rsid w:val="006914CB"/>
    <w:rsid w:val="00692273"/>
    <w:rsid w:val="00693785"/>
    <w:rsid w:val="00693BAB"/>
    <w:rsid w:val="00693ED8"/>
    <w:rsid w:val="00694BEE"/>
    <w:rsid w:val="00695E1D"/>
    <w:rsid w:val="00697C2E"/>
    <w:rsid w:val="006A18D7"/>
    <w:rsid w:val="006A1A54"/>
    <w:rsid w:val="006A27CE"/>
    <w:rsid w:val="006A3DD4"/>
    <w:rsid w:val="006A60A8"/>
    <w:rsid w:val="006A7021"/>
    <w:rsid w:val="006A7439"/>
    <w:rsid w:val="006B058E"/>
    <w:rsid w:val="006B0779"/>
    <w:rsid w:val="006B1F3A"/>
    <w:rsid w:val="006B225E"/>
    <w:rsid w:val="006B231D"/>
    <w:rsid w:val="006B3AC6"/>
    <w:rsid w:val="006B3D1E"/>
    <w:rsid w:val="006B4765"/>
    <w:rsid w:val="006B4EF2"/>
    <w:rsid w:val="006B5769"/>
    <w:rsid w:val="006B5A33"/>
    <w:rsid w:val="006B7FA1"/>
    <w:rsid w:val="006C0636"/>
    <w:rsid w:val="006C0990"/>
    <w:rsid w:val="006C2EA3"/>
    <w:rsid w:val="006C3124"/>
    <w:rsid w:val="006C4629"/>
    <w:rsid w:val="006C47EA"/>
    <w:rsid w:val="006C4DA1"/>
    <w:rsid w:val="006C5493"/>
    <w:rsid w:val="006C6273"/>
    <w:rsid w:val="006C696F"/>
    <w:rsid w:val="006D1E47"/>
    <w:rsid w:val="006D2089"/>
    <w:rsid w:val="006D37A5"/>
    <w:rsid w:val="006D4E89"/>
    <w:rsid w:val="006D5054"/>
    <w:rsid w:val="006D5D9B"/>
    <w:rsid w:val="006D6038"/>
    <w:rsid w:val="006D6091"/>
    <w:rsid w:val="006D7FB9"/>
    <w:rsid w:val="006E0609"/>
    <w:rsid w:val="006E13F5"/>
    <w:rsid w:val="006E1CCC"/>
    <w:rsid w:val="006E2351"/>
    <w:rsid w:val="006E3388"/>
    <w:rsid w:val="006E3FD0"/>
    <w:rsid w:val="006E43A5"/>
    <w:rsid w:val="006E4677"/>
    <w:rsid w:val="006E5E14"/>
    <w:rsid w:val="006E6496"/>
    <w:rsid w:val="006E69CB"/>
    <w:rsid w:val="006E7203"/>
    <w:rsid w:val="006E77D2"/>
    <w:rsid w:val="006F168E"/>
    <w:rsid w:val="006F22D3"/>
    <w:rsid w:val="006F2F70"/>
    <w:rsid w:val="006F3041"/>
    <w:rsid w:val="006F31F0"/>
    <w:rsid w:val="006F3322"/>
    <w:rsid w:val="006F3984"/>
    <w:rsid w:val="006F43D2"/>
    <w:rsid w:val="006F4C7C"/>
    <w:rsid w:val="006F507F"/>
    <w:rsid w:val="006F5980"/>
    <w:rsid w:val="006F5AB1"/>
    <w:rsid w:val="006F62C7"/>
    <w:rsid w:val="007011FC"/>
    <w:rsid w:val="0070153E"/>
    <w:rsid w:val="00702465"/>
    <w:rsid w:val="00702C2F"/>
    <w:rsid w:val="0070443B"/>
    <w:rsid w:val="00704F9D"/>
    <w:rsid w:val="00705616"/>
    <w:rsid w:val="00705A55"/>
    <w:rsid w:val="00706E07"/>
    <w:rsid w:val="00707B49"/>
    <w:rsid w:val="00710552"/>
    <w:rsid w:val="007105E6"/>
    <w:rsid w:val="0071126F"/>
    <w:rsid w:val="00711BA8"/>
    <w:rsid w:val="00712289"/>
    <w:rsid w:val="00712A13"/>
    <w:rsid w:val="00712C3F"/>
    <w:rsid w:val="00713333"/>
    <w:rsid w:val="007150C1"/>
    <w:rsid w:val="00715956"/>
    <w:rsid w:val="00715AF7"/>
    <w:rsid w:val="0071631B"/>
    <w:rsid w:val="00717645"/>
    <w:rsid w:val="007210B7"/>
    <w:rsid w:val="00721C95"/>
    <w:rsid w:val="00721F10"/>
    <w:rsid w:val="0072241A"/>
    <w:rsid w:val="00722C1A"/>
    <w:rsid w:val="007235F1"/>
    <w:rsid w:val="00723A79"/>
    <w:rsid w:val="0072451C"/>
    <w:rsid w:val="007247FC"/>
    <w:rsid w:val="0072640C"/>
    <w:rsid w:val="0072690F"/>
    <w:rsid w:val="00727EC2"/>
    <w:rsid w:val="007305B4"/>
    <w:rsid w:val="00731A9F"/>
    <w:rsid w:val="00732E7B"/>
    <w:rsid w:val="007330A7"/>
    <w:rsid w:val="0073341D"/>
    <w:rsid w:val="00733B7C"/>
    <w:rsid w:val="0073425B"/>
    <w:rsid w:val="00734DBF"/>
    <w:rsid w:val="00735512"/>
    <w:rsid w:val="00737193"/>
    <w:rsid w:val="00740222"/>
    <w:rsid w:val="007411BB"/>
    <w:rsid w:val="00741DC2"/>
    <w:rsid w:val="00741F6F"/>
    <w:rsid w:val="00741FEA"/>
    <w:rsid w:val="00742DF0"/>
    <w:rsid w:val="00743B83"/>
    <w:rsid w:val="00744EA0"/>
    <w:rsid w:val="00745AB6"/>
    <w:rsid w:val="00745AE4"/>
    <w:rsid w:val="00750689"/>
    <w:rsid w:val="00750CAD"/>
    <w:rsid w:val="0075168B"/>
    <w:rsid w:val="0075171F"/>
    <w:rsid w:val="007517F3"/>
    <w:rsid w:val="00751E71"/>
    <w:rsid w:val="00752500"/>
    <w:rsid w:val="007528C5"/>
    <w:rsid w:val="00752E31"/>
    <w:rsid w:val="007535C9"/>
    <w:rsid w:val="00754649"/>
    <w:rsid w:val="00755DBF"/>
    <w:rsid w:val="0075650A"/>
    <w:rsid w:val="007578D5"/>
    <w:rsid w:val="00760E98"/>
    <w:rsid w:val="00760F8C"/>
    <w:rsid w:val="00761770"/>
    <w:rsid w:val="00761903"/>
    <w:rsid w:val="00761E70"/>
    <w:rsid w:val="00761F78"/>
    <w:rsid w:val="00762794"/>
    <w:rsid w:val="00763B56"/>
    <w:rsid w:val="00763C7C"/>
    <w:rsid w:val="007654ED"/>
    <w:rsid w:val="0076667E"/>
    <w:rsid w:val="00766895"/>
    <w:rsid w:val="00766BEC"/>
    <w:rsid w:val="00767F3D"/>
    <w:rsid w:val="00771A2B"/>
    <w:rsid w:val="00771C0D"/>
    <w:rsid w:val="00772B6E"/>
    <w:rsid w:val="00773045"/>
    <w:rsid w:val="0077350A"/>
    <w:rsid w:val="007735A1"/>
    <w:rsid w:val="007741AF"/>
    <w:rsid w:val="007751EE"/>
    <w:rsid w:val="007767E4"/>
    <w:rsid w:val="00776B4B"/>
    <w:rsid w:val="00776F1E"/>
    <w:rsid w:val="00777424"/>
    <w:rsid w:val="007776D9"/>
    <w:rsid w:val="00780523"/>
    <w:rsid w:val="00780750"/>
    <w:rsid w:val="00780BCD"/>
    <w:rsid w:val="007822C1"/>
    <w:rsid w:val="007823A2"/>
    <w:rsid w:val="0078296A"/>
    <w:rsid w:val="007829A9"/>
    <w:rsid w:val="007829D2"/>
    <w:rsid w:val="00782D8A"/>
    <w:rsid w:val="00783074"/>
    <w:rsid w:val="0078320D"/>
    <w:rsid w:val="00784326"/>
    <w:rsid w:val="00784781"/>
    <w:rsid w:val="00784F1F"/>
    <w:rsid w:val="0078522D"/>
    <w:rsid w:val="0078577B"/>
    <w:rsid w:val="00785C72"/>
    <w:rsid w:val="00785CA7"/>
    <w:rsid w:val="00786B3E"/>
    <w:rsid w:val="00786FA7"/>
    <w:rsid w:val="00787931"/>
    <w:rsid w:val="00790494"/>
    <w:rsid w:val="00792BA4"/>
    <w:rsid w:val="0079356B"/>
    <w:rsid w:val="007952D6"/>
    <w:rsid w:val="00795A82"/>
    <w:rsid w:val="00797B50"/>
    <w:rsid w:val="007A078C"/>
    <w:rsid w:val="007A0B53"/>
    <w:rsid w:val="007A2462"/>
    <w:rsid w:val="007A25B0"/>
    <w:rsid w:val="007A2B4B"/>
    <w:rsid w:val="007A2F38"/>
    <w:rsid w:val="007A4AAC"/>
    <w:rsid w:val="007A4CDD"/>
    <w:rsid w:val="007A4D08"/>
    <w:rsid w:val="007A592D"/>
    <w:rsid w:val="007A6BA9"/>
    <w:rsid w:val="007A700C"/>
    <w:rsid w:val="007A7467"/>
    <w:rsid w:val="007B1538"/>
    <w:rsid w:val="007B4857"/>
    <w:rsid w:val="007B5095"/>
    <w:rsid w:val="007B5494"/>
    <w:rsid w:val="007B55BD"/>
    <w:rsid w:val="007B634A"/>
    <w:rsid w:val="007B6417"/>
    <w:rsid w:val="007B6778"/>
    <w:rsid w:val="007B6DFE"/>
    <w:rsid w:val="007B778E"/>
    <w:rsid w:val="007B7869"/>
    <w:rsid w:val="007C0489"/>
    <w:rsid w:val="007C09AD"/>
    <w:rsid w:val="007C1969"/>
    <w:rsid w:val="007C1980"/>
    <w:rsid w:val="007C2D9A"/>
    <w:rsid w:val="007C4E89"/>
    <w:rsid w:val="007C5139"/>
    <w:rsid w:val="007C52C7"/>
    <w:rsid w:val="007C5391"/>
    <w:rsid w:val="007C6ABA"/>
    <w:rsid w:val="007C7A06"/>
    <w:rsid w:val="007D168B"/>
    <w:rsid w:val="007D1AB9"/>
    <w:rsid w:val="007D245A"/>
    <w:rsid w:val="007D2FD3"/>
    <w:rsid w:val="007D4DE0"/>
    <w:rsid w:val="007D5476"/>
    <w:rsid w:val="007D655D"/>
    <w:rsid w:val="007D73DF"/>
    <w:rsid w:val="007E067F"/>
    <w:rsid w:val="007E073C"/>
    <w:rsid w:val="007E0CFE"/>
    <w:rsid w:val="007E1591"/>
    <w:rsid w:val="007E16FA"/>
    <w:rsid w:val="007E1E9F"/>
    <w:rsid w:val="007E2F26"/>
    <w:rsid w:val="007E3301"/>
    <w:rsid w:val="007E3776"/>
    <w:rsid w:val="007E5F4E"/>
    <w:rsid w:val="007E6630"/>
    <w:rsid w:val="007E6BAE"/>
    <w:rsid w:val="007E6E28"/>
    <w:rsid w:val="007E6F33"/>
    <w:rsid w:val="007E7042"/>
    <w:rsid w:val="007F176D"/>
    <w:rsid w:val="007F21EC"/>
    <w:rsid w:val="007F28EA"/>
    <w:rsid w:val="007F3109"/>
    <w:rsid w:val="007F3475"/>
    <w:rsid w:val="007F38A7"/>
    <w:rsid w:val="007F3B47"/>
    <w:rsid w:val="007F4F73"/>
    <w:rsid w:val="007F601D"/>
    <w:rsid w:val="007F7241"/>
    <w:rsid w:val="007F75CD"/>
    <w:rsid w:val="0080034F"/>
    <w:rsid w:val="00801A8B"/>
    <w:rsid w:val="00801BBF"/>
    <w:rsid w:val="008025B9"/>
    <w:rsid w:val="00802695"/>
    <w:rsid w:val="00802753"/>
    <w:rsid w:val="0080305F"/>
    <w:rsid w:val="0080376C"/>
    <w:rsid w:val="00804215"/>
    <w:rsid w:val="00804720"/>
    <w:rsid w:val="008053D5"/>
    <w:rsid w:val="0080573B"/>
    <w:rsid w:val="00805AF6"/>
    <w:rsid w:val="0080621A"/>
    <w:rsid w:val="0080638D"/>
    <w:rsid w:val="00810251"/>
    <w:rsid w:val="00810346"/>
    <w:rsid w:val="008114CF"/>
    <w:rsid w:val="00811F15"/>
    <w:rsid w:val="00814979"/>
    <w:rsid w:val="0081523B"/>
    <w:rsid w:val="0081582B"/>
    <w:rsid w:val="008162FC"/>
    <w:rsid w:val="00816365"/>
    <w:rsid w:val="00816FA9"/>
    <w:rsid w:val="00817582"/>
    <w:rsid w:val="008175EF"/>
    <w:rsid w:val="008215CB"/>
    <w:rsid w:val="008216CF"/>
    <w:rsid w:val="008219B5"/>
    <w:rsid w:val="00822A22"/>
    <w:rsid w:val="008230A8"/>
    <w:rsid w:val="008233FF"/>
    <w:rsid w:val="00823EAF"/>
    <w:rsid w:val="0082453E"/>
    <w:rsid w:val="00824BEB"/>
    <w:rsid w:val="008253AF"/>
    <w:rsid w:val="00825F88"/>
    <w:rsid w:val="0082605C"/>
    <w:rsid w:val="00826C8A"/>
    <w:rsid w:val="00827123"/>
    <w:rsid w:val="008303DE"/>
    <w:rsid w:val="00831052"/>
    <w:rsid w:val="00831E72"/>
    <w:rsid w:val="00833270"/>
    <w:rsid w:val="00833492"/>
    <w:rsid w:val="0083360E"/>
    <w:rsid w:val="008339A6"/>
    <w:rsid w:val="00834005"/>
    <w:rsid w:val="00834506"/>
    <w:rsid w:val="00834B2D"/>
    <w:rsid w:val="00834E63"/>
    <w:rsid w:val="00834E7E"/>
    <w:rsid w:val="0083520B"/>
    <w:rsid w:val="008370CE"/>
    <w:rsid w:val="00837901"/>
    <w:rsid w:val="008409DC"/>
    <w:rsid w:val="008424BA"/>
    <w:rsid w:val="00843872"/>
    <w:rsid w:val="00845624"/>
    <w:rsid w:val="0084580C"/>
    <w:rsid w:val="00846A07"/>
    <w:rsid w:val="00851653"/>
    <w:rsid w:val="008528FC"/>
    <w:rsid w:val="008532B1"/>
    <w:rsid w:val="008536BD"/>
    <w:rsid w:val="00853801"/>
    <w:rsid w:val="00853F4F"/>
    <w:rsid w:val="0085447F"/>
    <w:rsid w:val="00854C79"/>
    <w:rsid w:val="0085599D"/>
    <w:rsid w:val="00857003"/>
    <w:rsid w:val="008574B7"/>
    <w:rsid w:val="008575B6"/>
    <w:rsid w:val="0086008E"/>
    <w:rsid w:val="008603DC"/>
    <w:rsid w:val="0086057D"/>
    <w:rsid w:val="00861F06"/>
    <w:rsid w:val="00861FF3"/>
    <w:rsid w:val="00862157"/>
    <w:rsid w:val="00862863"/>
    <w:rsid w:val="00863CD2"/>
    <w:rsid w:val="00865216"/>
    <w:rsid w:val="008652D5"/>
    <w:rsid w:val="00867CA2"/>
    <w:rsid w:val="00867E47"/>
    <w:rsid w:val="00870403"/>
    <w:rsid w:val="00870903"/>
    <w:rsid w:val="00871974"/>
    <w:rsid w:val="00871B1B"/>
    <w:rsid w:val="00872968"/>
    <w:rsid w:val="00873B62"/>
    <w:rsid w:val="00875203"/>
    <w:rsid w:val="0087533D"/>
    <w:rsid w:val="00875CBE"/>
    <w:rsid w:val="00875D64"/>
    <w:rsid w:val="00875E7C"/>
    <w:rsid w:val="00875F0C"/>
    <w:rsid w:val="008765C7"/>
    <w:rsid w:val="0088026B"/>
    <w:rsid w:val="00880C71"/>
    <w:rsid w:val="00882453"/>
    <w:rsid w:val="00884477"/>
    <w:rsid w:val="008849B0"/>
    <w:rsid w:val="008859B1"/>
    <w:rsid w:val="00886355"/>
    <w:rsid w:val="00886365"/>
    <w:rsid w:val="008864B2"/>
    <w:rsid w:val="00887BE1"/>
    <w:rsid w:val="00890B46"/>
    <w:rsid w:val="00891D54"/>
    <w:rsid w:val="008924AF"/>
    <w:rsid w:val="008924D9"/>
    <w:rsid w:val="008931D4"/>
    <w:rsid w:val="008934AE"/>
    <w:rsid w:val="008936A5"/>
    <w:rsid w:val="00894B68"/>
    <w:rsid w:val="00896051"/>
    <w:rsid w:val="00896B62"/>
    <w:rsid w:val="008A0189"/>
    <w:rsid w:val="008A06FB"/>
    <w:rsid w:val="008A0885"/>
    <w:rsid w:val="008A2403"/>
    <w:rsid w:val="008A2B88"/>
    <w:rsid w:val="008A321D"/>
    <w:rsid w:val="008A4BE9"/>
    <w:rsid w:val="008A525C"/>
    <w:rsid w:val="008A5D9B"/>
    <w:rsid w:val="008A6923"/>
    <w:rsid w:val="008A77ED"/>
    <w:rsid w:val="008A7F5B"/>
    <w:rsid w:val="008B00DB"/>
    <w:rsid w:val="008B08CF"/>
    <w:rsid w:val="008B112F"/>
    <w:rsid w:val="008B1384"/>
    <w:rsid w:val="008B1398"/>
    <w:rsid w:val="008B1796"/>
    <w:rsid w:val="008B3CA7"/>
    <w:rsid w:val="008B3E6F"/>
    <w:rsid w:val="008B4ECF"/>
    <w:rsid w:val="008B4F8A"/>
    <w:rsid w:val="008B52F4"/>
    <w:rsid w:val="008B540D"/>
    <w:rsid w:val="008B5FFA"/>
    <w:rsid w:val="008B6EE3"/>
    <w:rsid w:val="008B74C0"/>
    <w:rsid w:val="008B7FBD"/>
    <w:rsid w:val="008C0DFE"/>
    <w:rsid w:val="008C16FC"/>
    <w:rsid w:val="008C247E"/>
    <w:rsid w:val="008C4883"/>
    <w:rsid w:val="008C5285"/>
    <w:rsid w:val="008C5464"/>
    <w:rsid w:val="008C59C5"/>
    <w:rsid w:val="008C6E78"/>
    <w:rsid w:val="008D00DD"/>
    <w:rsid w:val="008D12D3"/>
    <w:rsid w:val="008D1494"/>
    <w:rsid w:val="008D14C0"/>
    <w:rsid w:val="008D2525"/>
    <w:rsid w:val="008D2689"/>
    <w:rsid w:val="008D26CF"/>
    <w:rsid w:val="008D2A50"/>
    <w:rsid w:val="008D3D09"/>
    <w:rsid w:val="008D3D52"/>
    <w:rsid w:val="008D3EF8"/>
    <w:rsid w:val="008D4F31"/>
    <w:rsid w:val="008D52E6"/>
    <w:rsid w:val="008E211B"/>
    <w:rsid w:val="008E31F9"/>
    <w:rsid w:val="008E3484"/>
    <w:rsid w:val="008E3D05"/>
    <w:rsid w:val="008E44FC"/>
    <w:rsid w:val="008E514B"/>
    <w:rsid w:val="008E5D89"/>
    <w:rsid w:val="008E5EFC"/>
    <w:rsid w:val="008E7225"/>
    <w:rsid w:val="008E764D"/>
    <w:rsid w:val="008E7B7C"/>
    <w:rsid w:val="008E7C91"/>
    <w:rsid w:val="008F1FF5"/>
    <w:rsid w:val="008F25BC"/>
    <w:rsid w:val="008F2733"/>
    <w:rsid w:val="008F35CC"/>
    <w:rsid w:val="008F3861"/>
    <w:rsid w:val="008F3C22"/>
    <w:rsid w:val="008F3DDC"/>
    <w:rsid w:val="008F405E"/>
    <w:rsid w:val="008F463E"/>
    <w:rsid w:val="008F47FA"/>
    <w:rsid w:val="008F5506"/>
    <w:rsid w:val="008F5B48"/>
    <w:rsid w:val="008F6027"/>
    <w:rsid w:val="008F60D4"/>
    <w:rsid w:val="008F6C53"/>
    <w:rsid w:val="008F6FAA"/>
    <w:rsid w:val="0090030D"/>
    <w:rsid w:val="00902645"/>
    <w:rsid w:val="00903A25"/>
    <w:rsid w:val="009046E1"/>
    <w:rsid w:val="00904C53"/>
    <w:rsid w:val="00904D68"/>
    <w:rsid w:val="009057CA"/>
    <w:rsid w:val="00905C8B"/>
    <w:rsid w:val="00906562"/>
    <w:rsid w:val="00906C93"/>
    <w:rsid w:val="009079FB"/>
    <w:rsid w:val="00907E7C"/>
    <w:rsid w:val="00910C25"/>
    <w:rsid w:val="009114F7"/>
    <w:rsid w:val="00911907"/>
    <w:rsid w:val="00911CAA"/>
    <w:rsid w:val="0091229C"/>
    <w:rsid w:val="00912DA1"/>
    <w:rsid w:val="0091360F"/>
    <w:rsid w:val="00914B58"/>
    <w:rsid w:val="00914E86"/>
    <w:rsid w:val="00914F3F"/>
    <w:rsid w:val="0091549C"/>
    <w:rsid w:val="00916D82"/>
    <w:rsid w:val="00920BF3"/>
    <w:rsid w:val="009211C0"/>
    <w:rsid w:val="00921316"/>
    <w:rsid w:val="00923D15"/>
    <w:rsid w:val="00924DE8"/>
    <w:rsid w:val="009255D9"/>
    <w:rsid w:val="009269E4"/>
    <w:rsid w:val="009273CF"/>
    <w:rsid w:val="0093005B"/>
    <w:rsid w:val="00930EF2"/>
    <w:rsid w:val="00931594"/>
    <w:rsid w:val="00932131"/>
    <w:rsid w:val="009324EF"/>
    <w:rsid w:val="00933183"/>
    <w:rsid w:val="009340BD"/>
    <w:rsid w:val="00934418"/>
    <w:rsid w:val="009349FD"/>
    <w:rsid w:val="00934D21"/>
    <w:rsid w:val="00934D57"/>
    <w:rsid w:val="00934D6E"/>
    <w:rsid w:val="009360C3"/>
    <w:rsid w:val="00940BE0"/>
    <w:rsid w:val="00940C33"/>
    <w:rsid w:val="00940E45"/>
    <w:rsid w:val="00941377"/>
    <w:rsid w:val="0094140C"/>
    <w:rsid w:val="00941682"/>
    <w:rsid w:val="00942710"/>
    <w:rsid w:val="00943B87"/>
    <w:rsid w:val="00943CA9"/>
    <w:rsid w:val="00946FF2"/>
    <w:rsid w:val="00947472"/>
    <w:rsid w:val="00947BCD"/>
    <w:rsid w:val="00950E79"/>
    <w:rsid w:val="00951B79"/>
    <w:rsid w:val="009540FE"/>
    <w:rsid w:val="0095460D"/>
    <w:rsid w:val="00955B10"/>
    <w:rsid w:val="00955E38"/>
    <w:rsid w:val="009564AD"/>
    <w:rsid w:val="009572D7"/>
    <w:rsid w:val="0095737D"/>
    <w:rsid w:val="0096268C"/>
    <w:rsid w:val="00962D7C"/>
    <w:rsid w:val="009634B8"/>
    <w:rsid w:val="009634BC"/>
    <w:rsid w:val="00963D4B"/>
    <w:rsid w:val="00964354"/>
    <w:rsid w:val="00964F1E"/>
    <w:rsid w:val="00965789"/>
    <w:rsid w:val="00965EDC"/>
    <w:rsid w:val="009661FA"/>
    <w:rsid w:val="00966481"/>
    <w:rsid w:val="0096665A"/>
    <w:rsid w:val="00967F77"/>
    <w:rsid w:val="00967FB3"/>
    <w:rsid w:val="00970DF7"/>
    <w:rsid w:val="00971423"/>
    <w:rsid w:val="00971650"/>
    <w:rsid w:val="00972D16"/>
    <w:rsid w:val="00972DBE"/>
    <w:rsid w:val="00973699"/>
    <w:rsid w:val="00973775"/>
    <w:rsid w:val="00974389"/>
    <w:rsid w:val="00976057"/>
    <w:rsid w:val="00977575"/>
    <w:rsid w:val="00977CEE"/>
    <w:rsid w:val="0098008F"/>
    <w:rsid w:val="00980298"/>
    <w:rsid w:val="0098096E"/>
    <w:rsid w:val="00980C8F"/>
    <w:rsid w:val="0098141D"/>
    <w:rsid w:val="0098255A"/>
    <w:rsid w:val="0098271E"/>
    <w:rsid w:val="00982CAC"/>
    <w:rsid w:val="00984389"/>
    <w:rsid w:val="00985A1F"/>
    <w:rsid w:val="00985AA8"/>
    <w:rsid w:val="0098727D"/>
    <w:rsid w:val="00987D76"/>
    <w:rsid w:val="00990AC1"/>
    <w:rsid w:val="009916DC"/>
    <w:rsid w:val="009918D9"/>
    <w:rsid w:val="0099293C"/>
    <w:rsid w:val="00993709"/>
    <w:rsid w:val="00994047"/>
    <w:rsid w:val="00994842"/>
    <w:rsid w:val="00994BD5"/>
    <w:rsid w:val="00995533"/>
    <w:rsid w:val="00995911"/>
    <w:rsid w:val="00995953"/>
    <w:rsid w:val="00996C87"/>
    <w:rsid w:val="00997A7E"/>
    <w:rsid w:val="009A05CF"/>
    <w:rsid w:val="009A0B45"/>
    <w:rsid w:val="009A1B89"/>
    <w:rsid w:val="009A1CD0"/>
    <w:rsid w:val="009A243C"/>
    <w:rsid w:val="009A2484"/>
    <w:rsid w:val="009A3081"/>
    <w:rsid w:val="009A3A57"/>
    <w:rsid w:val="009A4741"/>
    <w:rsid w:val="009A56D8"/>
    <w:rsid w:val="009A56DC"/>
    <w:rsid w:val="009A5CBA"/>
    <w:rsid w:val="009A5E22"/>
    <w:rsid w:val="009B0EB9"/>
    <w:rsid w:val="009B1323"/>
    <w:rsid w:val="009B1A6B"/>
    <w:rsid w:val="009B2238"/>
    <w:rsid w:val="009B2791"/>
    <w:rsid w:val="009B2AD6"/>
    <w:rsid w:val="009B3715"/>
    <w:rsid w:val="009B3914"/>
    <w:rsid w:val="009B4B74"/>
    <w:rsid w:val="009B53EA"/>
    <w:rsid w:val="009B5BF2"/>
    <w:rsid w:val="009B6704"/>
    <w:rsid w:val="009B71CF"/>
    <w:rsid w:val="009B7224"/>
    <w:rsid w:val="009B7E2C"/>
    <w:rsid w:val="009B7F51"/>
    <w:rsid w:val="009C24A6"/>
    <w:rsid w:val="009C28AF"/>
    <w:rsid w:val="009C4DA9"/>
    <w:rsid w:val="009C64D8"/>
    <w:rsid w:val="009C6A87"/>
    <w:rsid w:val="009C6F8A"/>
    <w:rsid w:val="009C7302"/>
    <w:rsid w:val="009C7311"/>
    <w:rsid w:val="009D04DE"/>
    <w:rsid w:val="009D16C0"/>
    <w:rsid w:val="009D1A30"/>
    <w:rsid w:val="009D31F2"/>
    <w:rsid w:val="009D3543"/>
    <w:rsid w:val="009D3787"/>
    <w:rsid w:val="009D509B"/>
    <w:rsid w:val="009D53A9"/>
    <w:rsid w:val="009D5F44"/>
    <w:rsid w:val="009D6687"/>
    <w:rsid w:val="009D6E9B"/>
    <w:rsid w:val="009D7E11"/>
    <w:rsid w:val="009E0792"/>
    <w:rsid w:val="009E120F"/>
    <w:rsid w:val="009E2149"/>
    <w:rsid w:val="009E224E"/>
    <w:rsid w:val="009E3C83"/>
    <w:rsid w:val="009E497B"/>
    <w:rsid w:val="009E59CD"/>
    <w:rsid w:val="009E5A93"/>
    <w:rsid w:val="009E5AE9"/>
    <w:rsid w:val="009E65E9"/>
    <w:rsid w:val="009E68B5"/>
    <w:rsid w:val="009E6D9D"/>
    <w:rsid w:val="009E6EF9"/>
    <w:rsid w:val="009E74CA"/>
    <w:rsid w:val="009E7B9D"/>
    <w:rsid w:val="009E7F82"/>
    <w:rsid w:val="009E7FDA"/>
    <w:rsid w:val="009F18FB"/>
    <w:rsid w:val="009F47EA"/>
    <w:rsid w:val="009F4A7D"/>
    <w:rsid w:val="009F5C7D"/>
    <w:rsid w:val="009F7AD8"/>
    <w:rsid w:val="00A00848"/>
    <w:rsid w:val="00A00A5F"/>
    <w:rsid w:val="00A01D6A"/>
    <w:rsid w:val="00A02991"/>
    <w:rsid w:val="00A0345A"/>
    <w:rsid w:val="00A0388C"/>
    <w:rsid w:val="00A06988"/>
    <w:rsid w:val="00A076D6"/>
    <w:rsid w:val="00A1063A"/>
    <w:rsid w:val="00A1137A"/>
    <w:rsid w:val="00A12160"/>
    <w:rsid w:val="00A1254C"/>
    <w:rsid w:val="00A127CF"/>
    <w:rsid w:val="00A136E6"/>
    <w:rsid w:val="00A13E76"/>
    <w:rsid w:val="00A14647"/>
    <w:rsid w:val="00A14D95"/>
    <w:rsid w:val="00A15C25"/>
    <w:rsid w:val="00A163F1"/>
    <w:rsid w:val="00A16575"/>
    <w:rsid w:val="00A16C6D"/>
    <w:rsid w:val="00A1700A"/>
    <w:rsid w:val="00A17B37"/>
    <w:rsid w:val="00A17B42"/>
    <w:rsid w:val="00A2029C"/>
    <w:rsid w:val="00A20531"/>
    <w:rsid w:val="00A2125B"/>
    <w:rsid w:val="00A22153"/>
    <w:rsid w:val="00A221C8"/>
    <w:rsid w:val="00A23320"/>
    <w:rsid w:val="00A24ED5"/>
    <w:rsid w:val="00A269EA"/>
    <w:rsid w:val="00A273A8"/>
    <w:rsid w:val="00A302E5"/>
    <w:rsid w:val="00A30D82"/>
    <w:rsid w:val="00A317D6"/>
    <w:rsid w:val="00A32691"/>
    <w:rsid w:val="00A3270A"/>
    <w:rsid w:val="00A328E7"/>
    <w:rsid w:val="00A33286"/>
    <w:rsid w:val="00A34D9B"/>
    <w:rsid w:val="00A351F9"/>
    <w:rsid w:val="00A36125"/>
    <w:rsid w:val="00A3679E"/>
    <w:rsid w:val="00A36CF5"/>
    <w:rsid w:val="00A37380"/>
    <w:rsid w:val="00A403EF"/>
    <w:rsid w:val="00A40D35"/>
    <w:rsid w:val="00A40FB5"/>
    <w:rsid w:val="00A4140E"/>
    <w:rsid w:val="00A415EC"/>
    <w:rsid w:val="00A41ACA"/>
    <w:rsid w:val="00A43765"/>
    <w:rsid w:val="00A43FBA"/>
    <w:rsid w:val="00A44E4A"/>
    <w:rsid w:val="00A450D9"/>
    <w:rsid w:val="00A456C4"/>
    <w:rsid w:val="00A457BF"/>
    <w:rsid w:val="00A45A09"/>
    <w:rsid w:val="00A45C88"/>
    <w:rsid w:val="00A46EB8"/>
    <w:rsid w:val="00A509AC"/>
    <w:rsid w:val="00A518C1"/>
    <w:rsid w:val="00A51CEF"/>
    <w:rsid w:val="00A52A1E"/>
    <w:rsid w:val="00A52B44"/>
    <w:rsid w:val="00A52F6D"/>
    <w:rsid w:val="00A52FED"/>
    <w:rsid w:val="00A53B80"/>
    <w:rsid w:val="00A53C1C"/>
    <w:rsid w:val="00A53D50"/>
    <w:rsid w:val="00A54719"/>
    <w:rsid w:val="00A553CD"/>
    <w:rsid w:val="00A55AE1"/>
    <w:rsid w:val="00A56EAE"/>
    <w:rsid w:val="00A5787C"/>
    <w:rsid w:val="00A603C7"/>
    <w:rsid w:val="00A6079D"/>
    <w:rsid w:val="00A61041"/>
    <w:rsid w:val="00A611CB"/>
    <w:rsid w:val="00A61338"/>
    <w:rsid w:val="00A613DB"/>
    <w:rsid w:val="00A61563"/>
    <w:rsid w:val="00A6181A"/>
    <w:rsid w:val="00A618D8"/>
    <w:rsid w:val="00A634A4"/>
    <w:rsid w:val="00A63B67"/>
    <w:rsid w:val="00A6449E"/>
    <w:rsid w:val="00A645FD"/>
    <w:rsid w:val="00A646C5"/>
    <w:rsid w:val="00A65BDD"/>
    <w:rsid w:val="00A66219"/>
    <w:rsid w:val="00A6628C"/>
    <w:rsid w:val="00A676E9"/>
    <w:rsid w:val="00A71166"/>
    <w:rsid w:val="00A719DF"/>
    <w:rsid w:val="00A723CD"/>
    <w:rsid w:val="00A73043"/>
    <w:rsid w:val="00A73C9E"/>
    <w:rsid w:val="00A74E67"/>
    <w:rsid w:val="00A75B23"/>
    <w:rsid w:val="00A75C1F"/>
    <w:rsid w:val="00A75E8F"/>
    <w:rsid w:val="00A80186"/>
    <w:rsid w:val="00A80C68"/>
    <w:rsid w:val="00A80CE5"/>
    <w:rsid w:val="00A80E99"/>
    <w:rsid w:val="00A8204F"/>
    <w:rsid w:val="00A8321F"/>
    <w:rsid w:val="00A84097"/>
    <w:rsid w:val="00A846D9"/>
    <w:rsid w:val="00A84791"/>
    <w:rsid w:val="00A84A5A"/>
    <w:rsid w:val="00A84A5D"/>
    <w:rsid w:val="00A85BD2"/>
    <w:rsid w:val="00A85FE0"/>
    <w:rsid w:val="00A867F8"/>
    <w:rsid w:val="00A86A76"/>
    <w:rsid w:val="00A87B49"/>
    <w:rsid w:val="00A91E37"/>
    <w:rsid w:val="00A92110"/>
    <w:rsid w:val="00A9284C"/>
    <w:rsid w:val="00A93D9C"/>
    <w:rsid w:val="00A95F46"/>
    <w:rsid w:val="00A96676"/>
    <w:rsid w:val="00A96DA2"/>
    <w:rsid w:val="00A97E5A"/>
    <w:rsid w:val="00AA01AF"/>
    <w:rsid w:val="00AA19B7"/>
    <w:rsid w:val="00AA1B5B"/>
    <w:rsid w:val="00AA3891"/>
    <w:rsid w:val="00AA3A34"/>
    <w:rsid w:val="00AA40C4"/>
    <w:rsid w:val="00AA47A9"/>
    <w:rsid w:val="00AA56CB"/>
    <w:rsid w:val="00AA5C9A"/>
    <w:rsid w:val="00AA74F7"/>
    <w:rsid w:val="00AA7C99"/>
    <w:rsid w:val="00AB055C"/>
    <w:rsid w:val="00AB0725"/>
    <w:rsid w:val="00AB167A"/>
    <w:rsid w:val="00AB24CA"/>
    <w:rsid w:val="00AB26D6"/>
    <w:rsid w:val="00AB32BF"/>
    <w:rsid w:val="00AB3ED0"/>
    <w:rsid w:val="00AB4522"/>
    <w:rsid w:val="00AB4C4C"/>
    <w:rsid w:val="00AB57C0"/>
    <w:rsid w:val="00AB57E2"/>
    <w:rsid w:val="00AB5888"/>
    <w:rsid w:val="00AB6D1D"/>
    <w:rsid w:val="00AB6E7D"/>
    <w:rsid w:val="00AB7195"/>
    <w:rsid w:val="00AB7DED"/>
    <w:rsid w:val="00AC0FFE"/>
    <w:rsid w:val="00AC1E8E"/>
    <w:rsid w:val="00AC21D8"/>
    <w:rsid w:val="00AC3A03"/>
    <w:rsid w:val="00AC3AA5"/>
    <w:rsid w:val="00AC49FD"/>
    <w:rsid w:val="00AC5789"/>
    <w:rsid w:val="00AC6861"/>
    <w:rsid w:val="00AC69F3"/>
    <w:rsid w:val="00AC6C40"/>
    <w:rsid w:val="00AC71C3"/>
    <w:rsid w:val="00AC7BD4"/>
    <w:rsid w:val="00AD02B3"/>
    <w:rsid w:val="00AD05FD"/>
    <w:rsid w:val="00AD0B18"/>
    <w:rsid w:val="00AD1958"/>
    <w:rsid w:val="00AD1E3C"/>
    <w:rsid w:val="00AD311A"/>
    <w:rsid w:val="00AD354E"/>
    <w:rsid w:val="00AD376D"/>
    <w:rsid w:val="00AD3F1C"/>
    <w:rsid w:val="00AD5388"/>
    <w:rsid w:val="00AD5832"/>
    <w:rsid w:val="00AD6CF6"/>
    <w:rsid w:val="00AD6FFF"/>
    <w:rsid w:val="00AD7DE2"/>
    <w:rsid w:val="00AE035A"/>
    <w:rsid w:val="00AE0E7C"/>
    <w:rsid w:val="00AE229D"/>
    <w:rsid w:val="00AE3FC4"/>
    <w:rsid w:val="00AE413F"/>
    <w:rsid w:val="00AE52F3"/>
    <w:rsid w:val="00AE770D"/>
    <w:rsid w:val="00AF0EA1"/>
    <w:rsid w:val="00AF1FD7"/>
    <w:rsid w:val="00AF2E00"/>
    <w:rsid w:val="00AF4E7A"/>
    <w:rsid w:val="00AF4FC6"/>
    <w:rsid w:val="00AF549A"/>
    <w:rsid w:val="00AF5827"/>
    <w:rsid w:val="00AF5B57"/>
    <w:rsid w:val="00AF5F0F"/>
    <w:rsid w:val="00AF77A5"/>
    <w:rsid w:val="00B000CC"/>
    <w:rsid w:val="00B00491"/>
    <w:rsid w:val="00B007CE"/>
    <w:rsid w:val="00B00E01"/>
    <w:rsid w:val="00B01510"/>
    <w:rsid w:val="00B0163C"/>
    <w:rsid w:val="00B0173C"/>
    <w:rsid w:val="00B03289"/>
    <w:rsid w:val="00B036EA"/>
    <w:rsid w:val="00B0520B"/>
    <w:rsid w:val="00B05264"/>
    <w:rsid w:val="00B05929"/>
    <w:rsid w:val="00B05AB6"/>
    <w:rsid w:val="00B05F49"/>
    <w:rsid w:val="00B076DA"/>
    <w:rsid w:val="00B07F03"/>
    <w:rsid w:val="00B108DA"/>
    <w:rsid w:val="00B114E7"/>
    <w:rsid w:val="00B11EF8"/>
    <w:rsid w:val="00B1350F"/>
    <w:rsid w:val="00B13B13"/>
    <w:rsid w:val="00B140AB"/>
    <w:rsid w:val="00B1572A"/>
    <w:rsid w:val="00B1580D"/>
    <w:rsid w:val="00B1604D"/>
    <w:rsid w:val="00B166ED"/>
    <w:rsid w:val="00B177AC"/>
    <w:rsid w:val="00B17B70"/>
    <w:rsid w:val="00B21C8E"/>
    <w:rsid w:val="00B226EE"/>
    <w:rsid w:val="00B22847"/>
    <w:rsid w:val="00B22F3A"/>
    <w:rsid w:val="00B2305A"/>
    <w:rsid w:val="00B23FE6"/>
    <w:rsid w:val="00B24203"/>
    <w:rsid w:val="00B246EC"/>
    <w:rsid w:val="00B2479B"/>
    <w:rsid w:val="00B251FD"/>
    <w:rsid w:val="00B274D6"/>
    <w:rsid w:val="00B27554"/>
    <w:rsid w:val="00B30455"/>
    <w:rsid w:val="00B30F2E"/>
    <w:rsid w:val="00B318E8"/>
    <w:rsid w:val="00B31BBF"/>
    <w:rsid w:val="00B32309"/>
    <w:rsid w:val="00B325EC"/>
    <w:rsid w:val="00B34C1B"/>
    <w:rsid w:val="00B34D55"/>
    <w:rsid w:val="00B352D6"/>
    <w:rsid w:val="00B362DA"/>
    <w:rsid w:val="00B37E2D"/>
    <w:rsid w:val="00B4206F"/>
    <w:rsid w:val="00B42499"/>
    <w:rsid w:val="00B4285A"/>
    <w:rsid w:val="00B42AF8"/>
    <w:rsid w:val="00B42EB9"/>
    <w:rsid w:val="00B43C07"/>
    <w:rsid w:val="00B44B82"/>
    <w:rsid w:val="00B45198"/>
    <w:rsid w:val="00B459C2"/>
    <w:rsid w:val="00B47441"/>
    <w:rsid w:val="00B504FE"/>
    <w:rsid w:val="00B50A6F"/>
    <w:rsid w:val="00B50FF5"/>
    <w:rsid w:val="00B520D3"/>
    <w:rsid w:val="00B52D8D"/>
    <w:rsid w:val="00B53E6C"/>
    <w:rsid w:val="00B54D42"/>
    <w:rsid w:val="00B563EA"/>
    <w:rsid w:val="00B56456"/>
    <w:rsid w:val="00B5749D"/>
    <w:rsid w:val="00B576E9"/>
    <w:rsid w:val="00B607FA"/>
    <w:rsid w:val="00B60B9F"/>
    <w:rsid w:val="00B611B1"/>
    <w:rsid w:val="00B61B06"/>
    <w:rsid w:val="00B6416A"/>
    <w:rsid w:val="00B64B4A"/>
    <w:rsid w:val="00B6670E"/>
    <w:rsid w:val="00B66782"/>
    <w:rsid w:val="00B66FC9"/>
    <w:rsid w:val="00B67244"/>
    <w:rsid w:val="00B67355"/>
    <w:rsid w:val="00B674DC"/>
    <w:rsid w:val="00B70471"/>
    <w:rsid w:val="00B70BD6"/>
    <w:rsid w:val="00B70D41"/>
    <w:rsid w:val="00B71B19"/>
    <w:rsid w:val="00B71D05"/>
    <w:rsid w:val="00B72DE3"/>
    <w:rsid w:val="00B74026"/>
    <w:rsid w:val="00B7439F"/>
    <w:rsid w:val="00B765FB"/>
    <w:rsid w:val="00B7675C"/>
    <w:rsid w:val="00B77C50"/>
    <w:rsid w:val="00B819FF"/>
    <w:rsid w:val="00B82BB7"/>
    <w:rsid w:val="00B831D8"/>
    <w:rsid w:val="00B832DD"/>
    <w:rsid w:val="00B849F6"/>
    <w:rsid w:val="00B86102"/>
    <w:rsid w:val="00B86132"/>
    <w:rsid w:val="00B86ABF"/>
    <w:rsid w:val="00B872C8"/>
    <w:rsid w:val="00B87660"/>
    <w:rsid w:val="00B87C80"/>
    <w:rsid w:val="00B90D9E"/>
    <w:rsid w:val="00B924D5"/>
    <w:rsid w:val="00B925AC"/>
    <w:rsid w:val="00B927D6"/>
    <w:rsid w:val="00B93270"/>
    <w:rsid w:val="00B941DA"/>
    <w:rsid w:val="00B948AA"/>
    <w:rsid w:val="00B94AB7"/>
    <w:rsid w:val="00B94F97"/>
    <w:rsid w:val="00B95859"/>
    <w:rsid w:val="00B95B29"/>
    <w:rsid w:val="00B968FF"/>
    <w:rsid w:val="00B96D9E"/>
    <w:rsid w:val="00B9743C"/>
    <w:rsid w:val="00B97AB6"/>
    <w:rsid w:val="00BA4C28"/>
    <w:rsid w:val="00BA5B49"/>
    <w:rsid w:val="00BA5B5C"/>
    <w:rsid w:val="00BA5D7C"/>
    <w:rsid w:val="00BA685E"/>
    <w:rsid w:val="00BA7180"/>
    <w:rsid w:val="00BA725B"/>
    <w:rsid w:val="00BA7ED8"/>
    <w:rsid w:val="00BB09AB"/>
    <w:rsid w:val="00BB1895"/>
    <w:rsid w:val="00BB1A05"/>
    <w:rsid w:val="00BB48AC"/>
    <w:rsid w:val="00BB49DC"/>
    <w:rsid w:val="00BB4A69"/>
    <w:rsid w:val="00BB6B76"/>
    <w:rsid w:val="00BB70B3"/>
    <w:rsid w:val="00BB7799"/>
    <w:rsid w:val="00BB7B8B"/>
    <w:rsid w:val="00BC15E5"/>
    <w:rsid w:val="00BC23E4"/>
    <w:rsid w:val="00BC34C1"/>
    <w:rsid w:val="00BC443A"/>
    <w:rsid w:val="00BC45D6"/>
    <w:rsid w:val="00BC4C64"/>
    <w:rsid w:val="00BC631A"/>
    <w:rsid w:val="00BC7254"/>
    <w:rsid w:val="00BC72AD"/>
    <w:rsid w:val="00BC749A"/>
    <w:rsid w:val="00BC7FBA"/>
    <w:rsid w:val="00BD02EB"/>
    <w:rsid w:val="00BD0447"/>
    <w:rsid w:val="00BD0B30"/>
    <w:rsid w:val="00BD0C6A"/>
    <w:rsid w:val="00BD0E68"/>
    <w:rsid w:val="00BD17CA"/>
    <w:rsid w:val="00BD259B"/>
    <w:rsid w:val="00BD352C"/>
    <w:rsid w:val="00BD3795"/>
    <w:rsid w:val="00BD412A"/>
    <w:rsid w:val="00BD4544"/>
    <w:rsid w:val="00BD4BA7"/>
    <w:rsid w:val="00BD6089"/>
    <w:rsid w:val="00BD6420"/>
    <w:rsid w:val="00BD747A"/>
    <w:rsid w:val="00BD75BD"/>
    <w:rsid w:val="00BE0327"/>
    <w:rsid w:val="00BE0610"/>
    <w:rsid w:val="00BE0D4E"/>
    <w:rsid w:val="00BE17F8"/>
    <w:rsid w:val="00BE29D5"/>
    <w:rsid w:val="00BE314D"/>
    <w:rsid w:val="00BE3F3D"/>
    <w:rsid w:val="00BE4785"/>
    <w:rsid w:val="00BE4A57"/>
    <w:rsid w:val="00BE4EA1"/>
    <w:rsid w:val="00BE5049"/>
    <w:rsid w:val="00BE552A"/>
    <w:rsid w:val="00BE6FE2"/>
    <w:rsid w:val="00BE7389"/>
    <w:rsid w:val="00BE78CF"/>
    <w:rsid w:val="00BE7F08"/>
    <w:rsid w:val="00BF026D"/>
    <w:rsid w:val="00BF049C"/>
    <w:rsid w:val="00BF0644"/>
    <w:rsid w:val="00BF0C0D"/>
    <w:rsid w:val="00BF15BE"/>
    <w:rsid w:val="00BF1FDE"/>
    <w:rsid w:val="00BF2CDC"/>
    <w:rsid w:val="00BF2DAB"/>
    <w:rsid w:val="00BF3FE7"/>
    <w:rsid w:val="00BF41DB"/>
    <w:rsid w:val="00BF4389"/>
    <w:rsid w:val="00BF4518"/>
    <w:rsid w:val="00BF467D"/>
    <w:rsid w:val="00BF4FA4"/>
    <w:rsid w:val="00BF52EE"/>
    <w:rsid w:val="00BF5C58"/>
    <w:rsid w:val="00BF6AD2"/>
    <w:rsid w:val="00C01D2F"/>
    <w:rsid w:val="00C02437"/>
    <w:rsid w:val="00C02681"/>
    <w:rsid w:val="00C032E7"/>
    <w:rsid w:val="00C04B11"/>
    <w:rsid w:val="00C063C8"/>
    <w:rsid w:val="00C06453"/>
    <w:rsid w:val="00C0762E"/>
    <w:rsid w:val="00C077BC"/>
    <w:rsid w:val="00C079B5"/>
    <w:rsid w:val="00C11015"/>
    <w:rsid w:val="00C11A0F"/>
    <w:rsid w:val="00C12265"/>
    <w:rsid w:val="00C12D9E"/>
    <w:rsid w:val="00C13434"/>
    <w:rsid w:val="00C20884"/>
    <w:rsid w:val="00C21629"/>
    <w:rsid w:val="00C21942"/>
    <w:rsid w:val="00C21A02"/>
    <w:rsid w:val="00C22519"/>
    <w:rsid w:val="00C22756"/>
    <w:rsid w:val="00C2293D"/>
    <w:rsid w:val="00C22C57"/>
    <w:rsid w:val="00C23269"/>
    <w:rsid w:val="00C239C4"/>
    <w:rsid w:val="00C23AB4"/>
    <w:rsid w:val="00C244BA"/>
    <w:rsid w:val="00C25223"/>
    <w:rsid w:val="00C25C2A"/>
    <w:rsid w:val="00C26B56"/>
    <w:rsid w:val="00C26F03"/>
    <w:rsid w:val="00C27F64"/>
    <w:rsid w:val="00C3049D"/>
    <w:rsid w:val="00C306AF"/>
    <w:rsid w:val="00C316B2"/>
    <w:rsid w:val="00C31A47"/>
    <w:rsid w:val="00C31FCF"/>
    <w:rsid w:val="00C32B0B"/>
    <w:rsid w:val="00C32CF6"/>
    <w:rsid w:val="00C33ED3"/>
    <w:rsid w:val="00C34A5C"/>
    <w:rsid w:val="00C35BA8"/>
    <w:rsid w:val="00C37543"/>
    <w:rsid w:val="00C37B5E"/>
    <w:rsid w:val="00C40F55"/>
    <w:rsid w:val="00C4216C"/>
    <w:rsid w:val="00C423CA"/>
    <w:rsid w:val="00C424AB"/>
    <w:rsid w:val="00C42BBA"/>
    <w:rsid w:val="00C43C45"/>
    <w:rsid w:val="00C4476A"/>
    <w:rsid w:val="00C45267"/>
    <w:rsid w:val="00C4546F"/>
    <w:rsid w:val="00C464F3"/>
    <w:rsid w:val="00C47151"/>
    <w:rsid w:val="00C47C4D"/>
    <w:rsid w:val="00C51400"/>
    <w:rsid w:val="00C515D9"/>
    <w:rsid w:val="00C5403C"/>
    <w:rsid w:val="00C56690"/>
    <w:rsid w:val="00C56B76"/>
    <w:rsid w:val="00C57378"/>
    <w:rsid w:val="00C60BBC"/>
    <w:rsid w:val="00C61930"/>
    <w:rsid w:val="00C62F0F"/>
    <w:rsid w:val="00C63DA4"/>
    <w:rsid w:val="00C646D0"/>
    <w:rsid w:val="00C64BEA"/>
    <w:rsid w:val="00C6704B"/>
    <w:rsid w:val="00C7000D"/>
    <w:rsid w:val="00C7048B"/>
    <w:rsid w:val="00C71A14"/>
    <w:rsid w:val="00C721E3"/>
    <w:rsid w:val="00C722B2"/>
    <w:rsid w:val="00C72328"/>
    <w:rsid w:val="00C7316C"/>
    <w:rsid w:val="00C731E8"/>
    <w:rsid w:val="00C73F5E"/>
    <w:rsid w:val="00C745DE"/>
    <w:rsid w:val="00C74990"/>
    <w:rsid w:val="00C74BE3"/>
    <w:rsid w:val="00C74CD4"/>
    <w:rsid w:val="00C75B9E"/>
    <w:rsid w:val="00C75D41"/>
    <w:rsid w:val="00C803E9"/>
    <w:rsid w:val="00C8076D"/>
    <w:rsid w:val="00C8155A"/>
    <w:rsid w:val="00C81599"/>
    <w:rsid w:val="00C816FD"/>
    <w:rsid w:val="00C8284D"/>
    <w:rsid w:val="00C83779"/>
    <w:rsid w:val="00C83B6B"/>
    <w:rsid w:val="00C83FB5"/>
    <w:rsid w:val="00C841C0"/>
    <w:rsid w:val="00C844A5"/>
    <w:rsid w:val="00C84ABA"/>
    <w:rsid w:val="00C84C16"/>
    <w:rsid w:val="00C84DD8"/>
    <w:rsid w:val="00C84FAE"/>
    <w:rsid w:val="00C86B6D"/>
    <w:rsid w:val="00C87087"/>
    <w:rsid w:val="00C876F4"/>
    <w:rsid w:val="00C87825"/>
    <w:rsid w:val="00C87833"/>
    <w:rsid w:val="00C87B98"/>
    <w:rsid w:val="00C90159"/>
    <w:rsid w:val="00C910CB"/>
    <w:rsid w:val="00C913A8"/>
    <w:rsid w:val="00C91AEA"/>
    <w:rsid w:val="00C91B9B"/>
    <w:rsid w:val="00C91DB0"/>
    <w:rsid w:val="00C93E85"/>
    <w:rsid w:val="00C942D0"/>
    <w:rsid w:val="00C94509"/>
    <w:rsid w:val="00C94EEE"/>
    <w:rsid w:val="00C96B8E"/>
    <w:rsid w:val="00C9790A"/>
    <w:rsid w:val="00CA0A75"/>
    <w:rsid w:val="00CA1619"/>
    <w:rsid w:val="00CA1C82"/>
    <w:rsid w:val="00CA2112"/>
    <w:rsid w:val="00CA2710"/>
    <w:rsid w:val="00CA3BB2"/>
    <w:rsid w:val="00CA42BA"/>
    <w:rsid w:val="00CA4D40"/>
    <w:rsid w:val="00CA4D9C"/>
    <w:rsid w:val="00CA6330"/>
    <w:rsid w:val="00CA636C"/>
    <w:rsid w:val="00CA75E8"/>
    <w:rsid w:val="00CA7CAC"/>
    <w:rsid w:val="00CA7DA2"/>
    <w:rsid w:val="00CB000C"/>
    <w:rsid w:val="00CB01F7"/>
    <w:rsid w:val="00CB05EA"/>
    <w:rsid w:val="00CB07B1"/>
    <w:rsid w:val="00CB3A04"/>
    <w:rsid w:val="00CB745A"/>
    <w:rsid w:val="00CB793C"/>
    <w:rsid w:val="00CC149C"/>
    <w:rsid w:val="00CC2842"/>
    <w:rsid w:val="00CC3124"/>
    <w:rsid w:val="00CC3381"/>
    <w:rsid w:val="00CC3657"/>
    <w:rsid w:val="00CC36F9"/>
    <w:rsid w:val="00CC4127"/>
    <w:rsid w:val="00CC4CB9"/>
    <w:rsid w:val="00CC57DB"/>
    <w:rsid w:val="00CC6907"/>
    <w:rsid w:val="00CC6BD7"/>
    <w:rsid w:val="00CC79EE"/>
    <w:rsid w:val="00CD0C01"/>
    <w:rsid w:val="00CD18A7"/>
    <w:rsid w:val="00CD1BF6"/>
    <w:rsid w:val="00CD1FA1"/>
    <w:rsid w:val="00CD2E20"/>
    <w:rsid w:val="00CD3B9F"/>
    <w:rsid w:val="00CD45AD"/>
    <w:rsid w:val="00CD475C"/>
    <w:rsid w:val="00CD4A8A"/>
    <w:rsid w:val="00CD5D11"/>
    <w:rsid w:val="00CD685B"/>
    <w:rsid w:val="00CD68BC"/>
    <w:rsid w:val="00CD6A06"/>
    <w:rsid w:val="00CD7527"/>
    <w:rsid w:val="00CD7B25"/>
    <w:rsid w:val="00CE118B"/>
    <w:rsid w:val="00CE19AB"/>
    <w:rsid w:val="00CE24EE"/>
    <w:rsid w:val="00CE2AF8"/>
    <w:rsid w:val="00CE3DDF"/>
    <w:rsid w:val="00CE420E"/>
    <w:rsid w:val="00CE47F9"/>
    <w:rsid w:val="00CE4E0F"/>
    <w:rsid w:val="00CE4E3C"/>
    <w:rsid w:val="00CE53A3"/>
    <w:rsid w:val="00CE592C"/>
    <w:rsid w:val="00CE76A1"/>
    <w:rsid w:val="00CE7726"/>
    <w:rsid w:val="00CE7F18"/>
    <w:rsid w:val="00CF054A"/>
    <w:rsid w:val="00CF0EF5"/>
    <w:rsid w:val="00CF0F70"/>
    <w:rsid w:val="00CF15FF"/>
    <w:rsid w:val="00CF1DDE"/>
    <w:rsid w:val="00CF1F7A"/>
    <w:rsid w:val="00CF2121"/>
    <w:rsid w:val="00CF2583"/>
    <w:rsid w:val="00CF2BCF"/>
    <w:rsid w:val="00CF4DF1"/>
    <w:rsid w:val="00CF5387"/>
    <w:rsid w:val="00CF5AFD"/>
    <w:rsid w:val="00D0024D"/>
    <w:rsid w:val="00D013A7"/>
    <w:rsid w:val="00D01760"/>
    <w:rsid w:val="00D02719"/>
    <w:rsid w:val="00D02912"/>
    <w:rsid w:val="00D02A34"/>
    <w:rsid w:val="00D04DE3"/>
    <w:rsid w:val="00D04EF2"/>
    <w:rsid w:val="00D0517E"/>
    <w:rsid w:val="00D05202"/>
    <w:rsid w:val="00D056E8"/>
    <w:rsid w:val="00D06D6B"/>
    <w:rsid w:val="00D070FF"/>
    <w:rsid w:val="00D1067E"/>
    <w:rsid w:val="00D10D83"/>
    <w:rsid w:val="00D11D37"/>
    <w:rsid w:val="00D12547"/>
    <w:rsid w:val="00D12C43"/>
    <w:rsid w:val="00D12DB5"/>
    <w:rsid w:val="00D13FE9"/>
    <w:rsid w:val="00D14550"/>
    <w:rsid w:val="00D14577"/>
    <w:rsid w:val="00D169D1"/>
    <w:rsid w:val="00D16CD4"/>
    <w:rsid w:val="00D1751D"/>
    <w:rsid w:val="00D17527"/>
    <w:rsid w:val="00D20E73"/>
    <w:rsid w:val="00D21734"/>
    <w:rsid w:val="00D21AE1"/>
    <w:rsid w:val="00D2298A"/>
    <w:rsid w:val="00D232B9"/>
    <w:rsid w:val="00D24983"/>
    <w:rsid w:val="00D25538"/>
    <w:rsid w:val="00D25DC5"/>
    <w:rsid w:val="00D26EA6"/>
    <w:rsid w:val="00D2776B"/>
    <w:rsid w:val="00D300C4"/>
    <w:rsid w:val="00D31C42"/>
    <w:rsid w:val="00D323D0"/>
    <w:rsid w:val="00D32820"/>
    <w:rsid w:val="00D32CC7"/>
    <w:rsid w:val="00D33244"/>
    <w:rsid w:val="00D3325E"/>
    <w:rsid w:val="00D33373"/>
    <w:rsid w:val="00D33447"/>
    <w:rsid w:val="00D343A9"/>
    <w:rsid w:val="00D35C16"/>
    <w:rsid w:val="00D35E6C"/>
    <w:rsid w:val="00D3682C"/>
    <w:rsid w:val="00D3699F"/>
    <w:rsid w:val="00D36C54"/>
    <w:rsid w:val="00D36C68"/>
    <w:rsid w:val="00D3703A"/>
    <w:rsid w:val="00D37668"/>
    <w:rsid w:val="00D402EE"/>
    <w:rsid w:val="00D41141"/>
    <w:rsid w:val="00D41214"/>
    <w:rsid w:val="00D42D40"/>
    <w:rsid w:val="00D43DF1"/>
    <w:rsid w:val="00D44C44"/>
    <w:rsid w:val="00D459F4"/>
    <w:rsid w:val="00D46AA8"/>
    <w:rsid w:val="00D4779E"/>
    <w:rsid w:val="00D477F9"/>
    <w:rsid w:val="00D47AD7"/>
    <w:rsid w:val="00D47BA0"/>
    <w:rsid w:val="00D5140D"/>
    <w:rsid w:val="00D53141"/>
    <w:rsid w:val="00D53E40"/>
    <w:rsid w:val="00D53EC0"/>
    <w:rsid w:val="00D54516"/>
    <w:rsid w:val="00D54523"/>
    <w:rsid w:val="00D55DFB"/>
    <w:rsid w:val="00D566B5"/>
    <w:rsid w:val="00D57C08"/>
    <w:rsid w:val="00D60601"/>
    <w:rsid w:val="00D6060A"/>
    <w:rsid w:val="00D61B7A"/>
    <w:rsid w:val="00D61F06"/>
    <w:rsid w:val="00D62662"/>
    <w:rsid w:val="00D62B1E"/>
    <w:rsid w:val="00D62FD9"/>
    <w:rsid w:val="00D63643"/>
    <w:rsid w:val="00D6466A"/>
    <w:rsid w:val="00D64ADE"/>
    <w:rsid w:val="00D650BC"/>
    <w:rsid w:val="00D6587E"/>
    <w:rsid w:val="00D65C31"/>
    <w:rsid w:val="00D65CE5"/>
    <w:rsid w:val="00D662F4"/>
    <w:rsid w:val="00D66DE2"/>
    <w:rsid w:val="00D678B2"/>
    <w:rsid w:val="00D67D8F"/>
    <w:rsid w:val="00D7144C"/>
    <w:rsid w:val="00D714A2"/>
    <w:rsid w:val="00D72004"/>
    <w:rsid w:val="00D72A9A"/>
    <w:rsid w:val="00D745D4"/>
    <w:rsid w:val="00D74BEA"/>
    <w:rsid w:val="00D75184"/>
    <w:rsid w:val="00D75932"/>
    <w:rsid w:val="00D7770A"/>
    <w:rsid w:val="00D77A3F"/>
    <w:rsid w:val="00D77E71"/>
    <w:rsid w:val="00D8018C"/>
    <w:rsid w:val="00D80DBF"/>
    <w:rsid w:val="00D82A12"/>
    <w:rsid w:val="00D834D3"/>
    <w:rsid w:val="00D84708"/>
    <w:rsid w:val="00D85B05"/>
    <w:rsid w:val="00D86657"/>
    <w:rsid w:val="00D87B34"/>
    <w:rsid w:val="00D901F7"/>
    <w:rsid w:val="00D90365"/>
    <w:rsid w:val="00D90391"/>
    <w:rsid w:val="00D9043F"/>
    <w:rsid w:val="00D905E0"/>
    <w:rsid w:val="00D916E0"/>
    <w:rsid w:val="00D91E7B"/>
    <w:rsid w:val="00D92735"/>
    <w:rsid w:val="00D9335A"/>
    <w:rsid w:val="00D93EFD"/>
    <w:rsid w:val="00D96D43"/>
    <w:rsid w:val="00D97516"/>
    <w:rsid w:val="00DA0186"/>
    <w:rsid w:val="00DA02E4"/>
    <w:rsid w:val="00DA0491"/>
    <w:rsid w:val="00DA05E1"/>
    <w:rsid w:val="00DA1123"/>
    <w:rsid w:val="00DA114B"/>
    <w:rsid w:val="00DA14D2"/>
    <w:rsid w:val="00DA17B6"/>
    <w:rsid w:val="00DA198D"/>
    <w:rsid w:val="00DA1F09"/>
    <w:rsid w:val="00DA2999"/>
    <w:rsid w:val="00DA2DED"/>
    <w:rsid w:val="00DA2F8E"/>
    <w:rsid w:val="00DA4225"/>
    <w:rsid w:val="00DA6D3E"/>
    <w:rsid w:val="00DB0716"/>
    <w:rsid w:val="00DB1165"/>
    <w:rsid w:val="00DB1A98"/>
    <w:rsid w:val="00DB294B"/>
    <w:rsid w:val="00DB361D"/>
    <w:rsid w:val="00DB45A9"/>
    <w:rsid w:val="00DB54A3"/>
    <w:rsid w:val="00DB58FB"/>
    <w:rsid w:val="00DB5A80"/>
    <w:rsid w:val="00DB6E55"/>
    <w:rsid w:val="00DB7182"/>
    <w:rsid w:val="00DB75BF"/>
    <w:rsid w:val="00DC1B81"/>
    <w:rsid w:val="00DC2435"/>
    <w:rsid w:val="00DC45BB"/>
    <w:rsid w:val="00DC5530"/>
    <w:rsid w:val="00DC68F4"/>
    <w:rsid w:val="00DC7B36"/>
    <w:rsid w:val="00DC7FD5"/>
    <w:rsid w:val="00DD00C1"/>
    <w:rsid w:val="00DD0164"/>
    <w:rsid w:val="00DD0609"/>
    <w:rsid w:val="00DD0757"/>
    <w:rsid w:val="00DD0BF7"/>
    <w:rsid w:val="00DD2919"/>
    <w:rsid w:val="00DD3838"/>
    <w:rsid w:val="00DD40F5"/>
    <w:rsid w:val="00DD4669"/>
    <w:rsid w:val="00DD55F3"/>
    <w:rsid w:val="00DD579A"/>
    <w:rsid w:val="00DD6720"/>
    <w:rsid w:val="00DE098F"/>
    <w:rsid w:val="00DE2246"/>
    <w:rsid w:val="00DE42C0"/>
    <w:rsid w:val="00DE4846"/>
    <w:rsid w:val="00DE558F"/>
    <w:rsid w:val="00DE58C1"/>
    <w:rsid w:val="00DE5F5E"/>
    <w:rsid w:val="00DE6851"/>
    <w:rsid w:val="00DE6A4F"/>
    <w:rsid w:val="00DE6E17"/>
    <w:rsid w:val="00DE7820"/>
    <w:rsid w:val="00DE791C"/>
    <w:rsid w:val="00DF0441"/>
    <w:rsid w:val="00DF0444"/>
    <w:rsid w:val="00DF060E"/>
    <w:rsid w:val="00DF1182"/>
    <w:rsid w:val="00DF1854"/>
    <w:rsid w:val="00DF19B1"/>
    <w:rsid w:val="00DF361C"/>
    <w:rsid w:val="00DF39C8"/>
    <w:rsid w:val="00DF42CC"/>
    <w:rsid w:val="00DF44B2"/>
    <w:rsid w:val="00DF46C9"/>
    <w:rsid w:val="00DF584F"/>
    <w:rsid w:val="00DF5CF1"/>
    <w:rsid w:val="00DF6303"/>
    <w:rsid w:val="00DF68AF"/>
    <w:rsid w:val="00DF7DBF"/>
    <w:rsid w:val="00E013A1"/>
    <w:rsid w:val="00E01503"/>
    <w:rsid w:val="00E01649"/>
    <w:rsid w:val="00E02B93"/>
    <w:rsid w:val="00E0380E"/>
    <w:rsid w:val="00E03C68"/>
    <w:rsid w:val="00E05B05"/>
    <w:rsid w:val="00E05BFC"/>
    <w:rsid w:val="00E07DE2"/>
    <w:rsid w:val="00E10ECF"/>
    <w:rsid w:val="00E1138C"/>
    <w:rsid w:val="00E115CC"/>
    <w:rsid w:val="00E11B59"/>
    <w:rsid w:val="00E11F33"/>
    <w:rsid w:val="00E128B2"/>
    <w:rsid w:val="00E12F7C"/>
    <w:rsid w:val="00E14AD9"/>
    <w:rsid w:val="00E24654"/>
    <w:rsid w:val="00E24BE6"/>
    <w:rsid w:val="00E24CAA"/>
    <w:rsid w:val="00E253AB"/>
    <w:rsid w:val="00E262AE"/>
    <w:rsid w:val="00E269AD"/>
    <w:rsid w:val="00E2707E"/>
    <w:rsid w:val="00E27168"/>
    <w:rsid w:val="00E27517"/>
    <w:rsid w:val="00E27884"/>
    <w:rsid w:val="00E30CFF"/>
    <w:rsid w:val="00E32968"/>
    <w:rsid w:val="00E33025"/>
    <w:rsid w:val="00E33035"/>
    <w:rsid w:val="00E33081"/>
    <w:rsid w:val="00E33CA4"/>
    <w:rsid w:val="00E344DC"/>
    <w:rsid w:val="00E350B8"/>
    <w:rsid w:val="00E35BD0"/>
    <w:rsid w:val="00E3621C"/>
    <w:rsid w:val="00E36FA4"/>
    <w:rsid w:val="00E37176"/>
    <w:rsid w:val="00E37A54"/>
    <w:rsid w:val="00E37F0B"/>
    <w:rsid w:val="00E403AD"/>
    <w:rsid w:val="00E40B54"/>
    <w:rsid w:val="00E40C64"/>
    <w:rsid w:val="00E42B96"/>
    <w:rsid w:val="00E43332"/>
    <w:rsid w:val="00E43F2B"/>
    <w:rsid w:val="00E443D6"/>
    <w:rsid w:val="00E446B7"/>
    <w:rsid w:val="00E44CD8"/>
    <w:rsid w:val="00E44F75"/>
    <w:rsid w:val="00E451F0"/>
    <w:rsid w:val="00E452F7"/>
    <w:rsid w:val="00E45DB1"/>
    <w:rsid w:val="00E4713D"/>
    <w:rsid w:val="00E4733C"/>
    <w:rsid w:val="00E47380"/>
    <w:rsid w:val="00E4791B"/>
    <w:rsid w:val="00E47A71"/>
    <w:rsid w:val="00E47B11"/>
    <w:rsid w:val="00E50040"/>
    <w:rsid w:val="00E501AF"/>
    <w:rsid w:val="00E505A7"/>
    <w:rsid w:val="00E5115F"/>
    <w:rsid w:val="00E519FC"/>
    <w:rsid w:val="00E52522"/>
    <w:rsid w:val="00E52C33"/>
    <w:rsid w:val="00E53D52"/>
    <w:rsid w:val="00E541AF"/>
    <w:rsid w:val="00E54414"/>
    <w:rsid w:val="00E5486F"/>
    <w:rsid w:val="00E550D1"/>
    <w:rsid w:val="00E5560F"/>
    <w:rsid w:val="00E5563D"/>
    <w:rsid w:val="00E60155"/>
    <w:rsid w:val="00E602F9"/>
    <w:rsid w:val="00E60AEF"/>
    <w:rsid w:val="00E62ECA"/>
    <w:rsid w:val="00E63108"/>
    <w:rsid w:val="00E63B5E"/>
    <w:rsid w:val="00E64FCB"/>
    <w:rsid w:val="00E65587"/>
    <w:rsid w:val="00E661BB"/>
    <w:rsid w:val="00E66695"/>
    <w:rsid w:val="00E66CA0"/>
    <w:rsid w:val="00E66CBC"/>
    <w:rsid w:val="00E67CD5"/>
    <w:rsid w:val="00E7042A"/>
    <w:rsid w:val="00E70BF6"/>
    <w:rsid w:val="00E70C2D"/>
    <w:rsid w:val="00E723E7"/>
    <w:rsid w:val="00E72C04"/>
    <w:rsid w:val="00E7326C"/>
    <w:rsid w:val="00E7388F"/>
    <w:rsid w:val="00E74BF1"/>
    <w:rsid w:val="00E7541A"/>
    <w:rsid w:val="00E77551"/>
    <w:rsid w:val="00E80691"/>
    <w:rsid w:val="00E816C4"/>
    <w:rsid w:val="00E846C5"/>
    <w:rsid w:val="00E84C44"/>
    <w:rsid w:val="00E851EB"/>
    <w:rsid w:val="00E86CF9"/>
    <w:rsid w:val="00E91033"/>
    <w:rsid w:val="00E9115C"/>
    <w:rsid w:val="00E913C8"/>
    <w:rsid w:val="00E91B33"/>
    <w:rsid w:val="00E92241"/>
    <w:rsid w:val="00E92652"/>
    <w:rsid w:val="00E92AE9"/>
    <w:rsid w:val="00E93D30"/>
    <w:rsid w:val="00E9409F"/>
    <w:rsid w:val="00E94235"/>
    <w:rsid w:val="00E94323"/>
    <w:rsid w:val="00E9784E"/>
    <w:rsid w:val="00E978A0"/>
    <w:rsid w:val="00EA05E4"/>
    <w:rsid w:val="00EA15FB"/>
    <w:rsid w:val="00EA1A94"/>
    <w:rsid w:val="00EA2361"/>
    <w:rsid w:val="00EA2371"/>
    <w:rsid w:val="00EA33B5"/>
    <w:rsid w:val="00EA44D2"/>
    <w:rsid w:val="00EA491D"/>
    <w:rsid w:val="00EA57CD"/>
    <w:rsid w:val="00EA678D"/>
    <w:rsid w:val="00EA6B5C"/>
    <w:rsid w:val="00EB0608"/>
    <w:rsid w:val="00EB10B5"/>
    <w:rsid w:val="00EB1E30"/>
    <w:rsid w:val="00EB415D"/>
    <w:rsid w:val="00EB50A0"/>
    <w:rsid w:val="00EB60E6"/>
    <w:rsid w:val="00EB6274"/>
    <w:rsid w:val="00EB6A3E"/>
    <w:rsid w:val="00EB6D81"/>
    <w:rsid w:val="00EB7CF8"/>
    <w:rsid w:val="00EC03D7"/>
    <w:rsid w:val="00EC0F77"/>
    <w:rsid w:val="00EC1A28"/>
    <w:rsid w:val="00EC2A66"/>
    <w:rsid w:val="00EC2B72"/>
    <w:rsid w:val="00EC49FA"/>
    <w:rsid w:val="00EC4D45"/>
    <w:rsid w:val="00EC54FD"/>
    <w:rsid w:val="00EC5EB1"/>
    <w:rsid w:val="00EC75BA"/>
    <w:rsid w:val="00EC7B4B"/>
    <w:rsid w:val="00ED0523"/>
    <w:rsid w:val="00ED0B57"/>
    <w:rsid w:val="00ED0EAB"/>
    <w:rsid w:val="00ED137F"/>
    <w:rsid w:val="00ED15D7"/>
    <w:rsid w:val="00ED1E46"/>
    <w:rsid w:val="00ED31F0"/>
    <w:rsid w:val="00ED3C23"/>
    <w:rsid w:val="00ED5AE9"/>
    <w:rsid w:val="00ED6C6F"/>
    <w:rsid w:val="00ED6E2E"/>
    <w:rsid w:val="00ED75C1"/>
    <w:rsid w:val="00ED7B30"/>
    <w:rsid w:val="00EE12A0"/>
    <w:rsid w:val="00EE1C38"/>
    <w:rsid w:val="00EE302F"/>
    <w:rsid w:val="00EE532A"/>
    <w:rsid w:val="00EE547B"/>
    <w:rsid w:val="00EE6483"/>
    <w:rsid w:val="00EF0B1D"/>
    <w:rsid w:val="00EF1171"/>
    <w:rsid w:val="00EF200D"/>
    <w:rsid w:val="00EF2458"/>
    <w:rsid w:val="00EF2AB2"/>
    <w:rsid w:val="00EF3E59"/>
    <w:rsid w:val="00EF40A0"/>
    <w:rsid w:val="00EF42D1"/>
    <w:rsid w:val="00EF55AE"/>
    <w:rsid w:val="00EF58B6"/>
    <w:rsid w:val="00EF7137"/>
    <w:rsid w:val="00F00106"/>
    <w:rsid w:val="00F00FFC"/>
    <w:rsid w:val="00F01B87"/>
    <w:rsid w:val="00F02256"/>
    <w:rsid w:val="00F0247E"/>
    <w:rsid w:val="00F0393A"/>
    <w:rsid w:val="00F03EF7"/>
    <w:rsid w:val="00F045D6"/>
    <w:rsid w:val="00F04A5A"/>
    <w:rsid w:val="00F057A9"/>
    <w:rsid w:val="00F05860"/>
    <w:rsid w:val="00F06FC5"/>
    <w:rsid w:val="00F07D79"/>
    <w:rsid w:val="00F108A0"/>
    <w:rsid w:val="00F10D6A"/>
    <w:rsid w:val="00F112FC"/>
    <w:rsid w:val="00F128FD"/>
    <w:rsid w:val="00F17599"/>
    <w:rsid w:val="00F17A9F"/>
    <w:rsid w:val="00F17DB1"/>
    <w:rsid w:val="00F21B29"/>
    <w:rsid w:val="00F21DD2"/>
    <w:rsid w:val="00F22103"/>
    <w:rsid w:val="00F2435A"/>
    <w:rsid w:val="00F24746"/>
    <w:rsid w:val="00F2490C"/>
    <w:rsid w:val="00F24B25"/>
    <w:rsid w:val="00F25219"/>
    <w:rsid w:val="00F25B20"/>
    <w:rsid w:val="00F25EBA"/>
    <w:rsid w:val="00F2634A"/>
    <w:rsid w:val="00F267C4"/>
    <w:rsid w:val="00F2680D"/>
    <w:rsid w:val="00F26F75"/>
    <w:rsid w:val="00F272D8"/>
    <w:rsid w:val="00F27CF9"/>
    <w:rsid w:val="00F3055C"/>
    <w:rsid w:val="00F30A75"/>
    <w:rsid w:val="00F31D1B"/>
    <w:rsid w:val="00F31D28"/>
    <w:rsid w:val="00F33764"/>
    <w:rsid w:val="00F347BE"/>
    <w:rsid w:val="00F35995"/>
    <w:rsid w:val="00F364C9"/>
    <w:rsid w:val="00F40250"/>
    <w:rsid w:val="00F41316"/>
    <w:rsid w:val="00F428ED"/>
    <w:rsid w:val="00F4355F"/>
    <w:rsid w:val="00F45342"/>
    <w:rsid w:val="00F45789"/>
    <w:rsid w:val="00F45938"/>
    <w:rsid w:val="00F46309"/>
    <w:rsid w:val="00F4778E"/>
    <w:rsid w:val="00F507FD"/>
    <w:rsid w:val="00F50B38"/>
    <w:rsid w:val="00F50D4B"/>
    <w:rsid w:val="00F50DDA"/>
    <w:rsid w:val="00F5119B"/>
    <w:rsid w:val="00F512FE"/>
    <w:rsid w:val="00F51332"/>
    <w:rsid w:val="00F519E9"/>
    <w:rsid w:val="00F5205D"/>
    <w:rsid w:val="00F52384"/>
    <w:rsid w:val="00F52657"/>
    <w:rsid w:val="00F532AE"/>
    <w:rsid w:val="00F53937"/>
    <w:rsid w:val="00F53F04"/>
    <w:rsid w:val="00F5514E"/>
    <w:rsid w:val="00F5569B"/>
    <w:rsid w:val="00F56AA1"/>
    <w:rsid w:val="00F57BD8"/>
    <w:rsid w:val="00F60C63"/>
    <w:rsid w:val="00F61558"/>
    <w:rsid w:val="00F61E3C"/>
    <w:rsid w:val="00F61F0E"/>
    <w:rsid w:val="00F6384A"/>
    <w:rsid w:val="00F6408C"/>
    <w:rsid w:val="00F64A16"/>
    <w:rsid w:val="00F64C81"/>
    <w:rsid w:val="00F654F3"/>
    <w:rsid w:val="00F6561C"/>
    <w:rsid w:val="00F65DBB"/>
    <w:rsid w:val="00F660F2"/>
    <w:rsid w:val="00F66B66"/>
    <w:rsid w:val="00F67134"/>
    <w:rsid w:val="00F7051D"/>
    <w:rsid w:val="00F705C5"/>
    <w:rsid w:val="00F71180"/>
    <w:rsid w:val="00F7233F"/>
    <w:rsid w:val="00F7242E"/>
    <w:rsid w:val="00F7250F"/>
    <w:rsid w:val="00F72A42"/>
    <w:rsid w:val="00F73EC1"/>
    <w:rsid w:val="00F74A99"/>
    <w:rsid w:val="00F74C30"/>
    <w:rsid w:val="00F74E96"/>
    <w:rsid w:val="00F75E72"/>
    <w:rsid w:val="00F7641A"/>
    <w:rsid w:val="00F76BF0"/>
    <w:rsid w:val="00F76CFF"/>
    <w:rsid w:val="00F776EA"/>
    <w:rsid w:val="00F8079F"/>
    <w:rsid w:val="00F808D8"/>
    <w:rsid w:val="00F812B0"/>
    <w:rsid w:val="00F815A7"/>
    <w:rsid w:val="00F82C54"/>
    <w:rsid w:val="00F841AF"/>
    <w:rsid w:val="00F86181"/>
    <w:rsid w:val="00F86B98"/>
    <w:rsid w:val="00F878B6"/>
    <w:rsid w:val="00F87AA5"/>
    <w:rsid w:val="00F90504"/>
    <w:rsid w:val="00F9064F"/>
    <w:rsid w:val="00F90A43"/>
    <w:rsid w:val="00F90BB6"/>
    <w:rsid w:val="00F90DCD"/>
    <w:rsid w:val="00F91C35"/>
    <w:rsid w:val="00F91C9F"/>
    <w:rsid w:val="00F94072"/>
    <w:rsid w:val="00F94719"/>
    <w:rsid w:val="00F9746C"/>
    <w:rsid w:val="00F97715"/>
    <w:rsid w:val="00FA09F1"/>
    <w:rsid w:val="00FA1648"/>
    <w:rsid w:val="00FA210C"/>
    <w:rsid w:val="00FA34A4"/>
    <w:rsid w:val="00FA47A3"/>
    <w:rsid w:val="00FA55D8"/>
    <w:rsid w:val="00FA6613"/>
    <w:rsid w:val="00FA6847"/>
    <w:rsid w:val="00FA6B64"/>
    <w:rsid w:val="00FA6CE4"/>
    <w:rsid w:val="00FA707C"/>
    <w:rsid w:val="00FA71DC"/>
    <w:rsid w:val="00FA7A78"/>
    <w:rsid w:val="00FB01E4"/>
    <w:rsid w:val="00FB4A5B"/>
    <w:rsid w:val="00FB614A"/>
    <w:rsid w:val="00FB64A5"/>
    <w:rsid w:val="00FB64FB"/>
    <w:rsid w:val="00FB6B62"/>
    <w:rsid w:val="00FC0B87"/>
    <w:rsid w:val="00FC1474"/>
    <w:rsid w:val="00FC24A0"/>
    <w:rsid w:val="00FC3D5F"/>
    <w:rsid w:val="00FC3E82"/>
    <w:rsid w:val="00FC423A"/>
    <w:rsid w:val="00FC6F9F"/>
    <w:rsid w:val="00FD10D7"/>
    <w:rsid w:val="00FD308C"/>
    <w:rsid w:val="00FD3A7B"/>
    <w:rsid w:val="00FD3D5B"/>
    <w:rsid w:val="00FD3FDA"/>
    <w:rsid w:val="00FD496A"/>
    <w:rsid w:val="00FD50AC"/>
    <w:rsid w:val="00FD648B"/>
    <w:rsid w:val="00FD79CE"/>
    <w:rsid w:val="00FE03EB"/>
    <w:rsid w:val="00FE0DCC"/>
    <w:rsid w:val="00FE1AC6"/>
    <w:rsid w:val="00FE202B"/>
    <w:rsid w:val="00FE2392"/>
    <w:rsid w:val="00FE23E7"/>
    <w:rsid w:val="00FE43F3"/>
    <w:rsid w:val="00FE5269"/>
    <w:rsid w:val="00FE6406"/>
    <w:rsid w:val="00FE7164"/>
    <w:rsid w:val="00FE75F9"/>
    <w:rsid w:val="00FE7F4B"/>
    <w:rsid w:val="00FF1157"/>
    <w:rsid w:val="00FF18B3"/>
    <w:rsid w:val="00FF3300"/>
    <w:rsid w:val="00FF33CE"/>
    <w:rsid w:val="00FF3554"/>
    <w:rsid w:val="00FF3A63"/>
    <w:rsid w:val="00FF3F9B"/>
    <w:rsid w:val="00FF513D"/>
    <w:rsid w:val="00FF5705"/>
    <w:rsid w:val="00FF58EC"/>
    <w:rsid w:val="00FF5FA4"/>
    <w:rsid w:val="01DE0A79"/>
    <w:rsid w:val="0A951B43"/>
    <w:rsid w:val="0BC08B0E"/>
    <w:rsid w:val="0C247353"/>
    <w:rsid w:val="0DF5B1E5"/>
    <w:rsid w:val="114C20D5"/>
    <w:rsid w:val="1151B4B0"/>
    <w:rsid w:val="13548A35"/>
    <w:rsid w:val="14C4BCA1"/>
    <w:rsid w:val="14EEE147"/>
    <w:rsid w:val="14F7499F"/>
    <w:rsid w:val="1A08F579"/>
    <w:rsid w:val="2103E7EA"/>
    <w:rsid w:val="23223A24"/>
    <w:rsid w:val="2421E8F8"/>
    <w:rsid w:val="2734AC0E"/>
    <w:rsid w:val="27AFBD6D"/>
    <w:rsid w:val="280F955D"/>
    <w:rsid w:val="283CE3C1"/>
    <w:rsid w:val="2F174BB3"/>
    <w:rsid w:val="2F596BBF"/>
    <w:rsid w:val="31E5B586"/>
    <w:rsid w:val="33A99F08"/>
    <w:rsid w:val="39CFB1DC"/>
    <w:rsid w:val="3B8C6F77"/>
    <w:rsid w:val="3C805ABF"/>
    <w:rsid w:val="3CBBB040"/>
    <w:rsid w:val="3D0BF26D"/>
    <w:rsid w:val="40CEC83C"/>
    <w:rsid w:val="42298E47"/>
    <w:rsid w:val="437AA45D"/>
    <w:rsid w:val="4383F454"/>
    <w:rsid w:val="445705E6"/>
    <w:rsid w:val="45B54E51"/>
    <w:rsid w:val="46D60742"/>
    <w:rsid w:val="48AA675B"/>
    <w:rsid w:val="49B02B2C"/>
    <w:rsid w:val="4B2F338E"/>
    <w:rsid w:val="4CF34772"/>
    <w:rsid w:val="508D0B03"/>
    <w:rsid w:val="5254E75F"/>
    <w:rsid w:val="58453864"/>
    <w:rsid w:val="593F38CF"/>
    <w:rsid w:val="5960427E"/>
    <w:rsid w:val="5AC6D1FF"/>
    <w:rsid w:val="5D5265AE"/>
    <w:rsid w:val="604E4C08"/>
    <w:rsid w:val="610EAF08"/>
    <w:rsid w:val="612D42D7"/>
    <w:rsid w:val="62B378BD"/>
    <w:rsid w:val="649F860C"/>
    <w:rsid w:val="64EA4160"/>
    <w:rsid w:val="65ABBCCE"/>
    <w:rsid w:val="65CA7000"/>
    <w:rsid w:val="6719938E"/>
    <w:rsid w:val="6A33E8A6"/>
    <w:rsid w:val="6E23A616"/>
    <w:rsid w:val="6F3F4331"/>
    <w:rsid w:val="6FBA53B2"/>
    <w:rsid w:val="74FB47F7"/>
    <w:rsid w:val="7512ED56"/>
    <w:rsid w:val="7525DAC8"/>
    <w:rsid w:val="76AEBDB7"/>
    <w:rsid w:val="79C645B0"/>
    <w:rsid w:val="7AC7325E"/>
    <w:rsid w:val="7DF39D1E"/>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B91C9"/>
  <w15:chartTrackingRefBased/>
  <w15:docId w15:val="{A14AE0E3-0FE1-4AF5-81DB-DF82A3D5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uiPriority="0"/>
    <w:lsdException w:name="index heading" w:semiHidden="1"/>
    <w:lsdException w:name="caption" w:semiHidden="1" w:uiPriority="0" w:unhideWhenUsed="1" w:qFormat="1"/>
    <w:lsdException w:name="table of figures" w:semiHidden="1"/>
    <w:lsdException w:name="envelope return" w:semiHidden="1"/>
    <w:lsdException w:name="annotation reference" w:semiHidden="1" w:uiPriority="0"/>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1FA"/>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rsid w:val="0046254F"/>
    <w:pPr>
      <w:outlineLvl w:val="3"/>
    </w:pPr>
    <w:rPr>
      <w:iCs/>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qFormat/>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qFormat/>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qFormat/>
    <w:rsid w:val="000E2576"/>
    <w:pPr>
      <w:spacing w:after="80"/>
      <w:ind w:left="360" w:hanging="360"/>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qFormat/>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Id w:val="13"/>
      </w:numPr>
    </w:pPr>
  </w:style>
  <w:style w:type="paragraph" w:styleId="Punktlista3">
    <w:name w:val="List Bullet 3"/>
    <w:basedOn w:val="Punktlista2"/>
    <w:uiPriority w:val="24"/>
    <w:rsid w:val="000E2576"/>
    <w:pPr>
      <w:numPr>
        <w:ilvl w:val="2"/>
      </w:numPr>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4D4E2E"/>
  </w:style>
  <w:style w:type="character" w:styleId="Kommentarsreferens">
    <w:name w:val="annotation reference"/>
    <w:basedOn w:val="Standardstycketeckensnitt"/>
    <w:rsid w:val="004D4E2E"/>
    <w:rPr>
      <w:sz w:val="16"/>
      <w:szCs w:val="16"/>
    </w:rPr>
  </w:style>
  <w:style w:type="paragraph" w:styleId="Kommentarer">
    <w:name w:val="annotation text"/>
    <w:basedOn w:val="Normal"/>
    <w:link w:val="KommentarerChar"/>
    <w:rsid w:val="004D4E2E"/>
    <w:pPr>
      <w:spacing w:before="20" w:after="100" w:line="240" w:lineRule="auto"/>
    </w:pPr>
    <w:rPr>
      <w:rFonts w:ascii="Times New Roman" w:eastAsia="Times New Roman" w:hAnsi="Times New Roman" w:cs="Times New Roman"/>
      <w:lang w:eastAsia="en-GB"/>
    </w:rPr>
  </w:style>
  <w:style w:type="character" w:customStyle="1" w:styleId="KommentarerChar">
    <w:name w:val="Kommentarer Char"/>
    <w:basedOn w:val="Standardstycketeckensnitt"/>
    <w:link w:val="Kommentarer"/>
    <w:rsid w:val="004D4E2E"/>
    <w:rPr>
      <w:rFonts w:ascii="Times New Roman" w:eastAsia="Times New Roman" w:hAnsi="Times New Roman" w:cs="Times New Roman"/>
      <w:lang w:eastAsia="en-GB"/>
    </w:rPr>
  </w:style>
  <w:style w:type="character" w:styleId="AnvndHyperlnk">
    <w:name w:val="FollowedHyperlink"/>
    <w:basedOn w:val="Standardstycketeckensnitt"/>
    <w:uiPriority w:val="98"/>
    <w:rsid w:val="00297CE9"/>
    <w:rPr>
      <w:color w:val="FFC075" w:themeColor="followedHyperlink"/>
      <w:u w:val="single"/>
    </w:rPr>
  </w:style>
  <w:style w:type="character" w:styleId="Olstomnmnande">
    <w:name w:val="Unresolved Mention"/>
    <w:basedOn w:val="Standardstycketeckensnitt"/>
    <w:uiPriority w:val="99"/>
    <w:unhideWhenUsed/>
    <w:rsid w:val="00297CE9"/>
    <w:rPr>
      <w:color w:val="605E5C"/>
      <w:shd w:val="clear" w:color="auto" w:fill="E1DFDD"/>
    </w:rPr>
  </w:style>
  <w:style w:type="paragraph" w:styleId="Brdtext">
    <w:name w:val="Body Text"/>
    <w:basedOn w:val="Normal"/>
    <w:link w:val="BrdtextChar"/>
    <w:rsid w:val="00297CE9"/>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297CE9"/>
    <w:rPr>
      <w:rFonts w:ascii="Times New Roman" w:eastAsia="Times New Roman" w:hAnsi="Times New Roman" w:cs="Times New Roman"/>
      <w:sz w:val="22"/>
      <w:szCs w:val="24"/>
      <w:lang w:eastAsia="en-GB"/>
    </w:rPr>
  </w:style>
  <w:style w:type="character" w:customStyle="1" w:styleId="def">
    <w:name w:val="def"/>
    <w:basedOn w:val="Standardstycketeckensnitt"/>
    <w:rsid w:val="00AC71C3"/>
  </w:style>
  <w:style w:type="character" w:customStyle="1" w:styleId="deft">
    <w:name w:val="deft"/>
    <w:basedOn w:val="Standardstycketeckensnitt"/>
    <w:rsid w:val="00AC71C3"/>
  </w:style>
  <w:style w:type="paragraph" w:customStyle="1" w:styleId="Rubrik2Nr">
    <w:name w:val="Rubrik 2 Nr"/>
    <w:next w:val="Normal"/>
    <w:qFormat/>
    <w:rsid w:val="004A720A"/>
    <w:pPr>
      <w:spacing w:before="480" w:after="120" w:line="240" w:lineRule="auto"/>
      <w:outlineLvl w:val="1"/>
    </w:pPr>
    <w:rPr>
      <w:rFonts w:ascii="Arial" w:eastAsia="Times New Roman" w:hAnsi="Arial" w:cs="Arial"/>
      <w:bCs/>
      <w:iCs/>
      <w:sz w:val="28"/>
      <w:szCs w:val="28"/>
      <w:lang w:eastAsia="sv-SE"/>
    </w:rPr>
  </w:style>
  <w:style w:type="paragraph" w:customStyle="1" w:styleId="SoSTabelltext">
    <w:name w:val="SoS_Tabell text"/>
    <w:qFormat/>
    <w:rsid w:val="00360389"/>
    <w:pPr>
      <w:spacing w:before="20" w:after="20" w:line="240" w:lineRule="auto"/>
    </w:pPr>
    <w:rPr>
      <w:rFonts w:ascii="Century Gothic" w:eastAsia="Times New Roman" w:hAnsi="Century Gothic" w:cs="Times New Roman"/>
      <w:color w:val="353636" w:themeColor="text1"/>
      <w:sz w:val="16"/>
      <w:szCs w:val="16"/>
      <w:lang w:eastAsia="sv-SE"/>
    </w:rPr>
  </w:style>
  <w:style w:type="paragraph" w:customStyle="1" w:styleId="Rubrik3Nr">
    <w:name w:val="Rubrik 3 Nr"/>
    <w:basedOn w:val="Rubrik3"/>
    <w:next w:val="Normal"/>
    <w:qFormat/>
    <w:rsid w:val="0036320D"/>
    <w:pPr>
      <w:keepLines w:val="0"/>
      <w:tabs>
        <w:tab w:val="num" w:pos="794"/>
      </w:tabs>
      <w:spacing w:after="0"/>
      <w:ind w:left="794" w:hanging="794"/>
      <w:contextualSpacing w:val="0"/>
    </w:pPr>
    <w:rPr>
      <w:rFonts w:ascii="Arial" w:eastAsia="Times New Roman" w:hAnsi="Arial" w:cs="Arial"/>
      <w:bCs w:val="0"/>
      <w:iCs/>
      <w:sz w:val="22"/>
      <w:szCs w:val="26"/>
      <w:lang w:val="sv-SE" w:eastAsia="sv-SE"/>
    </w:rPr>
  </w:style>
  <w:style w:type="paragraph" w:customStyle="1" w:styleId="Rubrik1Nr">
    <w:name w:val="Rubrik 1 Nr"/>
    <w:next w:val="Normal"/>
    <w:qFormat/>
    <w:rsid w:val="007305B4"/>
    <w:pPr>
      <w:tabs>
        <w:tab w:val="num" w:pos="454"/>
      </w:tabs>
      <w:spacing w:before="600" w:line="240" w:lineRule="auto"/>
      <w:ind w:left="454" w:hanging="454"/>
      <w:outlineLvl w:val="0"/>
    </w:pPr>
    <w:rPr>
      <w:rFonts w:ascii="Arial" w:eastAsia="Times New Roman" w:hAnsi="Arial" w:cs="Arial"/>
      <w:bCs/>
      <w:kern w:val="32"/>
      <w:sz w:val="36"/>
      <w:szCs w:val="32"/>
      <w:lang w:eastAsia="sv-SE"/>
    </w:rPr>
  </w:style>
  <w:style w:type="character" w:customStyle="1" w:styleId="SoSNumreradlistaChar">
    <w:name w:val="SoS_Numrerad lista Char"/>
    <w:basedOn w:val="Standardstycketeckensnitt"/>
    <w:link w:val="SoSNumreradlista"/>
    <w:locked/>
    <w:rsid w:val="007305B4"/>
    <w:rPr>
      <w:color w:val="353636" w:themeColor="text1"/>
      <w:sz w:val="23"/>
    </w:rPr>
  </w:style>
  <w:style w:type="paragraph" w:customStyle="1" w:styleId="SoSNumreradlista">
    <w:name w:val="SoS_Numrerad lista"/>
    <w:basedOn w:val="Normal"/>
    <w:link w:val="SoSNumreradlistaChar"/>
    <w:rsid w:val="007305B4"/>
    <w:pPr>
      <w:numPr>
        <w:numId w:val="24"/>
      </w:numPr>
      <w:spacing w:before="160" w:line="276" w:lineRule="atLeast"/>
      <w:contextualSpacing/>
    </w:pPr>
    <w:rPr>
      <w:color w:val="353636" w:themeColor="text1"/>
      <w:sz w:val="23"/>
    </w:rPr>
  </w:style>
  <w:style w:type="paragraph" w:styleId="Kommentarsmne">
    <w:name w:val="annotation subject"/>
    <w:basedOn w:val="Kommentarer"/>
    <w:next w:val="Kommentarer"/>
    <w:link w:val="KommentarsmneChar"/>
    <w:uiPriority w:val="99"/>
    <w:semiHidden/>
    <w:rsid w:val="00E02B93"/>
    <w:pPr>
      <w:spacing w:before="0" w:after="160"/>
    </w:pPr>
    <w:rPr>
      <w:rFonts w:asciiTheme="minorHAnsi" w:eastAsiaTheme="minorEastAsia" w:hAnsiTheme="minorHAnsi" w:cstheme="minorBidi"/>
      <w:b/>
      <w:bCs/>
      <w:lang w:eastAsia="zh-CN"/>
    </w:rPr>
  </w:style>
  <w:style w:type="character" w:customStyle="1" w:styleId="KommentarsmneChar">
    <w:name w:val="Kommentarsämne Char"/>
    <w:basedOn w:val="KommentarerChar"/>
    <w:link w:val="Kommentarsmne"/>
    <w:uiPriority w:val="99"/>
    <w:semiHidden/>
    <w:rsid w:val="00E02B93"/>
    <w:rPr>
      <w:rFonts w:ascii="Times New Roman" w:eastAsia="Times New Roman" w:hAnsi="Times New Roman" w:cs="Times New Roman"/>
      <w:b/>
      <w:bCs/>
      <w:lang w:eastAsia="en-GB"/>
    </w:rPr>
  </w:style>
  <w:style w:type="paragraph" w:styleId="Revision">
    <w:name w:val="Revision"/>
    <w:hidden/>
    <w:uiPriority w:val="99"/>
    <w:semiHidden/>
    <w:rsid w:val="00D44C44"/>
    <w:pPr>
      <w:spacing w:after="0" w:line="240" w:lineRule="auto"/>
    </w:pPr>
  </w:style>
  <w:style w:type="character" w:styleId="Nmn">
    <w:name w:val="Mention"/>
    <w:basedOn w:val="Standardstycketeckensnitt"/>
    <w:uiPriority w:val="99"/>
    <w:unhideWhenUsed/>
    <w:rsid w:val="00DB1165"/>
    <w:rPr>
      <w:color w:val="2B579A"/>
      <w:shd w:val="clear" w:color="auto" w:fill="E1DFDD"/>
    </w:rPr>
  </w:style>
  <w:style w:type="character" w:customStyle="1" w:styleId="ui-provider">
    <w:name w:val="ui-provider"/>
    <w:basedOn w:val="Standardstycketeckensnitt"/>
    <w:rsid w:val="00F7242E"/>
  </w:style>
  <w:style w:type="paragraph" w:styleId="Normalwebb">
    <w:name w:val="Normal (Web)"/>
    <w:basedOn w:val="Normal"/>
    <w:uiPriority w:val="99"/>
    <w:semiHidden/>
    <w:rsid w:val="000727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11630">
      <w:bodyDiv w:val="1"/>
      <w:marLeft w:val="0"/>
      <w:marRight w:val="0"/>
      <w:marTop w:val="0"/>
      <w:marBottom w:val="0"/>
      <w:divBdr>
        <w:top w:val="none" w:sz="0" w:space="0" w:color="auto"/>
        <w:left w:val="none" w:sz="0" w:space="0" w:color="auto"/>
        <w:bottom w:val="none" w:sz="0" w:space="0" w:color="auto"/>
        <w:right w:val="none" w:sz="0" w:space="0" w:color="auto"/>
      </w:divBdr>
    </w:div>
    <w:div w:id="78908268">
      <w:bodyDiv w:val="1"/>
      <w:marLeft w:val="0"/>
      <w:marRight w:val="0"/>
      <w:marTop w:val="0"/>
      <w:marBottom w:val="0"/>
      <w:divBdr>
        <w:top w:val="none" w:sz="0" w:space="0" w:color="auto"/>
        <w:left w:val="none" w:sz="0" w:space="0" w:color="auto"/>
        <w:bottom w:val="none" w:sz="0" w:space="0" w:color="auto"/>
        <w:right w:val="none" w:sz="0" w:space="0" w:color="auto"/>
      </w:divBdr>
    </w:div>
    <w:div w:id="99574201">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34979281">
      <w:bodyDiv w:val="1"/>
      <w:marLeft w:val="0"/>
      <w:marRight w:val="0"/>
      <w:marTop w:val="0"/>
      <w:marBottom w:val="0"/>
      <w:divBdr>
        <w:top w:val="none" w:sz="0" w:space="0" w:color="auto"/>
        <w:left w:val="none" w:sz="0" w:space="0" w:color="auto"/>
        <w:bottom w:val="none" w:sz="0" w:space="0" w:color="auto"/>
        <w:right w:val="none" w:sz="0" w:space="0" w:color="auto"/>
      </w:divBdr>
    </w:div>
    <w:div w:id="266281517">
      <w:bodyDiv w:val="1"/>
      <w:marLeft w:val="0"/>
      <w:marRight w:val="0"/>
      <w:marTop w:val="0"/>
      <w:marBottom w:val="0"/>
      <w:divBdr>
        <w:top w:val="none" w:sz="0" w:space="0" w:color="auto"/>
        <w:left w:val="none" w:sz="0" w:space="0" w:color="auto"/>
        <w:bottom w:val="none" w:sz="0" w:space="0" w:color="auto"/>
        <w:right w:val="none" w:sz="0" w:space="0" w:color="auto"/>
      </w:divBdr>
    </w:div>
    <w:div w:id="356589920">
      <w:bodyDiv w:val="1"/>
      <w:marLeft w:val="0"/>
      <w:marRight w:val="0"/>
      <w:marTop w:val="0"/>
      <w:marBottom w:val="0"/>
      <w:divBdr>
        <w:top w:val="none" w:sz="0" w:space="0" w:color="auto"/>
        <w:left w:val="none" w:sz="0" w:space="0" w:color="auto"/>
        <w:bottom w:val="none" w:sz="0" w:space="0" w:color="auto"/>
        <w:right w:val="none" w:sz="0" w:space="0" w:color="auto"/>
      </w:divBdr>
    </w:div>
    <w:div w:id="366683592">
      <w:bodyDiv w:val="1"/>
      <w:marLeft w:val="0"/>
      <w:marRight w:val="0"/>
      <w:marTop w:val="0"/>
      <w:marBottom w:val="0"/>
      <w:divBdr>
        <w:top w:val="none" w:sz="0" w:space="0" w:color="auto"/>
        <w:left w:val="none" w:sz="0" w:space="0" w:color="auto"/>
        <w:bottom w:val="none" w:sz="0" w:space="0" w:color="auto"/>
        <w:right w:val="none" w:sz="0" w:space="0" w:color="auto"/>
      </w:divBdr>
    </w:div>
    <w:div w:id="408160430">
      <w:bodyDiv w:val="1"/>
      <w:marLeft w:val="0"/>
      <w:marRight w:val="0"/>
      <w:marTop w:val="0"/>
      <w:marBottom w:val="0"/>
      <w:divBdr>
        <w:top w:val="none" w:sz="0" w:space="0" w:color="auto"/>
        <w:left w:val="none" w:sz="0" w:space="0" w:color="auto"/>
        <w:bottom w:val="none" w:sz="0" w:space="0" w:color="auto"/>
        <w:right w:val="none" w:sz="0" w:space="0" w:color="auto"/>
      </w:divBdr>
    </w:div>
    <w:div w:id="462847275">
      <w:bodyDiv w:val="1"/>
      <w:marLeft w:val="0"/>
      <w:marRight w:val="0"/>
      <w:marTop w:val="0"/>
      <w:marBottom w:val="0"/>
      <w:divBdr>
        <w:top w:val="none" w:sz="0" w:space="0" w:color="auto"/>
        <w:left w:val="none" w:sz="0" w:space="0" w:color="auto"/>
        <w:bottom w:val="none" w:sz="0" w:space="0" w:color="auto"/>
        <w:right w:val="none" w:sz="0" w:space="0" w:color="auto"/>
      </w:divBdr>
      <w:divsChild>
        <w:div w:id="596595014">
          <w:marLeft w:val="0"/>
          <w:marRight w:val="0"/>
          <w:marTop w:val="0"/>
          <w:marBottom w:val="0"/>
          <w:divBdr>
            <w:top w:val="none" w:sz="0" w:space="0" w:color="auto"/>
            <w:left w:val="none" w:sz="0" w:space="0" w:color="auto"/>
            <w:bottom w:val="none" w:sz="0" w:space="0" w:color="auto"/>
            <w:right w:val="none" w:sz="0" w:space="0" w:color="auto"/>
          </w:divBdr>
          <w:divsChild>
            <w:div w:id="1942760258">
              <w:marLeft w:val="0"/>
              <w:marRight w:val="0"/>
              <w:marTop w:val="0"/>
              <w:marBottom w:val="0"/>
              <w:divBdr>
                <w:top w:val="none" w:sz="0" w:space="0" w:color="auto"/>
                <w:left w:val="none" w:sz="0" w:space="0" w:color="auto"/>
                <w:bottom w:val="none" w:sz="0" w:space="0" w:color="auto"/>
                <w:right w:val="none" w:sz="0" w:space="0" w:color="auto"/>
              </w:divBdr>
              <w:divsChild>
                <w:div w:id="237328430">
                  <w:marLeft w:val="0"/>
                  <w:marRight w:val="0"/>
                  <w:marTop w:val="0"/>
                  <w:marBottom w:val="0"/>
                  <w:divBdr>
                    <w:top w:val="none" w:sz="0" w:space="0" w:color="auto"/>
                    <w:left w:val="none" w:sz="0" w:space="0" w:color="auto"/>
                    <w:bottom w:val="none" w:sz="0" w:space="0" w:color="auto"/>
                    <w:right w:val="none" w:sz="0" w:space="0" w:color="auto"/>
                  </w:divBdr>
                  <w:divsChild>
                    <w:div w:id="649409123">
                      <w:marLeft w:val="0"/>
                      <w:marRight w:val="0"/>
                      <w:marTop w:val="0"/>
                      <w:marBottom w:val="0"/>
                      <w:divBdr>
                        <w:top w:val="none" w:sz="0" w:space="0" w:color="auto"/>
                        <w:left w:val="none" w:sz="0" w:space="0" w:color="auto"/>
                        <w:bottom w:val="none" w:sz="0" w:space="0" w:color="auto"/>
                        <w:right w:val="none" w:sz="0" w:space="0" w:color="auto"/>
                      </w:divBdr>
                      <w:divsChild>
                        <w:div w:id="338393518">
                          <w:marLeft w:val="0"/>
                          <w:marRight w:val="0"/>
                          <w:marTop w:val="0"/>
                          <w:marBottom w:val="0"/>
                          <w:divBdr>
                            <w:top w:val="none" w:sz="0" w:space="0" w:color="auto"/>
                            <w:left w:val="none" w:sz="0" w:space="0" w:color="auto"/>
                            <w:bottom w:val="none" w:sz="0" w:space="0" w:color="auto"/>
                            <w:right w:val="none" w:sz="0" w:space="0" w:color="auto"/>
                          </w:divBdr>
                          <w:divsChild>
                            <w:div w:id="8160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647306">
      <w:bodyDiv w:val="1"/>
      <w:marLeft w:val="0"/>
      <w:marRight w:val="0"/>
      <w:marTop w:val="0"/>
      <w:marBottom w:val="0"/>
      <w:divBdr>
        <w:top w:val="none" w:sz="0" w:space="0" w:color="auto"/>
        <w:left w:val="none" w:sz="0" w:space="0" w:color="auto"/>
        <w:bottom w:val="none" w:sz="0" w:space="0" w:color="auto"/>
        <w:right w:val="none" w:sz="0" w:space="0" w:color="auto"/>
      </w:divBdr>
    </w:div>
    <w:div w:id="493763430">
      <w:bodyDiv w:val="1"/>
      <w:marLeft w:val="0"/>
      <w:marRight w:val="0"/>
      <w:marTop w:val="0"/>
      <w:marBottom w:val="0"/>
      <w:divBdr>
        <w:top w:val="none" w:sz="0" w:space="0" w:color="auto"/>
        <w:left w:val="none" w:sz="0" w:space="0" w:color="auto"/>
        <w:bottom w:val="none" w:sz="0" w:space="0" w:color="auto"/>
        <w:right w:val="none" w:sz="0" w:space="0" w:color="auto"/>
      </w:divBdr>
    </w:div>
    <w:div w:id="580867637">
      <w:bodyDiv w:val="1"/>
      <w:marLeft w:val="0"/>
      <w:marRight w:val="0"/>
      <w:marTop w:val="0"/>
      <w:marBottom w:val="0"/>
      <w:divBdr>
        <w:top w:val="none" w:sz="0" w:space="0" w:color="auto"/>
        <w:left w:val="none" w:sz="0" w:space="0" w:color="auto"/>
        <w:bottom w:val="none" w:sz="0" w:space="0" w:color="auto"/>
        <w:right w:val="none" w:sz="0" w:space="0" w:color="auto"/>
      </w:divBdr>
    </w:div>
    <w:div w:id="614749287">
      <w:bodyDiv w:val="1"/>
      <w:marLeft w:val="0"/>
      <w:marRight w:val="0"/>
      <w:marTop w:val="0"/>
      <w:marBottom w:val="0"/>
      <w:divBdr>
        <w:top w:val="none" w:sz="0" w:space="0" w:color="auto"/>
        <w:left w:val="none" w:sz="0" w:space="0" w:color="auto"/>
        <w:bottom w:val="none" w:sz="0" w:space="0" w:color="auto"/>
        <w:right w:val="none" w:sz="0" w:space="0" w:color="auto"/>
      </w:divBdr>
    </w:div>
    <w:div w:id="665941364">
      <w:bodyDiv w:val="1"/>
      <w:marLeft w:val="0"/>
      <w:marRight w:val="0"/>
      <w:marTop w:val="0"/>
      <w:marBottom w:val="0"/>
      <w:divBdr>
        <w:top w:val="none" w:sz="0" w:space="0" w:color="auto"/>
        <w:left w:val="none" w:sz="0" w:space="0" w:color="auto"/>
        <w:bottom w:val="none" w:sz="0" w:space="0" w:color="auto"/>
        <w:right w:val="none" w:sz="0" w:space="0" w:color="auto"/>
      </w:divBdr>
    </w:div>
    <w:div w:id="669453972">
      <w:bodyDiv w:val="1"/>
      <w:marLeft w:val="0"/>
      <w:marRight w:val="0"/>
      <w:marTop w:val="0"/>
      <w:marBottom w:val="0"/>
      <w:divBdr>
        <w:top w:val="none" w:sz="0" w:space="0" w:color="auto"/>
        <w:left w:val="none" w:sz="0" w:space="0" w:color="auto"/>
        <w:bottom w:val="none" w:sz="0" w:space="0" w:color="auto"/>
        <w:right w:val="none" w:sz="0" w:space="0" w:color="auto"/>
      </w:divBdr>
    </w:div>
    <w:div w:id="730036386">
      <w:bodyDiv w:val="1"/>
      <w:marLeft w:val="0"/>
      <w:marRight w:val="0"/>
      <w:marTop w:val="0"/>
      <w:marBottom w:val="0"/>
      <w:divBdr>
        <w:top w:val="none" w:sz="0" w:space="0" w:color="auto"/>
        <w:left w:val="none" w:sz="0" w:space="0" w:color="auto"/>
        <w:bottom w:val="none" w:sz="0" w:space="0" w:color="auto"/>
        <w:right w:val="none" w:sz="0" w:space="0" w:color="auto"/>
      </w:divBdr>
    </w:div>
    <w:div w:id="802191922">
      <w:bodyDiv w:val="1"/>
      <w:marLeft w:val="0"/>
      <w:marRight w:val="0"/>
      <w:marTop w:val="0"/>
      <w:marBottom w:val="0"/>
      <w:divBdr>
        <w:top w:val="none" w:sz="0" w:space="0" w:color="auto"/>
        <w:left w:val="none" w:sz="0" w:space="0" w:color="auto"/>
        <w:bottom w:val="none" w:sz="0" w:space="0" w:color="auto"/>
        <w:right w:val="none" w:sz="0" w:space="0" w:color="auto"/>
      </w:divBdr>
    </w:div>
    <w:div w:id="804615946">
      <w:bodyDiv w:val="1"/>
      <w:marLeft w:val="0"/>
      <w:marRight w:val="0"/>
      <w:marTop w:val="0"/>
      <w:marBottom w:val="0"/>
      <w:divBdr>
        <w:top w:val="none" w:sz="0" w:space="0" w:color="auto"/>
        <w:left w:val="none" w:sz="0" w:space="0" w:color="auto"/>
        <w:bottom w:val="none" w:sz="0" w:space="0" w:color="auto"/>
        <w:right w:val="none" w:sz="0" w:space="0" w:color="auto"/>
      </w:divBdr>
    </w:div>
    <w:div w:id="828011738">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66866013">
      <w:bodyDiv w:val="1"/>
      <w:marLeft w:val="0"/>
      <w:marRight w:val="0"/>
      <w:marTop w:val="0"/>
      <w:marBottom w:val="0"/>
      <w:divBdr>
        <w:top w:val="none" w:sz="0" w:space="0" w:color="auto"/>
        <w:left w:val="none" w:sz="0" w:space="0" w:color="auto"/>
        <w:bottom w:val="none" w:sz="0" w:space="0" w:color="auto"/>
        <w:right w:val="none" w:sz="0" w:space="0" w:color="auto"/>
      </w:divBdr>
    </w:div>
    <w:div w:id="908031604">
      <w:bodyDiv w:val="1"/>
      <w:marLeft w:val="0"/>
      <w:marRight w:val="0"/>
      <w:marTop w:val="0"/>
      <w:marBottom w:val="0"/>
      <w:divBdr>
        <w:top w:val="none" w:sz="0" w:space="0" w:color="auto"/>
        <w:left w:val="none" w:sz="0" w:space="0" w:color="auto"/>
        <w:bottom w:val="none" w:sz="0" w:space="0" w:color="auto"/>
        <w:right w:val="none" w:sz="0" w:space="0" w:color="auto"/>
      </w:divBdr>
    </w:div>
    <w:div w:id="932055577">
      <w:bodyDiv w:val="1"/>
      <w:marLeft w:val="0"/>
      <w:marRight w:val="0"/>
      <w:marTop w:val="0"/>
      <w:marBottom w:val="0"/>
      <w:divBdr>
        <w:top w:val="none" w:sz="0" w:space="0" w:color="auto"/>
        <w:left w:val="none" w:sz="0" w:space="0" w:color="auto"/>
        <w:bottom w:val="none" w:sz="0" w:space="0" w:color="auto"/>
        <w:right w:val="none" w:sz="0" w:space="0" w:color="auto"/>
      </w:divBdr>
    </w:div>
    <w:div w:id="936064579">
      <w:bodyDiv w:val="1"/>
      <w:marLeft w:val="0"/>
      <w:marRight w:val="0"/>
      <w:marTop w:val="0"/>
      <w:marBottom w:val="0"/>
      <w:divBdr>
        <w:top w:val="none" w:sz="0" w:space="0" w:color="auto"/>
        <w:left w:val="none" w:sz="0" w:space="0" w:color="auto"/>
        <w:bottom w:val="none" w:sz="0" w:space="0" w:color="auto"/>
        <w:right w:val="none" w:sz="0" w:space="0" w:color="auto"/>
      </w:divBdr>
    </w:div>
    <w:div w:id="938606699">
      <w:bodyDiv w:val="1"/>
      <w:marLeft w:val="0"/>
      <w:marRight w:val="0"/>
      <w:marTop w:val="0"/>
      <w:marBottom w:val="0"/>
      <w:divBdr>
        <w:top w:val="none" w:sz="0" w:space="0" w:color="auto"/>
        <w:left w:val="none" w:sz="0" w:space="0" w:color="auto"/>
        <w:bottom w:val="none" w:sz="0" w:space="0" w:color="auto"/>
        <w:right w:val="none" w:sz="0" w:space="0" w:color="auto"/>
      </w:divBdr>
    </w:div>
    <w:div w:id="993951060">
      <w:bodyDiv w:val="1"/>
      <w:marLeft w:val="0"/>
      <w:marRight w:val="0"/>
      <w:marTop w:val="0"/>
      <w:marBottom w:val="0"/>
      <w:divBdr>
        <w:top w:val="none" w:sz="0" w:space="0" w:color="auto"/>
        <w:left w:val="none" w:sz="0" w:space="0" w:color="auto"/>
        <w:bottom w:val="none" w:sz="0" w:space="0" w:color="auto"/>
        <w:right w:val="none" w:sz="0" w:space="0" w:color="auto"/>
      </w:divBdr>
    </w:div>
    <w:div w:id="1001930551">
      <w:bodyDiv w:val="1"/>
      <w:marLeft w:val="0"/>
      <w:marRight w:val="0"/>
      <w:marTop w:val="0"/>
      <w:marBottom w:val="0"/>
      <w:divBdr>
        <w:top w:val="none" w:sz="0" w:space="0" w:color="auto"/>
        <w:left w:val="none" w:sz="0" w:space="0" w:color="auto"/>
        <w:bottom w:val="none" w:sz="0" w:space="0" w:color="auto"/>
        <w:right w:val="none" w:sz="0" w:space="0" w:color="auto"/>
      </w:divBdr>
    </w:div>
    <w:div w:id="1073087908">
      <w:bodyDiv w:val="1"/>
      <w:marLeft w:val="0"/>
      <w:marRight w:val="0"/>
      <w:marTop w:val="0"/>
      <w:marBottom w:val="0"/>
      <w:divBdr>
        <w:top w:val="none" w:sz="0" w:space="0" w:color="auto"/>
        <w:left w:val="none" w:sz="0" w:space="0" w:color="auto"/>
        <w:bottom w:val="none" w:sz="0" w:space="0" w:color="auto"/>
        <w:right w:val="none" w:sz="0" w:space="0" w:color="auto"/>
      </w:divBdr>
    </w:div>
    <w:div w:id="1108089574">
      <w:bodyDiv w:val="1"/>
      <w:marLeft w:val="0"/>
      <w:marRight w:val="0"/>
      <w:marTop w:val="0"/>
      <w:marBottom w:val="0"/>
      <w:divBdr>
        <w:top w:val="none" w:sz="0" w:space="0" w:color="auto"/>
        <w:left w:val="none" w:sz="0" w:space="0" w:color="auto"/>
        <w:bottom w:val="none" w:sz="0" w:space="0" w:color="auto"/>
        <w:right w:val="none" w:sz="0" w:space="0" w:color="auto"/>
      </w:divBdr>
    </w:div>
    <w:div w:id="1144128978">
      <w:bodyDiv w:val="1"/>
      <w:marLeft w:val="0"/>
      <w:marRight w:val="0"/>
      <w:marTop w:val="0"/>
      <w:marBottom w:val="0"/>
      <w:divBdr>
        <w:top w:val="none" w:sz="0" w:space="0" w:color="auto"/>
        <w:left w:val="none" w:sz="0" w:space="0" w:color="auto"/>
        <w:bottom w:val="none" w:sz="0" w:space="0" w:color="auto"/>
        <w:right w:val="none" w:sz="0" w:space="0" w:color="auto"/>
      </w:divBdr>
    </w:div>
    <w:div w:id="1210607752">
      <w:bodyDiv w:val="1"/>
      <w:marLeft w:val="0"/>
      <w:marRight w:val="0"/>
      <w:marTop w:val="0"/>
      <w:marBottom w:val="0"/>
      <w:divBdr>
        <w:top w:val="none" w:sz="0" w:space="0" w:color="auto"/>
        <w:left w:val="none" w:sz="0" w:space="0" w:color="auto"/>
        <w:bottom w:val="none" w:sz="0" w:space="0" w:color="auto"/>
        <w:right w:val="none" w:sz="0" w:space="0" w:color="auto"/>
      </w:divBdr>
    </w:div>
    <w:div w:id="1282149809">
      <w:bodyDiv w:val="1"/>
      <w:marLeft w:val="0"/>
      <w:marRight w:val="0"/>
      <w:marTop w:val="0"/>
      <w:marBottom w:val="0"/>
      <w:divBdr>
        <w:top w:val="none" w:sz="0" w:space="0" w:color="auto"/>
        <w:left w:val="none" w:sz="0" w:space="0" w:color="auto"/>
        <w:bottom w:val="none" w:sz="0" w:space="0" w:color="auto"/>
        <w:right w:val="none" w:sz="0" w:space="0" w:color="auto"/>
      </w:divBdr>
    </w:div>
    <w:div w:id="1357998276">
      <w:bodyDiv w:val="1"/>
      <w:marLeft w:val="0"/>
      <w:marRight w:val="0"/>
      <w:marTop w:val="0"/>
      <w:marBottom w:val="0"/>
      <w:divBdr>
        <w:top w:val="none" w:sz="0" w:space="0" w:color="auto"/>
        <w:left w:val="none" w:sz="0" w:space="0" w:color="auto"/>
        <w:bottom w:val="none" w:sz="0" w:space="0" w:color="auto"/>
        <w:right w:val="none" w:sz="0" w:space="0" w:color="auto"/>
      </w:divBdr>
    </w:div>
    <w:div w:id="1485006431">
      <w:bodyDiv w:val="1"/>
      <w:marLeft w:val="0"/>
      <w:marRight w:val="0"/>
      <w:marTop w:val="0"/>
      <w:marBottom w:val="0"/>
      <w:divBdr>
        <w:top w:val="none" w:sz="0" w:space="0" w:color="auto"/>
        <w:left w:val="none" w:sz="0" w:space="0" w:color="auto"/>
        <w:bottom w:val="none" w:sz="0" w:space="0" w:color="auto"/>
        <w:right w:val="none" w:sz="0" w:space="0" w:color="auto"/>
      </w:divBdr>
    </w:div>
    <w:div w:id="1495224402">
      <w:bodyDiv w:val="1"/>
      <w:marLeft w:val="0"/>
      <w:marRight w:val="0"/>
      <w:marTop w:val="0"/>
      <w:marBottom w:val="0"/>
      <w:divBdr>
        <w:top w:val="none" w:sz="0" w:space="0" w:color="auto"/>
        <w:left w:val="none" w:sz="0" w:space="0" w:color="auto"/>
        <w:bottom w:val="none" w:sz="0" w:space="0" w:color="auto"/>
        <w:right w:val="none" w:sz="0" w:space="0" w:color="auto"/>
      </w:divBdr>
    </w:div>
    <w:div w:id="1569996994">
      <w:bodyDiv w:val="1"/>
      <w:marLeft w:val="0"/>
      <w:marRight w:val="0"/>
      <w:marTop w:val="0"/>
      <w:marBottom w:val="0"/>
      <w:divBdr>
        <w:top w:val="none" w:sz="0" w:space="0" w:color="auto"/>
        <w:left w:val="none" w:sz="0" w:space="0" w:color="auto"/>
        <w:bottom w:val="none" w:sz="0" w:space="0" w:color="auto"/>
        <w:right w:val="none" w:sz="0" w:space="0" w:color="auto"/>
      </w:divBdr>
    </w:div>
    <w:div w:id="1575310514">
      <w:bodyDiv w:val="1"/>
      <w:marLeft w:val="0"/>
      <w:marRight w:val="0"/>
      <w:marTop w:val="0"/>
      <w:marBottom w:val="0"/>
      <w:divBdr>
        <w:top w:val="none" w:sz="0" w:space="0" w:color="auto"/>
        <w:left w:val="none" w:sz="0" w:space="0" w:color="auto"/>
        <w:bottom w:val="none" w:sz="0" w:space="0" w:color="auto"/>
        <w:right w:val="none" w:sz="0" w:space="0" w:color="auto"/>
      </w:divBdr>
    </w:div>
    <w:div w:id="1649747109">
      <w:bodyDiv w:val="1"/>
      <w:marLeft w:val="0"/>
      <w:marRight w:val="0"/>
      <w:marTop w:val="0"/>
      <w:marBottom w:val="0"/>
      <w:divBdr>
        <w:top w:val="none" w:sz="0" w:space="0" w:color="auto"/>
        <w:left w:val="none" w:sz="0" w:space="0" w:color="auto"/>
        <w:bottom w:val="none" w:sz="0" w:space="0" w:color="auto"/>
        <w:right w:val="none" w:sz="0" w:space="0" w:color="auto"/>
      </w:divBdr>
    </w:div>
    <w:div w:id="1686438641">
      <w:bodyDiv w:val="1"/>
      <w:marLeft w:val="0"/>
      <w:marRight w:val="0"/>
      <w:marTop w:val="0"/>
      <w:marBottom w:val="0"/>
      <w:divBdr>
        <w:top w:val="none" w:sz="0" w:space="0" w:color="auto"/>
        <w:left w:val="none" w:sz="0" w:space="0" w:color="auto"/>
        <w:bottom w:val="none" w:sz="0" w:space="0" w:color="auto"/>
        <w:right w:val="none" w:sz="0" w:space="0" w:color="auto"/>
      </w:divBdr>
    </w:div>
    <w:div w:id="1695764912">
      <w:bodyDiv w:val="1"/>
      <w:marLeft w:val="0"/>
      <w:marRight w:val="0"/>
      <w:marTop w:val="0"/>
      <w:marBottom w:val="0"/>
      <w:divBdr>
        <w:top w:val="none" w:sz="0" w:space="0" w:color="auto"/>
        <w:left w:val="none" w:sz="0" w:space="0" w:color="auto"/>
        <w:bottom w:val="none" w:sz="0" w:space="0" w:color="auto"/>
        <w:right w:val="none" w:sz="0" w:space="0" w:color="auto"/>
      </w:divBdr>
    </w:div>
    <w:div w:id="1720713531">
      <w:bodyDiv w:val="1"/>
      <w:marLeft w:val="0"/>
      <w:marRight w:val="0"/>
      <w:marTop w:val="0"/>
      <w:marBottom w:val="0"/>
      <w:divBdr>
        <w:top w:val="none" w:sz="0" w:space="0" w:color="auto"/>
        <w:left w:val="none" w:sz="0" w:space="0" w:color="auto"/>
        <w:bottom w:val="none" w:sz="0" w:space="0" w:color="auto"/>
        <w:right w:val="none" w:sz="0" w:space="0" w:color="auto"/>
      </w:divBdr>
    </w:div>
    <w:div w:id="1742604218">
      <w:bodyDiv w:val="1"/>
      <w:marLeft w:val="0"/>
      <w:marRight w:val="0"/>
      <w:marTop w:val="0"/>
      <w:marBottom w:val="0"/>
      <w:divBdr>
        <w:top w:val="none" w:sz="0" w:space="0" w:color="auto"/>
        <w:left w:val="none" w:sz="0" w:space="0" w:color="auto"/>
        <w:bottom w:val="none" w:sz="0" w:space="0" w:color="auto"/>
        <w:right w:val="none" w:sz="0" w:space="0" w:color="auto"/>
      </w:divBdr>
    </w:div>
    <w:div w:id="1753427305">
      <w:bodyDiv w:val="1"/>
      <w:marLeft w:val="0"/>
      <w:marRight w:val="0"/>
      <w:marTop w:val="0"/>
      <w:marBottom w:val="0"/>
      <w:divBdr>
        <w:top w:val="none" w:sz="0" w:space="0" w:color="auto"/>
        <w:left w:val="none" w:sz="0" w:space="0" w:color="auto"/>
        <w:bottom w:val="none" w:sz="0" w:space="0" w:color="auto"/>
        <w:right w:val="none" w:sz="0" w:space="0" w:color="auto"/>
      </w:divBdr>
    </w:div>
    <w:div w:id="1831288366">
      <w:bodyDiv w:val="1"/>
      <w:marLeft w:val="0"/>
      <w:marRight w:val="0"/>
      <w:marTop w:val="0"/>
      <w:marBottom w:val="0"/>
      <w:divBdr>
        <w:top w:val="none" w:sz="0" w:space="0" w:color="auto"/>
        <w:left w:val="none" w:sz="0" w:space="0" w:color="auto"/>
        <w:bottom w:val="none" w:sz="0" w:space="0" w:color="auto"/>
        <w:right w:val="none" w:sz="0" w:space="0" w:color="auto"/>
      </w:divBdr>
    </w:div>
    <w:div w:id="1833830288">
      <w:bodyDiv w:val="1"/>
      <w:marLeft w:val="0"/>
      <w:marRight w:val="0"/>
      <w:marTop w:val="0"/>
      <w:marBottom w:val="0"/>
      <w:divBdr>
        <w:top w:val="none" w:sz="0" w:space="0" w:color="auto"/>
        <w:left w:val="none" w:sz="0" w:space="0" w:color="auto"/>
        <w:bottom w:val="none" w:sz="0" w:space="0" w:color="auto"/>
        <w:right w:val="none" w:sz="0" w:space="0" w:color="auto"/>
      </w:divBdr>
    </w:div>
    <w:div w:id="1911307116">
      <w:bodyDiv w:val="1"/>
      <w:marLeft w:val="0"/>
      <w:marRight w:val="0"/>
      <w:marTop w:val="0"/>
      <w:marBottom w:val="0"/>
      <w:divBdr>
        <w:top w:val="none" w:sz="0" w:space="0" w:color="auto"/>
        <w:left w:val="none" w:sz="0" w:space="0" w:color="auto"/>
        <w:bottom w:val="none" w:sz="0" w:space="0" w:color="auto"/>
        <w:right w:val="none" w:sz="0" w:space="0" w:color="auto"/>
      </w:divBdr>
    </w:div>
    <w:div w:id="1912303520">
      <w:bodyDiv w:val="1"/>
      <w:marLeft w:val="0"/>
      <w:marRight w:val="0"/>
      <w:marTop w:val="0"/>
      <w:marBottom w:val="0"/>
      <w:divBdr>
        <w:top w:val="none" w:sz="0" w:space="0" w:color="auto"/>
        <w:left w:val="none" w:sz="0" w:space="0" w:color="auto"/>
        <w:bottom w:val="none" w:sz="0" w:space="0" w:color="auto"/>
        <w:right w:val="none" w:sz="0" w:space="0" w:color="auto"/>
      </w:divBdr>
    </w:div>
    <w:div w:id="1928268505">
      <w:bodyDiv w:val="1"/>
      <w:marLeft w:val="0"/>
      <w:marRight w:val="0"/>
      <w:marTop w:val="0"/>
      <w:marBottom w:val="0"/>
      <w:divBdr>
        <w:top w:val="none" w:sz="0" w:space="0" w:color="auto"/>
        <w:left w:val="none" w:sz="0" w:space="0" w:color="auto"/>
        <w:bottom w:val="none" w:sz="0" w:space="0" w:color="auto"/>
        <w:right w:val="none" w:sz="0" w:space="0" w:color="auto"/>
      </w:divBdr>
    </w:div>
    <w:div w:id="1982343620">
      <w:bodyDiv w:val="1"/>
      <w:marLeft w:val="0"/>
      <w:marRight w:val="0"/>
      <w:marTop w:val="0"/>
      <w:marBottom w:val="0"/>
      <w:divBdr>
        <w:top w:val="none" w:sz="0" w:space="0" w:color="auto"/>
        <w:left w:val="none" w:sz="0" w:space="0" w:color="auto"/>
        <w:bottom w:val="none" w:sz="0" w:space="0" w:color="auto"/>
        <w:right w:val="none" w:sz="0" w:space="0" w:color="auto"/>
      </w:divBdr>
    </w:div>
    <w:div w:id="1985230887">
      <w:bodyDiv w:val="1"/>
      <w:marLeft w:val="0"/>
      <w:marRight w:val="0"/>
      <w:marTop w:val="0"/>
      <w:marBottom w:val="0"/>
      <w:divBdr>
        <w:top w:val="none" w:sz="0" w:space="0" w:color="auto"/>
        <w:left w:val="none" w:sz="0" w:space="0" w:color="auto"/>
        <w:bottom w:val="none" w:sz="0" w:space="0" w:color="auto"/>
        <w:right w:val="none" w:sz="0" w:space="0" w:color="auto"/>
      </w:divBdr>
    </w:div>
    <w:div w:id="2058124660">
      <w:bodyDiv w:val="1"/>
      <w:marLeft w:val="0"/>
      <w:marRight w:val="0"/>
      <w:marTop w:val="0"/>
      <w:marBottom w:val="0"/>
      <w:divBdr>
        <w:top w:val="none" w:sz="0" w:space="0" w:color="auto"/>
        <w:left w:val="none" w:sz="0" w:space="0" w:color="auto"/>
        <w:bottom w:val="none" w:sz="0" w:space="0" w:color="auto"/>
        <w:right w:val="none" w:sz="0" w:space="0" w:color="auto"/>
      </w:divBdr>
    </w:div>
    <w:div w:id="2074312107">
      <w:bodyDiv w:val="1"/>
      <w:marLeft w:val="0"/>
      <w:marRight w:val="0"/>
      <w:marTop w:val="0"/>
      <w:marBottom w:val="0"/>
      <w:divBdr>
        <w:top w:val="none" w:sz="0" w:space="0" w:color="auto"/>
        <w:left w:val="none" w:sz="0" w:space="0" w:color="auto"/>
        <w:bottom w:val="none" w:sz="0" w:space="0" w:color="auto"/>
        <w:right w:val="none" w:sz="0" w:space="0" w:color="auto"/>
      </w:divBdr>
    </w:div>
    <w:div w:id="214384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bitbucket.org/rivta-domains/best-practice/wiki/De%20facto-konventioner%20f%C3%B6r%20datatyper.md" TargetMode="External"/><Relationship Id="rId26" Type="http://schemas.openxmlformats.org/officeDocument/2006/relationships/image" Target="media/image6.png"/><Relationship Id="rId39" Type="http://schemas.openxmlformats.org/officeDocument/2006/relationships/hyperlink" Target="https://www.socialstyrelsen.se/statistik-och-data/klassifikationer-och-koder/kva/" TargetMode="External"/><Relationship Id="rId21" Type="http://schemas.openxmlformats.org/officeDocument/2006/relationships/hyperlink" Target="https://norddrg-explorer.socialstyrelsen.se/" TargetMode="External"/><Relationship Id="rId34" Type="http://schemas.openxmlformats.org/officeDocument/2006/relationships/hyperlink" Target="https://www.socialstyrelsen.se/statistik-och-data/klassifikationer-och-koder/icd-10/"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cb.se/hitta-statistik/regional-statistik-och-kartor/regionala-indelningar/lan-och-kommuner/lan-och-kommuner-i-kodnummerordning/" TargetMode="External"/><Relationship Id="rId20" Type="http://schemas.openxmlformats.org/officeDocument/2006/relationships/hyperlink" Target="https://bitbucket.org/rivta-domains/riv.strategicresourcemanagement.persons.person" TargetMode="External"/><Relationship Id="rId29" Type="http://schemas.openxmlformats.org/officeDocument/2006/relationships/footer" Target="footer2.xm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hyperlink" Target="https://www.fass.se/LIF/atcregister?userType=0&amp;atcCode" TargetMode="External"/><Relationship Id="rId37" Type="http://schemas.openxmlformats.org/officeDocument/2006/relationships/hyperlink" Target="https://scb.se/hitta-statistik/regional-statistik-och-kartor/regionala-indelningar/lan-och-kommuner/lan-och-kommuner-i-kodnummerordning/"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socialstyrelsen.se/kunskapsstod-och-regler/omraden/e-halsa/nationell-informationsstruktur/" TargetMode="External"/><Relationship Id="rId23" Type="http://schemas.openxmlformats.org/officeDocument/2006/relationships/hyperlink" Target="https://ineraab.sharepoint.com/:x:/r/sites/UtomlnsfaktureringExpertgrupp/Delade%20dokument/General/Dokumentation/F%C3%B6r%C3%A4ndringsarbete/Krav%20-%20dokumentation/Krav%20FinancialBillingClaim%20v.1.1.xlsx?d=wd93e932c521b49d981e7848dab27de03&amp;csf=1&amp;web=1&amp;e=t6arNG" TargetMode="External"/><Relationship Id="rId28" Type="http://schemas.openxmlformats.org/officeDocument/2006/relationships/footer" Target="footer1.xml"/><Relationship Id="rId36" Type="http://schemas.openxmlformats.org/officeDocument/2006/relationships/hyperlink" Target="https://scb.se/hitta-statistik/regional-statistik-och-kartor/regionala-indelningar/lan-och-kommuner/lan-och-kommuner-i-kodnummerordning/" TargetMode="External"/><Relationship Id="rId10" Type="http://schemas.openxmlformats.org/officeDocument/2006/relationships/endnotes" Target="endnotes.xml"/><Relationship Id="rId19" Type="http://schemas.openxmlformats.org/officeDocument/2006/relationships/hyperlink" Target="https://inera.atlassian.net/wiki/spaces/OIU/pages/4129784030/Handledning+f+r+utoml+nsfakturering" TargetMode="Externa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 TargetMode="External"/><Relationship Id="rId22" Type="http://schemas.openxmlformats.org/officeDocument/2006/relationships/hyperlink" Target="https://www.socialstyrelsen.se/statistik-och-data/klassifikationer-och-koder/andra-kodverk/sjukhuskoder/" TargetMode="External"/><Relationship Id="rId27" Type="http://schemas.openxmlformats.org/officeDocument/2006/relationships/header" Target="header1.xml"/><Relationship Id="rId30" Type="http://schemas.openxmlformats.org/officeDocument/2006/relationships/image" Target="media/image9.png"/><Relationship Id="rId35" Type="http://schemas.openxmlformats.org/officeDocument/2006/relationships/hyperlink" Target="https://norddrg-explorer.socialstyrelsen.se/" TargetMode="Externa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skr.se/skr/halsasjukvard/ekonomiavgifter/utomlansvardriksavtal.943.html" TargetMode="External"/><Relationship Id="rId25" Type="http://schemas.openxmlformats.org/officeDocument/2006/relationships/image" Target="media/image5.png"/><Relationship Id="rId33" Type="http://schemas.openxmlformats.org/officeDocument/2006/relationships/hyperlink" Target="http://www.fass.se/LIF/atcregister;jsessionid=HgExlADjo95T6vyW7p7PwLCsbuG9GFm1aUM5Sbjb6EpOZ1xbmwqi!651987119?userType=0&amp;atcCode" TargetMode="External"/><Relationship Id="rId38" Type="http://schemas.openxmlformats.org/officeDocument/2006/relationships/hyperlink" Target="https://www.socialstyrelsen.se/statistik-och-data/klassifikationer-och-koder/andra-kodverk/sjukhuskode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C0C2A931474DF3B11D1E4DD9255BE4"/>
        <w:category>
          <w:name w:val="Allmänt"/>
          <w:gallery w:val="placeholder"/>
        </w:category>
        <w:types>
          <w:type w:val="bbPlcHdr"/>
        </w:types>
        <w:behaviors>
          <w:behavior w:val="content"/>
        </w:behaviors>
        <w:guid w:val="{5904822A-E4AF-4CFD-87FB-5839DC6A8C0F}"/>
      </w:docPartPr>
      <w:docPartBody>
        <w:p w:rsidR="00D47AD7" w:rsidRDefault="00D47AD7">
          <w:pPr>
            <w:pStyle w:val="C5C0C2A931474DF3B11D1E4DD9255BE4"/>
          </w:pPr>
          <w:r w:rsidRPr="0066768F">
            <w:rPr>
              <w:rStyle w:val="Platshllartext"/>
            </w:rPr>
            <w:t>Rubrik</w:t>
          </w:r>
        </w:p>
      </w:docPartBody>
    </w:docPart>
    <w:docPart>
      <w:docPartPr>
        <w:name w:val="39DF7ADE8A324C99A70E4C93B9C6265A"/>
        <w:category>
          <w:name w:val="Allmänt"/>
          <w:gallery w:val="placeholder"/>
        </w:category>
        <w:types>
          <w:type w:val="bbPlcHdr"/>
        </w:types>
        <w:behaviors>
          <w:behavior w:val="content"/>
        </w:behaviors>
        <w:guid w:val="{15CE56F7-4E60-4644-834A-90D55F2E8DB4}"/>
      </w:docPartPr>
      <w:docPartBody>
        <w:p w:rsidR="00D47AD7" w:rsidRDefault="00D47AD7">
          <w:pPr>
            <w:pStyle w:val="39DF7ADE8A324C99A70E4C93B9C6265A"/>
          </w:pPr>
          <w:r w:rsidRPr="0066768F">
            <w:rPr>
              <w:rStyle w:val="Platshllartext"/>
            </w:rPr>
            <w:t>Underrubrik</w:t>
          </w:r>
        </w:p>
      </w:docPartBody>
    </w:docPart>
    <w:docPart>
      <w:docPartPr>
        <w:name w:val="0A064A9D10924B76A37077AEA1BA4558"/>
        <w:category>
          <w:name w:val="Allmänt"/>
          <w:gallery w:val="placeholder"/>
        </w:category>
        <w:types>
          <w:type w:val="bbPlcHdr"/>
        </w:types>
        <w:behaviors>
          <w:behavior w:val="content"/>
        </w:behaviors>
        <w:guid w:val="{DBED9A1A-474A-4508-948D-8AF40F57FE28}"/>
      </w:docPartPr>
      <w:docPartBody>
        <w:p w:rsidR="00BA1A17" w:rsidRDefault="008879E8">
          <w:r w:rsidRPr="00BD7A72">
            <w:rPr>
              <w:rStyle w:val="Platshllartext"/>
            </w:rPr>
            <w:t>[Författare]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Georgia,serif">
    <w:altName w:val="Georg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D7"/>
    <w:rsid w:val="0009430F"/>
    <w:rsid w:val="000D29CD"/>
    <w:rsid w:val="001424E2"/>
    <w:rsid w:val="00182680"/>
    <w:rsid w:val="001C7850"/>
    <w:rsid w:val="002B6BCF"/>
    <w:rsid w:val="0030679C"/>
    <w:rsid w:val="00307171"/>
    <w:rsid w:val="00381AB2"/>
    <w:rsid w:val="00395FB2"/>
    <w:rsid w:val="003A3557"/>
    <w:rsid w:val="003B043A"/>
    <w:rsid w:val="004210E7"/>
    <w:rsid w:val="00424C3F"/>
    <w:rsid w:val="00426481"/>
    <w:rsid w:val="00495BED"/>
    <w:rsid w:val="004C6262"/>
    <w:rsid w:val="004C6907"/>
    <w:rsid w:val="004D7A40"/>
    <w:rsid w:val="004E1616"/>
    <w:rsid w:val="004E7535"/>
    <w:rsid w:val="004F1A64"/>
    <w:rsid w:val="00501C20"/>
    <w:rsid w:val="005607C9"/>
    <w:rsid w:val="005969CA"/>
    <w:rsid w:val="005C438D"/>
    <w:rsid w:val="00605E5D"/>
    <w:rsid w:val="0063201A"/>
    <w:rsid w:val="00635AFA"/>
    <w:rsid w:val="00645A27"/>
    <w:rsid w:val="00654467"/>
    <w:rsid w:val="006C3799"/>
    <w:rsid w:val="006C43DD"/>
    <w:rsid w:val="007106F3"/>
    <w:rsid w:val="00732B9F"/>
    <w:rsid w:val="007513B5"/>
    <w:rsid w:val="007A169B"/>
    <w:rsid w:val="007C15A3"/>
    <w:rsid w:val="0080638D"/>
    <w:rsid w:val="00841529"/>
    <w:rsid w:val="008879E8"/>
    <w:rsid w:val="008B4673"/>
    <w:rsid w:val="008F2895"/>
    <w:rsid w:val="00984E4C"/>
    <w:rsid w:val="00987161"/>
    <w:rsid w:val="009E2CFB"/>
    <w:rsid w:val="00A11AAF"/>
    <w:rsid w:val="00A319C5"/>
    <w:rsid w:val="00A52986"/>
    <w:rsid w:val="00A56EAE"/>
    <w:rsid w:val="00A93229"/>
    <w:rsid w:val="00BA1A17"/>
    <w:rsid w:val="00C62595"/>
    <w:rsid w:val="00CB3B70"/>
    <w:rsid w:val="00D15F90"/>
    <w:rsid w:val="00D218C8"/>
    <w:rsid w:val="00D23375"/>
    <w:rsid w:val="00D47AD7"/>
    <w:rsid w:val="00D561BB"/>
    <w:rsid w:val="00D83194"/>
    <w:rsid w:val="00DC5AC5"/>
    <w:rsid w:val="00DF5295"/>
    <w:rsid w:val="00E16C3A"/>
    <w:rsid w:val="00E242F8"/>
    <w:rsid w:val="00E3075D"/>
    <w:rsid w:val="00E6102C"/>
    <w:rsid w:val="00EC4184"/>
    <w:rsid w:val="00ED5CF3"/>
    <w:rsid w:val="00F471D7"/>
    <w:rsid w:val="00F81194"/>
    <w:rsid w:val="00FA0D1D"/>
    <w:rsid w:val="00FB268F"/>
    <w:rsid w:val="00FC571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8879E8"/>
    <w:rPr>
      <w:color w:val="7F7F7F" w:themeColor="text1" w:themeTint="80"/>
      <w:bdr w:val="none" w:sz="0" w:space="0" w:color="auto"/>
      <w:shd w:val="clear" w:color="auto" w:fill="F0F0F0"/>
    </w:rPr>
  </w:style>
  <w:style w:type="paragraph" w:customStyle="1" w:styleId="C5C0C2A931474DF3B11D1E4DD9255BE4">
    <w:name w:val="C5C0C2A931474DF3B11D1E4DD9255BE4"/>
  </w:style>
  <w:style w:type="paragraph" w:customStyle="1" w:styleId="39DF7ADE8A324C99A70E4C93B9C6265A">
    <w:name w:val="39DF7ADE8A324C99A70E4C93B9C626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7C768884979CD46AE30A41B7633FADC" ma:contentTypeVersion="15" ma:contentTypeDescription="Skapa ett nytt dokument." ma:contentTypeScope="" ma:versionID="ad650eb532f14fd89b59d1f6e52a7a8b">
  <xsd:schema xmlns:xsd="http://www.w3.org/2001/XMLSchema" xmlns:xs="http://www.w3.org/2001/XMLSchema" xmlns:p="http://schemas.microsoft.com/office/2006/metadata/properties" xmlns:ns2="6ec42bf7-0b3b-4b52-b8d8-a7c5030fb482" xmlns:ns3="929646e6-593c-4b6e-afd0-a1928ec2bf52" targetNamespace="http://schemas.microsoft.com/office/2006/metadata/properties" ma:root="true" ma:fieldsID="d9ab004adf334f932c44e27ce5ac256a" ns2:_="" ns3:_="">
    <xsd:import namespace="6ec42bf7-0b3b-4b52-b8d8-a7c5030fb482"/>
    <xsd:import namespace="929646e6-593c-4b6e-afd0-a1928ec2bf5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42bf7-0b3b-4b52-b8d8-a7c5030fb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9646e6-593c-4b6e-afd0-a1928ec2bf52"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e456fa37-8ac3-4694-b9d0-a36e5b2c8be5}" ma:internalName="TaxCatchAll" ma:showField="CatchAllData" ma:web="929646e6-593c-4b6e-afd0-a1928ec2bf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c42bf7-0b3b-4b52-b8d8-a7c5030fb482">
      <Terms xmlns="http://schemas.microsoft.com/office/infopath/2007/PartnerControls"/>
    </lcf76f155ced4ddcb4097134ff3c332f>
    <TaxCatchAll xmlns="929646e6-593c-4b6e-afd0-a1928ec2bf52" xsi:nil="true"/>
    <SharedWithUsers xmlns="929646e6-593c-4b6e-afd0-a1928ec2bf52">
      <UserInfo>
        <DisplayName>Blomberg Tobias</DisplayName>
        <AccountId>56</AccountId>
        <AccountType/>
      </UserInfo>
      <UserInfo>
        <DisplayName>Claesson Gustaf</DisplayName>
        <AccountId>46</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9AF2F-C302-47AC-8B78-77E5A6042D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42bf7-0b3b-4b52-b8d8-a7c5030fb482"/>
    <ds:schemaRef ds:uri="929646e6-593c-4b6e-afd0-a1928ec2bf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6ec42bf7-0b3b-4b52-b8d8-a7c5030fb482"/>
    <ds:schemaRef ds:uri="929646e6-593c-4b6e-afd0-a1928ec2bf52"/>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1839</TotalTime>
  <Pages>69</Pages>
  <Words>14170</Words>
  <Characters>75103</Characters>
  <Application>Microsoft Office Word</Application>
  <DocSecurity>0</DocSecurity>
  <Lines>625</Lines>
  <Paragraphs>178</Paragraphs>
  <ScaleCrop>false</ScaleCrop>
  <HeadingPairs>
    <vt:vector size="2" baseType="variant">
      <vt:variant>
        <vt:lpstr>Rubrik</vt:lpstr>
      </vt:variant>
      <vt:variant>
        <vt:i4>1</vt:i4>
      </vt:variant>
    </vt:vector>
  </HeadingPairs>
  <TitlesOfParts>
    <vt:vector size="1" baseType="lpstr">
      <vt:lpstr>Informations-specifikation för Utomlänsfakturering</vt:lpstr>
    </vt:vector>
  </TitlesOfParts>
  <Company/>
  <LinksUpToDate>false</LinksUpToDate>
  <CharactersWithSpaces>89095</CharactersWithSpaces>
  <SharedDoc>false</SharedDoc>
  <HLinks>
    <vt:vector size="240" baseType="variant">
      <vt:variant>
        <vt:i4>3145838</vt:i4>
      </vt:variant>
      <vt:variant>
        <vt:i4>228</vt:i4>
      </vt:variant>
      <vt:variant>
        <vt:i4>0</vt:i4>
      </vt:variant>
      <vt:variant>
        <vt:i4>5</vt:i4>
      </vt:variant>
      <vt:variant>
        <vt:lpwstr>http://www.socialstyrelsen.se/klassificeringochkoder/diagnoskodericd-10</vt:lpwstr>
      </vt:variant>
      <vt:variant>
        <vt:lpwstr/>
      </vt:variant>
      <vt:variant>
        <vt:i4>2424936</vt:i4>
      </vt:variant>
      <vt:variant>
        <vt:i4>213</vt:i4>
      </vt:variant>
      <vt:variant>
        <vt:i4>0</vt:i4>
      </vt:variant>
      <vt:variant>
        <vt:i4>5</vt:i4>
      </vt:variant>
      <vt:variant>
        <vt:lpwstr>https://www.socialstyrelsen.se/kunskapsstod-och-regler/omraden/e-halsa/snomed-ct/snomed-ct-licens/</vt:lpwstr>
      </vt:variant>
      <vt:variant>
        <vt:lpwstr/>
      </vt:variant>
      <vt:variant>
        <vt:i4>4063340</vt:i4>
      </vt:variant>
      <vt:variant>
        <vt:i4>210</vt:i4>
      </vt:variant>
      <vt:variant>
        <vt:i4>0</vt:i4>
      </vt:variant>
      <vt:variant>
        <vt:i4>5</vt:i4>
      </vt:variant>
      <vt:variant>
        <vt:lpwstr>http://browser.ihtsdotools.org/</vt:lpwstr>
      </vt:variant>
      <vt:variant>
        <vt:lpwstr/>
      </vt:variant>
      <vt:variant>
        <vt:i4>2162811</vt:i4>
      </vt:variant>
      <vt:variant>
        <vt:i4>207</vt:i4>
      </vt:variant>
      <vt:variant>
        <vt:i4>0</vt:i4>
      </vt:variant>
      <vt:variant>
        <vt:i4>5</vt:i4>
      </vt:variant>
      <vt:variant>
        <vt:lpwstr>http://termbank.socialstyrelsen.se/</vt:lpwstr>
      </vt:variant>
      <vt:variant>
        <vt:lpwstr/>
      </vt:variant>
      <vt:variant>
        <vt:i4>983119</vt:i4>
      </vt:variant>
      <vt:variant>
        <vt:i4>204</vt:i4>
      </vt:variant>
      <vt:variant>
        <vt:i4>0</vt:i4>
      </vt:variant>
      <vt:variant>
        <vt:i4>5</vt:i4>
      </vt:variant>
      <vt:variant>
        <vt:lpwstr>https://riv-ta.atlassian.net/wiki/spaces/KINT/pages/270532953/Kodverk+i+nationella+tj+nsteplattformen</vt:lpwstr>
      </vt:variant>
      <vt:variant>
        <vt:lpwstr/>
      </vt:variant>
      <vt:variant>
        <vt:i4>5046340</vt:i4>
      </vt:variant>
      <vt:variant>
        <vt:i4>201</vt:i4>
      </vt:variant>
      <vt:variant>
        <vt:i4>0</vt:i4>
      </vt:variant>
      <vt:variant>
        <vt:i4>5</vt:i4>
      </vt:variant>
      <vt:variant>
        <vt:lpwstr>https://informationsstruktur.socialstyrelsen.se/</vt:lpwstr>
      </vt:variant>
      <vt:variant>
        <vt:lpwstr/>
      </vt:variant>
      <vt:variant>
        <vt:i4>1179743</vt:i4>
      </vt:variant>
      <vt:variant>
        <vt:i4>198</vt:i4>
      </vt:variant>
      <vt:variant>
        <vt:i4>0</vt:i4>
      </vt:variant>
      <vt:variant>
        <vt:i4>5</vt:i4>
      </vt:variant>
      <vt:variant>
        <vt:lpwstr>http://rivta.se/</vt:lpwstr>
      </vt:variant>
      <vt:variant>
        <vt:lpwstr/>
      </vt:variant>
      <vt:variant>
        <vt:i4>1114175</vt:i4>
      </vt:variant>
      <vt:variant>
        <vt:i4>191</vt:i4>
      </vt:variant>
      <vt:variant>
        <vt:i4>0</vt:i4>
      </vt:variant>
      <vt:variant>
        <vt:i4>5</vt:i4>
      </vt:variant>
      <vt:variant>
        <vt:lpwstr/>
      </vt:variant>
      <vt:variant>
        <vt:lpwstr>_Toc129353247</vt:lpwstr>
      </vt:variant>
      <vt:variant>
        <vt:i4>1114175</vt:i4>
      </vt:variant>
      <vt:variant>
        <vt:i4>185</vt:i4>
      </vt:variant>
      <vt:variant>
        <vt:i4>0</vt:i4>
      </vt:variant>
      <vt:variant>
        <vt:i4>5</vt:i4>
      </vt:variant>
      <vt:variant>
        <vt:lpwstr/>
      </vt:variant>
      <vt:variant>
        <vt:lpwstr>_Toc129353246</vt:lpwstr>
      </vt:variant>
      <vt:variant>
        <vt:i4>1114175</vt:i4>
      </vt:variant>
      <vt:variant>
        <vt:i4>179</vt:i4>
      </vt:variant>
      <vt:variant>
        <vt:i4>0</vt:i4>
      </vt:variant>
      <vt:variant>
        <vt:i4>5</vt:i4>
      </vt:variant>
      <vt:variant>
        <vt:lpwstr/>
      </vt:variant>
      <vt:variant>
        <vt:lpwstr>_Toc129353245</vt:lpwstr>
      </vt:variant>
      <vt:variant>
        <vt:i4>1114175</vt:i4>
      </vt:variant>
      <vt:variant>
        <vt:i4>173</vt:i4>
      </vt:variant>
      <vt:variant>
        <vt:i4>0</vt:i4>
      </vt:variant>
      <vt:variant>
        <vt:i4>5</vt:i4>
      </vt:variant>
      <vt:variant>
        <vt:lpwstr/>
      </vt:variant>
      <vt:variant>
        <vt:lpwstr>_Toc129353244</vt:lpwstr>
      </vt:variant>
      <vt:variant>
        <vt:i4>1114175</vt:i4>
      </vt:variant>
      <vt:variant>
        <vt:i4>167</vt:i4>
      </vt:variant>
      <vt:variant>
        <vt:i4>0</vt:i4>
      </vt:variant>
      <vt:variant>
        <vt:i4>5</vt:i4>
      </vt:variant>
      <vt:variant>
        <vt:lpwstr/>
      </vt:variant>
      <vt:variant>
        <vt:lpwstr>_Toc129353243</vt:lpwstr>
      </vt:variant>
      <vt:variant>
        <vt:i4>1114175</vt:i4>
      </vt:variant>
      <vt:variant>
        <vt:i4>161</vt:i4>
      </vt:variant>
      <vt:variant>
        <vt:i4>0</vt:i4>
      </vt:variant>
      <vt:variant>
        <vt:i4>5</vt:i4>
      </vt:variant>
      <vt:variant>
        <vt:lpwstr/>
      </vt:variant>
      <vt:variant>
        <vt:lpwstr>_Toc129353242</vt:lpwstr>
      </vt:variant>
      <vt:variant>
        <vt:i4>1114175</vt:i4>
      </vt:variant>
      <vt:variant>
        <vt:i4>155</vt:i4>
      </vt:variant>
      <vt:variant>
        <vt:i4>0</vt:i4>
      </vt:variant>
      <vt:variant>
        <vt:i4>5</vt:i4>
      </vt:variant>
      <vt:variant>
        <vt:lpwstr/>
      </vt:variant>
      <vt:variant>
        <vt:lpwstr>_Toc129353241</vt:lpwstr>
      </vt:variant>
      <vt:variant>
        <vt:i4>1114175</vt:i4>
      </vt:variant>
      <vt:variant>
        <vt:i4>149</vt:i4>
      </vt:variant>
      <vt:variant>
        <vt:i4>0</vt:i4>
      </vt:variant>
      <vt:variant>
        <vt:i4>5</vt:i4>
      </vt:variant>
      <vt:variant>
        <vt:lpwstr/>
      </vt:variant>
      <vt:variant>
        <vt:lpwstr>_Toc129353240</vt:lpwstr>
      </vt:variant>
      <vt:variant>
        <vt:i4>1441855</vt:i4>
      </vt:variant>
      <vt:variant>
        <vt:i4>143</vt:i4>
      </vt:variant>
      <vt:variant>
        <vt:i4>0</vt:i4>
      </vt:variant>
      <vt:variant>
        <vt:i4>5</vt:i4>
      </vt:variant>
      <vt:variant>
        <vt:lpwstr/>
      </vt:variant>
      <vt:variant>
        <vt:lpwstr>_Toc129353239</vt:lpwstr>
      </vt:variant>
      <vt:variant>
        <vt:i4>1441855</vt:i4>
      </vt:variant>
      <vt:variant>
        <vt:i4>137</vt:i4>
      </vt:variant>
      <vt:variant>
        <vt:i4>0</vt:i4>
      </vt:variant>
      <vt:variant>
        <vt:i4>5</vt:i4>
      </vt:variant>
      <vt:variant>
        <vt:lpwstr/>
      </vt:variant>
      <vt:variant>
        <vt:lpwstr>_Toc129353238</vt:lpwstr>
      </vt:variant>
      <vt:variant>
        <vt:i4>1441855</vt:i4>
      </vt:variant>
      <vt:variant>
        <vt:i4>131</vt:i4>
      </vt:variant>
      <vt:variant>
        <vt:i4>0</vt:i4>
      </vt:variant>
      <vt:variant>
        <vt:i4>5</vt:i4>
      </vt:variant>
      <vt:variant>
        <vt:lpwstr/>
      </vt:variant>
      <vt:variant>
        <vt:lpwstr>_Toc129353237</vt:lpwstr>
      </vt:variant>
      <vt:variant>
        <vt:i4>1441855</vt:i4>
      </vt:variant>
      <vt:variant>
        <vt:i4>125</vt:i4>
      </vt:variant>
      <vt:variant>
        <vt:i4>0</vt:i4>
      </vt:variant>
      <vt:variant>
        <vt:i4>5</vt:i4>
      </vt:variant>
      <vt:variant>
        <vt:lpwstr/>
      </vt:variant>
      <vt:variant>
        <vt:lpwstr>_Toc129353236</vt:lpwstr>
      </vt:variant>
      <vt:variant>
        <vt:i4>1441855</vt:i4>
      </vt:variant>
      <vt:variant>
        <vt:i4>119</vt:i4>
      </vt:variant>
      <vt:variant>
        <vt:i4>0</vt:i4>
      </vt:variant>
      <vt:variant>
        <vt:i4>5</vt:i4>
      </vt:variant>
      <vt:variant>
        <vt:lpwstr/>
      </vt:variant>
      <vt:variant>
        <vt:lpwstr>_Toc129353235</vt:lpwstr>
      </vt:variant>
      <vt:variant>
        <vt:i4>1441855</vt:i4>
      </vt:variant>
      <vt:variant>
        <vt:i4>113</vt:i4>
      </vt:variant>
      <vt:variant>
        <vt:i4>0</vt:i4>
      </vt:variant>
      <vt:variant>
        <vt:i4>5</vt:i4>
      </vt:variant>
      <vt:variant>
        <vt:lpwstr/>
      </vt:variant>
      <vt:variant>
        <vt:lpwstr>_Toc129353234</vt:lpwstr>
      </vt:variant>
      <vt:variant>
        <vt:i4>1441855</vt:i4>
      </vt:variant>
      <vt:variant>
        <vt:i4>107</vt:i4>
      </vt:variant>
      <vt:variant>
        <vt:i4>0</vt:i4>
      </vt:variant>
      <vt:variant>
        <vt:i4>5</vt:i4>
      </vt:variant>
      <vt:variant>
        <vt:lpwstr/>
      </vt:variant>
      <vt:variant>
        <vt:lpwstr>_Toc129353233</vt:lpwstr>
      </vt:variant>
      <vt:variant>
        <vt:i4>1441855</vt:i4>
      </vt:variant>
      <vt:variant>
        <vt:i4>101</vt:i4>
      </vt:variant>
      <vt:variant>
        <vt:i4>0</vt:i4>
      </vt:variant>
      <vt:variant>
        <vt:i4>5</vt:i4>
      </vt:variant>
      <vt:variant>
        <vt:lpwstr/>
      </vt:variant>
      <vt:variant>
        <vt:lpwstr>_Toc129353232</vt:lpwstr>
      </vt:variant>
      <vt:variant>
        <vt:i4>1441855</vt:i4>
      </vt:variant>
      <vt:variant>
        <vt:i4>95</vt:i4>
      </vt:variant>
      <vt:variant>
        <vt:i4>0</vt:i4>
      </vt:variant>
      <vt:variant>
        <vt:i4>5</vt:i4>
      </vt:variant>
      <vt:variant>
        <vt:lpwstr/>
      </vt:variant>
      <vt:variant>
        <vt:lpwstr>_Toc129353231</vt:lpwstr>
      </vt:variant>
      <vt:variant>
        <vt:i4>1441855</vt:i4>
      </vt:variant>
      <vt:variant>
        <vt:i4>89</vt:i4>
      </vt:variant>
      <vt:variant>
        <vt:i4>0</vt:i4>
      </vt:variant>
      <vt:variant>
        <vt:i4>5</vt:i4>
      </vt:variant>
      <vt:variant>
        <vt:lpwstr/>
      </vt:variant>
      <vt:variant>
        <vt:lpwstr>_Toc129353230</vt:lpwstr>
      </vt:variant>
      <vt:variant>
        <vt:i4>1507391</vt:i4>
      </vt:variant>
      <vt:variant>
        <vt:i4>83</vt:i4>
      </vt:variant>
      <vt:variant>
        <vt:i4>0</vt:i4>
      </vt:variant>
      <vt:variant>
        <vt:i4>5</vt:i4>
      </vt:variant>
      <vt:variant>
        <vt:lpwstr/>
      </vt:variant>
      <vt:variant>
        <vt:lpwstr>_Toc129353229</vt:lpwstr>
      </vt:variant>
      <vt:variant>
        <vt:i4>1507391</vt:i4>
      </vt:variant>
      <vt:variant>
        <vt:i4>77</vt:i4>
      </vt:variant>
      <vt:variant>
        <vt:i4>0</vt:i4>
      </vt:variant>
      <vt:variant>
        <vt:i4>5</vt:i4>
      </vt:variant>
      <vt:variant>
        <vt:lpwstr/>
      </vt:variant>
      <vt:variant>
        <vt:lpwstr>_Toc129353228</vt:lpwstr>
      </vt:variant>
      <vt:variant>
        <vt:i4>1507391</vt:i4>
      </vt:variant>
      <vt:variant>
        <vt:i4>71</vt:i4>
      </vt:variant>
      <vt:variant>
        <vt:i4>0</vt:i4>
      </vt:variant>
      <vt:variant>
        <vt:i4>5</vt:i4>
      </vt:variant>
      <vt:variant>
        <vt:lpwstr/>
      </vt:variant>
      <vt:variant>
        <vt:lpwstr>_Toc129353227</vt:lpwstr>
      </vt:variant>
      <vt:variant>
        <vt:i4>1507391</vt:i4>
      </vt:variant>
      <vt:variant>
        <vt:i4>65</vt:i4>
      </vt:variant>
      <vt:variant>
        <vt:i4>0</vt:i4>
      </vt:variant>
      <vt:variant>
        <vt:i4>5</vt:i4>
      </vt:variant>
      <vt:variant>
        <vt:lpwstr/>
      </vt:variant>
      <vt:variant>
        <vt:lpwstr>_Toc129353226</vt:lpwstr>
      </vt:variant>
      <vt:variant>
        <vt:i4>1507391</vt:i4>
      </vt:variant>
      <vt:variant>
        <vt:i4>59</vt:i4>
      </vt:variant>
      <vt:variant>
        <vt:i4>0</vt:i4>
      </vt:variant>
      <vt:variant>
        <vt:i4>5</vt:i4>
      </vt:variant>
      <vt:variant>
        <vt:lpwstr/>
      </vt:variant>
      <vt:variant>
        <vt:lpwstr>_Toc129353225</vt:lpwstr>
      </vt:variant>
      <vt:variant>
        <vt:i4>1507391</vt:i4>
      </vt:variant>
      <vt:variant>
        <vt:i4>53</vt:i4>
      </vt:variant>
      <vt:variant>
        <vt:i4>0</vt:i4>
      </vt:variant>
      <vt:variant>
        <vt:i4>5</vt:i4>
      </vt:variant>
      <vt:variant>
        <vt:lpwstr/>
      </vt:variant>
      <vt:variant>
        <vt:lpwstr>_Toc129353224</vt:lpwstr>
      </vt:variant>
      <vt:variant>
        <vt:i4>1507391</vt:i4>
      </vt:variant>
      <vt:variant>
        <vt:i4>47</vt:i4>
      </vt:variant>
      <vt:variant>
        <vt:i4>0</vt:i4>
      </vt:variant>
      <vt:variant>
        <vt:i4>5</vt:i4>
      </vt:variant>
      <vt:variant>
        <vt:lpwstr/>
      </vt:variant>
      <vt:variant>
        <vt:lpwstr>_Toc129353223</vt:lpwstr>
      </vt:variant>
      <vt:variant>
        <vt:i4>1507391</vt:i4>
      </vt:variant>
      <vt:variant>
        <vt:i4>41</vt:i4>
      </vt:variant>
      <vt:variant>
        <vt:i4>0</vt:i4>
      </vt:variant>
      <vt:variant>
        <vt:i4>5</vt:i4>
      </vt:variant>
      <vt:variant>
        <vt:lpwstr/>
      </vt:variant>
      <vt:variant>
        <vt:lpwstr>_Toc129353222</vt:lpwstr>
      </vt:variant>
      <vt:variant>
        <vt:i4>1507391</vt:i4>
      </vt:variant>
      <vt:variant>
        <vt:i4>35</vt:i4>
      </vt:variant>
      <vt:variant>
        <vt:i4>0</vt:i4>
      </vt:variant>
      <vt:variant>
        <vt:i4>5</vt:i4>
      </vt:variant>
      <vt:variant>
        <vt:lpwstr/>
      </vt:variant>
      <vt:variant>
        <vt:lpwstr>_Toc129353221</vt:lpwstr>
      </vt:variant>
      <vt:variant>
        <vt:i4>1507391</vt:i4>
      </vt:variant>
      <vt:variant>
        <vt:i4>29</vt:i4>
      </vt:variant>
      <vt:variant>
        <vt:i4>0</vt:i4>
      </vt:variant>
      <vt:variant>
        <vt:i4>5</vt:i4>
      </vt:variant>
      <vt:variant>
        <vt:lpwstr/>
      </vt:variant>
      <vt:variant>
        <vt:lpwstr>_Toc129353220</vt:lpwstr>
      </vt:variant>
      <vt:variant>
        <vt:i4>1310783</vt:i4>
      </vt:variant>
      <vt:variant>
        <vt:i4>23</vt:i4>
      </vt:variant>
      <vt:variant>
        <vt:i4>0</vt:i4>
      </vt:variant>
      <vt:variant>
        <vt:i4>5</vt:i4>
      </vt:variant>
      <vt:variant>
        <vt:lpwstr/>
      </vt:variant>
      <vt:variant>
        <vt:lpwstr>_Toc129353219</vt:lpwstr>
      </vt:variant>
      <vt:variant>
        <vt:i4>1310783</vt:i4>
      </vt:variant>
      <vt:variant>
        <vt:i4>17</vt:i4>
      </vt:variant>
      <vt:variant>
        <vt:i4>0</vt:i4>
      </vt:variant>
      <vt:variant>
        <vt:i4>5</vt:i4>
      </vt:variant>
      <vt:variant>
        <vt:lpwstr/>
      </vt:variant>
      <vt:variant>
        <vt:lpwstr>_Toc129353218</vt:lpwstr>
      </vt:variant>
      <vt:variant>
        <vt:i4>1310783</vt:i4>
      </vt:variant>
      <vt:variant>
        <vt:i4>11</vt:i4>
      </vt:variant>
      <vt:variant>
        <vt:i4>0</vt:i4>
      </vt:variant>
      <vt:variant>
        <vt:i4>5</vt:i4>
      </vt:variant>
      <vt:variant>
        <vt:lpwstr/>
      </vt:variant>
      <vt:variant>
        <vt:lpwstr>_Toc129353217</vt:lpwstr>
      </vt:variant>
      <vt:variant>
        <vt:i4>1310783</vt:i4>
      </vt:variant>
      <vt:variant>
        <vt:i4>5</vt:i4>
      </vt:variant>
      <vt:variant>
        <vt:i4>0</vt:i4>
      </vt:variant>
      <vt:variant>
        <vt:i4>5</vt:i4>
      </vt:variant>
      <vt:variant>
        <vt:lpwstr/>
      </vt:variant>
      <vt:variant>
        <vt:lpwstr>_Toc129353216</vt:lpwstr>
      </vt:variant>
      <vt:variant>
        <vt:i4>1572896</vt:i4>
      </vt:variant>
      <vt:variant>
        <vt:i4>0</vt:i4>
      </vt:variant>
      <vt:variant>
        <vt:i4>0</vt:i4>
      </vt:variant>
      <vt:variant>
        <vt:i4>5</vt:i4>
      </vt:variant>
      <vt:variant>
        <vt:lpwstr>http://rivta.se/documents/ARK_0023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Informations-specifikation för Utomlänsfakturering</dc:title>
  <dc:subject>Version: 1.1</dc:subject>
  <dc:creator>Förvaltningen för Utomlänsfakturering</dc:creator>
  <cp:keywords/>
  <dc:description/>
  <cp:lastModifiedBy>Sjöberg-Silfverling Bente</cp:lastModifiedBy>
  <cp:revision>1555</cp:revision>
  <cp:lastPrinted>2019-02-17T07:06:00Z</cp:lastPrinted>
  <dcterms:created xsi:type="dcterms:W3CDTF">2022-12-13T09:42:00Z</dcterms:created>
  <dcterms:modified xsi:type="dcterms:W3CDTF">2025-07-21T14:04:00Z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0x010100A7C768884979CD46AE30A41B7633FADC</vt:lpwstr>
  </property>
  <property fmtid="{D5CDD505-2E9C-101B-9397-08002B2CF9AE}" pid="3" name="Order">
    <vt:r8>33400</vt:r8>
  </property>
  <property fmtid="{D5CDD505-2E9C-101B-9397-08002B2CF9AE}" pid="4" name="MediaServiceImageTags">
    <vt:lpwstr/>
  </property>
</Properties>
</file>