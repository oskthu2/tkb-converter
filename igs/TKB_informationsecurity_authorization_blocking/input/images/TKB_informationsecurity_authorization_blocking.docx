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rdtext"/>
            </w:pPr>
          </w:p>
        </w:tc>
        <w:tc>
          <w:tcPr>
            <w:tcW w:w="7426" w:type="dxa"/>
            <w:shd w:val="clear" w:color="auto" w:fill="auto"/>
          </w:tcPr>
          <w:p w14:paraId="5A0AFE34" w14:textId="77777777" w:rsidR="008866A6" w:rsidRPr="00AC5707" w:rsidRDefault="008866A6" w:rsidP="008866A6">
            <w:pPr>
              <w:pStyle w:val="Rubrik"/>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EC320A">
              <w:rPr>
                <w:color w:val="008000"/>
              </w:rPr>
              <w:t>Spärr</w:t>
            </w:r>
            <w:r w:rsidRPr="00AC5707">
              <w:rPr>
                <w:color w:val="008000"/>
              </w:rPr>
              <w:fldChar w:fldCharType="end"/>
            </w:r>
          </w:p>
          <w:p w14:paraId="72C6FD29" w14:textId="7E908F53" w:rsidR="008866A6" w:rsidRDefault="00EC320A" w:rsidP="008866A6">
            <w:pPr>
              <w:pStyle w:val="FrsttsbladUnderrubrik"/>
            </w:pPr>
            <w:r>
              <w:t>Tjänstekontraktsbeskrivning</w:t>
            </w:r>
          </w:p>
          <w:p w14:paraId="56EAF9CA" w14:textId="45F436C5" w:rsidR="008866A6" w:rsidRPr="0039481C" w:rsidRDefault="008866A6" w:rsidP="008866A6">
            <w:pPr>
              <w:pStyle w:val="Brdtext"/>
              <w:rPr>
                <w:sz w:val="32"/>
              </w:rPr>
            </w:pPr>
            <w:r w:rsidRPr="00F856C4">
              <w:rPr>
                <w:sz w:val="32"/>
              </w:rPr>
              <w:t>Version</w:t>
            </w:r>
            <w:r>
              <w:rPr>
                <w:sz w:val="32"/>
              </w:rPr>
              <w:t xml:space="preserve"> </w:t>
            </w:r>
            <w:r w:rsidR="00E57C71">
              <w:rPr>
                <w:color w:val="008000"/>
                <w:sz w:val="32"/>
              </w:rPr>
              <w:fldChar w:fldCharType="begin"/>
            </w:r>
            <w:r w:rsidR="00E57C71">
              <w:rPr>
                <w:color w:val="008000"/>
                <w:sz w:val="32"/>
              </w:rPr>
              <w:instrText xml:space="preserve"> DOCPROPERTY "version" \* MERGEFORMAT </w:instrText>
            </w:r>
            <w:r w:rsidR="00E57C71">
              <w:rPr>
                <w:color w:val="008000"/>
                <w:sz w:val="32"/>
              </w:rPr>
              <w:fldChar w:fldCharType="separate"/>
            </w:r>
            <w:r w:rsidR="00391D79">
              <w:rPr>
                <w:color w:val="008000"/>
                <w:sz w:val="32"/>
              </w:rPr>
              <w:t>4.0.4</w:t>
            </w:r>
            <w:r w:rsidR="00E57C71">
              <w:rPr>
                <w:color w:val="008000"/>
                <w:sz w:val="32"/>
              </w:rPr>
              <w:fldChar w:fldCharType="end"/>
            </w:r>
            <w:r w:rsidR="000D4E05" w:rsidRPr="0039481C">
              <w:rPr>
                <w:sz w:val="32"/>
              </w:rPr>
              <w:t xml:space="preserve"> </w:t>
            </w:r>
          </w:p>
          <w:p w14:paraId="789A2323" w14:textId="44D11973" w:rsidR="007D7250" w:rsidRPr="007D7250" w:rsidRDefault="007D7250" w:rsidP="009C589B">
            <w:pPr>
              <w:pStyle w:val="Brd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391D79">
              <w:rPr>
                <w:color w:val="008000"/>
                <w:sz w:val="32"/>
              </w:rPr>
              <w:t>2024-10-18</w:t>
            </w:r>
            <w:r>
              <w:rPr>
                <w:color w:val="008000"/>
                <w:sz w:val="32"/>
              </w:rPr>
              <w:fldChar w:fldCharType="end"/>
            </w:r>
          </w:p>
        </w:tc>
      </w:tr>
    </w:tbl>
    <w:p w14:paraId="3D0F8A81" w14:textId="77777777" w:rsidR="00F25F5B" w:rsidRDefault="00F25F5B" w:rsidP="008866A6">
      <w:pPr>
        <w:pStyle w:val="Rubrik"/>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Content>
        <w:p w14:paraId="18414ED5" w14:textId="77777777" w:rsidR="00793064" w:rsidRDefault="00793064" w:rsidP="00F25F5B">
          <w:pPr>
            <w:pStyle w:val="Innehllsfrteckningsrubrik"/>
          </w:pPr>
          <w:r>
            <w:t>Innehåll</w:t>
          </w:r>
        </w:p>
        <w:p w14:paraId="4E28F20D" w14:textId="1477CD00" w:rsidR="00520292" w:rsidRDefault="00793064">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r>
            <w:fldChar w:fldCharType="begin"/>
          </w:r>
          <w:r>
            <w:instrText xml:space="preserve"> TOC \o "1-3" \h \z \u </w:instrText>
          </w:r>
          <w:r>
            <w:fldChar w:fldCharType="separate"/>
          </w:r>
          <w:hyperlink w:anchor="_Toc180141743" w:history="1">
            <w:r w:rsidR="00520292" w:rsidRPr="00C81F01">
              <w:rPr>
                <w:rStyle w:val="Hyperlnk"/>
                <w:noProof/>
              </w:rPr>
              <w:t>1</w:t>
            </w:r>
            <w:r w:rsidR="00520292">
              <w:rPr>
                <w:rFonts w:asciiTheme="minorHAnsi" w:eastAsiaTheme="minorEastAsia" w:hAnsiTheme="minorHAnsi" w:cstheme="minorBidi"/>
                <w:noProof/>
                <w:kern w:val="2"/>
                <w:sz w:val="24"/>
                <w:szCs w:val="24"/>
                <w:lang w:eastAsia="sv-SE"/>
                <w14:ligatures w14:val="standardContextual"/>
              </w:rPr>
              <w:tab/>
            </w:r>
            <w:r w:rsidR="00520292" w:rsidRPr="00C81F01">
              <w:rPr>
                <w:rStyle w:val="Hyperlnk"/>
                <w:noProof/>
              </w:rPr>
              <w:t>Inledning</w:t>
            </w:r>
            <w:r w:rsidR="00520292">
              <w:rPr>
                <w:noProof/>
                <w:webHidden/>
              </w:rPr>
              <w:tab/>
            </w:r>
            <w:r w:rsidR="00520292">
              <w:rPr>
                <w:noProof/>
                <w:webHidden/>
              </w:rPr>
              <w:fldChar w:fldCharType="begin"/>
            </w:r>
            <w:r w:rsidR="00520292">
              <w:rPr>
                <w:noProof/>
                <w:webHidden/>
              </w:rPr>
              <w:instrText xml:space="preserve"> PAGEREF _Toc180141743 \h </w:instrText>
            </w:r>
            <w:r w:rsidR="00520292">
              <w:rPr>
                <w:noProof/>
                <w:webHidden/>
              </w:rPr>
            </w:r>
            <w:r w:rsidR="00520292">
              <w:rPr>
                <w:noProof/>
                <w:webHidden/>
              </w:rPr>
              <w:fldChar w:fldCharType="separate"/>
            </w:r>
            <w:r w:rsidR="00520292">
              <w:rPr>
                <w:noProof/>
                <w:webHidden/>
              </w:rPr>
              <w:t>8</w:t>
            </w:r>
            <w:r w:rsidR="00520292">
              <w:rPr>
                <w:noProof/>
                <w:webHidden/>
              </w:rPr>
              <w:fldChar w:fldCharType="end"/>
            </w:r>
          </w:hyperlink>
        </w:p>
        <w:p w14:paraId="13DAA9E7" w14:textId="2C4512B9"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4" w:history="1">
            <w:r w:rsidRPr="00C81F01">
              <w:rPr>
                <w:rStyle w:val="Hyperlnk"/>
                <w:noProof/>
              </w:rPr>
              <w:t>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Svenskt namn</w:t>
            </w:r>
            <w:r>
              <w:rPr>
                <w:noProof/>
                <w:webHidden/>
              </w:rPr>
              <w:tab/>
            </w:r>
            <w:r>
              <w:rPr>
                <w:noProof/>
                <w:webHidden/>
              </w:rPr>
              <w:fldChar w:fldCharType="begin"/>
            </w:r>
            <w:r>
              <w:rPr>
                <w:noProof/>
                <w:webHidden/>
              </w:rPr>
              <w:instrText xml:space="preserve"> PAGEREF _Toc180141744 \h </w:instrText>
            </w:r>
            <w:r>
              <w:rPr>
                <w:noProof/>
                <w:webHidden/>
              </w:rPr>
            </w:r>
            <w:r>
              <w:rPr>
                <w:noProof/>
                <w:webHidden/>
              </w:rPr>
              <w:fldChar w:fldCharType="separate"/>
            </w:r>
            <w:r>
              <w:rPr>
                <w:noProof/>
                <w:webHidden/>
              </w:rPr>
              <w:t>8</w:t>
            </w:r>
            <w:r>
              <w:rPr>
                <w:noProof/>
                <w:webHidden/>
              </w:rPr>
              <w:fldChar w:fldCharType="end"/>
            </w:r>
          </w:hyperlink>
        </w:p>
        <w:p w14:paraId="46B4B9D7" w14:textId="2CB76AA3"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5" w:history="1">
            <w:r w:rsidRPr="00C81F01">
              <w:rPr>
                <w:rStyle w:val="Hyperlnk"/>
                <w:noProof/>
              </w:rPr>
              <w:t>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Beskrivning</w:t>
            </w:r>
            <w:r>
              <w:rPr>
                <w:noProof/>
                <w:webHidden/>
              </w:rPr>
              <w:tab/>
            </w:r>
            <w:r>
              <w:rPr>
                <w:noProof/>
                <w:webHidden/>
              </w:rPr>
              <w:fldChar w:fldCharType="begin"/>
            </w:r>
            <w:r>
              <w:rPr>
                <w:noProof/>
                <w:webHidden/>
              </w:rPr>
              <w:instrText xml:space="preserve"> PAGEREF _Toc180141745 \h </w:instrText>
            </w:r>
            <w:r>
              <w:rPr>
                <w:noProof/>
                <w:webHidden/>
              </w:rPr>
            </w:r>
            <w:r>
              <w:rPr>
                <w:noProof/>
                <w:webHidden/>
              </w:rPr>
              <w:fldChar w:fldCharType="separate"/>
            </w:r>
            <w:r>
              <w:rPr>
                <w:noProof/>
                <w:webHidden/>
              </w:rPr>
              <w:t>8</w:t>
            </w:r>
            <w:r>
              <w:rPr>
                <w:noProof/>
                <w:webHidden/>
              </w:rPr>
              <w:fldChar w:fldCharType="end"/>
            </w:r>
          </w:hyperlink>
        </w:p>
        <w:p w14:paraId="1E4A4C6B" w14:textId="0F9BC968"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6" w:history="1">
            <w:r w:rsidRPr="00C81F01">
              <w:rPr>
                <w:rStyle w:val="Hyperlnk"/>
                <w:noProof/>
              </w:rPr>
              <w:t>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Versionsinformation</w:t>
            </w:r>
            <w:r>
              <w:rPr>
                <w:noProof/>
                <w:webHidden/>
              </w:rPr>
              <w:tab/>
            </w:r>
            <w:r>
              <w:rPr>
                <w:noProof/>
                <w:webHidden/>
              </w:rPr>
              <w:fldChar w:fldCharType="begin"/>
            </w:r>
            <w:r>
              <w:rPr>
                <w:noProof/>
                <w:webHidden/>
              </w:rPr>
              <w:instrText xml:space="preserve"> PAGEREF _Toc180141746 \h </w:instrText>
            </w:r>
            <w:r>
              <w:rPr>
                <w:noProof/>
                <w:webHidden/>
              </w:rPr>
            </w:r>
            <w:r>
              <w:rPr>
                <w:noProof/>
                <w:webHidden/>
              </w:rPr>
              <w:fldChar w:fldCharType="separate"/>
            </w:r>
            <w:r>
              <w:rPr>
                <w:noProof/>
                <w:webHidden/>
              </w:rPr>
              <w:t>9</w:t>
            </w:r>
            <w:r>
              <w:rPr>
                <w:noProof/>
                <w:webHidden/>
              </w:rPr>
              <w:fldChar w:fldCharType="end"/>
            </w:r>
          </w:hyperlink>
        </w:p>
        <w:p w14:paraId="23625A26" w14:textId="5E582862"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7" w:history="1">
            <w:r w:rsidRPr="00C81F01">
              <w:rPr>
                <w:rStyle w:val="Hyperlnk"/>
                <w:noProof/>
              </w:rPr>
              <w:t>2.1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 4.0.4</w:t>
            </w:r>
            <w:r>
              <w:rPr>
                <w:noProof/>
                <w:webHidden/>
              </w:rPr>
              <w:tab/>
            </w:r>
            <w:r>
              <w:rPr>
                <w:noProof/>
                <w:webHidden/>
              </w:rPr>
              <w:fldChar w:fldCharType="begin"/>
            </w:r>
            <w:r>
              <w:rPr>
                <w:noProof/>
                <w:webHidden/>
              </w:rPr>
              <w:instrText xml:space="preserve"> PAGEREF _Toc180141747 \h </w:instrText>
            </w:r>
            <w:r>
              <w:rPr>
                <w:noProof/>
                <w:webHidden/>
              </w:rPr>
            </w:r>
            <w:r>
              <w:rPr>
                <w:noProof/>
                <w:webHidden/>
              </w:rPr>
              <w:fldChar w:fldCharType="separate"/>
            </w:r>
            <w:r>
              <w:rPr>
                <w:noProof/>
                <w:webHidden/>
              </w:rPr>
              <w:t>9</w:t>
            </w:r>
            <w:r>
              <w:rPr>
                <w:noProof/>
                <w:webHidden/>
              </w:rPr>
              <w:fldChar w:fldCharType="end"/>
            </w:r>
          </w:hyperlink>
        </w:p>
        <w:p w14:paraId="0F291CE7" w14:textId="4E16BD12"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8" w:history="1">
            <w:r w:rsidRPr="00C81F01">
              <w:rPr>
                <w:rStyle w:val="Hyperlnk"/>
                <w:noProof/>
              </w:rPr>
              <w:t>2.1.1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Oförändrade tjänstekontrakt</w:t>
            </w:r>
            <w:r>
              <w:rPr>
                <w:noProof/>
                <w:webHidden/>
              </w:rPr>
              <w:tab/>
            </w:r>
            <w:r>
              <w:rPr>
                <w:noProof/>
                <w:webHidden/>
              </w:rPr>
              <w:fldChar w:fldCharType="begin"/>
            </w:r>
            <w:r>
              <w:rPr>
                <w:noProof/>
                <w:webHidden/>
              </w:rPr>
              <w:instrText xml:space="preserve"> PAGEREF _Toc180141748 \h </w:instrText>
            </w:r>
            <w:r>
              <w:rPr>
                <w:noProof/>
                <w:webHidden/>
              </w:rPr>
            </w:r>
            <w:r>
              <w:rPr>
                <w:noProof/>
                <w:webHidden/>
              </w:rPr>
              <w:fldChar w:fldCharType="separate"/>
            </w:r>
            <w:r>
              <w:rPr>
                <w:noProof/>
                <w:webHidden/>
              </w:rPr>
              <w:t>9</w:t>
            </w:r>
            <w:r>
              <w:rPr>
                <w:noProof/>
                <w:webHidden/>
              </w:rPr>
              <w:fldChar w:fldCharType="end"/>
            </w:r>
          </w:hyperlink>
        </w:p>
        <w:p w14:paraId="37468D21" w14:textId="0EE034C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49" w:history="1">
            <w:r w:rsidRPr="00C81F01">
              <w:rPr>
                <w:rStyle w:val="Hyperlnk"/>
                <w:noProof/>
              </w:rPr>
              <w:t>2.1.2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Nya tjänstekontrakt</w:t>
            </w:r>
            <w:r>
              <w:rPr>
                <w:noProof/>
                <w:webHidden/>
              </w:rPr>
              <w:tab/>
            </w:r>
            <w:r>
              <w:rPr>
                <w:noProof/>
                <w:webHidden/>
              </w:rPr>
              <w:fldChar w:fldCharType="begin"/>
            </w:r>
            <w:r>
              <w:rPr>
                <w:noProof/>
                <w:webHidden/>
              </w:rPr>
              <w:instrText xml:space="preserve"> PAGEREF _Toc180141749 \h </w:instrText>
            </w:r>
            <w:r>
              <w:rPr>
                <w:noProof/>
                <w:webHidden/>
              </w:rPr>
            </w:r>
            <w:r>
              <w:rPr>
                <w:noProof/>
                <w:webHidden/>
              </w:rPr>
              <w:fldChar w:fldCharType="separate"/>
            </w:r>
            <w:r>
              <w:rPr>
                <w:noProof/>
                <w:webHidden/>
              </w:rPr>
              <w:t>9</w:t>
            </w:r>
            <w:r>
              <w:rPr>
                <w:noProof/>
                <w:webHidden/>
              </w:rPr>
              <w:fldChar w:fldCharType="end"/>
            </w:r>
          </w:hyperlink>
        </w:p>
        <w:p w14:paraId="28A10235" w14:textId="3322CD28"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0" w:history="1">
            <w:r w:rsidRPr="00C81F01">
              <w:rPr>
                <w:rStyle w:val="Hyperlnk"/>
                <w:noProof/>
              </w:rPr>
              <w:t>2.1.3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Förändrade tjänstekontrakt</w:t>
            </w:r>
            <w:r>
              <w:rPr>
                <w:noProof/>
                <w:webHidden/>
              </w:rPr>
              <w:tab/>
            </w:r>
            <w:r>
              <w:rPr>
                <w:noProof/>
                <w:webHidden/>
              </w:rPr>
              <w:fldChar w:fldCharType="begin"/>
            </w:r>
            <w:r>
              <w:rPr>
                <w:noProof/>
                <w:webHidden/>
              </w:rPr>
              <w:instrText xml:space="preserve"> PAGEREF _Toc180141750 \h </w:instrText>
            </w:r>
            <w:r>
              <w:rPr>
                <w:noProof/>
                <w:webHidden/>
              </w:rPr>
            </w:r>
            <w:r>
              <w:rPr>
                <w:noProof/>
                <w:webHidden/>
              </w:rPr>
              <w:fldChar w:fldCharType="separate"/>
            </w:r>
            <w:r>
              <w:rPr>
                <w:noProof/>
                <w:webHidden/>
              </w:rPr>
              <w:t>9</w:t>
            </w:r>
            <w:r>
              <w:rPr>
                <w:noProof/>
                <w:webHidden/>
              </w:rPr>
              <w:fldChar w:fldCharType="end"/>
            </w:r>
          </w:hyperlink>
        </w:p>
        <w:p w14:paraId="43DE6F37" w14:textId="5476308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1" w:history="1">
            <w:r w:rsidRPr="00C81F01">
              <w:rPr>
                <w:rStyle w:val="Hyperlnk"/>
                <w:noProof/>
              </w:rPr>
              <w:t>2.1.4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Utgångna tjänstekontrakt</w:t>
            </w:r>
            <w:r>
              <w:rPr>
                <w:noProof/>
                <w:webHidden/>
              </w:rPr>
              <w:tab/>
            </w:r>
            <w:r>
              <w:rPr>
                <w:noProof/>
                <w:webHidden/>
              </w:rPr>
              <w:fldChar w:fldCharType="begin"/>
            </w:r>
            <w:r>
              <w:rPr>
                <w:noProof/>
                <w:webHidden/>
              </w:rPr>
              <w:instrText xml:space="preserve"> PAGEREF _Toc180141751 \h </w:instrText>
            </w:r>
            <w:r>
              <w:rPr>
                <w:noProof/>
                <w:webHidden/>
              </w:rPr>
            </w:r>
            <w:r>
              <w:rPr>
                <w:noProof/>
                <w:webHidden/>
              </w:rPr>
              <w:fldChar w:fldCharType="separate"/>
            </w:r>
            <w:r>
              <w:rPr>
                <w:noProof/>
                <w:webHidden/>
              </w:rPr>
              <w:t>9</w:t>
            </w:r>
            <w:r>
              <w:rPr>
                <w:noProof/>
                <w:webHidden/>
              </w:rPr>
              <w:fldChar w:fldCharType="end"/>
            </w:r>
          </w:hyperlink>
        </w:p>
        <w:p w14:paraId="475D6127" w14:textId="7435D0BE"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2" w:history="1">
            <w:r w:rsidRPr="00C81F01">
              <w:rPr>
                <w:rStyle w:val="Hyperlnk"/>
                <w:noProof/>
              </w:rPr>
              <w:t>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Tjänstedomänens arkitektur</w:t>
            </w:r>
            <w:r>
              <w:rPr>
                <w:noProof/>
                <w:webHidden/>
              </w:rPr>
              <w:tab/>
            </w:r>
            <w:r>
              <w:rPr>
                <w:noProof/>
                <w:webHidden/>
              </w:rPr>
              <w:fldChar w:fldCharType="begin"/>
            </w:r>
            <w:r>
              <w:rPr>
                <w:noProof/>
                <w:webHidden/>
              </w:rPr>
              <w:instrText xml:space="preserve"> PAGEREF _Toc180141752 \h </w:instrText>
            </w:r>
            <w:r>
              <w:rPr>
                <w:noProof/>
                <w:webHidden/>
              </w:rPr>
            </w:r>
            <w:r>
              <w:rPr>
                <w:noProof/>
                <w:webHidden/>
              </w:rPr>
              <w:fldChar w:fldCharType="separate"/>
            </w:r>
            <w:r>
              <w:rPr>
                <w:noProof/>
                <w:webHidden/>
              </w:rPr>
              <w:t>10</w:t>
            </w:r>
            <w:r>
              <w:rPr>
                <w:noProof/>
                <w:webHidden/>
              </w:rPr>
              <w:fldChar w:fldCharType="end"/>
            </w:r>
          </w:hyperlink>
        </w:p>
        <w:p w14:paraId="6464FCA4" w14:textId="0E8C3DD1"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3" w:history="1">
            <w:r w:rsidRPr="00C81F01">
              <w:rPr>
                <w:rStyle w:val="Hyperlnk"/>
                <w:noProof/>
              </w:rPr>
              <w:t>3.1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Flöden</w:t>
            </w:r>
            <w:r>
              <w:rPr>
                <w:noProof/>
                <w:webHidden/>
              </w:rPr>
              <w:tab/>
            </w:r>
            <w:r>
              <w:rPr>
                <w:noProof/>
                <w:webHidden/>
              </w:rPr>
              <w:fldChar w:fldCharType="begin"/>
            </w:r>
            <w:r>
              <w:rPr>
                <w:noProof/>
                <w:webHidden/>
              </w:rPr>
              <w:instrText xml:space="preserve"> PAGEREF _Toc180141753 \h </w:instrText>
            </w:r>
            <w:r>
              <w:rPr>
                <w:noProof/>
                <w:webHidden/>
              </w:rPr>
            </w:r>
            <w:r>
              <w:rPr>
                <w:noProof/>
                <w:webHidden/>
              </w:rPr>
              <w:fldChar w:fldCharType="separate"/>
            </w:r>
            <w:r>
              <w:rPr>
                <w:noProof/>
                <w:webHidden/>
              </w:rPr>
              <w:t>11</w:t>
            </w:r>
            <w:r>
              <w:rPr>
                <w:noProof/>
                <w:webHidden/>
              </w:rPr>
              <w:fldChar w:fldCharType="end"/>
            </w:r>
          </w:hyperlink>
        </w:p>
        <w:p w14:paraId="113D19DD" w14:textId="2015ED19"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4" w:history="1">
            <w:r w:rsidRPr="00C81F01">
              <w:rPr>
                <w:rStyle w:val="Hyperlnk"/>
                <w:noProof/>
              </w:rPr>
              <w:t>3.1.1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1: Hämta (replikera) spärrar</w:t>
            </w:r>
            <w:r>
              <w:rPr>
                <w:noProof/>
                <w:webHidden/>
              </w:rPr>
              <w:tab/>
            </w:r>
            <w:r>
              <w:rPr>
                <w:noProof/>
                <w:webHidden/>
              </w:rPr>
              <w:fldChar w:fldCharType="begin"/>
            </w:r>
            <w:r>
              <w:rPr>
                <w:noProof/>
                <w:webHidden/>
              </w:rPr>
              <w:instrText xml:space="preserve"> PAGEREF _Toc180141754 \h </w:instrText>
            </w:r>
            <w:r>
              <w:rPr>
                <w:noProof/>
                <w:webHidden/>
              </w:rPr>
            </w:r>
            <w:r>
              <w:rPr>
                <w:noProof/>
                <w:webHidden/>
              </w:rPr>
              <w:fldChar w:fldCharType="separate"/>
            </w:r>
            <w:r>
              <w:rPr>
                <w:noProof/>
                <w:webHidden/>
              </w:rPr>
              <w:t>11</w:t>
            </w:r>
            <w:r>
              <w:rPr>
                <w:noProof/>
                <w:webHidden/>
              </w:rPr>
              <w:fldChar w:fldCharType="end"/>
            </w:r>
          </w:hyperlink>
        </w:p>
        <w:p w14:paraId="7015F78B" w14:textId="27B6B7BA"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5" w:history="1">
            <w:r w:rsidRPr="00C81F01">
              <w:rPr>
                <w:rStyle w:val="Hyperlnk"/>
                <w:noProof/>
              </w:rPr>
              <w:t>3.1.2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2: Hämta spärrunderlag</w:t>
            </w:r>
            <w:r>
              <w:rPr>
                <w:noProof/>
                <w:webHidden/>
              </w:rPr>
              <w:tab/>
            </w:r>
            <w:r>
              <w:rPr>
                <w:noProof/>
                <w:webHidden/>
              </w:rPr>
              <w:fldChar w:fldCharType="begin"/>
            </w:r>
            <w:r>
              <w:rPr>
                <w:noProof/>
                <w:webHidden/>
              </w:rPr>
              <w:instrText xml:space="preserve"> PAGEREF _Toc180141755 \h </w:instrText>
            </w:r>
            <w:r>
              <w:rPr>
                <w:noProof/>
                <w:webHidden/>
              </w:rPr>
            </w:r>
            <w:r>
              <w:rPr>
                <w:noProof/>
                <w:webHidden/>
              </w:rPr>
              <w:fldChar w:fldCharType="separate"/>
            </w:r>
            <w:r>
              <w:rPr>
                <w:noProof/>
                <w:webHidden/>
              </w:rPr>
              <w:t>14</w:t>
            </w:r>
            <w:r>
              <w:rPr>
                <w:noProof/>
                <w:webHidden/>
              </w:rPr>
              <w:fldChar w:fldCharType="end"/>
            </w:r>
          </w:hyperlink>
        </w:p>
        <w:p w14:paraId="15C67B8C" w14:textId="6109DA14"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6" w:history="1">
            <w:r w:rsidRPr="00C81F01">
              <w:rPr>
                <w:rStyle w:val="Hyperlnk"/>
                <w:noProof/>
              </w:rPr>
              <w:t>3.1.3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3: Kontrollera om information är spärrad</w:t>
            </w:r>
            <w:r>
              <w:rPr>
                <w:noProof/>
                <w:webHidden/>
              </w:rPr>
              <w:tab/>
            </w:r>
            <w:r>
              <w:rPr>
                <w:noProof/>
                <w:webHidden/>
              </w:rPr>
              <w:fldChar w:fldCharType="begin"/>
            </w:r>
            <w:r>
              <w:rPr>
                <w:noProof/>
                <w:webHidden/>
              </w:rPr>
              <w:instrText xml:space="preserve"> PAGEREF _Toc180141756 \h </w:instrText>
            </w:r>
            <w:r>
              <w:rPr>
                <w:noProof/>
                <w:webHidden/>
              </w:rPr>
            </w:r>
            <w:r>
              <w:rPr>
                <w:noProof/>
                <w:webHidden/>
              </w:rPr>
              <w:fldChar w:fldCharType="separate"/>
            </w:r>
            <w:r>
              <w:rPr>
                <w:noProof/>
                <w:webHidden/>
              </w:rPr>
              <w:t>15</w:t>
            </w:r>
            <w:r>
              <w:rPr>
                <w:noProof/>
                <w:webHidden/>
              </w:rPr>
              <w:fldChar w:fldCharType="end"/>
            </w:r>
          </w:hyperlink>
        </w:p>
        <w:p w14:paraId="7A7E5AA2" w14:textId="6CC207DA"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7" w:history="1">
            <w:r w:rsidRPr="00C81F01">
              <w:rPr>
                <w:rStyle w:val="Hyperlnk"/>
                <w:noProof/>
              </w:rPr>
              <w:t>3.1.4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4: Behov av att hämta lista på patienter med spärrar, baserat på vårdgivare</w:t>
            </w:r>
            <w:r>
              <w:rPr>
                <w:noProof/>
                <w:webHidden/>
              </w:rPr>
              <w:tab/>
            </w:r>
            <w:r>
              <w:rPr>
                <w:noProof/>
                <w:webHidden/>
              </w:rPr>
              <w:fldChar w:fldCharType="begin"/>
            </w:r>
            <w:r>
              <w:rPr>
                <w:noProof/>
                <w:webHidden/>
              </w:rPr>
              <w:instrText xml:space="preserve"> PAGEREF _Toc180141757 \h </w:instrText>
            </w:r>
            <w:r>
              <w:rPr>
                <w:noProof/>
                <w:webHidden/>
              </w:rPr>
            </w:r>
            <w:r>
              <w:rPr>
                <w:noProof/>
                <w:webHidden/>
              </w:rPr>
              <w:fldChar w:fldCharType="separate"/>
            </w:r>
            <w:r>
              <w:rPr>
                <w:noProof/>
                <w:webHidden/>
              </w:rPr>
              <w:t>16</w:t>
            </w:r>
            <w:r>
              <w:rPr>
                <w:noProof/>
                <w:webHidden/>
              </w:rPr>
              <w:fldChar w:fldCharType="end"/>
            </w:r>
          </w:hyperlink>
        </w:p>
        <w:p w14:paraId="5C680292" w14:textId="47BA568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8" w:history="1">
            <w:r w:rsidRPr="00C81F01">
              <w:rPr>
                <w:rStyle w:val="Hyperlnk"/>
                <w:noProof/>
              </w:rPr>
              <w:t>3.1.5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5: Aktör skapar spärrinformation</w:t>
            </w:r>
            <w:r>
              <w:rPr>
                <w:noProof/>
                <w:webHidden/>
              </w:rPr>
              <w:tab/>
            </w:r>
            <w:r>
              <w:rPr>
                <w:noProof/>
                <w:webHidden/>
              </w:rPr>
              <w:fldChar w:fldCharType="begin"/>
            </w:r>
            <w:r>
              <w:rPr>
                <w:noProof/>
                <w:webHidden/>
              </w:rPr>
              <w:instrText xml:space="preserve"> PAGEREF _Toc180141758 \h </w:instrText>
            </w:r>
            <w:r>
              <w:rPr>
                <w:noProof/>
                <w:webHidden/>
              </w:rPr>
            </w:r>
            <w:r>
              <w:rPr>
                <w:noProof/>
                <w:webHidden/>
              </w:rPr>
              <w:fldChar w:fldCharType="separate"/>
            </w:r>
            <w:r>
              <w:rPr>
                <w:noProof/>
                <w:webHidden/>
              </w:rPr>
              <w:t>17</w:t>
            </w:r>
            <w:r>
              <w:rPr>
                <w:noProof/>
                <w:webHidden/>
              </w:rPr>
              <w:fldChar w:fldCharType="end"/>
            </w:r>
          </w:hyperlink>
        </w:p>
        <w:p w14:paraId="1D376F7C" w14:textId="68CF02BC"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59" w:history="1">
            <w:r w:rsidRPr="00C81F01">
              <w:rPr>
                <w:rStyle w:val="Hyperlnk"/>
                <w:noProof/>
              </w:rPr>
              <w:t>3.1.6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6: Aktör uppdaterar spärrinformation</w:t>
            </w:r>
            <w:r>
              <w:rPr>
                <w:noProof/>
                <w:webHidden/>
              </w:rPr>
              <w:tab/>
            </w:r>
            <w:r>
              <w:rPr>
                <w:noProof/>
                <w:webHidden/>
              </w:rPr>
              <w:fldChar w:fldCharType="begin"/>
            </w:r>
            <w:r>
              <w:rPr>
                <w:noProof/>
                <w:webHidden/>
              </w:rPr>
              <w:instrText xml:space="preserve"> PAGEREF _Toc180141759 \h </w:instrText>
            </w:r>
            <w:r>
              <w:rPr>
                <w:noProof/>
                <w:webHidden/>
              </w:rPr>
            </w:r>
            <w:r>
              <w:rPr>
                <w:noProof/>
                <w:webHidden/>
              </w:rPr>
              <w:fldChar w:fldCharType="separate"/>
            </w:r>
            <w:r>
              <w:rPr>
                <w:noProof/>
                <w:webHidden/>
              </w:rPr>
              <w:t>19</w:t>
            </w:r>
            <w:r>
              <w:rPr>
                <w:noProof/>
                <w:webHidden/>
              </w:rPr>
              <w:fldChar w:fldCharType="end"/>
            </w:r>
          </w:hyperlink>
        </w:p>
        <w:p w14:paraId="72BCB6B8" w14:textId="243E3BBC"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0" w:history="1">
            <w:r w:rsidRPr="00C81F01">
              <w:rPr>
                <w:rStyle w:val="Hyperlnk"/>
                <w:noProof/>
              </w:rPr>
              <w:t>3.1.7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Flöde 7: Replikera upp lokala spärrar (och förändringar) till den nationella instansen</w:t>
            </w:r>
            <w:r>
              <w:rPr>
                <w:noProof/>
                <w:webHidden/>
              </w:rPr>
              <w:tab/>
            </w:r>
            <w:r>
              <w:rPr>
                <w:noProof/>
                <w:webHidden/>
              </w:rPr>
              <w:fldChar w:fldCharType="begin"/>
            </w:r>
            <w:r>
              <w:rPr>
                <w:noProof/>
                <w:webHidden/>
              </w:rPr>
              <w:instrText xml:space="preserve"> PAGEREF _Toc180141760 \h </w:instrText>
            </w:r>
            <w:r>
              <w:rPr>
                <w:noProof/>
                <w:webHidden/>
              </w:rPr>
            </w:r>
            <w:r>
              <w:rPr>
                <w:noProof/>
                <w:webHidden/>
              </w:rPr>
              <w:fldChar w:fldCharType="separate"/>
            </w:r>
            <w:r>
              <w:rPr>
                <w:noProof/>
                <w:webHidden/>
              </w:rPr>
              <w:t>21</w:t>
            </w:r>
            <w:r>
              <w:rPr>
                <w:noProof/>
                <w:webHidden/>
              </w:rPr>
              <w:fldChar w:fldCharType="end"/>
            </w:r>
          </w:hyperlink>
        </w:p>
        <w:p w14:paraId="4CBAA668" w14:textId="33FD451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1" w:history="1">
            <w:r w:rsidRPr="00C81F01">
              <w:rPr>
                <w:rStyle w:val="Hyperlnk"/>
                <w:noProof/>
              </w:rPr>
              <w:t>3.1.8</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Obligatoriska kontrakt</w:t>
            </w:r>
            <w:r>
              <w:rPr>
                <w:noProof/>
                <w:webHidden/>
              </w:rPr>
              <w:tab/>
            </w:r>
            <w:r>
              <w:rPr>
                <w:noProof/>
                <w:webHidden/>
              </w:rPr>
              <w:fldChar w:fldCharType="begin"/>
            </w:r>
            <w:r>
              <w:rPr>
                <w:noProof/>
                <w:webHidden/>
              </w:rPr>
              <w:instrText xml:space="preserve"> PAGEREF _Toc180141761 \h </w:instrText>
            </w:r>
            <w:r>
              <w:rPr>
                <w:noProof/>
                <w:webHidden/>
              </w:rPr>
            </w:r>
            <w:r>
              <w:rPr>
                <w:noProof/>
                <w:webHidden/>
              </w:rPr>
              <w:fldChar w:fldCharType="separate"/>
            </w:r>
            <w:r>
              <w:rPr>
                <w:noProof/>
                <w:webHidden/>
              </w:rPr>
              <w:t>23</w:t>
            </w:r>
            <w:r>
              <w:rPr>
                <w:noProof/>
                <w:webHidden/>
              </w:rPr>
              <w:fldChar w:fldCharType="end"/>
            </w:r>
          </w:hyperlink>
        </w:p>
        <w:p w14:paraId="2F8EBD79" w14:textId="11222E54"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2" w:history="1">
            <w:r w:rsidRPr="00C81F01">
              <w:rPr>
                <w:rStyle w:val="Hyperlnk"/>
                <w:noProof/>
              </w:rPr>
              <w:t>3.2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Adressering</w:t>
            </w:r>
            <w:r>
              <w:rPr>
                <w:noProof/>
                <w:webHidden/>
              </w:rPr>
              <w:tab/>
            </w:r>
            <w:r>
              <w:rPr>
                <w:noProof/>
                <w:webHidden/>
              </w:rPr>
              <w:fldChar w:fldCharType="begin"/>
            </w:r>
            <w:r>
              <w:rPr>
                <w:noProof/>
                <w:webHidden/>
              </w:rPr>
              <w:instrText xml:space="preserve"> PAGEREF _Toc180141762 \h </w:instrText>
            </w:r>
            <w:r>
              <w:rPr>
                <w:noProof/>
                <w:webHidden/>
              </w:rPr>
            </w:r>
            <w:r>
              <w:rPr>
                <w:noProof/>
                <w:webHidden/>
              </w:rPr>
              <w:fldChar w:fldCharType="separate"/>
            </w:r>
            <w:r>
              <w:rPr>
                <w:noProof/>
                <w:webHidden/>
              </w:rPr>
              <w:t>24</w:t>
            </w:r>
            <w:r>
              <w:rPr>
                <w:noProof/>
                <w:webHidden/>
              </w:rPr>
              <w:fldChar w:fldCharType="end"/>
            </w:r>
          </w:hyperlink>
        </w:p>
        <w:p w14:paraId="12078EB2" w14:textId="233563E4"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3" w:history="1">
            <w:r w:rsidRPr="00C81F01">
              <w:rPr>
                <w:rStyle w:val="Hyperlnk"/>
                <w:noProof/>
              </w:rPr>
              <w:t>3.2.1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Logisk adressering</w:t>
            </w:r>
            <w:r>
              <w:rPr>
                <w:noProof/>
                <w:webHidden/>
              </w:rPr>
              <w:tab/>
            </w:r>
            <w:r>
              <w:rPr>
                <w:noProof/>
                <w:webHidden/>
              </w:rPr>
              <w:fldChar w:fldCharType="begin"/>
            </w:r>
            <w:r>
              <w:rPr>
                <w:noProof/>
                <w:webHidden/>
              </w:rPr>
              <w:instrText xml:space="preserve"> PAGEREF _Toc180141763 \h </w:instrText>
            </w:r>
            <w:r>
              <w:rPr>
                <w:noProof/>
                <w:webHidden/>
              </w:rPr>
            </w:r>
            <w:r>
              <w:rPr>
                <w:noProof/>
                <w:webHidden/>
              </w:rPr>
              <w:fldChar w:fldCharType="separate"/>
            </w:r>
            <w:r>
              <w:rPr>
                <w:noProof/>
                <w:webHidden/>
              </w:rPr>
              <w:t>24</w:t>
            </w:r>
            <w:r>
              <w:rPr>
                <w:noProof/>
                <w:webHidden/>
              </w:rPr>
              <w:fldChar w:fldCharType="end"/>
            </w:r>
          </w:hyperlink>
        </w:p>
        <w:p w14:paraId="46F9FDEF" w14:textId="06C954F7"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4" w:history="1">
            <w:r w:rsidRPr="00C81F01">
              <w:rPr>
                <w:rStyle w:val="Hyperlnk"/>
                <w:noProof/>
              </w:rPr>
              <w:t>3.2.2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 på logisk adressering för operationen CheckBlocks och GetBlocks</w:t>
            </w:r>
            <w:r>
              <w:rPr>
                <w:noProof/>
                <w:webHidden/>
              </w:rPr>
              <w:tab/>
            </w:r>
            <w:r>
              <w:rPr>
                <w:noProof/>
                <w:webHidden/>
              </w:rPr>
              <w:fldChar w:fldCharType="begin"/>
            </w:r>
            <w:r>
              <w:rPr>
                <w:noProof/>
                <w:webHidden/>
              </w:rPr>
              <w:instrText xml:space="preserve"> PAGEREF _Toc180141764 \h </w:instrText>
            </w:r>
            <w:r>
              <w:rPr>
                <w:noProof/>
                <w:webHidden/>
              </w:rPr>
            </w:r>
            <w:r>
              <w:rPr>
                <w:noProof/>
                <w:webHidden/>
              </w:rPr>
              <w:fldChar w:fldCharType="separate"/>
            </w:r>
            <w:r>
              <w:rPr>
                <w:noProof/>
                <w:webHidden/>
              </w:rPr>
              <w:t>25</w:t>
            </w:r>
            <w:r>
              <w:rPr>
                <w:noProof/>
                <w:webHidden/>
              </w:rPr>
              <w:fldChar w:fldCharType="end"/>
            </w:r>
          </w:hyperlink>
        </w:p>
        <w:p w14:paraId="7F8F874C" w14:textId="58D9A4BC"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5" w:history="1">
            <w:r w:rsidRPr="00C81F01">
              <w:rPr>
                <w:rStyle w:val="Hyperlnk"/>
                <w:noProof/>
              </w:rPr>
              <w:t>3.3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Aggregering och engagemangsindex</w:t>
            </w:r>
            <w:r>
              <w:rPr>
                <w:noProof/>
                <w:webHidden/>
              </w:rPr>
              <w:tab/>
            </w:r>
            <w:r>
              <w:rPr>
                <w:noProof/>
                <w:webHidden/>
              </w:rPr>
              <w:fldChar w:fldCharType="begin"/>
            </w:r>
            <w:r>
              <w:rPr>
                <w:noProof/>
                <w:webHidden/>
              </w:rPr>
              <w:instrText xml:space="preserve"> PAGEREF _Toc180141765 \h </w:instrText>
            </w:r>
            <w:r>
              <w:rPr>
                <w:noProof/>
                <w:webHidden/>
              </w:rPr>
            </w:r>
            <w:r>
              <w:rPr>
                <w:noProof/>
                <w:webHidden/>
              </w:rPr>
              <w:fldChar w:fldCharType="separate"/>
            </w:r>
            <w:r>
              <w:rPr>
                <w:noProof/>
                <w:webHidden/>
              </w:rPr>
              <w:t>25</w:t>
            </w:r>
            <w:r>
              <w:rPr>
                <w:noProof/>
                <w:webHidden/>
              </w:rPr>
              <w:fldChar w:fldCharType="end"/>
            </w:r>
          </w:hyperlink>
        </w:p>
        <w:p w14:paraId="404667C5" w14:textId="54DBF336"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6" w:history="1">
            <w:r w:rsidRPr="00C81F01">
              <w:rPr>
                <w:rStyle w:val="Hyperlnk"/>
                <w:noProof/>
              </w:rPr>
              <w:t>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Tjänstedomänens krav och regler</w:t>
            </w:r>
            <w:r>
              <w:rPr>
                <w:noProof/>
                <w:webHidden/>
              </w:rPr>
              <w:tab/>
            </w:r>
            <w:r>
              <w:rPr>
                <w:noProof/>
                <w:webHidden/>
              </w:rPr>
              <w:fldChar w:fldCharType="begin"/>
            </w:r>
            <w:r>
              <w:rPr>
                <w:noProof/>
                <w:webHidden/>
              </w:rPr>
              <w:instrText xml:space="preserve"> PAGEREF _Toc180141766 \h </w:instrText>
            </w:r>
            <w:r>
              <w:rPr>
                <w:noProof/>
                <w:webHidden/>
              </w:rPr>
            </w:r>
            <w:r>
              <w:rPr>
                <w:noProof/>
                <w:webHidden/>
              </w:rPr>
              <w:fldChar w:fldCharType="separate"/>
            </w:r>
            <w:r>
              <w:rPr>
                <w:noProof/>
                <w:webHidden/>
              </w:rPr>
              <w:t>26</w:t>
            </w:r>
            <w:r>
              <w:rPr>
                <w:noProof/>
                <w:webHidden/>
              </w:rPr>
              <w:fldChar w:fldCharType="end"/>
            </w:r>
          </w:hyperlink>
        </w:p>
        <w:p w14:paraId="6807BF77" w14:textId="53679B4A"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7" w:history="1">
            <w:r w:rsidRPr="00C81F01">
              <w:rPr>
                <w:rStyle w:val="Hyperlnk"/>
                <w:noProof/>
              </w:rPr>
              <w:t>4.1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Informationssäkerhet och juridik</w:t>
            </w:r>
            <w:r>
              <w:rPr>
                <w:noProof/>
                <w:webHidden/>
              </w:rPr>
              <w:tab/>
            </w:r>
            <w:r>
              <w:rPr>
                <w:noProof/>
                <w:webHidden/>
              </w:rPr>
              <w:fldChar w:fldCharType="begin"/>
            </w:r>
            <w:r>
              <w:rPr>
                <w:noProof/>
                <w:webHidden/>
              </w:rPr>
              <w:instrText xml:space="preserve"> PAGEREF _Toc180141767 \h </w:instrText>
            </w:r>
            <w:r>
              <w:rPr>
                <w:noProof/>
                <w:webHidden/>
              </w:rPr>
            </w:r>
            <w:r>
              <w:rPr>
                <w:noProof/>
                <w:webHidden/>
              </w:rPr>
              <w:fldChar w:fldCharType="separate"/>
            </w:r>
            <w:r>
              <w:rPr>
                <w:noProof/>
                <w:webHidden/>
              </w:rPr>
              <w:t>26</w:t>
            </w:r>
            <w:r>
              <w:rPr>
                <w:noProof/>
                <w:webHidden/>
              </w:rPr>
              <w:fldChar w:fldCharType="end"/>
            </w:r>
          </w:hyperlink>
        </w:p>
        <w:p w14:paraId="0C491C57" w14:textId="443504D3"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8" w:history="1">
            <w:r w:rsidRPr="00C81F01">
              <w:rPr>
                <w:rStyle w:val="Hyperlnk"/>
                <w:noProof/>
              </w:rPr>
              <w:t>4.2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Stark autentisering av användaren</w:t>
            </w:r>
            <w:r>
              <w:rPr>
                <w:noProof/>
                <w:webHidden/>
              </w:rPr>
              <w:tab/>
            </w:r>
            <w:r>
              <w:rPr>
                <w:noProof/>
                <w:webHidden/>
              </w:rPr>
              <w:fldChar w:fldCharType="begin"/>
            </w:r>
            <w:r>
              <w:rPr>
                <w:noProof/>
                <w:webHidden/>
              </w:rPr>
              <w:instrText xml:space="preserve"> PAGEREF _Toc180141768 \h </w:instrText>
            </w:r>
            <w:r>
              <w:rPr>
                <w:noProof/>
                <w:webHidden/>
              </w:rPr>
            </w:r>
            <w:r>
              <w:rPr>
                <w:noProof/>
                <w:webHidden/>
              </w:rPr>
              <w:fldChar w:fldCharType="separate"/>
            </w:r>
            <w:r>
              <w:rPr>
                <w:noProof/>
                <w:webHidden/>
              </w:rPr>
              <w:t>26</w:t>
            </w:r>
            <w:r>
              <w:rPr>
                <w:noProof/>
                <w:webHidden/>
              </w:rPr>
              <w:fldChar w:fldCharType="end"/>
            </w:r>
          </w:hyperlink>
        </w:p>
        <w:p w14:paraId="6BD0DC7E" w14:textId="4327DA33"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69" w:history="1">
            <w:r w:rsidRPr="00C81F01">
              <w:rPr>
                <w:rStyle w:val="Hyperlnk"/>
                <w:noProof/>
              </w:rPr>
              <w:t>4.3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Krav på konsumenten</w:t>
            </w:r>
            <w:r>
              <w:rPr>
                <w:noProof/>
                <w:webHidden/>
              </w:rPr>
              <w:tab/>
            </w:r>
            <w:r>
              <w:rPr>
                <w:noProof/>
                <w:webHidden/>
              </w:rPr>
              <w:fldChar w:fldCharType="begin"/>
            </w:r>
            <w:r>
              <w:rPr>
                <w:noProof/>
                <w:webHidden/>
              </w:rPr>
              <w:instrText xml:space="preserve"> PAGEREF _Toc180141769 \h </w:instrText>
            </w:r>
            <w:r>
              <w:rPr>
                <w:noProof/>
                <w:webHidden/>
              </w:rPr>
            </w:r>
            <w:r>
              <w:rPr>
                <w:noProof/>
                <w:webHidden/>
              </w:rPr>
              <w:fldChar w:fldCharType="separate"/>
            </w:r>
            <w:r>
              <w:rPr>
                <w:noProof/>
                <w:webHidden/>
              </w:rPr>
              <w:t>26</w:t>
            </w:r>
            <w:r>
              <w:rPr>
                <w:noProof/>
                <w:webHidden/>
              </w:rPr>
              <w:fldChar w:fldCharType="end"/>
            </w:r>
          </w:hyperlink>
        </w:p>
        <w:p w14:paraId="46A7B207" w14:textId="6A658196"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0" w:history="1">
            <w:r w:rsidRPr="00C81F01">
              <w:rPr>
                <w:rStyle w:val="Hyperlnk"/>
                <w:noProof/>
              </w:rPr>
              <w:t>4.4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Icke funktionella krav</w:t>
            </w:r>
            <w:r>
              <w:rPr>
                <w:noProof/>
                <w:webHidden/>
              </w:rPr>
              <w:tab/>
            </w:r>
            <w:r>
              <w:rPr>
                <w:noProof/>
                <w:webHidden/>
              </w:rPr>
              <w:fldChar w:fldCharType="begin"/>
            </w:r>
            <w:r>
              <w:rPr>
                <w:noProof/>
                <w:webHidden/>
              </w:rPr>
              <w:instrText xml:space="preserve"> PAGEREF _Toc180141770 \h </w:instrText>
            </w:r>
            <w:r>
              <w:rPr>
                <w:noProof/>
                <w:webHidden/>
              </w:rPr>
            </w:r>
            <w:r>
              <w:rPr>
                <w:noProof/>
                <w:webHidden/>
              </w:rPr>
              <w:fldChar w:fldCharType="separate"/>
            </w:r>
            <w:r>
              <w:rPr>
                <w:noProof/>
                <w:webHidden/>
              </w:rPr>
              <w:t>26</w:t>
            </w:r>
            <w:r>
              <w:rPr>
                <w:noProof/>
                <w:webHidden/>
              </w:rPr>
              <w:fldChar w:fldCharType="end"/>
            </w:r>
          </w:hyperlink>
        </w:p>
        <w:p w14:paraId="2A6591E2" w14:textId="772A551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1" w:history="1">
            <w:r w:rsidRPr="00C81F01">
              <w:rPr>
                <w:rStyle w:val="Hyperlnk"/>
                <w:noProof/>
              </w:rPr>
              <w:t>4.4.1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SLA krav</w:t>
            </w:r>
            <w:r>
              <w:rPr>
                <w:noProof/>
                <w:webHidden/>
              </w:rPr>
              <w:tab/>
            </w:r>
            <w:r>
              <w:rPr>
                <w:noProof/>
                <w:webHidden/>
              </w:rPr>
              <w:fldChar w:fldCharType="begin"/>
            </w:r>
            <w:r>
              <w:rPr>
                <w:noProof/>
                <w:webHidden/>
              </w:rPr>
              <w:instrText xml:space="preserve"> PAGEREF _Toc180141771 \h </w:instrText>
            </w:r>
            <w:r>
              <w:rPr>
                <w:noProof/>
                <w:webHidden/>
              </w:rPr>
            </w:r>
            <w:r>
              <w:rPr>
                <w:noProof/>
                <w:webHidden/>
              </w:rPr>
              <w:fldChar w:fldCharType="separate"/>
            </w:r>
            <w:r>
              <w:rPr>
                <w:noProof/>
                <w:webHidden/>
              </w:rPr>
              <w:t>26</w:t>
            </w:r>
            <w:r>
              <w:rPr>
                <w:noProof/>
                <w:webHidden/>
              </w:rPr>
              <w:fldChar w:fldCharType="end"/>
            </w:r>
          </w:hyperlink>
        </w:p>
        <w:p w14:paraId="159A4EB1" w14:textId="0537BF84"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2" w:history="1">
            <w:r w:rsidRPr="00C81F01">
              <w:rPr>
                <w:rStyle w:val="Hyperlnk"/>
                <w:noProof/>
              </w:rPr>
              <w:t>4.4.2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krav</w:t>
            </w:r>
            <w:r>
              <w:rPr>
                <w:noProof/>
                <w:webHidden/>
              </w:rPr>
              <w:tab/>
            </w:r>
            <w:r>
              <w:rPr>
                <w:noProof/>
                <w:webHidden/>
              </w:rPr>
              <w:fldChar w:fldCharType="begin"/>
            </w:r>
            <w:r>
              <w:rPr>
                <w:noProof/>
                <w:webHidden/>
              </w:rPr>
              <w:instrText xml:space="preserve"> PAGEREF _Toc180141772 \h </w:instrText>
            </w:r>
            <w:r>
              <w:rPr>
                <w:noProof/>
                <w:webHidden/>
              </w:rPr>
            </w:r>
            <w:r>
              <w:rPr>
                <w:noProof/>
                <w:webHidden/>
              </w:rPr>
              <w:fldChar w:fldCharType="separate"/>
            </w:r>
            <w:r>
              <w:rPr>
                <w:noProof/>
                <w:webHidden/>
              </w:rPr>
              <w:t>26</w:t>
            </w:r>
            <w:r>
              <w:rPr>
                <w:noProof/>
                <w:webHidden/>
              </w:rPr>
              <w:fldChar w:fldCharType="end"/>
            </w:r>
          </w:hyperlink>
        </w:p>
        <w:p w14:paraId="5BC989A2" w14:textId="5EE49816"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3" w:history="1">
            <w:r w:rsidRPr="00C81F01">
              <w:rPr>
                <w:rStyle w:val="Hyperlnk"/>
                <w:noProof/>
              </w:rPr>
              <w:t>4.5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Felhantering</w:t>
            </w:r>
            <w:r>
              <w:rPr>
                <w:noProof/>
                <w:webHidden/>
              </w:rPr>
              <w:tab/>
            </w:r>
            <w:r>
              <w:rPr>
                <w:noProof/>
                <w:webHidden/>
              </w:rPr>
              <w:fldChar w:fldCharType="begin"/>
            </w:r>
            <w:r>
              <w:rPr>
                <w:noProof/>
                <w:webHidden/>
              </w:rPr>
              <w:instrText xml:space="preserve"> PAGEREF _Toc180141773 \h </w:instrText>
            </w:r>
            <w:r>
              <w:rPr>
                <w:noProof/>
                <w:webHidden/>
              </w:rPr>
            </w:r>
            <w:r>
              <w:rPr>
                <w:noProof/>
                <w:webHidden/>
              </w:rPr>
              <w:fldChar w:fldCharType="separate"/>
            </w:r>
            <w:r>
              <w:rPr>
                <w:noProof/>
                <w:webHidden/>
              </w:rPr>
              <w:t>28</w:t>
            </w:r>
            <w:r>
              <w:rPr>
                <w:noProof/>
                <w:webHidden/>
              </w:rPr>
              <w:fldChar w:fldCharType="end"/>
            </w:r>
          </w:hyperlink>
        </w:p>
        <w:p w14:paraId="5DB1E191" w14:textId="0937514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4" w:history="1">
            <w:r w:rsidRPr="00C81F01">
              <w:rPr>
                <w:rStyle w:val="Hyperlnk"/>
                <w:noProof/>
              </w:rPr>
              <w:t>4.5.1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Krav på en tjänsteproducent</w:t>
            </w:r>
            <w:r>
              <w:rPr>
                <w:noProof/>
                <w:webHidden/>
              </w:rPr>
              <w:tab/>
            </w:r>
            <w:r>
              <w:rPr>
                <w:noProof/>
                <w:webHidden/>
              </w:rPr>
              <w:fldChar w:fldCharType="begin"/>
            </w:r>
            <w:r>
              <w:rPr>
                <w:noProof/>
                <w:webHidden/>
              </w:rPr>
              <w:instrText xml:space="preserve"> PAGEREF _Toc180141774 \h </w:instrText>
            </w:r>
            <w:r>
              <w:rPr>
                <w:noProof/>
                <w:webHidden/>
              </w:rPr>
            </w:r>
            <w:r>
              <w:rPr>
                <w:noProof/>
                <w:webHidden/>
              </w:rPr>
              <w:fldChar w:fldCharType="separate"/>
            </w:r>
            <w:r>
              <w:rPr>
                <w:noProof/>
                <w:webHidden/>
              </w:rPr>
              <w:t>28</w:t>
            </w:r>
            <w:r>
              <w:rPr>
                <w:noProof/>
                <w:webHidden/>
              </w:rPr>
              <w:fldChar w:fldCharType="end"/>
            </w:r>
          </w:hyperlink>
        </w:p>
        <w:p w14:paraId="0C277017" w14:textId="21273631"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5" w:history="1">
            <w:r w:rsidRPr="00C81F01">
              <w:rPr>
                <w:rStyle w:val="Hyperlnk"/>
                <w:noProof/>
              </w:rPr>
              <w:t>4.5.2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Krav på en tjänstekonsument</w:t>
            </w:r>
            <w:r>
              <w:rPr>
                <w:noProof/>
                <w:webHidden/>
              </w:rPr>
              <w:tab/>
            </w:r>
            <w:r>
              <w:rPr>
                <w:noProof/>
                <w:webHidden/>
              </w:rPr>
              <w:fldChar w:fldCharType="begin"/>
            </w:r>
            <w:r>
              <w:rPr>
                <w:noProof/>
                <w:webHidden/>
              </w:rPr>
              <w:instrText xml:space="preserve"> PAGEREF _Toc180141775 \h </w:instrText>
            </w:r>
            <w:r>
              <w:rPr>
                <w:noProof/>
                <w:webHidden/>
              </w:rPr>
            </w:r>
            <w:r>
              <w:rPr>
                <w:noProof/>
                <w:webHidden/>
              </w:rPr>
              <w:fldChar w:fldCharType="separate"/>
            </w:r>
            <w:r>
              <w:rPr>
                <w:noProof/>
                <w:webHidden/>
              </w:rPr>
              <w:t>28</w:t>
            </w:r>
            <w:r>
              <w:rPr>
                <w:noProof/>
                <w:webHidden/>
              </w:rPr>
              <w:fldChar w:fldCharType="end"/>
            </w:r>
          </w:hyperlink>
        </w:p>
        <w:p w14:paraId="6003D1DC" w14:textId="5FDB27A0"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6" w:history="1">
            <w:r w:rsidRPr="00C81F01">
              <w:rPr>
                <w:rStyle w:val="Hyperlnk"/>
                <w:noProof/>
              </w:rPr>
              <w:t>4.5.3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Konfidentialitet</w:t>
            </w:r>
            <w:r>
              <w:rPr>
                <w:noProof/>
                <w:webHidden/>
              </w:rPr>
              <w:tab/>
            </w:r>
            <w:r>
              <w:rPr>
                <w:noProof/>
                <w:webHidden/>
              </w:rPr>
              <w:fldChar w:fldCharType="begin"/>
            </w:r>
            <w:r>
              <w:rPr>
                <w:noProof/>
                <w:webHidden/>
              </w:rPr>
              <w:instrText xml:space="preserve"> PAGEREF _Toc180141776 \h </w:instrText>
            </w:r>
            <w:r>
              <w:rPr>
                <w:noProof/>
                <w:webHidden/>
              </w:rPr>
            </w:r>
            <w:r>
              <w:rPr>
                <w:noProof/>
                <w:webHidden/>
              </w:rPr>
              <w:fldChar w:fldCharType="separate"/>
            </w:r>
            <w:r>
              <w:rPr>
                <w:noProof/>
                <w:webHidden/>
              </w:rPr>
              <w:t>28</w:t>
            </w:r>
            <w:r>
              <w:rPr>
                <w:noProof/>
                <w:webHidden/>
              </w:rPr>
              <w:fldChar w:fldCharType="end"/>
            </w:r>
          </w:hyperlink>
        </w:p>
        <w:p w14:paraId="0D96C4E9" w14:textId="2EBE4546"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7" w:history="1">
            <w:r w:rsidRPr="00C81F01">
              <w:rPr>
                <w:rStyle w:val="Hyperlnk"/>
                <w:noProof/>
              </w:rPr>
              <w:t>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Tjänstedomänens meddelandemodeller</w:t>
            </w:r>
            <w:r>
              <w:rPr>
                <w:noProof/>
                <w:webHidden/>
              </w:rPr>
              <w:tab/>
            </w:r>
            <w:r>
              <w:rPr>
                <w:noProof/>
                <w:webHidden/>
              </w:rPr>
              <w:fldChar w:fldCharType="begin"/>
            </w:r>
            <w:r>
              <w:rPr>
                <w:noProof/>
                <w:webHidden/>
              </w:rPr>
              <w:instrText xml:space="preserve"> PAGEREF _Toc180141777 \h </w:instrText>
            </w:r>
            <w:r>
              <w:rPr>
                <w:noProof/>
                <w:webHidden/>
              </w:rPr>
            </w:r>
            <w:r>
              <w:rPr>
                <w:noProof/>
                <w:webHidden/>
              </w:rPr>
              <w:fldChar w:fldCharType="separate"/>
            </w:r>
            <w:r>
              <w:rPr>
                <w:noProof/>
                <w:webHidden/>
              </w:rPr>
              <w:t>29</w:t>
            </w:r>
            <w:r>
              <w:rPr>
                <w:noProof/>
                <w:webHidden/>
              </w:rPr>
              <w:fldChar w:fldCharType="end"/>
            </w:r>
          </w:hyperlink>
        </w:p>
        <w:p w14:paraId="6C0CC5E8" w14:textId="410099C7"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8" w:history="1">
            <w:r w:rsidRPr="00C81F01">
              <w:rPr>
                <w:rStyle w:val="Hyperlnk"/>
                <w:noProof/>
              </w:rPr>
              <w:t>5.1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Formatregler</w:t>
            </w:r>
            <w:r>
              <w:rPr>
                <w:noProof/>
                <w:webHidden/>
              </w:rPr>
              <w:tab/>
            </w:r>
            <w:r>
              <w:rPr>
                <w:noProof/>
                <w:webHidden/>
              </w:rPr>
              <w:fldChar w:fldCharType="begin"/>
            </w:r>
            <w:r>
              <w:rPr>
                <w:noProof/>
                <w:webHidden/>
              </w:rPr>
              <w:instrText xml:space="preserve"> PAGEREF _Toc180141778 \h </w:instrText>
            </w:r>
            <w:r>
              <w:rPr>
                <w:noProof/>
                <w:webHidden/>
              </w:rPr>
            </w:r>
            <w:r>
              <w:rPr>
                <w:noProof/>
                <w:webHidden/>
              </w:rPr>
              <w:fldChar w:fldCharType="separate"/>
            </w:r>
            <w:r>
              <w:rPr>
                <w:noProof/>
                <w:webHidden/>
              </w:rPr>
              <w:t>29</w:t>
            </w:r>
            <w:r>
              <w:rPr>
                <w:noProof/>
                <w:webHidden/>
              </w:rPr>
              <w:fldChar w:fldCharType="end"/>
            </w:r>
          </w:hyperlink>
        </w:p>
        <w:p w14:paraId="41113604" w14:textId="0EEA7230"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79" w:history="1">
            <w:r w:rsidRPr="00C81F01">
              <w:rPr>
                <w:rStyle w:val="Hyperlnk"/>
                <w:noProof/>
              </w:rPr>
              <w:t>5.1.1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Format för datum</w:t>
            </w:r>
            <w:r>
              <w:rPr>
                <w:noProof/>
                <w:webHidden/>
              </w:rPr>
              <w:tab/>
            </w:r>
            <w:r>
              <w:rPr>
                <w:noProof/>
                <w:webHidden/>
              </w:rPr>
              <w:fldChar w:fldCharType="begin"/>
            </w:r>
            <w:r>
              <w:rPr>
                <w:noProof/>
                <w:webHidden/>
              </w:rPr>
              <w:instrText xml:space="preserve"> PAGEREF _Toc180141779 \h </w:instrText>
            </w:r>
            <w:r>
              <w:rPr>
                <w:noProof/>
                <w:webHidden/>
              </w:rPr>
            </w:r>
            <w:r>
              <w:rPr>
                <w:noProof/>
                <w:webHidden/>
              </w:rPr>
              <w:fldChar w:fldCharType="separate"/>
            </w:r>
            <w:r>
              <w:rPr>
                <w:noProof/>
                <w:webHidden/>
              </w:rPr>
              <w:t>29</w:t>
            </w:r>
            <w:r>
              <w:rPr>
                <w:noProof/>
                <w:webHidden/>
              </w:rPr>
              <w:fldChar w:fldCharType="end"/>
            </w:r>
          </w:hyperlink>
        </w:p>
        <w:p w14:paraId="4C51FE1C" w14:textId="25BF2F95"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0" w:history="1">
            <w:r w:rsidRPr="00C81F01">
              <w:rPr>
                <w:rStyle w:val="Hyperlnk"/>
                <w:noProof/>
              </w:rPr>
              <w:t>5.1.2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Format för tidpunkter</w:t>
            </w:r>
            <w:r>
              <w:rPr>
                <w:noProof/>
                <w:webHidden/>
              </w:rPr>
              <w:tab/>
            </w:r>
            <w:r>
              <w:rPr>
                <w:noProof/>
                <w:webHidden/>
              </w:rPr>
              <w:fldChar w:fldCharType="begin"/>
            </w:r>
            <w:r>
              <w:rPr>
                <w:noProof/>
                <w:webHidden/>
              </w:rPr>
              <w:instrText xml:space="preserve"> PAGEREF _Toc180141780 \h </w:instrText>
            </w:r>
            <w:r>
              <w:rPr>
                <w:noProof/>
                <w:webHidden/>
              </w:rPr>
            </w:r>
            <w:r>
              <w:rPr>
                <w:noProof/>
                <w:webHidden/>
              </w:rPr>
              <w:fldChar w:fldCharType="separate"/>
            </w:r>
            <w:r>
              <w:rPr>
                <w:noProof/>
                <w:webHidden/>
              </w:rPr>
              <w:t>29</w:t>
            </w:r>
            <w:r>
              <w:rPr>
                <w:noProof/>
                <w:webHidden/>
              </w:rPr>
              <w:fldChar w:fldCharType="end"/>
            </w:r>
          </w:hyperlink>
        </w:p>
        <w:p w14:paraId="008E5D08" w14:textId="2016C963"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1" w:history="1">
            <w:r w:rsidRPr="00C81F01">
              <w:rPr>
                <w:rStyle w:val="Hyperlnk"/>
                <w:noProof/>
              </w:rPr>
              <w:t>5.1.3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Tidszon för tidpunkter</w:t>
            </w:r>
            <w:r>
              <w:rPr>
                <w:noProof/>
                <w:webHidden/>
              </w:rPr>
              <w:tab/>
            </w:r>
            <w:r>
              <w:rPr>
                <w:noProof/>
                <w:webHidden/>
              </w:rPr>
              <w:fldChar w:fldCharType="begin"/>
            </w:r>
            <w:r>
              <w:rPr>
                <w:noProof/>
                <w:webHidden/>
              </w:rPr>
              <w:instrText xml:space="preserve"> PAGEREF _Toc180141781 \h </w:instrText>
            </w:r>
            <w:r>
              <w:rPr>
                <w:noProof/>
                <w:webHidden/>
              </w:rPr>
            </w:r>
            <w:r>
              <w:rPr>
                <w:noProof/>
                <w:webHidden/>
              </w:rPr>
              <w:fldChar w:fldCharType="separate"/>
            </w:r>
            <w:r>
              <w:rPr>
                <w:noProof/>
                <w:webHidden/>
              </w:rPr>
              <w:t>29</w:t>
            </w:r>
            <w:r>
              <w:rPr>
                <w:noProof/>
                <w:webHidden/>
              </w:rPr>
              <w:fldChar w:fldCharType="end"/>
            </w:r>
          </w:hyperlink>
        </w:p>
        <w:p w14:paraId="70939BC0" w14:textId="49CDEC88"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2" w:history="1">
            <w:r w:rsidRPr="00C81F01">
              <w:rPr>
                <w:rStyle w:val="Hyperlnk"/>
                <w:noProof/>
              </w:rPr>
              <w:t>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Tjänstekontrakt</w:t>
            </w:r>
            <w:r>
              <w:rPr>
                <w:noProof/>
                <w:webHidden/>
              </w:rPr>
              <w:tab/>
            </w:r>
            <w:r>
              <w:rPr>
                <w:noProof/>
                <w:webHidden/>
              </w:rPr>
              <w:fldChar w:fldCharType="begin"/>
            </w:r>
            <w:r>
              <w:rPr>
                <w:noProof/>
                <w:webHidden/>
              </w:rPr>
              <w:instrText xml:space="preserve"> PAGEREF _Toc180141782 \h </w:instrText>
            </w:r>
            <w:r>
              <w:rPr>
                <w:noProof/>
                <w:webHidden/>
              </w:rPr>
            </w:r>
            <w:r>
              <w:rPr>
                <w:noProof/>
                <w:webHidden/>
              </w:rPr>
              <w:fldChar w:fldCharType="separate"/>
            </w:r>
            <w:r>
              <w:rPr>
                <w:noProof/>
                <w:webHidden/>
              </w:rPr>
              <w:t>30</w:t>
            </w:r>
            <w:r>
              <w:rPr>
                <w:noProof/>
                <w:webHidden/>
              </w:rPr>
              <w:fldChar w:fldCharType="end"/>
            </w:r>
          </w:hyperlink>
        </w:p>
        <w:p w14:paraId="69CAF628" w14:textId="2EBF6710"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3" w:history="1">
            <w:r w:rsidRPr="00C81F01">
              <w:rPr>
                <w:rStyle w:val="Hyperlnk"/>
                <w:noProof/>
              </w:rPr>
              <w:t>6.1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GetBlocks</w:t>
            </w:r>
            <w:r>
              <w:rPr>
                <w:noProof/>
                <w:webHidden/>
              </w:rPr>
              <w:tab/>
            </w:r>
            <w:r>
              <w:rPr>
                <w:noProof/>
                <w:webHidden/>
              </w:rPr>
              <w:fldChar w:fldCharType="begin"/>
            </w:r>
            <w:r>
              <w:rPr>
                <w:noProof/>
                <w:webHidden/>
              </w:rPr>
              <w:instrText xml:space="preserve"> PAGEREF _Toc180141783 \h </w:instrText>
            </w:r>
            <w:r>
              <w:rPr>
                <w:noProof/>
                <w:webHidden/>
              </w:rPr>
            </w:r>
            <w:r>
              <w:rPr>
                <w:noProof/>
                <w:webHidden/>
              </w:rPr>
              <w:fldChar w:fldCharType="separate"/>
            </w:r>
            <w:r>
              <w:rPr>
                <w:noProof/>
                <w:webHidden/>
              </w:rPr>
              <w:t>30</w:t>
            </w:r>
            <w:r>
              <w:rPr>
                <w:noProof/>
                <w:webHidden/>
              </w:rPr>
              <w:fldChar w:fldCharType="end"/>
            </w:r>
          </w:hyperlink>
        </w:p>
        <w:p w14:paraId="2A524702" w14:textId="47971B03"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4" w:history="1">
            <w:r w:rsidRPr="00C81F01">
              <w:rPr>
                <w:rStyle w:val="Hyperlnk"/>
                <w:noProof/>
              </w:rPr>
              <w:t>6.1.1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_Toc180141784 \h </w:instrText>
            </w:r>
            <w:r>
              <w:rPr>
                <w:noProof/>
                <w:webHidden/>
              </w:rPr>
            </w:r>
            <w:r>
              <w:rPr>
                <w:noProof/>
                <w:webHidden/>
              </w:rPr>
              <w:fldChar w:fldCharType="separate"/>
            </w:r>
            <w:r>
              <w:rPr>
                <w:noProof/>
                <w:webHidden/>
              </w:rPr>
              <w:t>30</w:t>
            </w:r>
            <w:r>
              <w:rPr>
                <w:noProof/>
                <w:webHidden/>
              </w:rPr>
              <w:fldChar w:fldCharType="end"/>
            </w:r>
          </w:hyperlink>
        </w:p>
        <w:p w14:paraId="317ACF79" w14:textId="55CFF0BA"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5" w:history="1">
            <w:r w:rsidRPr="00C81F01">
              <w:rPr>
                <w:rStyle w:val="Hyperlnk"/>
                <w:noProof/>
              </w:rPr>
              <w:t>6.1.2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_Toc180141785 \h </w:instrText>
            </w:r>
            <w:r>
              <w:rPr>
                <w:noProof/>
                <w:webHidden/>
              </w:rPr>
            </w:r>
            <w:r>
              <w:rPr>
                <w:noProof/>
                <w:webHidden/>
              </w:rPr>
              <w:fldChar w:fldCharType="separate"/>
            </w:r>
            <w:r>
              <w:rPr>
                <w:noProof/>
                <w:webHidden/>
              </w:rPr>
              <w:t>30</w:t>
            </w:r>
            <w:r>
              <w:rPr>
                <w:noProof/>
                <w:webHidden/>
              </w:rPr>
              <w:fldChar w:fldCharType="end"/>
            </w:r>
          </w:hyperlink>
        </w:p>
        <w:p w14:paraId="4F763431" w14:textId="3D98F832"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6" w:history="1">
            <w:r w:rsidRPr="00C81F01">
              <w:rPr>
                <w:rStyle w:val="Hyperlnk"/>
                <w:noProof/>
              </w:rPr>
              <w:t>6.1.3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_Toc180141786 \h </w:instrText>
            </w:r>
            <w:r>
              <w:rPr>
                <w:noProof/>
                <w:webHidden/>
              </w:rPr>
            </w:r>
            <w:r>
              <w:rPr>
                <w:noProof/>
                <w:webHidden/>
              </w:rPr>
              <w:fldChar w:fldCharType="separate"/>
            </w:r>
            <w:r>
              <w:rPr>
                <w:noProof/>
                <w:webHidden/>
              </w:rPr>
              <w:t>31</w:t>
            </w:r>
            <w:r>
              <w:rPr>
                <w:noProof/>
                <w:webHidden/>
              </w:rPr>
              <w:fldChar w:fldCharType="end"/>
            </w:r>
          </w:hyperlink>
        </w:p>
        <w:p w14:paraId="04BD1079" w14:textId="7B1AEDDF"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7" w:history="1">
            <w:r w:rsidRPr="00C81F01">
              <w:rPr>
                <w:rStyle w:val="Hyperlnk"/>
                <w:noProof/>
              </w:rPr>
              <w:t>6.1.4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Annan information om kontraktet</w:t>
            </w:r>
            <w:r>
              <w:rPr>
                <w:noProof/>
                <w:webHidden/>
              </w:rPr>
              <w:tab/>
            </w:r>
            <w:r>
              <w:rPr>
                <w:noProof/>
                <w:webHidden/>
              </w:rPr>
              <w:fldChar w:fldCharType="begin"/>
            </w:r>
            <w:r>
              <w:rPr>
                <w:noProof/>
                <w:webHidden/>
              </w:rPr>
              <w:instrText xml:space="preserve"> PAGEREF _Toc180141787 \h </w:instrText>
            </w:r>
            <w:r>
              <w:rPr>
                <w:noProof/>
                <w:webHidden/>
              </w:rPr>
            </w:r>
            <w:r>
              <w:rPr>
                <w:noProof/>
                <w:webHidden/>
              </w:rPr>
              <w:fldChar w:fldCharType="separate"/>
            </w:r>
            <w:r>
              <w:rPr>
                <w:noProof/>
                <w:webHidden/>
              </w:rPr>
              <w:t>31</w:t>
            </w:r>
            <w:r>
              <w:rPr>
                <w:noProof/>
                <w:webHidden/>
              </w:rPr>
              <w:fldChar w:fldCharType="end"/>
            </w:r>
          </w:hyperlink>
        </w:p>
        <w:p w14:paraId="642DAF2C" w14:textId="6C98E1D8"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8" w:history="1">
            <w:r w:rsidRPr="00C81F01">
              <w:rPr>
                <w:rStyle w:val="Hyperlnk"/>
                <w:noProof/>
              </w:rPr>
              <w:t>6.1.5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_Toc180141788 \h </w:instrText>
            </w:r>
            <w:r>
              <w:rPr>
                <w:noProof/>
                <w:webHidden/>
              </w:rPr>
            </w:r>
            <w:r>
              <w:rPr>
                <w:noProof/>
                <w:webHidden/>
              </w:rPr>
              <w:fldChar w:fldCharType="separate"/>
            </w:r>
            <w:r>
              <w:rPr>
                <w:noProof/>
                <w:webHidden/>
              </w:rPr>
              <w:t>31</w:t>
            </w:r>
            <w:r>
              <w:rPr>
                <w:noProof/>
                <w:webHidden/>
              </w:rPr>
              <w:fldChar w:fldCharType="end"/>
            </w:r>
          </w:hyperlink>
        </w:p>
        <w:p w14:paraId="47A6142F" w14:textId="2BB25D02"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89" w:history="1">
            <w:r w:rsidRPr="00C81F01">
              <w:rPr>
                <w:rStyle w:val="Hyperlnk"/>
                <w:noProof/>
              </w:rPr>
              <w:t>6.2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GetExtendedBlocksForPatient</w:t>
            </w:r>
            <w:r>
              <w:rPr>
                <w:noProof/>
                <w:webHidden/>
              </w:rPr>
              <w:tab/>
            </w:r>
            <w:r>
              <w:rPr>
                <w:noProof/>
                <w:webHidden/>
              </w:rPr>
              <w:fldChar w:fldCharType="begin"/>
            </w:r>
            <w:r>
              <w:rPr>
                <w:noProof/>
                <w:webHidden/>
              </w:rPr>
              <w:instrText xml:space="preserve"> PAGEREF _Toc180141789 \h </w:instrText>
            </w:r>
            <w:r>
              <w:rPr>
                <w:noProof/>
                <w:webHidden/>
              </w:rPr>
            </w:r>
            <w:r>
              <w:rPr>
                <w:noProof/>
                <w:webHidden/>
              </w:rPr>
              <w:fldChar w:fldCharType="separate"/>
            </w:r>
            <w:r>
              <w:rPr>
                <w:noProof/>
                <w:webHidden/>
              </w:rPr>
              <w:t>32</w:t>
            </w:r>
            <w:r>
              <w:rPr>
                <w:noProof/>
                <w:webHidden/>
              </w:rPr>
              <w:fldChar w:fldCharType="end"/>
            </w:r>
          </w:hyperlink>
        </w:p>
        <w:p w14:paraId="496129D0" w14:textId="563BC0E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0" w:history="1">
            <w:r w:rsidRPr="00C81F01">
              <w:rPr>
                <w:rStyle w:val="Hyperlnk"/>
                <w:noProof/>
              </w:rPr>
              <w:t>6.2.1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_Toc180141790 \h </w:instrText>
            </w:r>
            <w:r>
              <w:rPr>
                <w:noProof/>
                <w:webHidden/>
              </w:rPr>
            </w:r>
            <w:r>
              <w:rPr>
                <w:noProof/>
                <w:webHidden/>
              </w:rPr>
              <w:fldChar w:fldCharType="separate"/>
            </w:r>
            <w:r>
              <w:rPr>
                <w:noProof/>
                <w:webHidden/>
              </w:rPr>
              <w:t>32</w:t>
            </w:r>
            <w:r>
              <w:rPr>
                <w:noProof/>
                <w:webHidden/>
              </w:rPr>
              <w:fldChar w:fldCharType="end"/>
            </w:r>
          </w:hyperlink>
        </w:p>
        <w:p w14:paraId="2F8DE921" w14:textId="34F9E735"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1" w:history="1">
            <w:r w:rsidRPr="00C81F01">
              <w:rPr>
                <w:rStyle w:val="Hyperlnk"/>
                <w:noProof/>
              </w:rPr>
              <w:t>6.2.2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_Toc180141791 \h </w:instrText>
            </w:r>
            <w:r>
              <w:rPr>
                <w:noProof/>
                <w:webHidden/>
              </w:rPr>
            </w:r>
            <w:r>
              <w:rPr>
                <w:noProof/>
                <w:webHidden/>
              </w:rPr>
              <w:fldChar w:fldCharType="separate"/>
            </w:r>
            <w:r>
              <w:rPr>
                <w:noProof/>
                <w:webHidden/>
              </w:rPr>
              <w:t>32</w:t>
            </w:r>
            <w:r>
              <w:rPr>
                <w:noProof/>
                <w:webHidden/>
              </w:rPr>
              <w:fldChar w:fldCharType="end"/>
            </w:r>
          </w:hyperlink>
        </w:p>
        <w:p w14:paraId="72356549" w14:textId="5573E56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2" w:history="1">
            <w:r w:rsidRPr="00C81F01">
              <w:rPr>
                <w:rStyle w:val="Hyperlnk"/>
                <w:noProof/>
              </w:rPr>
              <w:t>6.2.3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_Toc180141792 \h </w:instrText>
            </w:r>
            <w:r>
              <w:rPr>
                <w:noProof/>
                <w:webHidden/>
              </w:rPr>
            </w:r>
            <w:r>
              <w:rPr>
                <w:noProof/>
                <w:webHidden/>
              </w:rPr>
              <w:fldChar w:fldCharType="separate"/>
            </w:r>
            <w:r>
              <w:rPr>
                <w:noProof/>
                <w:webHidden/>
              </w:rPr>
              <w:t>32</w:t>
            </w:r>
            <w:r>
              <w:rPr>
                <w:noProof/>
                <w:webHidden/>
              </w:rPr>
              <w:fldChar w:fldCharType="end"/>
            </w:r>
          </w:hyperlink>
        </w:p>
        <w:p w14:paraId="057B9A9C" w14:textId="28A13F2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3" w:history="1">
            <w:r w:rsidRPr="00C81F01">
              <w:rPr>
                <w:rStyle w:val="Hyperlnk"/>
                <w:noProof/>
              </w:rPr>
              <w:t>6.2.4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_Toc180141793 \h </w:instrText>
            </w:r>
            <w:r>
              <w:rPr>
                <w:noProof/>
                <w:webHidden/>
              </w:rPr>
            </w:r>
            <w:r>
              <w:rPr>
                <w:noProof/>
                <w:webHidden/>
              </w:rPr>
              <w:fldChar w:fldCharType="separate"/>
            </w:r>
            <w:r>
              <w:rPr>
                <w:noProof/>
                <w:webHidden/>
              </w:rPr>
              <w:t>33</w:t>
            </w:r>
            <w:r>
              <w:rPr>
                <w:noProof/>
                <w:webHidden/>
              </w:rPr>
              <w:fldChar w:fldCharType="end"/>
            </w:r>
          </w:hyperlink>
        </w:p>
        <w:p w14:paraId="71E6F429" w14:textId="1103E3EE"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4" w:history="1">
            <w:r w:rsidRPr="00C81F01">
              <w:rPr>
                <w:rStyle w:val="Hyperlnk"/>
                <w:noProof/>
              </w:rPr>
              <w:t>6.3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GetPatientIds</w:t>
            </w:r>
            <w:r>
              <w:rPr>
                <w:noProof/>
                <w:webHidden/>
              </w:rPr>
              <w:tab/>
            </w:r>
            <w:r>
              <w:rPr>
                <w:noProof/>
                <w:webHidden/>
              </w:rPr>
              <w:fldChar w:fldCharType="begin"/>
            </w:r>
            <w:r>
              <w:rPr>
                <w:noProof/>
                <w:webHidden/>
              </w:rPr>
              <w:instrText xml:space="preserve"> PAGEREF _Toc180141794 \h </w:instrText>
            </w:r>
            <w:r>
              <w:rPr>
                <w:noProof/>
                <w:webHidden/>
              </w:rPr>
            </w:r>
            <w:r>
              <w:rPr>
                <w:noProof/>
                <w:webHidden/>
              </w:rPr>
              <w:fldChar w:fldCharType="separate"/>
            </w:r>
            <w:r>
              <w:rPr>
                <w:noProof/>
                <w:webHidden/>
              </w:rPr>
              <w:t>34</w:t>
            </w:r>
            <w:r>
              <w:rPr>
                <w:noProof/>
                <w:webHidden/>
              </w:rPr>
              <w:fldChar w:fldCharType="end"/>
            </w:r>
          </w:hyperlink>
        </w:p>
        <w:p w14:paraId="4431D084" w14:textId="769530D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5" w:history="1">
            <w:r w:rsidRPr="00C81F01">
              <w:rPr>
                <w:rStyle w:val="Hyperlnk"/>
                <w:noProof/>
              </w:rPr>
              <w:t>6.3.1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_Toc180141795 \h </w:instrText>
            </w:r>
            <w:r>
              <w:rPr>
                <w:noProof/>
                <w:webHidden/>
              </w:rPr>
            </w:r>
            <w:r>
              <w:rPr>
                <w:noProof/>
                <w:webHidden/>
              </w:rPr>
              <w:fldChar w:fldCharType="separate"/>
            </w:r>
            <w:r>
              <w:rPr>
                <w:noProof/>
                <w:webHidden/>
              </w:rPr>
              <w:t>34</w:t>
            </w:r>
            <w:r>
              <w:rPr>
                <w:noProof/>
                <w:webHidden/>
              </w:rPr>
              <w:fldChar w:fldCharType="end"/>
            </w:r>
          </w:hyperlink>
        </w:p>
        <w:p w14:paraId="4619291A" w14:textId="6F5CFA37"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6" w:history="1">
            <w:r w:rsidRPr="00C81F01">
              <w:rPr>
                <w:rStyle w:val="Hyperlnk"/>
                <w:noProof/>
              </w:rPr>
              <w:t>6.3.2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_Toc180141796 \h </w:instrText>
            </w:r>
            <w:r>
              <w:rPr>
                <w:noProof/>
                <w:webHidden/>
              </w:rPr>
            </w:r>
            <w:r>
              <w:rPr>
                <w:noProof/>
                <w:webHidden/>
              </w:rPr>
              <w:fldChar w:fldCharType="separate"/>
            </w:r>
            <w:r>
              <w:rPr>
                <w:noProof/>
                <w:webHidden/>
              </w:rPr>
              <w:t>34</w:t>
            </w:r>
            <w:r>
              <w:rPr>
                <w:noProof/>
                <w:webHidden/>
              </w:rPr>
              <w:fldChar w:fldCharType="end"/>
            </w:r>
          </w:hyperlink>
        </w:p>
        <w:p w14:paraId="4E4A996B" w14:textId="379346A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7" w:history="1">
            <w:r w:rsidRPr="00C81F01">
              <w:rPr>
                <w:rStyle w:val="Hyperlnk"/>
                <w:noProof/>
              </w:rPr>
              <w:t>6.3.3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_Toc180141797 \h </w:instrText>
            </w:r>
            <w:r>
              <w:rPr>
                <w:noProof/>
                <w:webHidden/>
              </w:rPr>
            </w:r>
            <w:r>
              <w:rPr>
                <w:noProof/>
                <w:webHidden/>
              </w:rPr>
              <w:fldChar w:fldCharType="separate"/>
            </w:r>
            <w:r>
              <w:rPr>
                <w:noProof/>
                <w:webHidden/>
              </w:rPr>
              <w:t>34</w:t>
            </w:r>
            <w:r>
              <w:rPr>
                <w:noProof/>
                <w:webHidden/>
              </w:rPr>
              <w:fldChar w:fldCharType="end"/>
            </w:r>
          </w:hyperlink>
        </w:p>
        <w:p w14:paraId="1EEC88F2" w14:textId="27A90034"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8" w:history="1">
            <w:r w:rsidRPr="00C81F01">
              <w:rPr>
                <w:rStyle w:val="Hyperlnk"/>
                <w:noProof/>
              </w:rPr>
              <w:t>6.3.4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_Toc180141798 \h </w:instrText>
            </w:r>
            <w:r>
              <w:rPr>
                <w:noProof/>
                <w:webHidden/>
              </w:rPr>
            </w:r>
            <w:r>
              <w:rPr>
                <w:noProof/>
                <w:webHidden/>
              </w:rPr>
              <w:fldChar w:fldCharType="separate"/>
            </w:r>
            <w:r>
              <w:rPr>
                <w:noProof/>
                <w:webHidden/>
              </w:rPr>
              <w:t>34</w:t>
            </w:r>
            <w:r>
              <w:rPr>
                <w:noProof/>
                <w:webHidden/>
              </w:rPr>
              <w:fldChar w:fldCharType="end"/>
            </w:r>
          </w:hyperlink>
        </w:p>
        <w:p w14:paraId="734E750B" w14:textId="06A36F45"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799" w:history="1">
            <w:r w:rsidRPr="00C81F01">
              <w:rPr>
                <w:rStyle w:val="Hyperlnk"/>
                <w:noProof/>
              </w:rPr>
              <w:t>6.4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CheckBlocks</w:t>
            </w:r>
            <w:r>
              <w:rPr>
                <w:noProof/>
                <w:webHidden/>
              </w:rPr>
              <w:tab/>
            </w:r>
            <w:r>
              <w:rPr>
                <w:noProof/>
                <w:webHidden/>
              </w:rPr>
              <w:fldChar w:fldCharType="begin"/>
            </w:r>
            <w:r>
              <w:rPr>
                <w:noProof/>
                <w:webHidden/>
              </w:rPr>
              <w:instrText xml:space="preserve"> PAGEREF _Toc180141799 \h </w:instrText>
            </w:r>
            <w:r>
              <w:rPr>
                <w:noProof/>
                <w:webHidden/>
              </w:rPr>
            </w:r>
            <w:r>
              <w:rPr>
                <w:noProof/>
                <w:webHidden/>
              </w:rPr>
              <w:fldChar w:fldCharType="separate"/>
            </w:r>
            <w:r>
              <w:rPr>
                <w:noProof/>
                <w:webHidden/>
              </w:rPr>
              <w:t>35</w:t>
            </w:r>
            <w:r>
              <w:rPr>
                <w:noProof/>
                <w:webHidden/>
              </w:rPr>
              <w:fldChar w:fldCharType="end"/>
            </w:r>
          </w:hyperlink>
        </w:p>
        <w:p w14:paraId="23ED0BA0" w14:textId="00FB47D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0" w:history="1">
            <w:r w:rsidRPr="00C81F01">
              <w:rPr>
                <w:rStyle w:val="Hyperlnk"/>
                <w:noProof/>
              </w:rPr>
              <w:t>6.4.1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_Toc180141800 \h </w:instrText>
            </w:r>
            <w:r>
              <w:rPr>
                <w:noProof/>
                <w:webHidden/>
              </w:rPr>
            </w:r>
            <w:r>
              <w:rPr>
                <w:noProof/>
                <w:webHidden/>
              </w:rPr>
              <w:fldChar w:fldCharType="separate"/>
            </w:r>
            <w:r>
              <w:rPr>
                <w:noProof/>
                <w:webHidden/>
              </w:rPr>
              <w:t>35</w:t>
            </w:r>
            <w:r>
              <w:rPr>
                <w:noProof/>
                <w:webHidden/>
              </w:rPr>
              <w:fldChar w:fldCharType="end"/>
            </w:r>
          </w:hyperlink>
        </w:p>
        <w:p w14:paraId="57E3D0DD" w14:textId="605E109F"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1" w:history="1">
            <w:r w:rsidRPr="00C81F01">
              <w:rPr>
                <w:rStyle w:val="Hyperlnk"/>
                <w:noProof/>
              </w:rPr>
              <w:t>6.4.2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_Toc180141801 \h </w:instrText>
            </w:r>
            <w:r>
              <w:rPr>
                <w:noProof/>
                <w:webHidden/>
              </w:rPr>
            </w:r>
            <w:r>
              <w:rPr>
                <w:noProof/>
                <w:webHidden/>
              </w:rPr>
              <w:fldChar w:fldCharType="separate"/>
            </w:r>
            <w:r>
              <w:rPr>
                <w:noProof/>
                <w:webHidden/>
              </w:rPr>
              <w:t>35</w:t>
            </w:r>
            <w:r>
              <w:rPr>
                <w:noProof/>
                <w:webHidden/>
              </w:rPr>
              <w:fldChar w:fldCharType="end"/>
            </w:r>
          </w:hyperlink>
        </w:p>
        <w:p w14:paraId="59D0A306" w14:textId="794ED24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2" w:history="1">
            <w:r w:rsidRPr="00C81F01">
              <w:rPr>
                <w:rStyle w:val="Hyperlnk"/>
                <w:noProof/>
              </w:rPr>
              <w:t>6.4.3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_Toc180141802 \h </w:instrText>
            </w:r>
            <w:r>
              <w:rPr>
                <w:noProof/>
                <w:webHidden/>
              </w:rPr>
            </w:r>
            <w:r>
              <w:rPr>
                <w:noProof/>
                <w:webHidden/>
              </w:rPr>
              <w:fldChar w:fldCharType="separate"/>
            </w:r>
            <w:r>
              <w:rPr>
                <w:noProof/>
                <w:webHidden/>
              </w:rPr>
              <w:t>36</w:t>
            </w:r>
            <w:r>
              <w:rPr>
                <w:noProof/>
                <w:webHidden/>
              </w:rPr>
              <w:fldChar w:fldCharType="end"/>
            </w:r>
          </w:hyperlink>
        </w:p>
        <w:p w14:paraId="340AF6DF" w14:textId="2199BF65"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3" w:history="1">
            <w:r w:rsidRPr="00C81F01">
              <w:rPr>
                <w:rStyle w:val="Hyperlnk"/>
                <w:noProof/>
              </w:rPr>
              <w:t>6.4.4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_Toc180141803 \h </w:instrText>
            </w:r>
            <w:r>
              <w:rPr>
                <w:noProof/>
                <w:webHidden/>
              </w:rPr>
            </w:r>
            <w:r>
              <w:rPr>
                <w:noProof/>
                <w:webHidden/>
              </w:rPr>
              <w:fldChar w:fldCharType="separate"/>
            </w:r>
            <w:r>
              <w:rPr>
                <w:noProof/>
                <w:webHidden/>
              </w:rPr>
              <w:t>36</w:t>
            </w:r>
            <w:r>
              <w:rPr>
                <w:noProof/>
                <w:webHidden/>
              </w:rPr>
              <w:fldChar w:fldCharType="end"/>
            </w:r>
          </w:hyperlink>
        </w:p>
        <w:p w14:paraId="23AD8CC0" w14:textId="08DBDD2C"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4" w:history="1">
            <w:r w:rsidRPr="00C81F01">
              <w:rPr>
                <w:rStyle w:val="Hyperlnk"/>
                <w:noProof/>
              </w:rPr>
              <w:t>6.5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RegisterBlock</w:t>
            </w:r>
            <w:r>
              <w:rPr>
                <w:noProof/>
                <w:webHidden/>
              </w:rPr>
              <w:tab/>
            </w:r>
            <w:r>
              <w:rPr>
                <w:noProof/>
                <w:webHidden/>
              </w:rPr>
              <w:fldChar w:fldCharType="begin"/>
            </w:r>
            <w:r>
              <w:rPr>
                <w:noProof/>
                <w:webHidden/>
              </w:rPr>
              <w:instrText xml:space="preserve"> PAGEREF _Toc180141804 \h </w:instrText>
            </w:r>
            <w:r>
              <w:rPr>
                <w:noProof/>
                <w:webHidden/>
              </w:rPr>
            </w:r>
            <w:r>
              <w:rPr>
                <w:noProof/>
                <w:webHidden/>
              </w:rPr>
              <w:fldChar w:fldCharType="separate"/>
            </w:r>
            <w:r>
              <w:rPr>
                <w:noProof/>
                <w:webHidden/>
              </w:rPr>
              <w:t>37</w:t>
            </w:r>
            <w:r>
              <w:rPr>
                <w:noProof/>
                <w:webHidden/>
              </w:rPr>
              <w:fldChar w:fldCharType="end"/>
            </w:r>
          </w:hyperlink>
        </w:p>
        <w:p w14:paraId="53FD5D04" w14:textId="6415F12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5" w:history="1">
            <w:r w:rsidRPr="00C81F01">
              <w:rPr>
                <w:rStyle w:val="Hyperlnk"/>
                <w:noProof/>
              </w:rPr>
              <w:t>6.5.1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_Toc180141805 \h </w:instrText>
            </w:r>
            <w:r>
              <w:rPr>
                <w:noProof/>
                <w:webHidden/>
              </w:rPr>
            </w:r>
            <w:r>
              <w:rPr>
                <w:noProof/>
                <w:webHidden/>
              </w:rPr>
              <w:fldChar w:fldCharType="separate"/>
            </w:r>
            <w:r>
              <w:rPr>
                <w:noProof/>
                <w:webHidden/>
              </w:rPr>
              <w:t>37</w:t>
            </w:r>
            <w:r>
              <w:rPr>
                <w:noProof/>
                <w:webHidden/>
              </w:rPr>
              <w:fldChar w:fldCharType="end"/>
            </w:r>
          </w:hyperlink>
        </w:p>
        <w:p w14:paraId="39E6564B" w14:textId="47182F90"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6" w:history="1">
            <w:r w:rsidRPr="00C81F01">
              <w:rPr>
                <w:rStyle w:val="Hyperlnk"/>
                <w:noProof/>
              </w:rPr>
              <w:t>6.5.2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_Toc180141806 \h </w:instrText>
            </w:r>
            <w:r>
              <w:rPr>
                <w:noProof/>
                <w:webHidden/>
              </w:rPr>
            </w:r>
            <w:r>
              <w:rPr>
                <w:noProof/>
                <w:webHidden/>
              </w:rPr>
              <w:fldChar w:fldCharType="separate"/>
            </w:r>
            <w:r>
              <w:rPr>
                <w:noProof/>
                <w:webHidden/>
              </w:rPr>
              <w:t>37</w:t>
            </w:r>
            <w:r>
              <w:rPr>
                <w:noProof/>
                <w:webHidden/>
              </w:rPr>
              <w:fldChar w:fldCharType="end"/>
            </w:r>
          </w:hyperlink>
        </w:p>
        <w:p w14:paraId="54894E0A" w14:textId="301E0C5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7" w:history="1">
            <w:r w:rsidRPr="00C81F01">
              <w:rPr>
                <w:rStyle w:val="Hyperlnk"/>
                <w:noProof/>
              </w:rPr>
              <w:t>6.5.3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_Toc180141807 \h </w:instrText>
            </w:r>
            <w:r>
              <w:rPr>
                <w:noProof/>
                <w:webHidden/>
              </w:rPr>
            </w:r>
            <w:r>
              <w:rPr>
                <w:noProof/>
                <w:webHidden/>
              </w:rPr>
              <w:fldChar w:fldCharType="separate"/>
            </w:r>
            <w:r>
              <w:rPr>
                <w:noProof/>
                <w:webHidden/>
              </w:rPr>
              <w:t>38</w:t>
            </w:r>
            <w:r>
              <w:rPr>
                <w:noProof/>
                <w:webHidden/>
              </w:rPr>
              <w:fldChar w:fldCharType="end"/>
            </w:r>
          </w:hyperlink>
        </w:p>
        <w:p w14:paraId="3283CAD2" w14:textId="7FAAEA84"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8" w:history="1">
            <w:r w:rsidRPr="00C81F01">
              <w:rPr>
                <w:rStyle w:val="Hyperlnk"/>
                <w:noProof/>
              </w:rPr>
              <w:t>6.5.4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_Toc180141808 \h </w:instrText>
            </w:r>
            <w:r>
              <w:rPr>
                <w:noProof/>
                <w:webHidden/>
              </w:rPr>
            </w:r>
            <w:r>
              <w:rPr>
                <w:noProof/>
                <w:webHidden/>
              </w:rPr>
              <w:fldChar w:fldCharType="separate"/>
            </w:r>
            <w:r>
              <w:rPr>
                <w:noProof/>
                <w:webHidden/>
              </w:rPr>
              <w:t>38</w:t>
            </w:r>
            <w:r>
              <w:rPr>
                <w:noProof/>
                <w:webHidden/>
              </w:rPr>
              <w:fldChar w:fldCharType="end"/>
            </w:r>
          </w:hyperlink>
        </w:p>
        <w:p w14:paraId="0508B76E" w14:textId="400988F5"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09" w:history="1">
            <w:r w:rsidRPr="00C81F01">
              <w:rPr>
                <w:rStyle w:val="Hyperlnk"/>
                <w:noProof/>
              </w:rPr>
              <w:t>6.6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UnregisterBlock</w:t>
            </w:r>
            <w:r>
              <w:rPr>
                <w:noProof/>
                <w:webHidden/>
              </w:rPr>
              <w:tab/>
            </w:r>
            <w:r>
              <w:rPr>
                <w:noProof/>
                <w:webHidden/>
              </w:rPr>
              <w:fldChar w:fldCharType="begin"/>
            </w:r>
            <w:r>
              <w:rPr>
                <w:noProof/>
                <w:webHidden/>
              </w:rPr>
              <w:instrText xml:space="preserve"> PAGEREF _Toc180141809 \h </w:instrText>
            </w:r>
            <w:r>
              <w:rPr>
                <w:noProof/>
                <w:webHidden/>
              </w:rPr>
            </w:r>
            <w:r>
              <w:rPr>
                <w:noProof/>
                <w:webHidden/>
              </w:rPr>
              <w:fldChar w:fldCharType="separate"/>
            </w:r>
            <w:r>
              <w:rPr>
                <w:noProof/>
                <w:webHidden/>
              </w:rPr>
              <w:t>39</w:t>
            </w:r>
            <w:r>
              <w:rPr>
                <w:noProof/>
                <w:webHidden/>
              </w:rPr>
              <w:fldChar w:fldCharType="end"/>
            </w:r>
          </w:hyperlink>
        </w:p>
        <w:p w14:paraId="3A71A1F8" w14:textId="0A9F5F80"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0" w:history="1">
            <w:r w:rsidRPr="00C81F01">
              <w:rPr>
                <w:rStyle w:val="Hyperlnk"/>
                <w:noProof/>
              </w:rPr>
              <w:t>6.6.1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_Toc180141810 \h </w:instrText>
            </w:r>
            <w:r>
              <w:rPr>
                <w:noProof/>
                <w:webHidden/>
              </w:rPr>
            </w:r>
            <w:r>
              <w:rPr>
                <w:noProof/>
                <w:webHidden/>
              </w:rPr>
              <w:fldChar w:fldCharType="separate"/>
            </w:r>
            <w:r>
              <w:rPr>
                <w:noProof/>
                <w:webHidden/>
              </w:rPr>
              <w:t>39</w:t>
            </w:r>
            <w:r>
              <w:rPr>
                <w:noProof/>
                <w:webHidden/>
              </w:rPr>
              <w:fldChar w:fldCharType="end"/>
            </w:r>
          </w:hyperlink>
        </w:p>
        <w:p w14:paraId="345F8AF9" w14:textId="607BEF47"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1" w:history="1">
            <w:r w:rsidRPr="00C81F01">
              <w:rPr>
                <w:rStyle w:val="Hyperlnk"/>
                <w:noProof/>
              </w:rPr>
              <w:t>6.6.2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_Toc180141811 \h </w:instrText>
            </w:r>
            <w:r>
              <w:rPr>
                <w:noProof/>
                <w:webHidden/>
              </w:rPr>
            </w:r>
            <w:r>
              <w:rPr>
                <w:noProof/>
                <w:webHidden/>
              </w:rPr>
              <w:fldChar w:fldCharType="separate"/>
            </w:r>
            <w:r>
              <w:rPr>
                <w:noProof/>
                <w:webHidden/>
              </w:rPr>
              <w:t>39</w:t>
            </w:r>
            <w:r>
              <w:rPr>
                <w:noProof/>
                <w:webHidden/>
              </w:rPr>
              <w:fldChar w:fldCharType="end"/>
            </w:r>
          </w:hyperlink>
        </w:p>
        <w:p w14:paraId="5063512A" w14:textId="423B3991"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2" w:history="1">
            <w:r w:rsidRPr="00C81F01">
              <w:rPr>
                <w:rStyle w:val="Hyperlnk"/>
                <w:noProof/>
              </w:rPr>
              <w:t>6.6.3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_Toc180141812 \h </w:instrText>
            </w:r>
            <w:r>
              <w:rPr>
                <w:noProof/>
                <w:webHidden/>
              </w:rPr>
            </w:r>
            <w:r>
              <w:rPr>
                <w:noProof/>
                <w:webHidden/>
              </w:rPr>
              <w:fldChar w:fldCharType="separate"/>
            </w:r>
            <w:r>
              <w:rPr>
                <w:noProof/>
                <w:webHidden/>
              </w:rPr>
              <w:t>39</w:t>
            </w:r>
            <w:r>
              <w:rPr>
                <w:noProof/>
                <w:webHidden/>
              </w:rPr>
              <w:fldChar w:fldCharType="end"/>
            </w:r>
          </w:hyperlink>
        </w:p>
        <w:p w14:paraId="0D2DA8E1" w14:textId="76B4022F"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3" w:history="1">
            <w:r w:rsidRPr="00C81F01">
              <w:rPr>
                <w:rStyle w:val="Hyperlnk"/>
                <w:noProof/>
              </w:rPr>
              <w:t>6.6.4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_Toc180141813 \h </w:instrText>
            </w:r>
            <w:r>
              <w:rPr>
                <w:noProof/>
                <w:webHidden/>
              </w:rPr>
            </w:r>
            <w:r>
              <w:rPr>
                <w:noProof/>
                <w:webHidden/>
              </w:rPr>
              <w:fldChar w:fldCharType="separate"/>
            </w:r>
            <w:r>
              <w:rPr>
                <w:noProof/>
                <w:webHidden/>
              </w:rPr>
              <w:t>39</w:t>
            </w:r>
            <w:r>
              <w:rPr>
                <w:noProof/>
                <w:webHidden/>
              </w:rPr>
              <w:fldChar w:fldCharType="end"/>
            </w:r>
          </w:hyperlink>
        </w:p>
        <w:p w14:paraId="2BB47371" w14:textId="3718E80D"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4" w:history="1">
            <w:r w:rsidRPr="00C81F01">
              <w:rPr>
                <w:rStyle w:val="Hyperlnk"/>
                <w:noProof/>
              </w:rPr>
              <w:t>6.7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RegisterTemporaryRevoke</w:t>
            </w:r>
            <w:r>
              <w:rPr>
                <w:noProof/>
                <w:webHidden/>
              </w:rPr>
              <w:tab/>
            </w:r>
            <w:r>
              <w:rPr>
                <w:noProof/>
                <w:webHidden/>
              </w:rPr>
              <w:fldChar w:fldCharType="begin"/>
            </w:r>
            <w:r>
              <w:rPr>
                <w:noProof/>
                <w:webHidden/>
              </w:rPr>
              <w:instrText xml:space="preserve"> PAGEREF _Toc180141814 \h </w:instrText>
            </w:r>
            <w:r>
              <w:rPr>
                <w:noProof/>
                <w:webHidden/>
              </w:rPr>
            </w:r>
            <w:r>
              <w:rPr>
                <w:noProof/>
                <w:webHidden/>
              </w:rPr>
              <w:fldChar w:fldCharType="separate"/>
            </w:r>
            <w:r>
              <w:rPr>
                <w:noProof/>
                <w:webHidden/>
              </w:rPr>
              <w:t>41</w:t>
            </w:r>
            <w:r>
              <w:rPr>
                <w:noProof/>
                <w:webHidden/>
              </w:rPr>
              <w:fldChar w:fldCharType="end"/>
            </w:r>
          </w:hyperlink>
        </w:p>
        <w:p w14:paraId="44BD7644" w14:textId="2D9C071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5" w:history="1">
            <w:r w:rsidRPr="00C81F01">
              <w:rPr>
                <w:rStyle w:val="Hyperlnk"/>
                <w:noProof/>
              </w:rPr>
              <w:t>6.7.1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_Toc180141815 \h </w:instrText>
            </w:r>
            <w:r>
              <w:rPr>
                <w:noProof/>
                <w:webHidden/>
              </w:rPr>
            </w:r>
            <w:r>
              <w:rPr>
                <w:noProof/>
                <w:webHidden/>
              </w:rPr>
              <w:fldChar w:fldCharType="separate"/>
            </w:r>
            <w:r>
              <w:rPr>
                <w:noProof/>
                <w:webHidden/>
              </w:rPr>
              <w:t>41</w:t>
            </w:r>
            <w:r>
              <w:rPr>
                <w:noProof/>
                <w:webHidden/>
              </w:rPr>
              <w:fldChar w:fldCharType="end"/>
            </w:r>
          </w:hyperlink>
        </w:p>
        <w:p w14:paraId="336EDBBB" w14:textId="5F7D6527"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6" w:history="1">
            <w:r w:rsidRPr="00C81F01">
              <w:rPr>
                <w:rStyle w:val="Hyperlnk"/>
                <w:noProof/>
              </w:rPr>
              <w:t>6.7.2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_Toc180141816 \h </w:instrText>
            </w:r>
            <w:r>
              <w:rPr>
                <w:noProof/>
                <w:webHidden/>
              </w:rPr>
            </w:r>
            <w:r>
              <w:rPr>
                <w:noProof/>
                <w:webHidden/>
              </w:rPr>
              <w:fldChar w:fldCharType="separate"/>
            </w:r>
            <w:r>
              <w:rPr>
                <w:noProof/>
                <w:webHidden/>
              </w:rPr>
              <w:t>41</w:t>
            </w:r>
            <w:r>
              <w:rPr>
                <w:noProof/>
                <w:webHidden/>
              </w:rPr>
              <w:fldChar w:fldCharType="end"/>
            </w:r>
          </w:hyperlink>
        </w:p>
        <w:p w14:paraId="3EF06448" w14:textId="45E0F6A2"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7" w:history="1">
            <w:r w:rsidRPr="00C81F01">
              <w:rPr>
                <w:rStyle w:val="Hyperlnk"/>
                <w:noProof/>
              </w:rPr>
              <w:t>6.7.3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_Toc180141817 \h </w:instrText>
            </w:r>
            <w:r>
              <w:rPr>
                <w:noProof/>
                <w:webHidden/>
              </w:rPr>
            </w:r>
            <w:r>
              <w:rPr>
                <w:noProof/>
                <w:webHidden/>
              </w:rPr>
              <w:fldChar w:fldCharType="separate"/>
            </w:r>
            <w:r>
              <w:rPr>
                <w:noProof/>
                <w:webHidden/>
              </w:rPr>
              <w:t>41</w:t>
            </w:r>
            <w:r>
              <w:rPr>
                <w:noProof/>
                <w:webHidden/>
              </w:rPr>
              <w:fldChar w:fldCharType="end"/>
            </w:r>
          </w:hyperlink>
        </w:p>
        <w:p w14:paraId="274405B5" w14:textId="47A295B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8" w:history="1">
            <w:r w:rsidRPr="00C81F01">
              <w:rPr>
                <w:rStyle w:val="Hyperlnk"/>
                <w:noProof/>
              </w:rPr>
              <w:t>6.7.4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_Toc180141818 \h </w:instrText>
            </w:r>
            <w:r>
              <w:rPr>
                <w:noProof/>
                <w:webHidden/>
              </w:rPr>
            </w:r>
            <w:r>
              <w:rPr>
                <w:noProof/>
                <w:webHidden/>
              </w:rPr>
              <w:fldChar w:fldCharType="separate"/>
            </w:r>
            <w:r>
              <w:rPr>
                <w:noProof/>
                <w:webHidden/>
              </w:rPr>
              <w:t>41</w:t>
            </w:r>
            <w:r>
              <w:rPr>
                <w:noProof/>
                <w:webHidden/>
              </w:rPr>
              <w:fldChar w:fldCharType="end"/>
            </w:r>
          </w:hyperlink>
        </w:p>
        <w:p w14:paraId="779BCBA4" w14:textId="13670B92"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19" w:history="1">
            <w:r w:rsidRPr="00C81F01">
              <w:rPr>
                <w:rStyle w:val="Hyperlnk"/>
                <w:noProof/>
              </w:rPr>
              <w:t>6.8</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UnregisterTemporaryRevoke</w:t>
            </w:r>
            <w:r>
              <w:rPr>
                <w:noProof/>
                <w:webHidden/>
              </w:rPr>
              <w:tab/>
            </w:r>
            <w:r>
              <w:rPr>
                <w:noProof/>
                <w:webHidden/>
              </w:rPr>
              <w:fldChar w:fldCharType="begin"/>
            </w:r>
            <w:r>
              <w:rPr>
                <w:noProof/>
                <w:webHidden/>
              </w:rPr>
              <w:instrText xml:space="preserve"> PAGEREF _Toc180141819 \h </w:instrText>
            </w:r>
            <w:r>
              <w:rPr>
                <w:noProof/>
                <w:webHidden/>
              </w:rPr>
            </w:r>
            <w:r>
              <w:rPr>
                <w:noProof/>
                <w:webHidden/>
              </w:rPr>
              <w:fldChar w:fldCharType="separate"/>
            </w:r>
            <w:r>
              <w:rPr>
                <w:noProof/>
                <w:webHidden/>
              </w:rPr>
              <w:t>43</w:t>
            </w:r>
            <w:r>
              <w:rPr>
                <w:noProof/>
                <w:webHidden/>
              </w:rPr>
              <w:fldChar w:fldCharType="end"/>
            </w:r>
          </w:hyperlink>
        </w:p>
        <w:p w14:paraId="2EE03915" w14:textId="23CDA87D"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0" w:history="1">
            <w:r w:rsidRPr="00C81F01">
              <w:rPr>
                <w:rStyle w:val="Hyperlnk"/>
                <w:noProof/>
              </w:rPr>
              <w:t>6.8.1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_Toc180141820 \h </w:instrText>
            </w:r>
            <w:r>
              <w:rPr>
                <w:noProof/>
                <w:webHidden/>
              </w:rPr>
            </w:r>
            <w:r>
              <w:rPr>
                <w:noProof/>
                <w:webHidden/>
              </w:rPr>
              <w:fldChar w:fldCharType="separate"/>
            </w:r>
            <w:r>
              <w:rPr>
                <w:noProof/>
                <w:webHidden/>
              </w:rPr>
              <w:t>43</w:t>
            </w:r>
            <w:r>
              <w:rPr>
                <w:noProof/>
                <w:webHidden/>
              </w:rPr>
              <w:fldChar w:fldCharType="end"/>
            </w:r>
          </w:hyperlink>
        </w:p>
        <w:p w14:paraId="6AFAA0AF" w14:textId="448D375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1" w:history="1">
            <w:r w:rsidRPr="00C81F01">
              <w:rPr>
                <w:rStyle w:val="Hyperlnk"/>
                <w:noProof/>
              </w:rPr>
              <w:t>6.8.2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_Toc180141821 \h </w:instrText>
            </w:r>
            <w:r>
              <w:rPr>
                <w:noProof/>
                <w:webHidden/>
              </w:rPr>
            </w:r>
            <w:r>
              <w:rPr>
                <w:noProof/>
                <w:webHidden/>
              </w:rPr>
              <w:fldChar w:fldCharType="separate"/>
            </w:r>
            <w:r>
              <w:rPr>
                <w:noProof/>
                <w:webHidden/>
              </w:rPr>
              <w:t>43</w:t>
            </w:r>
            <w:r>
              <w:rPr>
                <w:noProof/>
                <w:webHidden/>
              </w:rPr>
              <w:fldChar w:fldCharType="end"/>
            </w:r>
          </w:hyperlink>
        </w:p>
        <w:p w14:paraId="2BF35369" w14:textId="03F3E9B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2" w:history="1">
            <w:r w:rsidRPr="00C81F01">
              <w:rPr>
                <w:rStyle w:val="Hyperlnk"/>
                <w:noProof/>
              </w:rPr>
              <w:t>6.8.3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_Toc180141822 \h </w:instrText>
            </w:r>
            <w:r>
              <w:rPr>
                <w:noProof/>
                <w:webHidden/>
              </w:rPr>
            </w:r>
            <w:r>
              <w:rPr>
                <w:noProof/>
                <w:webHidden/>
              </w:rPr>
              <w:fldChar w:fldCharType="separate"/>
            </w:r>
            <w:r>
              <w:rPr>
                <w:noProof/>
                <w:webHidden/>
              </w:rPr>
              <w:t>43</w:t>
            </w:r>
            <w:r>
              <w:rPr>
                <w:noProof/>
                <w:webHidden/>
              </w:rPr>
              <w:fldChar w:fldCharType="end"/>
            </w:r>
          </w:hyperlink>
        </w:p>
        <w:p w14:paraId="30D3A41C" w14:textId="06371670"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3" w:history="1">
            <w:r w:rsidRPr="00C81F01">
              <w:rPr>
                <w:rStyle w:val="Hyperlnk"/>
                <w:noProof/>
              </w:rPr>
              <w:t>6.8.4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_Toc180141823 \h </w:instrText>
            </w:r>
            <w:r>
              <w:rPr>
                <w:noProof/>
                <w:webHidden/>
              </w:rPr>
            </w:r>
            <w:r>
              <w:rPr>
                <w:noProof/>
                <w:webHidden/>
              </w:rPr>
              <w:fldChar w:fldCharType="separate"/>
            </w:r>
            <w:r>
              <w:rPr>
                <w:noProof/>
                <w:webHidden/>
              </w:rPr>
              <w:t>43</w:t>
            </w:r>
            <w:r>
              <w:rPr>
                <w:noProof/>
                <w:webHidden/>
              </w:rPr>
              <w:fldChar w:fldCharType="end"/>
            </w:r>
          </w:hyperlink>
        </w:p>
        <w:p w14:paraId="424B8C28" w14:textId="2C38616E"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4" w:history="1">
            <w:r w:rsidRPr="00C81F01">
              <w:rPr>
                <w:rStyle w:val="Hyperlnk"/>
                <w:noProof/>
              </w:rPr>
              <w:t>6.9</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RegisterExtendedBlock</w:t>
            </w:r>
            <w:r>
              <w:rPr>
                <w:noProof/>
                <w:webHidden/>
              </w:rPr>
              <w:tab/>
            </w:r>
            <w:r>
              <w:rPr>
                <w:noProof/>
                <w:webHidden/>
              </w:rPr>
              <w:fldChar w:fldCharType="begin"/>
            </w:r>
            <w:r>
              <w:rPr>
                <w:noProof/>
                <w:webHidden/>
              </w:rPr>
              <w:instrText xml:space="preserve"> PAGEREF _Toc180141824 \h </w:instrText>
            </w:r>
            <w:r>
              <w:rPr>
                <w:noProof/>
                <w:webHidden/>
              </w:rPr>
            </w:r>
            <w:r>
              <w:rPr>
                <w:noProof/>
                <w:webHidden/>
              </w:rPr>
              <w:fldChar w:fldCharType="separate"/>
            </w:r>
            <w:r>
              <w:rPr>
                <w:noProof/>
                <w:webHidden/>
              </w:rPr>
              <w:t>45</w:t>
            </w:r>
            <w:r>
              <w:rPr>
                <w:noProof/>
                <w:webHidden/>
              </w:rPr>
              <w:fldChar w:fldCharType="end"/>
            </w:r>
          </w:hyperlink>
        </w:p>
        <w:p w14:paraId="674CA708" w14:textId="0C4491AA"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5" w:history="1">
            <w:r w:rsidRPr="00C81F01">
              <w:rPr>
                <w:rStyle w:val="Hyperlnk"/>
                <w:noProof/>
              </w:rPr>
              <w:t>6.9.1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_Toc180141825 \h </w:instrText>
            </w:r>
            <w:r>
              <w:rPr>
                <w:noProof/>
                <w:webHidden/>
              </w:rPr>
            </w:r>
            <w:r>
              <w:rPr>
                <w:noProof/>
                <w:webHidden/>
              </w:rPr>
              <w:fldChar w:fldCharType="separate"/>
            </w:r>
            <w:r>
              <w:rPr>
                <w:noProof/>
                <w:webHidden/>
              </w:rPr>
              <w:t>45</w:t>
            </w:r>
            <w:r>
              <w:rPr>
                <w:noProof/>
                <w:webHidden/>
              </w:rPr>
              <w:fldChar w:fldCharType="end"/>
            </w:r>
          </w:hyperlink>
        </w:p>
        <w:p w14:paraId="02B0C935" w14:textId="75D95D6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6" w:history="1">
            <w:r w:rsidRPr="00C81F01">
              <w:rPr>
                <w:rStyle w:val="Hyperlnk"/>
                <w:noProof/>
              </w:rPr>
              <w:t>6.9.2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_Toc180141826 \h </w:instrText>
            </w:r>
            <w:r>
              <w:rPr>
                <w:noProof/>
                <w:webHidden/>
              </w:rPr>
            </w:r>
            <w:r>
              <w:rPr>
                <w:noProof/>
                <w:webHidden/>
              </w:rPr>
              <w:fldChar w:fldCharType="separate"/>
            </w:r>
            <w:r>
              <w:rPr>
                <w:noProof/>
                <w:webHidden/>
              </w:rPr>
              <w:t>45</w:t>
            </w:r>
            <w:r>
              <w:rPr>
                <w:noProof/>
                <w:webHidden/>
              </w:rPr>
              <w:fldChar w:fldCharType="end"/>
            </w:r>
          </w:hyperlink>
        </w:p>
        <w:p w14:paraId="5323ADED" w14:textId="7B565343"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7" w:history="1">
            <w:r w:rsidRPr="00C81F01">
              <w:rPr>
                <w:rStyle w:val="Hyperlnk"/>
                <w:noProof/>
              </w:rPr>
              <w:t>6.9.3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_Toc180141827 \h </w:instrText>
            </w:r>
            <w:r>
              <w:rPr>
                <w:noProof/>
                <w:webHidden/>
              </w:rPr>
            </w:r>
            <w:r>
              <w:rPr>
                <w:noProof/>
                <w:webHidden/>
              </w:rPr>
              <w:fldChar w:fldCharType="separate"/>
            </w:r>
            <w:r>
              <w:rPr>
                <w:noProof/>
                <w:webHidden/>
              </w:rPr>
              <w:t>46</w:t>
            </w:r>
            <w:r>
              <w:rPr>
                <w:noProof/>
                <w:webHidden/>
              </w:rPr>
              <w:fldChar w:fldCharType="end"/>
            </w:r>
          </w:hyperlink>
        </w:p>
        <w:p w14:paraId="1AD4355E" w14:textId="1C34E63B"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8" w:history="1">
            <w:r w:rsidRPr="00C81F01">
              <w:rPr>
                <w:rStyle w:val="Hyperlnk"/>
                <w:noProof/>
              </w:rPr>
              <w:t>6.9.4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_Toc180141828 \h </w:instrText>
            </w:r>
            <w:r>
              <w:rPr>
                <w:noProof/>
                <w:webHidden/>
              </w:rPr>
            </w:r>
            <w:r>
              <w:rPr>
                <w:noProof/>
                <w:webHidden/>
              </w:rPr>
              <w:fldChar w:fldCharType="separate"/>
            </w:r>
            <w:r>
              <w:rPr>
                <w:noProof/>
                <w:webHidden/>
              </w:rPr>
              <w:t>47</w:t>
            </w:r>
            <w:r>
              <w:rPr>
                <w:noProof/>
                <w:webHidden/>
              </w:rPr>
              <w:fldChar w:fldCharType="end"/>
            </w:r>
          </w:hyperlink>
        </w:p>
        <w:p w14:paraId="5A102094" w14:textId="735E0981"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29" w:history="1">
            <w:r w:rsidRPr="00C81F01">
              <w:rPr>
                <w:rStyle w:val="Hyperlnk"/>
                <w:noProof/>
              </w:rPr>
              <w:t>6.10</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RevokeExtendedBlock</w:t>
            </w:r>
            <w:r>
              <w:rPr>
                <w:noProof/>
                <w:webHidden/>
              </w:rPr>
              <w:tab/>
            </w:r>
            <w:r>
              <w:rPr>
                <w:noProof/>
                <w:webHidden/>
              </w:rPr>
              <w:fldChar w:fldCharType="begin"/>
            </w:r>
            <w:r>
              <w:rPr>
                <w:noProof/>
                <w:webHidden/>
              </w:rPr>
              <w:instrText xml:space="preserve"> PAGEREF _Toc180141829 \h </w:instrText>
            </w:r>
            <w:r>
              <w:rPr>
                <w:noProof/>
                <w:webHidden/>
              </w:rPr>
            </w:r>
            <w:r>
              <w:rPr>
                <w:noProof/>
                <w:webHidden/>
              </w:rPr>
              <w:fldChar w:fldCharType="separate"/>
            </w:r>
            <w:r>
              <w:rPr>
                <w:noProof/>
                <w:webHidden/>
              </w:rPr>
              <w:t>48</w:t>
            </w:r>
            <w:r>
              <w:rPr>
                <w:noProof/>
                <w:webHidden/>
              </w:rPr>
              <w:fldChar w:fldCharType="end"/>
            </w:r>
          </w:hyperlink>
        </w:p>
        <w:p w14:paraId="37BEA7E8" w14:textId="15EF0174"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0" w:history="1">
            <w:r w:rsidRPr="00C81F01">
              <w:rPr>
                <w:rStyle w:val="Hyperlnk"/>
                <w:noProof/>
              </w:rPr>
              <w:t>6.10.1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_Toc180141830 \h </w:instrText>
            </w:r>
            <w:r>
              <w:rPr>
                <w:noProof/>
                <w:webHidden/>
              </w:rPr>
            </w:r>
            <w:r>
              <w:rPr>
                <w:noProof/>
                <w:webHidden/>
              </w:rPr>
              <w:fldChar w:fldCharType="separate"/>
            </w:r>
            <w:r>
              <w:rPr>
                <w:noProof/>
                <w:webHidden/>
              </w:rPr>
              <w:t>48</w:t>
            </w:r>
            <w:r>
              <w:rPr>
                <w:noProof/>
                <w:webHidden/>
              </w:rPr>
              <w:fldChar w:fldCharType="end"/>
            </w:r>
          </w:hyperlink>
        </w:p>
        <w:p w14:paraId="283C3677" w14:textId="49988706"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1" w:history="1">
            <w:r w:rsidRPr="00C81F01">
              <w:rPr>
                <w:rStyle w:val="Hyperlnk"/>
                <w:noProof/>
              </w:rPr>
              <w:t>6.10.2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_Toc180141831 \h </w:instrText>
            </w:r>
            <w:r>
              <w:rPr>
                <w:noProof/>
                <w:webHidden/>
              </w:rPr>
            </w:r>
            <w:r>
              <w:rPr>
                <w:noProof/>
                <w:webHidden/>
              </w:rPr>
              <w:fldChar w:fldCharType="separate"/>
            </w:r>
            <w:r>
              <w:rPr>
                <w:noProof/>
                <w:webHidden/>
              </w:rPr>
              <w:t>48</w:t>
            </w:r>
            <w:r>
              <w:rPr>
                <w:noProof/>
                <w:webHidden/>
              </w:rPr>
              <w:fldChar w:fldCharType="end"/>
            </w:r>
          </w:hyperlink>
        </w:p>
        <w:p w14:paraId="29023C23" w14:textId="7F33364C"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2" w:history="1">
            <w:r w:rsidRPr="00C81F01">
              <w:rPr>
                <w:rStyle w:val="Hyperlnk"/>
                <w:noProof/>
              </w:rPr>
              <w:t>6.10.3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_Toc180141832 \h </w:instrText>
            </w:r>
            <w:r>
              <w:rPr>
                <w:noProof/>
                <w:webHidden/>
              </w:rPr>
            </w:r>
            <w:r>
              <w:rPr>
                <w:noProof/>
                <w:webHidden/>
              </w:rPr>
              <w:fldChar w:fldCharType="separate"/>
            </w:r>
            <w:r>
              <w:rPr>
                <w:noProof/>
                <w:webHidden/>
              </w:rPr>
              <w:t>49</w:t>
            </w:r>
            <w:r>
              <w:rPr>
                <w:noProof/>
                <w:webHidden/>
              </w:rPr>
              <w:fldChar w:fldCharType="end"/>
            </w:r>
          </w:hyperlink>
        </w:p>
        <w:p w14:paraId="55C9DA70" w14:textId="1451F314"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3" w:history="1">
            <w:r w:rsidRPr="00C81F01">
              <w:rPr>
                <w:rStyle w:val="Hyperlnk"/>
                <w:noProof/>
              </w:rPr>
              <w:t>6.10.4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_Toc180141833 \h </w:instrText>
            </w:r>
            <w:r>
              <w:rPr>
                <w:noProof/>
                <w:webHidden/>
              </w:rPr>
            </w:r>
            <w:r>
              <w:rPr>
                <w:noProof/>
                <w:webHidden/>
              </w:rPr>
              <w:fldChar w:fldCharType="separate"/>
            </w:r>
            <w:r>
              <w:rPr>
                <w:noProof/>
                <w:webHidden/>
              </w:rPr>
              <w:t>49</w:t>
            </w:r>
            <w:r>
              <w:rPr>
                <w:noProof/>
                <w:webHidden/>
              </w:rPr>
              <w:fldChar w:fldCharType="end"/>
            </w:r>
          </w:hyperlink>
        </w:p>
        <w:p w14:paraId="3BCDDEB8" w14:textId="61E3A579"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4" w:history="1">
            <w:r w:rsidRPr="00C81F01">
              <w:rPr>
                <w:rStyle w:val="Hyperlnk"/>
                <w:noProof/>
              </w:rPr>
              <w:t>6.11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DeleteExtendedBlock</w:t>
            </w:r>
            <w:r>
              <w:rPr>
                <w:noProof/>
                <w:webHidden/>
              </w:rPr>
              <w:tab/>
            </w:r>
            <w:r>
              <w:rPr>
                <w:noProof/>
                <w:webHidden/>
              </w:rPr>
              <w:fldChar w:fldCharType="begin"/>
            </w:r>
            <w:r>
              <w:rPr>
                <w:noProof/>
                <w:webHidden/>
              </w:rPr>
              <w:instrText xml:space="preserve"> PAGEREF _Toc180141834 \h </w:instrText>
            </w:r>
            <w:r>
              <w:rPr>
                <w:noProof/>
                <w:webHidden/>
              </w:rPr>
            </w:r>
            <w:r>
              <w:rPr>
                <w:noProof/>
                <w:webHidden/>
              </w:rPr>
              <w:fldChar w:fldCharType="separate"/>
            </w:r>
            <w:r>
              <w:rPr>
                <w:noProof/>
                <w:webHidden/>
              </w:rPr>
              <w:t>50</w:t>
            </w:r>
            <w:r>
              <w:rPr>
                <w:noProof/>
                <w:webHidden/>
              </w:rPr>
              <w:fldChar w:fldCharType="end"/>
            </w:r>
          </w:hyperlink>
        </w:p>
        <w:p w14:paraId="63E5FF20" w14:textId="5E574E1C"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5" w:history="1">
            <w:r w:rsidRPr="00C81F01">
              <w:rPr>
                <w:rStyle w:val="Hyperlnk"/>
                <w:noProof/>
              </w:rPr>
              <w:t>6.11.1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_Toc180141835 \h </w:instrText>
            </w:r>
            <w:r>
              <w:rPr>
                <w:noProof/>
                <w:webHidden/>
              </w:rPr>
            </w:r>
            <w:r>
              <w:rPr>
                <w:noProof/>
                <w:webHidden/>
              </w:rPr>
              <w:fldChar w:fldCharType="separate"/>
            </w:r>
            <w:r>
              <w:rPr>
                <w:noProof/>
                <w:webHidden/>
              </w:rPr>
              <w:t>50</w:t>
            </w:r>
            <w:r>
              <w:rPr>
                <w:noProof/>
                <w:webHidden/>
              </w:rPr>
              <w:fldChar w:fldCharType="end"/>
            </w:r>
          </w:hyperlink>
        </w:p>
        <w:p w14:paraId="09795701" w14:textId="13BD67F0"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6" w:history="1">
            <w:r w:rsidRPr="00C81F01">
              <w:rPr>
                <w:rStyle w:val="Hyperlnk"/>
                <w:noProof/>
              </w:rPr>
              <w:t>6.11.2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_Toc180141836 \h </w:instrText>
            </w:r>
            <w:r>
              <w:rPr>
                <w:noProof/>
                <w:webHidden/>
              </w:rPr>
            </w:r>
            <w:r>
              <w:rPr>
                <w:noProof/>
                <w:webHidden/>
              </w:rPr>
              <w:fldChar w:fldCharType="separate"/>
            </w:r>
            <w:r>
              <w:rPr>
                <w:noProof/>
                <w:webHidden/>
              </w:rPr>
              <w:t>50</w:t>
            </w:r>
            <w:r>
              <w:rPr>
                <w:noProof/>
                <w:webHidden/>
              </w:rPr>
              <w:fldChar w:fldCharType="end"/>
            </w:r>
          </w:hyperlink>
        </w:p>
        <w:p w14:paraId="0F0B75D1" w14:textId="7A4A62D0"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7" w:history="1">
            <w:r w:rsidRPr="00C81F01">
              <w:rPr>
                <w:rStyle w:val="Hyperlnk"/>
                <w:noProof/>
              </w:rPr>
              <w:t>6.11.3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_Toc180141837 \h </w:instrText>
            </w:r>
            <w:r>
              <w:rPr>
                <w:noProof/>
                <w:webHidden/>
              </w:rPr>
            </w:r>
            <w:r>
              <w:rPr>
                <w:noProof/>
                <w:webHidden/>
              </w:rPr>
              <w:fldChar w:fldCharType="separate"/>
            </w:r>
            <w:r>
              <w:rPr>
                <w:noProof/>
                <w:webHidden/>
              </w:rPr>
              <w:t>51</w:t>
            </w:r>
            <w:r>
              <w:rPr>
                <w:noProof/>
                <w:webHidden/>
              </w:rPr>
              <w:fldChar w:fldCharType="end"/>
            </w:r>
          </w:hyperlink>
        </w:p>
        <w:p w14:paraId="45B38C19" w14:textId="208689C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8" w:history="1">
            <w:r w:rsidRPr="00C81F01">
              <w:rPr>
                <w:rStyle w:val="Hyperlnk"/>
                <w:noProof/>
              </w:rPr>
              <w:t>6.11.4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_Toc180141838 \h </w:instrText>
            </w:r>
            <w:r>
              <w:rPr>
                <w:noProof/>
                <w:webHidden/>
              </w:rPr>
            </w:r>
            <w:r>
              <w:rPr>
                <w:noProof/>
                <w:webHidden/>
              </w:rPr>
              <w:fldChar w:fldCharType="separate"/>
            </w:r>
            <w:r>
              <w:rPr>
                <w:noProof/>
                <w:webHidden/>
              </w:rPr>
              <w:t>51</w:t>
            </w:r>
            <w:r>
              <w:rPr>
                <w:noProof/>
                <w:webHidden/>
              </w:rPr>
              <w:fldChar w:fldCharType="end"/>
            </w:r>
          </w:hyperlink>
        </w:p>
        <w:p w14:paraId="14126544" w14:textId="137FA130"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39" w:history="1">
            <w:r w:rsidRPr="00C81F01">
              <w:rPr>
                <w:rStyle w:val="Hyperlnk"/>
                <w:noProof/>
              </w:rPr>
              <w:t>6.12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RegisterTemporaryExtendedRevoke</w:t>
            </w:r>
            <w:r>
              <w:rPr>
                <w:noProof/>
                <w:webHidden/>
              </w:rPr>
              <w:tab/>
            </w:r>
            <w:r>
              <w:rPr>
                <w:noProof/>
                <w:webHidden/>
              </w:rPr>
              <w:fldChar w:fldCharType="begin"/>
            </w:r>
            <w:r>
              <w:rPr>
                <w:noProof/>
                <w:webHidden/>
              </w:rPr>
              <w:instrText xml:space="preserve"> PAGEREF _Toc180141839 \h </w:instrText>
            </w:r>
            <w:r>
              <w:rPr>
                <w:noProof/>
                <w:webHidden/>
              </w:rPr>
            </w:r>
            <w:r>
              <w:rPr>
                <w:noProof/>
                <w:webHidden/>
              </w:rPr>
              <w:fldChar w:fldCharType="separate"/>
            </w:r>
            <w:r>
              <w:rPr>
                <w:noProof/>
                <w:webHidden/>
              </w:rPr>
              <w:t>53</w:t>
            </w:r>
            <w:r>
              <w:rPr>
                <w:noProof/>
                <w:webHidden/>
              </w:rPr>
              <w:fldChar w:fldCharType="end"/>
            </w:r>
          </w:hyperlink>
        </w:p>
        <w:p w14:paraId="20C38E70" w14:textId="1858EAE8"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0" w:history="1">
            <w:r w:rsidRPr="00C81F01">
              <w:rPr>
                <w:rStyle w:val="Hyperlnk"/>
                <w:noProof/>
              </w:rPr>
              <w:t>6.12.1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_Toc180141840 \h </w:instrText>
            </w:r>
            <w:r>
              <w:rPr>
                <w:noProof/>
                <w:webHidden/>
              </w:rPr>
            </w:r>
            <w:r>
              <w:rPr>
                <w:noProof/>
                <w:webHidden/>
              </w:rPr>
              <w:fldChar w:fldCharType="separate"/>
            </w:r>
            <w:r>
              <w:rPr>
                <w:noProof/>
                <w:webHidden/>
              </w:rPr>
              <w:t>53</w:t>
            </w:r>
            <w:r>
              <w:rPr>
                <w:noProof/>
                <w:webHidden/>
              </w:rPr>
              <w:fldChar w:fldCharType="end"/>
            </w:r>
          </w:hyperlink>
        </w:p>
        <w:p w14:paraId="093C2307" w14:textId="278423A4"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1" w:history="1">
            <w:r w:rsidRPr="00C81F01">
              <w:rPr>
                <w:rStyle w:val="Hyperlnk"/>
                <w:noProof/>
              </w:rPr>
              <w:t>6.12.2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_Toc180141841 \h </w:instrText>
            </w:r>
            <w:r>
              <w:rPr>
                <w:noProof/>
                <w:webHidden/>
              </w:rPr>
            </w:r>
            <w:r>
              <w:rPr>
                <w:noProof/>
                <w:webHidden/>
              </w:rPr>
              <w:fldChar w:fldCharType="separate"/>
            </w:r>
            <w:r>
              <w:rPr>
                <w:noProof/>
                <w:webHidden/>
              </w:rPr>
              <w:t>53</w:t>
            </w:r>
            <w:r>
              <w:rPr>
                <w:noProof/>
                <w:webHidden/>
              </w:rPr>
              <w:fldChar w:fldCharType="end"/>
            </w:r>
          </w:hyperlink>
        </w:p>
        <w:p w14:paraId="631869D4" w14:textId="68044804"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2" w:history="1">
            <w:r w:rsidRPr="00C81F01">
              <w:rPr>
                <w:rStyle w:val="Hyperlnk"/>
                <w:noProof/>
              </w:rPr>
              <w:t>6.12.3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_Toc180141842 \h </w:instrText>
            </w:r>
            <w:r>
              <w:rPr>
                <w:noProof/>
                <w:webHidden/>
              </w:rPr>
            </w:r>
            <w:r>
              <w:rPr>
                <w:noProof/>
                <w:webHidden/>
              </w:rPr>
              <w:fldChar w:fldCharType="separate"/>
            </w:r>
            <w:r>
              <w:rPr>
                <w:noProof/>
                <w:webHidden/>
              </w:rPr>
              <w:t>54</w:t>
            </w:r>
            <w:r>
              <w:rPr>
                <w:noProof/>
                <w:webHidden/>
              </w:rPr>
              <w:fldChar w:fldCharType="end"/>
            </w:r>
          </w:hyperlink>
        </w:p>
        <w:p w14:paraId="3AA0E340" w14:textId="54F5C96C"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3" w:history="1">
            <w:r w:rsidRPr="00C81F01">
              <w:rPr>
                <w:rStyle w:val="Hyperlnk"/>
                <w:noProof/>
              </w:rPr>
              <w:t>6.12.4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_Toc180141843 \h </w:instrText>
            </w:r>
            <w:r>
              <w:rPr>
                <w:noProof/>
                <w:webHidden/>
              </w:rPr>
            </w:r>
            <w:r>
              <w:rPr>
                <w:noProof/>
                <w:webHidden/>
              </w:rPr>
              <w:fldChar w:fldCharType="separate"/>
            </w:r>
            <w:r>
              <w:rPr>
                <w:noProof/>
                <w:webHidden/>
              </w:rPr>
              <w:t>55</w:t>
            </w:r>
            <w:r>
              <w:rPr>
                <w:noProof/>
                <w:webHidden/>
              </w:rPr>
              <w:fldChar w:fldCharType="end"/>
            </w:r>
          </w:hyperlink>
        </w:p>
        <w:p w14:paraId="493AE40B" w14:textId="44F2D414"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4" w:history="1">
            <w:r w:rsidRPr="00C81F01">
              <w:rPr>
                <w:rStyle w:val="Hyperlnk"/>
                <w:noProof/>
              </w:rPr>
              <w:t>6.13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CancelTemporaryExtendedRevoke</w:t>
            </w:r>
            <w:r>
              <w:rPr>
                <w:noProof/>
                <w:webHidden/>
              </w:rPr>
              <w:tab/>
            </w:r>
            <w:r>
              <w:rPr>
                <w:noProof/>
                <w:webHidden/>
              </w:rPr>
              <w:fldChar w:fldCharType="begin"/>
            </w:r>
            <w:r>
              <w:rPr>
                <w:noProof/>
                <w:webHidden/>
              </w:rPr>
              <w:instrText xml:space="preserve"> PAGEREF _Toc180141844 \h </w:instrText>
            </w:r>
            <w:r>
              <w:rPr>
                <w:noProof/>
                <w:webHidden/>
              </w:rPr>
            </w:r>
            <w:r>
              <w:rPr>
                <w:noProof/>
                <w:webHidden/>
              </w:rPr>
              <w:fldChar w:fldCharType="separate"/>
            </w:r>
            <w:r>
              <w:rPr>
                <w:noProof/>
                <w:webHidden/>
              </w:rPr>
              <w:t>56</w:t>
            </w:r>
            <w:r>
              <w:rPr>
                <w:noProof/>
                <w:webHidden/>
              </w:rPr>
              <w:fldChar w:fldCharType="end"/>
            </w:r>
          </w:hyperlink>
        </w:p>
        <w:p w14:paraId="734B5302" w14:textId="642F904C"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5" w:history="1">
            <w:r w:rsidRPr="00C81F01">
              <w:rPr>
                <w:rStyle w:val="Hyperlnk"/>
                <w:noProof/>
              </w:rPr>
              <w:t>6.13.1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Version</w:t>
            </w:r>
            <w:r>
              <w:rPr>
                <w:noProof/>
                <w:webHidden/>
              </w:rPr>
              <w:tab/>
            </w:r>
            <w:r>
              <w:rPr>
                <w:noProof/>
                <w:webHidden/>
              </w:rPr>
              <w:fldChar w:fldCharType="begin"/>
            </w:r>
            <w:r>
              <w:rPr>
                <w:noProof/>
                <w:webHidden/>
              </w:rPr>
              <w:instrText xml:space="preserve"> PAGEREF _Toc180141845 \h </w:instrText>
            </w:r>
            <w:r>
              <w:rPr>
                <w:noProof/>
                <w:webHidden/>
              </w:rPr>
            </w:r>
            <w:r>
              <w:rPr>
                <w:noProof/>
                <w:webHidden/>
              </w:rPr>
              <w:fldChar w:fldCharType="separate"/>
            </w:r>
            <w:r>
              <w:rPr>
                <w:noProof/>
                <w:webHidden/>
              </w:rPr>
              <w:t>56</w:t>
            </w:r>
            <w:r>
              <w:rPr>
                <w:noProof/>
                <w:webHidden/>
              </w:rPr>
              <w:fldChar w:fldCharType="end"/>
            </w:r>
          </w:hyperlink>
        </w:p>
        <w:p w14:paraId="2BBC6BD7" w14:textId="53E2214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6" w:history="1">
            <w:r w:rsidRPr="00C81F01">
              <w:rPr>
                <w:rStyle w:val="Hyperlnk"/>
                <w:noProof/>
              </w:rPr>
              <w:t>6.13.2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Fältregler</w:t>
            </w:r>
            <w:r>
              <w:rPr>
                <w:noProof/>
                <w:webHidden/>
              </w:rPr>
              <w:tab/>
            </w:r>
            <w:r>
              <w:rPr>
                <w:noProof/>
                <w:webHidden/>
              </w:rPr>
              <w:fldChar w:fldCharType="begin"/>
            </w:r>
            <w:r>
              <w:rPr>
                <w:noProof/>
                <w:webHidden/>
              </w:rPr>
              <w:instrText xml:space="preserve"> PAGEREF _Toc180141846 \h </w:instrText>
            </w:r>
            <w:r>
              <w:rPr>
                <w:noProof/>
                <w:webHidden/>
              </w:rPr>
            </w:r>
            <w:r>
              <w:rPr>
                <w:noProof/>
                <w:webHidden/>
              </w:rPr>
              <w:fldChar w:fldCharType="separate"/>
            </w:r>
            <w:r>
              <w:rPr>
                <w:noProof/>
                <w:webHidden/>
              </w:rPr>
              <w:t>56</w:t>
            </w:r>
            <w:r>
              <w:rPr>
                <w:noProof/>
                <w:webHidden/>
              </w:rPr>
              <w:fldChar w:fldCharType="end"/>
            </w:r>
          </w:hyperlink>
        </w:p>
        <w:p w14:paraId="7681D12C" w14:textId="6AE389CE"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7" w:history="1">
            <w:r w:rsidRPr="00C81F01">
              <w:rPr>
                <w:rStyle w:val="Hyperlnk"/>
                <w:noProof/>
              </w:rPr>
              <w:t>6.13.3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Övriga regler</w:t>
            </w:r>
            <w:r>
              <w:rPr>
                <w:noProof/>
                <w:webHidden/>
              </w:rPr>
              <w:tab/>
            </w:r>
            <w:r>
              <w:rPr>
                <w:noProof/>
                <w:webHidden/>
              </w:rPr>
              <w:fldChar w:fldCharType="begin"/>
            </w:r>
            <w:r>
              <w:rPr>
                <w:noProof/>
                <w:webHidden/>
              </w:rPr>
              <w:instrText xml:space="preserve"> PAGEREF _Toc180141847 \h </w:instrText>
            </w:r>
            <w:r>
              <w:rPr>
                <w:noProof/>
                <w:webHidden/>
              </w:rPr>
            </w:r>
            <w:r>
              <w:rPr>
                <w:noProof/>
                <w:webHidden/>
              </w:rPr>
              <w:fldChar w:fldCharType="separate"/>
            </w:r>
            <w:r>
              <w:rPr>
                <w:noProof/>
                <w:webHidden/>
              </w:rPr>
              <w:t>57</w:t>
            </w:r>
            <w:r>
              <w:rPr>
                <w:noProof/>
                <w:webHidden/>
              </w:rPr>
              <w:fldChar w:fldCharType="end"/>
            </w:r>
          </w:hyperlink>
        </w:p>
        <w:p w14:paraId="6D427C6B" w14:textId="7452F56D"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8" w:history="1">
            <w:r w:rsidRPr="00C81F01">
              <w:rPr>
                <w:rStyle w:val="Hyperlnk"/>
                <w:noProof/>
              </w:rPr>
              <w:t>6.13.4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Exempel</w:t>
            </w:r>
            <w:r>
              <w:rPr>
                <w:noProof/>
                <w:webHidden/>
              </w:rPr>
              <w:tab/>
            </w:r>
            <w:r>
              <w:rPr>
                <w:noProof/>
                <w:webHidden/>
              </w:rPr>
              <w:fldChar w:fldCharType="begin"/>
            </w:r>
            <w:r>
              <w:rPr>
                <w:noProof/>
                <w:webHidden/>
              </w:rPr>
              <w:instrText xml:space="preserve"> PAGEREF _Toc180141848 \h </w:instrText>
            </w:r>
            <w:r>
              <w:rPr>
                <w:noProof/>
                <w:webHidden/>
              </w:rPr>
            </w:r>
            <w:r>
              <w:rPr>
                <w:noProof/>
                <w:webHidden/>
              </w:rPr>
              <w:fldChar w:fldCharType="separate"/>
            </w:r>
            <w:r>
              <w:rPr>
                <w:noProof/>
                <w:webHidden/>
              </w:rPr>
              <w:t>57</w:t>
            </w:r>
            <w:r>
              <w:rPr>
                <w:noProof/>
                <w:webHidden/>
              </w:rPr>
              <w:fldChar w:fldCharType="end"/>
            </w:r>
          </w:hyperlink>
        </w:p>
        <w:p w14:paraId="2AAC0364" w14:textId="22172DE3" w:rsidR="00520292" w:rsidRDefault="00520292">
          <w:pPr>
            <w:pStyle w:val="Innehll1"/>
            <w:tabs>
              <w:tab w:val="left" w:pos="4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49" w:history="1">
            <w:r w:rsidRPr="00C81F01">
              <w:rPr>
                <w:rStyle w:val="Hyperlnk"/>
                <w:noProof/>
              </w:rPr>
              <w:t>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rPr>
              <w:t>Datatyper</w:t>
            </w:r>
            <w:r>
              <w:rPr>
                <w:noProof/>
                <w:webHidden/>
              </w:rPr>
              <w:tab/>
            </w:r>
            <w:r>
              <w:rPr>
                <w:noProof/>
                <w:webHidden/>
              </w:rPr>
              <w:fldChar w:fldCharType="begin"/>
            </w:r>
            <w:r>
              <w:rPr>
                <w:noProof/>
                <w:webHidden/>
              </w:rPr>
              <w:instrText xml:space="preserve"> PAGEREF _Toc180141849 \h </w:instrText>
            </w:r>
            <w:r>
              <w:rPr>
                <w:noProof/>
                <w:webHidden/>
              </w:rPr>
            </w:r>
            <w:r>
              <w:rPr>
                <w:noProof/>
                <w:webHidden/>
              </w:rPr>
              <w:fldChar w:fldCharType="separate"/>
            </w:r>
            <w:r>
              <w:rPr>
                <w:noProof/>
                <w:webHidden/>
              </w:rPr>
              <w:t>59</w:t>
            </w:r>
            <w:r>
              <w:rPr>
                <w:noProof/>
                <w:webHidden/>
              </w:rPr>
              <w:fldChar w:fldCharType="end"/>
            </w:r>
          </w:hyperlink>
        </w:p>
        <w:p w14:paraId="240AEA2C" w14:textId="3219C005" w:rsidR="00520292" w:rsidRDefault="00520292">
          <w:pPr>
            <w:pStyle w:val="Innehll2"/>
            <w:tabs>
              <w:tab w:val="left" w:pos="88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0" w:history="1">
            <w:r w:rsidRPr="00C81F01">
              <w:rPr>
                <w:rStyle w:val="Hyperlnk"/>
                <w:noProof/>
                <w:lang w:val="en-US"/>
              </w:rPr>
              <w:t>7.1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Datatyper från namnrymd urn:riv:informationsecurity:authorization:blocking:4</w:t>
            </w:r>
            <w:r>
              <w:rPr>
                <w:noProof/>
                <w:webHidden/>
              </w:rPr>
              <w:tab/>
            </w:r>
            <w:r>
              <w:rPr>
                <w:noProof/>
                <w:webHidden/>
              </w:rPr>
              <w:fldChar w:fldCharType="begin"/>
            </w:r>
            <w:r>
              <w:rPr>
                <w:noProof/>
                <w:webHidden/>
              </w:rPr>
              <w:instrText xml:space="preserve"> PAGEREF _Toc180141850 \h </w:instrText>
            </w:r>
            <w:r>
              <w:rPr>
                <w:noProof/>
                <w:webHidden/>
              </w:rPr>
            </w:r>
            <w:r>
              <w:rPr>
                <w:noProof/>
                <w:webHidden/>
              </w:rPr>
              <w:fldChar w:fldCharType="separate"/>
            </w:r>
            <w:r>
              <w:rPr>
                <w:noProof/>
                <w:webHidden/>
              </w:rPr>
              <w:t>59</w:t>
            </w:r>
            <w:r>
              <w:rPr>
                <w:noProof/>
                <w:webHidden/>
              </w:rPr>
              <w:fldChar w:fldCharType="end"/>
            </w:r>
          </w:hyperlink>
        </w:p>
        <w:p w14:paraId="51C66177" w14:textId="04B59942"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1" w:history="1">
            <w:r w:rsidRPr="00C81F01">
              <w:rPr>
                <w:rStyle w:val="Hyperlnk"/>
                <w:noProof/>
                <w:lang w:val="en-US"/>
              </w:rPr>
              <w:t>7.1.1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urn:riv:informationsecurity:authorization:blocking:4:AccessingActorType</w:t>
            </w:r>
            <w:r>
              <w:rPr>
                <w:noProof/>
                <w:webHidden/>
              </w:rPr>
              <w:tab/>
            </w:r>
            <w:r>
              <w:rPr>
                <w:noProof/>
                <w:webHidden/>
              </w:rPr>
              <w:fldChar w:fldCharType="begin"/>
            </w:r>
            <w:r>
              <w:rPr>
                <w:noProof/>
                <w:webHidden/>
              </w:rPr>
              <w:instrText xml:space="preserve"> PAGEREF _Toc180141851 \h </w:instrText>
            </w:r>
            <w:r>
              <w:rPr>
                <w:noProof/>
                <w:webHidden/>
              </w:rPr>
            </w:r>
            <w:r>
              <w:rPr>
                <w:noProof/>
                <w:webHidden/>
              </w:rPr>
              <w:fldChar w:fldCharType="separate"/>
            </w:r>
            <w:r>
              <w:rPr>
                <w:noProof/>
                <w:webHidden/>
              </w:rPr>
              <w:t>59</w:t>
            </w:r>
            <w:r>
              <w:rPr>
                <w:noProof/>
                <w:webHidden/>
              </w:rPr>
              <w:fldChar w:fldCharType="end"/>
            </w:r>
          </w:hyperlink>
        </w:p>
        <w:p w14:paraId="4295F702" w14:textId="296B705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2" w:history="1">
            <w:r w:rsidRPr="00C81F01">
              <w:rPr>
                <w:rStyle w:val="Hyperlnk"/>
                <w:noProof/>
                <w:lang w:val="en-US"/>
              </w:rPr>
              <w:t>7.1.2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urn:riv:informationsecurity:authorization:blocking:4:ActionType</w:t>
            </w:r>
            <w:r>
              <w:rPr>
                <w:noProof/>
                <w:webHidden/>
              </w:rPr>
              <w:tab/>
            </w:r>
            <w:r>
              <w:rPr>
                <w:noProof/>
                <w:webHidden/>
              </w:rPr>
              <w:fldChar w:fldCharType="begin"/>
            </w:r>
            <w:r>
              <w:rPr>
                <w:noProof/>
                <w:webHidden/>
              </w:rPr>
              <w:instrText xml:space="preserve"> PAGEREF _Toc180141852 \h </w:instrText>
            </w:r>
            <w:r>
              <w:rPr>
                <w:noProof/>
                <w:webHidden/>
              </w:rPr>
            </w:r>
            <w:r>
              <w:rPr>
                <w:noProof/>
                <w:webHidden/>
              </w:rPr>
              <w:fldChar w:fldCharType="separate"/>
            </w:r>
            <w:r>
              <w:rPr>
                <w:noProof/>
                <w:webHidden/>
              </w:rPr>
              <w:t>59</w:t>
            </w:r>
            <w:r>
              <w:rPr>
                <w:noProof/>
                <w:webHidden/>
              </w:rPr>
              <w:fldChar w:fldCharType="end"/>
            </w:r>
          </w:hyperlink>
        </w:p>
        <w:p w14:paraId="0E31ED55" w14:textId="02ABC031"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3" w:history="1">
            <w:r w:rsidRPr="00C81F01">
              <w:rPr>
                <w:rStyle w:val="Hyperlnk"/>
                <w:noProof/>
                <w:lang w:val="en-US"/>
              </w:rPr>
              <w:t>7.1.3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urn:riv:informationsecurity:authorization:blocking:4:ActorType</w:t>
            </w:r>
            <w:r>
              <w:rPr>
                <w:noProof/>
                <w:webHidden/>
              </w:rPr>
              <w:tab/>
            </w:r>
            <w:r>
              <w:rPr>
                <w:noProof/>
                <w:webHidden/>
              </w:rPr>
              <w:fldChar w:fldCharType="begin"/>
            </w:r>
            <w:r>
              <w:rPr>
                <w:noProof/>
                <w:webHidden/>
              </w:rPr>
              <w:instrText xml:space="preserve"> PAGEREF _Toc180141853 \h </w:instrText>
            </w:r>
            <w:r>
              <w:rPr>
                <w:noProof/>
                <w:webHidden/>
              </w:rPr>
            </w:r>
            <w:r>
              <w:rPr>
                <w:noProof/>
                <w:webHidden/>
              </w:rPr>
              <w:fldChar w:fldCharType="separate"/>
            </w:r>
            <w:r>
              <w:rPr>
                <w:noProof/>
                <w:webHidden/>
              </w:rPr>
              <w:t>60</w:t>
            </w:r>
            <w:r>
              <w:rPr>
                <w:noProof/>
                <w:webHidden/>
              </w:rPr>
              <w:fldChar w:fldCharType="end"/>
            </w:r>
          </w:hyperlink>
        </w:p>
        <w:p w14:paraId="2C6A950C" w14:textId="3B4394B6"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4" w:history="1">
            <w:r w:rsidRPr="00C81F01">
              <w:rPr>
                <w:rStyle w:val="Hyperlnk"/>
                <w:noProof/>
                <w:lang w:val="en-US"/>
              </w:rPr>
              <w:t>7.1.4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urn:riv:informationsecurity:authorization:blocking:4:AssignmentNameType</w:t>
            </w:r>
            <w:r>
              <w:rPr>
                <w:noProof/>
                <w:webHidden/>
              </w:rPr>
              <w:tab/>
            </w:r>
            <w:r>
              <w:rPr>
                <w:noProof/>
                <w:webHidden/>
              </w:rPr>
              <w:fldChar w:fldCharType="begin"/>
            </w:r>
            <w:r>
              <w:rPr>
                <w:noProof/>
                <w:webHidden/>
              </w:rPr>
              <w:instrText xml:space="preserve"> PAGEREF _Toc180141854 \h </w:instrText>
            </w:r>
            <w:r>
              <w:rPr>
                <w:noProof/>
                <w:webHidden/>
              </w:rPr>
            </w:r>
            <w:r>
              <w:rPr>
                <w:noProof/>
                <w:webHidden/>
              </w:rPr>
              <w:fldChar w:fldCharType="separate"/>
            </w:r>
            <w:r>
              <w:rPr>
                <w:noProof/>
                <w:webHidden/>
              </w:rPr>
              <w:t>60</w:t>
            </w:r>
            <w:r>
              <w:rPr>
                <w:noProof/>
                <w:webHidden/>
              </w:rPr>
              <w:fldChar w:fldCharType="end"/>
            </w:r>
          </w:hyperlink>
        </w:p>
        <w:p w14:paraId="0FE4A58F" w14:textId="549E66E5"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5" w:history="1">
            <w:r w:rsidRPr="00C81F01">
              <w:rPr>
                <w:rStyle w:val="Hyperlnk"/>
                <w:noProof/>
                <w:lang w:val="en-US"/>
              </w:rPr>
              <w:t>7.1.5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urn:riv:informationsecurity:authorization:blocking:4:BlockType</w:t>
            </w:r>
            <w:r>
              <w:rPr>
                <w:noProof/>
                <w:webHidden/>
              </w:rPr>
              <w:tab/>
            </w:r>
            <w:r>
              <w:rPr>
                <w:noProof/>
                <w:webHidden/>
              </w:rPr>
              <w:fldChar w:fldCharType="begin"/>
            </w:r>
            <w:r>
              <w:rPr>
                <w:noProof/>
                <w:webHidden/>
              </w:rPr>
              <w:instrText xml:space="preserve"> PAGEREF _Toc180141855 \h </w:instrText>
            </w:r>
            <w:r>
              <w:rPr>
                <w:noProof/>
                <w:webHidden/>
              </w:rPr>
            </w:r>
            <w:r>
              <w:rPr>
                <w:noProof/>
                <w:webHidden/>
              </w:rPr>
              <w:fldChar w:fldCharType="separate"/>
            </w:r>
            <w:r>
              <w:rPr>
                <w:noProof/>
                <w:webHidden/>
              </w:rPr>
              <w:t>60</w:t>
            </w:r>
            <w:r>
              <w:rPr>
                <w:noProof/>
                <w:webHidden/>
              </w:rPr>
              <w:fldChar w:fldCharType="end"/>
            </w:r>
          </w:hyperlink>
        </w:p>
        <w:p w14:paraId="51B01B44" w14:textId="63841365"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6" w:history="1">
            <w:r w:rsidRPr="00C81F01">
              <w:rPr>
                <w:rStyle w:val="Hyperlnk"/>
                <w:noProof/>
                <w:lang w:val="en-US"/>
              </w:rPr>
              <w:t>7.1.6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urn:riv:informationsecurity:authorization:blocking:4:BlockHeaderType</w:t>
            </w:r>
            <w:r>
              <w:rPr>
                <w:noProof/>
                <w:webHidden/>
              </w:rPr>
              <w:tab/>
            </w:r>
            <w:r>
              <w:rPr>
                <w:noProof/>
                <w:webHidden/>
              </w:rPr>
              <w:fldChar w:fldCharType="begin"/>
            </w:r>
            <w:r>
              <w:rPr>
                <w:noProof/>
                <w:webHidden/>
              </w:rPr>
              <w:instrText xml:space="preserve"> PAGEREF _Toc180141856 \h </w:instrText>
            </w:r>
            <w:r>
              <w:rPr>
                <w:noProof/>
                <w:webHidden/>
              </w:rPr>
            </w:r>
            <w:r>
              <w:rPr>
                <w:noProof/>
                <w:webHidden/>
              </w:rPr>
              <w:fldChar w:fldCharType="separate"/>
            </w:r>
            <w:r>
              <w:rPr>
                <w:noProof/>
                <w:webHidden/>
              </w:rPr>
              <w:t>61</w:t>
            </w:r>
            <w:r>
              <w:rPr>
                <w:noProof/>
                <w:webHidden/>
              </w:rPr>
              <w:fldChar w:fldCharType="end"/>
            </w:r>
          </w:hyperlink>
        </w:p>
        <w:p w14:paraId="6C12E202" w14:textId="1555E9C9"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7" w:history="1">
            <w:r w:rsidRPr="00C81F01">
              <w:rPr>
                <w:rStyle w:val="Hyperlnk"/>
                <w:noProof/>
                <w:lang w:val="en-US"/>
              </w:rPr>
              <w:t>7.1.7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urn:riv:informationsecurity:authorization:blocking:4:BlockTypeType</w:t>
            </w:r>
            <w:r>
              <w:rPr>
                <w:noProof/>
                <w:webHidden/>
              </w:rPr>
              <w:tab/>
            </w:r>
            <w:r>
              <w:rPr>
                <w:noProof/>
                <w:webHidden/>
              </w:rPr>
              <w:fldChar w:fldCharType="begin"/>
            </w:r>
            <w:r>
              <w:rPr>
                <w:noProof/>
                <w:webHidden/>
              </w:rPr>
              <w:instrText xml:space="preserve"> PAGEREF _Toc180141857 \h </w:instrText>
            </w:r>
            <w:r>
              <w:rPr>
                <w:noProof/>
                <w:webHidden/>
              </w:rPr>
            </w:r>
            <w:r>
              <w:rPr>
                <w:noProof/>
                <w:webHidden/>
              </w:rPr>
              <w:fldChar w:fldCharType="separate"/>
            </w:r>
            <w:r>
              <w:rPr>
                <w:noProof/>
                <w:webHidden/>
              </w:rPr>
              <w:t>62</w:t>
            </w:r>
            <w:r>
              <w:rPr>
                <w:noProof/>
                <w:webHidden/>
              </w:rPr>
              <w:fldChar w:fldCharType="end"/>
            </w:r>
          </w:hyperlink>
        </w:p>
        <w:p w14:paraId="2B754C8E" w14:textId="47F6FB0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8" w:history="1">
            <w:r w:rsidRPr="00C81F01">
              <w:rPr>
                <w:rStyle w:val="Hyperlnk"/>
                <w:noProof/>
                <w:lang w:val="en-US"/>
              </w:rPr>
              <w:t>7.1.8</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urn:riv:informationsecurity:authorization:blocking:4:CheckBlocksResultType</w:t>
            </w:r>
            <w:r>
              <w:rPr>
                <w:noProof/>
                <w:webHidden/>
              </w:rPr>
              <w:tab/>
            </w:r>
            <w:r>
              <w:rPr>
                <w:noProof/>
                <w:webHidden/>
              </w:rPr>
              <w:fldChar w:fldCharType="begin"/>
            </w:r>
            <w:r>
              <w:rPr>
                <w:noProof/>
                <w:webHidden/>
              </w:rPr>
              <w:instrText xml:space="preserve"> PAGEREF _Toc180141858 \h </w:instrText>
            </w:r>
            <w:r>
              <w:rPr>
                <w:noProof/>
                <w:webHidden/>
              </w:rPr>
            </w:r>
            <w:r>
              <w:rPr>
                <w:noProof/>
                <w:webHidden/>
              </w:rPr>
              <w:fldChar w:fldCharType="separate"/>
            </w:r>
            <w:r>
              <w:rPr>
                <w:noProof/>
                <w:webHidden/>
              </w:rPr>
              <w:t>62</w:t>
            </w:r>
            <w:r>
              <w:rPr>
                <w:noProof/>
                <w:webHidden/>
              </w:rPr>
              <w:fldChar w:fldCharType="end"/>
            </w:r>
          </w:hyperlink>
        </w:p>
        <w:p w14:paraId="4E06B7BB" w14:textId="7A120E3E" w:rsidR="00520292" w:rsidRDefault="00520292">
          <w:pPr>
            <w:pStyle w:val="Innehll3"/>
            <w:tabs>
              <w:tab w:val="left" w:pos="11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59" w:history="1">
            <w:r w:rsidRPr="00C81F01">
              <w:rPr>
                <w:rStyle w:val="Hyperlnk"/>
                <w:noProof/>
                <w:lang w:val="en-US"/>
              </w:rPr>
              <w:t>7.1.9</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urn:riv:informationsecurity:authorization:blocking:4:CheckResultType</w:t>
            </w:r>
            <w:r>
              <w:rPr>
                <w:noProof/>
                <w:webHidden/>
              </w:rPr>
              <w:tab/>
            </w:r>
            <w:r>
              <w:rPr>
                <w:noProof/>
                <w:webHidden/>
              </w:rPr>
              <w:fldChar w:fldCharType="begin"/>
            </w:r>
            <w:r>
              <w:rPr>
                <w:noProof/>
                <w:webHidden/>
              </w:rPr>
              <w:instrText xml:space="preserve"> PAGEREF _Toc180141859 \h </w:instrText>
            </w:r>
            <w:r>
              <w:rPr>
                <w:noProof/>
                <w:webHidden/>
              </w:rPr>
            </w:r>
            <w:r>
              <w:rPr>
                <w:noProof/>
                <w:webHidden/>
              </w:rPr>
              <w:fldChar w:fldCharType="separate"/>
            </w:r>
            <w:r>
              <w:rPr>
                <w:noProof/>
                <w:webHidden/>
              </w:rPr>
              <w:t>62</w:t>
            </w:r>
            <w:r>
              <w:rPr>
                <w:noProof/>
                <w:webHidden/>
              </w:rPr>
              <w:fldChar w:fldCharType="end"/>
            </w:r>
          </w:hyperlink>
        </w:p>
        <w:p w14:paraId="72C35A18" w14:textId="0BAA9E38"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0" w:history="1">
            <w:r w:rsidRPr="00C81F01">
              <w:rPr>
                <w:rStyle w:val="Hyperlnk"/>
                <w:noProof/>
                <w:lang w:val="en-US"/>
              </w:rPr>
              <w:t>7.1.10</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urn:riv:informationsecurity:authorization:blocking:4:CheckStatusType</w:t>
            </w:r>
            <w:r>
              <w:rPr>
                <w:noProof/>
                <w:webHidden/>
              </w:rPr>
              <w:tab/>
            </w:r>
            <w:r>
              <w:rPr>
                <w:noProof/>
                <w:webHidden/>
              </w:rPr>
              <w:fldChar w:fldCharType="begin"/>
            </w:r>
            <w:r>
              <w:rPr>
                <w:noProof/>
                <w:webHidden/>
              </w:rPr>
              <w:instrText xml:space="preserve"> PAGEREF _Toc180141860 \h </w:instrText>
            </w:r>
            <w:r>
              <w:rPr>
                <w:noProof/>
                <w:webHidden/>
              </w:rPr>
            </w:r>
            <w:r>
              <w:rPr>
                <w:noProof/>
                <w:webHidden/>
              </w:rPr>
              <w:fldChar w:fldCharType="separate"/>
            </w:r>
            <w:r>
              <w:rPr>
                <w:noProof/>
                <w:webHidden/>
              </w:rPr>
              <w:t>63</w:t>
            </w:r>
            <w:r>
              <w:rPr>
                <w:noProof/>
                <w:webHidden/>
              </w:rPr>
              <w:fldChar w:fldCharType="end"/>
            </w:r>
          </w:hyperlink>
        </w:p>
        <w:p w14:paraId="4B6450C4" w14:textId="49C4B6E8"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1" w:history="1">
            <w:r w:rsidRPr="00C81F01">
              <w:rPr>
                <w:rStyle w:val="Hyperlnk"/>
                <w:noProof/>
                <w:lang w:val="en-US"/>
              </w:rPr>
              <w:t>7.1.11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urn:riv:informationsecurity:authorization:blocking:4:ExtendedBlockType</w:t>
            </w:r>
            <w:r>
              <w:rPr>
                <w:noProof/>
                <w:webHidden/>
              </w:rPr>
              <w:tab/>
            </w:r>
            <w:r>
              <w:rPr>
                <w:noProof/>
                <w:webHidden/>
              </w:rPr>
              <w:fldChar w:fldCharType="begin"/>
            </w:r>
            <w:r>
              <w:rPr>
                <w:noProof/>
                <w:webHidden/>
              </w:rPr>
              <w:instrText xml:space="preserve"> PAGEREF _Toc180141861 \h </w:instrText>
            </w:r>
            <w:r>
              <w:rPr>
                <w:noProof/>
                <w:webHidden/>
              </w:rPr>
            </w:r>
            <w:r>
              <w:rPr>
                <w:noProof/>
                <w:webHidden/>
              </w:rPr>
              <w:fldChar w:fldCharType="separate"/>
            </w:r>
            <w:r>
              <w:rPr>
                <w:noProof/>
                <w:webHidden/>
              </w:rPr>
              <w:t>63</w:t>
            </w:r>
            <w:r>
              <w:rPr>
                <w:noProof/>
                <w:webHidden/>
              </w:rPr>
              <w:fldChar w:fldCharType="end"/>
            </w:r>
          </w:hyperlink>
        </w:p>
        <w:p w14:paraId="627B4764" w14:textId="57D745F3"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2" w:history="1">
            <w:r w:rsidRPr="00C81F01">
              <w:rPr>
                <w:rStyle w:val="Hyperlnk"/>
                <w:noProof/>
                <w:lang w:val="en-US"/>
              </w:rPr>
              <w:t>7.1.12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urn:riv:informationsecurity:authorization:blocking:4:ExtendedTemporaryRevokeType</w:t>
            </w:r>
            <w:r>
              <w:rPr>
                <w:noProof/>
                <w:webHidden/>
              </w:rPr>
              <w:tab/>
            </w:r>
            <w:r>
              <w:rPr>
                <w:noProof/>
                <w:webHidden/>
              </w:rPr>
              <w:fldChar w:fldCharType="begin"/>
            </w:r>
            <w:r>
              <w:rPr>
                <w:noProof/>
                <w:webHidden/>
              </w:rPr>
              <w:instrText xml:space="preserve"> PAGEREF _Toc180141862 \h </w:instrText>
            </w:r>
            <w:r>
              <w:rPr>
                <w:noProof/>
                <w:webHidden/>
              </w:rPr>
            </w:r>
            <w:r>
              <w:rPr>
                <w:noProof/>
                <w:webHidden/>
              </w:rPr>
              <w:fldChar w:fldCharType="separate"/>
            </w:r>
            <w:r>
              <w:rPr>
                <w:noProof/>
                <w:webHidden/>
              </w:rPr>
              <w:t>64</w:t>
            </w:r>
            <w:r>
              <w:rPr>
                <w:noProof/>
                <w:webHidden/>
              </w:rPr>
              <w:fldChar w:fldCharType="end"/>
            </w:r>
          </w:hyperlink>
        </w:p>
        <w:p w14:paraId="2E6EBF84" w14:textId="764C1334"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3" w:history="1">
            <w:r w:rsidRPr="00C81F01">
              <w:rPr>
                <w:rStyle w:val="Hyperlnk"/>
                <w:noProof/>
                <w:lang w:val="en-US"/>
              </w:rPr>
              <w:t>7.1.13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urn:riv:informationsecurity:authorization:blocking:4:GetExtendedBlocksResultType</w:t>
            </w:r>
            <w:r>
              <w:rPr>
                <w:noProof/>
                <w:webHidden/>
              </w:rPr>
              <w:tab/>
            </w:r>
            <w:r>
              <w:rPr>
                <w:noProof/>
                <w:webHidden/>
              </w:rPr>
              <w:fldChar w:fldCharType="begin"/>
            </w:r>
            <w:r>
              <w:rPr>
                <w:noProof/>
                <w:webHidden/>
              </w:rPr>
              <w:instrText xml:space="preserve"> PAGEREF _Toc180141863 \h </w:instrText>
            </w:r>
            <w:r>
              <w:rPr>
                <w:noProof/>
                <w:webHidden/>
              </w:rPr>
            </w:r>
            <w:r>
              <w:rPr>
                <w:noProof/>
                <w:webHidden/>
              </w:rPr>
              <w:fldChar w:fldCharType="separate"/>
            </w:r>
            <w:r>
              <w:rPr>
                <w:noProof/>
                <w:webHidden/>
              </w:rPr>
              <w:t>65</w:t>
            </w:r>
            <w:r>
              <w:rPr>
                <w:noProof/>
                <w:webHidden/>
              </w:rPr>
              <w:fldChar w:fldCharType="end"/>
            </w:r>
          </w:hyperlink>
        </w:p>
        <w:p w14:paraId="69B5EBEA" w14:textId="4E109E2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4" w:history="1">
            <w:r w:rsidRPr="00C81F01">
              <w:rPr>
                <w:rStyle w:val="Hyperlnk"/>
                <w:noProof/>
                <w:lang w:val="en-US"/>
              </w:rPr>
              <w:t>7.1.14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urn:riv:informationsecurity:authorization:blocking:4:GetPatientIdResultType</w:t>
            </w:r>
            <w:r>
              <w:rPr>
                <w:noProof/>
                <w:webHidden/>
              </w:rPr>
              <w:tab/>
            </w:r>
            <w:r>
              <w:rPr>
                <w:noProof/>
                <w:webHidden/>
              </w:rPr>
              <w:fldChar w:fldCharType="begin"/>
            </w:r>
            <w:r>
              <w:rPr>
                <w:noProof/>
                <w:webHidden/>
              </w:rPr>
              <w:instrText xml:space="preserve"> PAGEREF _Toc180141864 \h </w:instrText>
            </w:r>
            <w:r>
              <w:rPr>
                <w:noProof/>
                <w:webHidden/>
              </w:rPr>
            </w:r>
            <w:r>
              <w:rPr>
                <w:noProof/>
                <w:webHidden/>
              </w:rPr>
              <w:fldChar w:fldCharType="separate"/>
            </w:r>
            <w:r>
              <w:rPr>
                <w:noProof/>
                <w:webHidden/>
              </w:rPr>
              <w:t>66</w:t>
            </w:r>
            <w:r>
              <w:rPr>
                <w:noProof/>
                <w:webHidden/>
              </w:rPr>
              <w:fldChar w:fldCharType="end"/>
            </w:r>
          </w:hyperlink>
        </w:p>
        <w:p w14:paraId="03285C5C" w14:textId="27F1B341"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5" w:history="1">
            <w:r w:rsidRPr="00C81F01">
              <w:rPr>
                <w:rStyle w:val="Hyperlnk"/>
                <w:noProof/>
                <w:lang w:val="en-US"/>
              </w:rPr>
              <w:t>7.1.15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urn:riv:informationsecurity:authorization:blocking:4:HsaId</w:t>
            </w:r>
            <w:r>
              <w:rPr>
                <w:noProof/>
                <w:webHidden/>
              </w:rPr>
              <w:tab/>
            </w:r>
            <w:r>
              <w:rPr>
                <w:noProof/>
                <w:webHidden/>
              </w:rPr>
              <w:fldChar w:fldCharType="begin"/>
            </w:r>
            <w:r>
              <w:rPr>
                <w:noProof/>
                <w:webHidden/>
              </w:rPr>
              <w:instrText xml:space="preserve"> PAGEREF _Toc180141865 \h </w:instrText>
            </w:r>
            <w:r>
              <w:rPr>
                <w:noProof/>
                <w:webHidden/>
              </w:rPr>
            </w:r>
            <w:r>
              <w:rPr>
                <w:noProof/>
                <w:webHidden/>
              </w:rPr>
              <w:fldChar w:fldCharType="separate"/>
            </w:r>
            <w:r>
              <w:rPr>
                <w:noProof/>
                <w:webHidden/>
              </w:rPr>
              <w:t>66</w:t>
            </w:r>
            <w:r>
              <w:rPr>
                <w:noProof/>
                <w:webHidden/>
              </w:rPr>
              <w:fldChar w:fldCharType="end"/>
            </w:r>
          </w:hyperlink>
        </w:p>
        <w:p w14:paraId="3E6BDB90" w14:textId="5C67223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6" w:history="1">
            <w:r w:rsidRPr="00C81F01">
              <w:rPr>
                <w:rStyle w:val="Hyperlnk"/>
                <w:noProof/>
                <w:lang w:val="en-US"/>
              </w:rPr>
              <w:t>7.1.16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urn:riv:informationsecurity:authorization:blocking:4:IIType</w:t>
            </w:r>
            <w:r>
              <w:rPr>
                <w:noProof/>
                <w:webHidden/>
              </w:rPr>
              <w:tab/>
            </w:r>
            <w:r>
              <w:rPr>
                <w:noProof/>
                <w:webHidden/>
              </w:rPr>
              <w:fldChar w:fldCharType="begin"/>
            </w:r>
            <w:r>
              <w:rPr>
                <w:noProof/>
                <w:webHidden/>
              </w:rPr>
              <w:instrText xml:space="preserve"> PAGEREF _Toc180141866 \h </w:instrText>
            </w:r>
            <w:r>
              <w:rPr>
                <w:noProof/>
                <w:webHidden/>
              </w:rPr>
            </w:r>
            <w:r>
              <w:rPr>
                <w:noProof/>
                <w:webHidden/>
              </w:rPr>
              <w:fldChar w:fldCharType="separate"/>
            </w:r>
            <w:r>
              <w:rPr>
                <w:noProof/>
                <w:webHidden/>
              </w:rPr>
              <w:t>66</w:t>
            </w:r>
            <w:r>
              <w:rPr>
                <w:noProof/>
                <w:webHidden/>
              </w:rPr>
              <w:fldChar w:fldCharType="end"/>
            </w:r>
          </w:hyperlink>
        </w:p>
        <w:p w14:paraId="4AD2E840" w14:textId="32A658F5"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7" w:history="1">
            <w:r w:rsidRPr="00C81F01">
              <w:rPr>
                <w:rStyle w:val="Hyperlnk"/>
                <w:noProof/>
                <w:lang w:val="en-US"/>
              </w:rPr>
              <w:t>7.1.17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urn:riv:informationsecurity:authorization:blocking:4:Id</w:t>
            </w:r>
            <w:r>
              <w:rPr>
                <w:noProof/>
                <w:webHidden/>
              </w:rPr>
              <w:tab/>
            </w:r>
            <w:r>
              <w:rPr>
                <w:noProof/>
                <w:webHidden/>
              </w:rPr>
              <w:fldChar w:fldCharType="begin"/>
            </w:r>
            <w:r>
              <w:rPr>
                <w:noProof/>
                <w:webHidden/>
              </w:rPr>
              <w:instrText xml:space="preserve"> PAGEREF _Toc180141867 \h </w:instrText>
            </w:r>
            <w:r>
              <w:rPr>
                <w:noProof/>
                <w:webHidden/>
              </w:rPr>
            </w:r>
            <w:r>
              <w:rPr>
                <w:noProof/>
                <w:webHidden/>
              </w:rPr>
              <w:fldChar w:fldCharType="separate"/>
            </w:r>
            <w:r>
              <w:rPr>
                <w:noProof/>
                <w:webHidden/>
              </w:rPr>
              <w:t>66</w:t>
            </w:r>
            <w:r>
              <w:rPr>
                <w:noProof/>
                <w:webHidden/>
              </w:rPr>
              <w:fldChar w:fldCharType="end"/>
            </w:r>
          </w:hyperlink>
        </w:p>
        <w:p w14:paraId="1824ADED" w14:textId="63766503"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8" w:history="1">
            <w:r w:rsidRPr="00C81F01">
              <w:rPr>
                <w:rStyle w:val="Hyperlnk"/>
                <w:noProof/>
                <w:lang w:val="en-US"/>
              </w:rPr>
              <w:t>7.1.18</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urn:riv:informationsecurity:authorization:blocking:4:InformationEntityType</w:t>
            </w:r>
            <w:r>
              <w:rPr>
                <w:noProof/>
                <w:webHidden/>
              </w:rPr>
              <w:tab/>
            </w:r>
            <w:r>
              <w:rPr>
                <w:noProof/>
                <w:webHidden/>
              </w:rPr>
              <w:fldChar w:fldCharType="begin"/>
            </w:r>
            <w:r>
              <w:rPr>
                <w:noProof/>
                <w:webHidden/>
              </w:rPr>
              <w:instrText xml:space="preserve"> PAGEREF _Toc180141868 \h </w:instrText>
            </w:r>
            <w:r>
              <w:rPr>
                <w:noProof/>
                <w:webHidden/>
              </w:rPr>
            </w:r>
            <w:r>
              <w:rPr>
                <w:noProof/>
                <w:webHidden/>
              </w:rPr>
              <w:fldChar w:fldCharType="separate"/>
            </w:r>
            <w:r>
              <w:rPr>
                <w:noProof/>
                <w:webHidden/>
              </w:rPr>
              <w:t>67</w:t>
            </w:r>
            <w:r>
              <w:rPr>
                <w:noProof/>
                <w:webHidden/>
              </w:rPr>
              <w:fldChar w:fldCharType="end"/>
            </w:r>
          </w:hyperlink>
        </w:p>
        <w:p w14:paraId="52312C4C" w14:textId="232CF671"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69" w:history="1">
            <w:r w:rsidRPr="00C81F01">
              <w:rPr>
                <w:rStyle w:val="Hyperlnk"/>
                <w:noProof/>
                <w:lang w:val="en-US"/>
              </w:rPr>
              <w:t>7.1.19</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urn:riv:informationsecurity:authorization:blocking:4:InformationTypeType</w:t>
            </w:r>
            <w:r>
              <w:rPr>
                <w:noProof/>
                <w:webHidden/>
              </w:rPr>
              <w:tab/>
            </w:r>
            <w:r>
              <w:rPr>
                <w:noProof/>
                <w:webHidden/>
              </w:rPr>
              <w:fldChar w:fldCharType="begin"/>
            </w:r>
            <w:r>
              <w:rPr>
                <w:noProof/>
                <w:webHidden/>
              </w:rPr>
              <w:instrText xml:space="preserve"> PAGEREF _Toc180141869 \h </w:instrText>
            </w:r>
            <w:r>
              <w:rPr>
                <w:noProof/>
                <w:webHidden/>
              </w:rPr>
            </w:r>
            <w:r>
              <w:rPr>
                <w:noProof/>
                <w:webHidden/>
              </w:rPr>
              <w:fldChar w:fldCharType="separate"/>
            </w:r>
            <w:r>
              <w:rPr>
                <w:noProof/>
                <w:webHidden/>
              </w:rPr>
              <w:t>67</w:t>
            </w:r>
            <w:r>
              <w:rPr>
                <w:noProof/>
                <w:webHidden/>
              </w:rPr>
              <w:fldChar w:fldCharType="end"/>
            </w:r>
          </w:hyperlink>
        </w:p>
        <w:p w14:paraId="437D3939" w14:textId="2B2D9748"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0" w:history="1">
            <w:r w:rsidRPr="00C81F01">
              <w:rPr>
                <w:rStyle w:val="Hyperlnk"/>
                <w:noProof/>
                <w:lang w:val="en-US"/>
              </w:rPr>
              <w:t>7.1.20</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urn:riv:informationsecurity:authorization:blocking:4:InformationTypeDescription</w:t>
            </w:r>
            <w:r>
              <w:rPr>
                <w:noProof/>
                <w:webHidden/>
              </w:rPr>
              <w:tab/>
            </w:r>
            <w:r>
              <w:rPr>
                <w:noProof/>
                <w:webHidden/>
              </w:rPr>
              <w:fldChar w:fldCharType="begin"/>
            </w:r>
            <w:r>
              <w:rPr>
                <w:noProof/>
                <w:webHidden/>
              </w:rPr>
              <w:instrText xml:space="preserve"> PAGEREF _Toc180141870 \h </w:instrText>
            </w:r>
            <w:r>
              <w:rPr>
                <w:noProof/>
                <w:webHidden/>
              </w:rPr>
            </w:r>
            <w:r>
              <w:rPr>
                <w:noProof/>
                <w:webHidden/>
              </w:rPr>
              <w:fldChar w:fldCharType="separate"/>
            </w:r>
            <w:r>
              <w:rPr>
                <w:noProof/>
                <w:webHidden/>
              </w:rPr>
              <w:t>68</w:t>
            </w:r>
            <w:r>
              <w:rPr>
                <w:noProof/>
                <w:webHidden/>
              </w:rPr>
              <w:fldChar w:fldCharType="end"/>
            </w:r>
          </w:hyperlink>
        </w:p>
        <w:p w14:paraId="360922D7" w14:textId="47504BFC"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1" w:history="1">
            <w:r w:rsidRPr="00C81F01">
              <w:rPr>
                <w:rStyle w:val="Hyperlnk"/>
                <w:noProof/>
                <w:lang w:val="en-US"/>
              </w:rPr>
              <w:t>7.1.21</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urn:riv:informationsecurity:authorization:blocking:4:InformationTypeIdValue</w:t>
            </w:r>
            <w:r>
              <w:rPr>
                <w:noProof/>
                <w:webHidden/>
              </w:rPr>
              <w:tab/>
            </w:r>
            <w:r>
              <w:rPr>
                <w:noProof/>
                <w:webHidden/>
              </w:rPr>
              <w:fldChar w:fldCharType="begin"/>
            </w:r>
            <w:r>
              <w:rPr>
                <w:noProof/>
                <w:webHidden/>
              </w:rPr>
              <w:instrText xml:space="preserve"> PAGEREF _Toc180141871 \h </w:instrText>
            </w:r>
            <w:r>
              <w:rPr>
                <w:noProof/>
                <w:webHidden/>
              </w:rPr>
            </w:r>
            <w:r>
              <w:rPr>
                <w:noProof/>
                <w:webHidden/>
              </w:rPr>
              <w:fldChar w:fldCharType="separate"/>
            </w:r>
            <w:r>
              <w:rPr>
                <w:noProof/>
                <w:webHidden/>
              </w:rPr>
              <w:t>68</w:t>
            </w:r>
            <w:r>
              <w:rPr>
                <w:noProof/>
                <w:webHidden/>
              </w:rPr>
              <w:fldChar w:fldCharType="end"/>
            </w:r>
          </w:hyperlink>
        </w:p>
        <w:p w14:paraId="178A517F" w14:textId="0E4EC629"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2" w:history="1">
            <w:r w:rsidRPr="00C81F01">
              <w:rPr>
                <w:rStyle w:val="Hyperlnk"/>
                <w:noProof/>
                <w:lang w:val="en-US"/>
              </w:rPr>
              <w:t>7.1.22</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urn:riv:informationsecurity:authorization:blocking:4:OwnerId</w:t>
            </w:r>
            <w:r>
              <w:rPr>
                <w:noProof/>
                <w:webHidden/>
              </w:rPr>
              <w:tab/>
            </w:r>
            <w:r>
              <w:rPr>
                <w:noProof/>
                <w:webHidden/>
              </w:rPr>
              <w:fldChar w:fldCharType="begin"/>
            </w:r>
            <w:r>
              <w:rPr>
                <w:noProof/>
                <w:webHidden/>
              </w:rPr>
              <w:instrText xml:space="preserve"> PAGEREF _Toc180141872 \h </w:instrText>
            </w:r>
            <w:r>
              <w:rPr>
                <w:noProof/>
                <w:webHidden/>
              </w:rPr>
            </w:r>
            <w:r>
              <w:rPr>
                <w:noProof/>
                <w:webHidden/>
              </w:rPr>
              <w:fldChar w:fldCharType="separate"/>
            </w:r>
            <w:r>
              <w:rPr>
                <w:noProof/>
                <w:webHidden/>
              </w:rPr>
              <w:t>68</w:t>
            </w:r>
            <w:r>
              <w:rPr>
                <w:noProof/>
                <w:webHidden/>
              </w:rPr>
              <w:fldChar w:fldCharType="end"/>
            </w:r>
          </w:hyperlink>
        </w:p>
        <w:p w14:paraId="3065423D" w14:textId="35A7D5B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3" w:history="1">
            <w:r w:rsidRPr="00C81F01">
              <w:rPr>
                <w:rStyle w:val="Hyperlnk"/>
                <w:noProof/>
                <w:lang w:val="en-US"/>
              </w:rPr>
              <w:t>7.1.23</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urn:riv:informationsecurity:authorization:blocking:4:ReasonText</w:t>
            </w:r>
            <w:r>
              <w:rPr>
                <w:noProof/>
                <w:webHidden/>
              </w:rPr>
              <w:tab/>
            </w:r>
            <w:r>
              <w:rPr>
                <w:noProof/>
                <w:webHidden/>
              </w:rPr>
              <w:fldChar w:fldCharType="begin"/>
            </w:r>
            <w:r>
              <w:rPr>
                <w:noProof/>
                <w:webHidden/>
              </w:rPr>
              <w:instrText xml:space="preserve"> PAGEREF _Toc180141873 \h </w:instrText>
            </w:r>
            <w:r>
              <w:rPr>
                <w:noProof/>
                <w:webHidden/>
              </w:rPr>
            </w:r>
            <w:r>
              <w:rPr>
                <w:noProof/>
                <w:webHidden/>
              </w:rPr>
              <w:fldChar w:fldCharType="separate"/>
            </w:r>
            <w:r>
              <w:rPr>
                <w:noProof/>
                <w:webHidden/>
              </w:rPr>
              <w:t>69</w:t>
            </w:r>
            <w:r>
              <w:rPr>
                <w:noProof/>
                <w:webHidden/>
              </w:rPr>
              <w:fldChar w:fldCharType="end"/>
            </w:r>
          </w:hyperlink>
        </w:p>
        <w:p w14:paraId="37AAF47A" w14:textId="52E04336"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4" w:history="1">
            <w:r w:rsidRPr="00C81F01">
              <w:rPr>
                <w:rStyle w:val="Hyperlnk"/>
                <w:noProof/>
                <w:lang w:val="en-US"/>
              </w:rPr>
              <w:t>7.1.24</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urn:riv:informationsecurity:authorization:blocking:4:ResultType</w:t>
            </w:r>
            <w:r>
              <w:rPr>
                <w:noProof/>
                <w:webHidden/>
              </w:rPr>
              <w:tab/>
            </w:r>
            <w:r>
              <w:rPr>
                <w:noProof/>
                <w:webHidden/>
              </w:rPr>
              <w:fldChar w:fldCharType="begin"/>
            </w:r>
            <w:r>
              <w:rPr>
                <w:noProof/>
                <w:webHidden/>
              </w:rPr>
              <w:instrText xml:space="preserve"> PAGEREF _Toc180141874 \h </w:instrText>
            </w:r>
            <w:r>
              <w:rPr>
                <w:noProof/>
                <w:webHidden/>
              </w:rPr>
            </w:r>
            <w:r>
              <w:rPr>
                <w:noProof/>
                <w:webHidden/>
              </w:rPr>
              <w:fldChar w:fldCharType="separate"/>
            </w:r>
            <w:r>
              <w:rPr>
                <w:noProof/>
                <w:webHidden/>
              </w:rPr>
              <w:t>70</w:t>
            </w:r>
            <w:r>
              <w:rPr>
                <w:noProof/>
                <w:webHidden/>
              </w:rPr>
              <w:fldChar w:fldCharType="end"/>
            </w:r>
          </w:hyperlink>
        </w:p>
        <w:p w14:paraId="3471CFC0" w14:textId="357D711B"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5" w:history="1">
            <w:r w:rsidRPr="00C81F01">
              <w:rPr>
                <w:rStyle w:val="Hyperlnk"/>
                <w:noProof/>
                <w:lang w:val="en-US"/>
              </w:rPr>
              <w:t>7.1.25</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urn:riv:informationsecurity:authorization:blocking:4:ResultCodeType</w:t>
            </w:r>
            <w:r>
              <w:rPr>
                <w:noProof/>
                <w:webHidden/>
              </w:rPr>
              <w:tab/>
            </w:r>
            <w:r>
              <w:rPr>
                <w:noProof/>
                <w:webHidden/>
              </w:rPr>
              <w:fldChar w:fldCharType="begin"/>
            </w:r>
            <w:r>
              <w:rPr>
                <w:noProof/>
                <w:webHidden/>
              </w:rPr>
              <w:instrText xml:space="preserve"> PAGEREF _Toc180141875 \h </w:instrText>
            </w:r>
            <w:r>
              <w:rPr>
                <w:noProof/>
                <w:webHidden/>
              </w:rPr>
            </w:r>
            <w:r>
              <w:rPr>
                <w:noProof/>
                <w:webHidden/>
              </w:rPr>
              <w:fldChar w:fldCharType="separate"/>
            </w:r>
            <w:r>
              <w:rPr>
                <w:noProof/>
                <w:webHidden/>
              </w:rPr>
              <w:t>70</w:t>
            </w:r>
            <w:r>
              <w:rPr>
                <w:noProof/>
                <w:webHidden/>
              </w:rPr>
              <w:fldChar w:fldCharType="end"/>
            </w:r>
          </w:hyperlink>
        </w:p>
        <w:p w14:paraId="0D3BD404" w14:textId="6AD7FD1B"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6" w:history="1">
            <w:r w:rsidRPr="00C81F01">
              <w:rPr>
                <w:rStyle w:val="Hyperlnk"/>
                <w:noProof/>
                <w:lang w:val="en-US"/>
              </w:rPr>
              <w:t>7.1.26</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urn:riv:informationsecurity:authorization:blocking:4:TemporaryRevokeType</w:t>
            </w:r>
            <w:r>
              <w:rPr>
                <w:noProof/>
                <w:webHidden/>
              </w:rPr>
              <w:tab/>
            </w:r>
            <w:r>
              <w:rPr>
                <w:noProof/>
                <w:webHidden/>
              </w:rPr>
              <w:fldChar w:fldCharType="begin"/>
            </w:r>
            <w:r>
              <w:rPr>
                <w:noProof/>
                <w:webHidden/>
              </w:rPr>
              <w:instrText xml:space="preserve"> PAGEREF _Toc180141876 \h </w:instrText>
            </w:r>
            <w:r>
              <w:rPr>
                <w:noProof/>
                <w:webHidden/>
              </w:rPr>
            </w:r>
            <w:r>
              <w:rPr>
                <w:noProof/>
                <w:webHidden/>
              </w:rPr>
              <w:fldChar w:fldCharType="separate"/>
            </w:r>
            <w:r>
              <w:rPr>
                <w:noProof/>
                <w:webHidden/>
              </w:rPr>
              <w:t>71</w:t>
            </w:r>
            <w:r>
              <w:rPr>
                <w:noProof/>
                <w:webHidden/>
              </w:rPr>
              <w:fldChar w:fldCharType="end"/>
            </w:r>
          </w:hyperlink>
        </w:p>
        <w:p w14:paraId="4B415A12" w14:textId="1EA6680F"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7" w:history="1">
            <w:r w:rsidRPr="00C81F01">
              <w:rPr>
                <w:rStyle w:val="Hyperlnk"/>
                <w:noProof/>
                <w:lang w:val="en-US"/>
              </w:rPr>
              <w:t>7.1.27</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urn:riv:informationsecurity:authorization:blocking:4:TemporaryRevokeReasonType</w:t>
            </w:r>
            <w:r>
              <w:rPr>
                <w:noProof/>
                <w:webHidden/>
              </w:rPr>
              <w:tab/>
            </w:r>
            <w:r>
              <w:rPr>
                <w:noProof/>
                <w:webHidden/>
              </w:rPr>
              <w:fldChar w:fldCharType="begin"/>
            </w:r>
            <w:r>
              <w:rPr>
                <w:noProof/>
                <w:webHidden/>
              </w:rPr>
              <w:instrText xml:space="preserve"> PAGEREF _Toc180141877 \h </w:instrText>
            </w:r>
            <w:r>
              <w:rPr>
                <w:noProof/>
                <w:webHidden/>
              </w:rPr>
            </w:r>
            <w:r>
              <w:rPr>
                <w:noProof/>
                <w:webHidden/>
              </w:rPr>
              <w:fldChar w:fldCharType="separate"/>
            </w:r>
            <w:r>
              <w:rPr>
                <w:noProof/>
                <w:webHidden/>
              </w:rPr>
              <w:t>72</w:t>
            </w:r>
            <w:r>
              <w:rPr>
                <w:noProof/>
                <w:webHidden/>
              </w:rPr>
              <w:fldChar w:fldCharType="end"/>
            </w:r>
          </w:hyperlink>
        </w:p>
        <w:p w14:paraId="25293C5B" w14:textId="2AC41CA5" w:rsidR="00520292" w:rsidRDefault="00520292">
          <w:pPr>
            <w:pStyle w:val="Innehll3"/>
            <w:tabs>
              <w:tab w:val="left" w:pos="13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180141878" w:history="1">
            <w:r w:rsidRPr="00C81F01">
              <w:rPr>
                <w:rStyle w:val="Hyperlnk"/>
                <w:noProof/>
                <w:lang w:val="en-US"/>
              </w:rPr>
              <w:t>7.1.28</w:t>
            </w:r>
            <w:r>
              <w:rPr>
                <w:rFonts w:asciiTheme="minorHAnsi" w:eastAsiaTheme="minorEastAsia" w:hAnsiTheme="minorHAnsi" w:cstheme="minorBidi"/>
                <w:noProof/>
                <w:kern w:val="2"/>
                <w:sz w:val="24"/>
                <w:szCs w:val="24"/>
                <w:lang w:eastAsia="sv-SE"/>
                <w14:ligatures w14:val="standardContextual"/>
              </w:rPr>
              <w:tab/>
            </w:r>
            <w:r w:rsidRPr="00C81F01">
              <w:rPr>
                <w:rStyle w:val="Hyperlnk"/>
                <w:noProof/>
                <w:lang w:val="en-US"/>
              </w:rPr>
              <w:t>urn:riv:informationsecurity:authorization:blocking:4:TemporaryRevokeRegistrationType</w:t>
            </w:r>
            <w:r>
              <w:rPr>
                <w:noProof/>
                <w:webHidden/>
              </w:rPr>
              <w:tab/>
            </w:r>
            <w:r>
              <w:rPr>
                <w:noProof/>
                <w:webHidden/>
              </w:rPr>
              <w:fldChar w:fldCharType="begin"/>
            </w:r>
            <w:r>
              <w:rPr>
                <w:noProof/>
                <w:webHidden/>
              </w:rPr>
              <w:instrText xml:space="preserve"> PAGEREF _Toc180141878 \h </w:instrText>
            </w:r>
            <w:r>
              <w:rPr>
                <w:noProof/>
                <w:webHidden/>
              </w:rPr>
            </w:r>
            <w:r>
              <w:rPr>
                <w:noProof/>
                <w:webHidden/>
              </w:rPr>
              <w:fldChar w:fldCharType="separate"/>
            </w:r>
            <w:r>
              <w:rPr>
                <w:noProof/>
                <w:webHidden/>
              </w:rPr>
              <w:t>72</w:t>
            </w:r>
            <w:r>
              <w:rPr>
                <w:noProof/>
                <w:webHidden/>
              </w:rPr>
              <w:fldChar w:fldCharType="end"/>
            </w:r>
          </w:hyperlink>
        </w:p>
        <w:p w14:paraId="1CBE9463" w14:textId="39FD4467"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5EFE46B8" w14:textId="77777777" w:rsidR="0039481C" w:rsidRPr="00210991" w:rsidRDefault="0039481C" w:rsidP="0039481C">
      <w:pPr>
        <w:rPr>
          <w:rStyle w:val="BrdtextChar"/>
          <w:rFonts w:eastAsia="Calibri"/>
          <w:szCs w:val="20"/>
        </w:rPr>
      </w:pPr>
      <w:bookmarkStart w:id="1" w:name="Radera3"/>
      <w:bookmarkEnd w:id="0"/>
      <w:bookmarkEnd w:id="1"/>
      <w:r w:rsidRPr="00D23023">
        <w:rPr>
          <w:b/>
        </w:rPr>
        <w:lastRenderedPageBreak/>
        <w:t>Revisionshistorik</w:t>
      </w:r>
    </w:p>
    <w:p w14:paraId="5BEBFC8D" w14:textId="77777777" w:rsidR="0039481C" w:rsidRDefault="0039481C" w:rsidP="0039481C"/>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62"/>
        <w:gridCol w:w="1276"/>
        <w:gridCol w:w="5387"/>
        <w:gridCol w:w="1842"/>
      </w:tblGrid>
      <w:tr w:rsidR="00536F29" w14:paraId="6CE7963E" w14:textId="77777777" w:rsidTr="00536F29">
        <w:tc>
          <w:tcPr>
            <w:tcW w:w="1162" w:type="dxa"/>
            <w:shd w:val="clear" w:color="auto" w:fill="D9D9D9" w:themeFill="background1" w:themeFillShade="D9"/>
          </w:tcPr>
          <w:p w14:paraId="29842CAD" w14:textId="77777777" w:rsidR="00536F29" w:rsidRDefault="00536F29" w:rsidP="002E1E9D">
            <w:pPr>
              <w:pStyle w:val="TableText"/>
            </w:pPr>
            <w:r>
              <w:t>Version</w:t>
            </w:r>
          </w:p>
        </w:tc>
        <w:tc>
          <w:tcPr>
            <w:tcW w:w="1276" w:type="dxa"/>
            <w:shd w:val="clear" w:color="auto" w:fill="D9D9D9" w:themeFill="background1" w:themeFillShade="D9"/>
          </w:tcPr>
          <w:p w14:paraId="4EB2BE31" w14:textId="77777777" w:rsidR="00536F29" w:rsidRDefault="00536F29" w:rsidP="002E1E9D">
            <w:pPr>
              <w:pStyle w:val="TableText"/>
            </w:pPr>
            <w:r>
              <w:t>Revision Datum</w:t>
            </w:r>
          </w:p>
        </w:tc>
        <w:tc>
          <w:tcPr>
            <w:tcW w:w="5387" w:type="dxa"/>
            <w:shd w:val="clear" w:color="auto" w:fill="D9D9D9" w:themeFill="background1" w:themeFillShade="D9"/>
          </w:tcPr>
          <w:p w14:paraId="3A37335F" w14:textId="77777777" w:rsidR="00536F29" w:rsidRDefault="00536F29" w:rsidP="002E1E9D">
            <w:pPr>
              <w:pStyle w:val="TableText"/>
            </w:pPr>
            <w:r>
              <w:t>Komplett beskrivning av ändringar</w:t>
            </w:r>
          </w:p>
        </w:tc>
        <w:tc>
          <w:tcPr>
            <w:tcW w:w="1842" w:type="dxa"/>
            <w:shd w:val="clear" w:color="auto" w:fill="D9D9D9" w:themeFill="background1" w:themeFillShade="D9"/>
          </w:tcPr>
          <w:p w14:paraId="72BA879E" w14:textId="77777777" w:rsidR="00536F29" w:rsidRDefault="00536F29" w:rsidP="002E1E9D">
            <w:pPr>
              <w:pStyle w:val="TableText"/>
            </w:pPr>
            <w:r>
              <w:t>Ändringarna gjorda av</w:t>
            </w:r>
          </w:p>
        </w:tc>
      </w:tr>
      <w:tr w:rsidR="00536F29" w14:paraId="5A4072EE" w14:textId="77777777" w:rsidTr="00536F29">
        <w:trPr>
          <w:trHeight w:val="256"/>
        </w:trPr>
        <w:tc>
          <w:tcPr>
            <w:tcW w:w="1162" w:type="dxa"/>
          </w:tcPr>
          <w:p w14:paraId="0B7BC3A2" w14:textId="77777777" w:rsidR="00536F29" w:rsidRDefault="00536F29" w:rsidP="002E1E9D">
            <w:pPr>
              <w:pStyle w:val="TableText"/>
            </w:pPr>
            <w:r>
              <w:t>1.0</w:t>
            </w:r>
          </w:p>
        </w:tc>
        <w:tc>
          <w:tcPr>
            <w:tcW w:w="1276" w:type="dxa"/>
          </w:tcPr>
          <w:p w14:paraId="260CE21D" w14:textId="77777777" w:rsidR="00536F29" w:rsidRDefault="00536F29" w:rsidP="002E1E9D">
            <w:pPr>
              <w:pStyle w:val="TableText"/>
            </w:pPr>
            <w:r>
              <w:t>2011-11-04</w:t>
            </w:r>
          </w:p>
        </w:tc>
        <w:tc>
          <w:tcPr>
            <w:tcW w:w="5387" w:type="dxa"/>
          </w:tcPr>
          <w:p w14:paraId="574B3838" w14:textId="77777777" w:rsidR="00536F29" w:rsidRDefault="00536F29" w:rsidP="002E1E9D">
            <w:pPr>
              <w:pStyle w:val="TableText"/>
              <w:ind w:left="0"/>
            </w:pPr>
            <w:r w:rsidRPr="00A8194B">
              <w:t xml:space="preserve">Godkänd av </w:t>
            </w:r>
            <w:proofErr w:type="spellStart"/>
            <w:r w:rsidRPr="00A8194B">
              <w:t>Cehis</w:t>
            </w:r>
            <w:proofErr w:type="spellEnd"/>
            <w:r w:rsidRPr="00A8194B">
              <w:t xml:space="preserve"> tekniska expertgrupp</w:t>
            </w:r>
          </w:p>
        </w:tc>
        <w:tc>
          <w:tcPr>
            <w:tcW w:w="1842" w:type="dxa"/>
          </w:tcPr>
          <w:p w14:paraId="7BB89355" w14:textId="77777777" w:rsidR="00536F29" w:rsidRDefault="00536F29" w:rsidP="002E1E9D">
            <w:pPr>
              <w:pStyle w:val="TableText"/>
            </w:pPr>
          </w:p>
        </w:tc>
      </w:tr>
      <w:tr w:rsidR="00536F29" w14:paraId="1464A70E" w14:textId="77777777" w:rsidTr="00536F29">
        <w:trPr>
          <w:trHeight w:val="256"/>
        </w:trPr>
        <w:tc>
          <w:tcPr>
            <w:tcW w:w="1162" w:type="dxa"/>
          </w:tcPr>
          <w:p w14:paraId="7585FAE3" w14:textId="77777777" w:rsidR="00536F29" w:rsidRDefault="00536F29" w:rsidP="002E1E9D">
            <w:pPr>
              <w:pStyle w:val="TableText"/>
            </w:pPr>
            <w:r>
              <w:t>2.0</w:t>
            </w:r>
          </w:p>
        </w:tc>
        <w:tc>
          <w:tcPr>
            <w:tcW w:w="1276" w:type="dxa"/>
          </w:tcPr>
          <w:p w14:paraId="2FF6BBEB" w14:textId="77777777" w:rsidR="00536F29" w:rsidRDefault="00536F29" w:rsidP="002E1E9D">
            <w:pPr>
              <w:pStyle w:val="TableText"/>
            </w:pPr>
            <w:r>
              <w:t>2012-11-20</w:t>
            </w:r>
          </w:p>
        </w:tc>
        <w:tc>
          <w:tcPr>
            <w:tcW w:w="5387" w:type="dxa"/>
          </w:tcPr>
          <w:p w14:paraId="2793FE1D" w14:textId="77777777" w:rsidR="00536F29" w:rsidRDefault="00536F29" w:rsidP="002E1E9D">
            <w:pPr>
              <w:pStyle w:val="TableText"/>
              <w:ind w:left="0"/>
            </w:pPr>
            <w:r>
              <w:t>Version 2 av spärrkontraktet.</w:t>
            </w:r>
          </w:p>
        </w:tc>
        <w:tc>
          <w:tcPr>
            <w:tcW w:w="1842" w:type="dxa"/>
          </w:tcPr>
          <w:p w14:paraId="73886CE8" w14:textId="77777777" w:rsidR="00536F29" w:rsidRDefault="00536F29" w:rsidP="002E1E9D">
            <w:pPr>
              <w:pStyle w:val="TableText"/>
            </w:pPr>
          </w:p>
        </w:tc>
      </w:tr>
      <w:tr w:rsidR="00536F29" w14:paraId="24B0F1D5" w14:textId="77777777" w:rsidTr="00536F29">
        <w:trPr>
          <w:trHeight w:val="256"/>
        </w:trPr>
        <w:tc>
          <w:tcPr>
            <w:tcW w:w="1162" w:type="dxa"/>
          </w:tcPr>
          <w:p w14:paraId="74698652" w14:textId="77777777" w:rsidR="00536F29" w:rsidRDefault="00536F29" w:rsidP="002E1E9D">
            <w:pPr>
              <w:pStyle w:val="TableText"/>
            </w:pPr>
            <w:r>
              <w:t>3.0</w:t>
            </w:r>
          </w:p>
        </w:tc>
        <w:tc>
          <w:tcPr>
            <w:tcW w:w="1276" w:type="dxa"/>
          </w:tcPr>
          <w:p w14:paraId="0F52E783" w14:textId="77777777" w:rsidR="00536F29" w:rsidRDefault="00536F29" w:rsidP="002E1E9D">
            <w:pPr>
              <w:pStyle w:val="TableText"/>
            </w:pPr>
            <w:r>
              <w:t>2013-06-17</w:t>
            </w:r>
          </w:p>
        </w:tc>
        <w:tc>
          <w:tcPr>
            <w:tcW w:w="5387" w:type="dxa"/>
          </w:tcPr>
          <w:p w14:paraId="7A883978" w14:textId="77777777" w:rsidR="00536F29" w:rsidRDefault="00536F29" w:rsidP="002E1E9D">
            <w:pPr>
              <w:pStyle w:val="TableText"/>
              <w:ind w:left="0"/>
            </w:pPr>
            <w:r>
              <w:t>Version 3 av spärrkontraktet.</w:t>
            </w:r>
          </w:p>
        </w:tc>
        <w:tc>
          <w:tcPr>
            <w:tcW w:w="1842" w:type="dxa"/>
          </w:tcPr>
          <w:p w14:paraId="5711A93A" w14:textId="77777777" w:rsidR="00536F29" w:rsidRDefault="00536F29" w:rsidP="002E1E9D">
            <w:pPr>
              <w:pStyle w:val="TableText"/>
            </w:pPr>
            <w:r>
              <w:t>Stefan Eriksson</w:t>
            </w:r>
          </w:p>
        </w:tc>
      </w:tr>
      <w:tr w:rsidR="00536F29" w14:paraId="41BBC510" w14:textId="77777777" w:rsidTr="00536F29">
        <w:trPr>
          <w:trHeight w:val="256"/>
        </w:trPr>
        <w:tc>
          <w:tcPr>
            <w:tcW w:w="1162" w:type="dxa"/>
          </w:tcPr>
          <w:p w14:paraId="333A3EE3" w14:textId="77777777" w:rsidR="00536F29" w:rsidRDefault="00536F29" w:rsidP="002E1E9D">
            <w:pPr>
              <w:pStyle w:val="TableText"/>
            </w:pPr>
            <w:r>
              <w:t>3.0.1</w:t>
            </w:r>
          </w:p>
        </w:tc>
        <w:tc>
          <w:tcPr>
            <w:tcW w:w="1276" w:type="dxa"/>
          </w:tcPr>
          <w:p w14:paraId="5C8B6161" w14:textId="77777777" w:rsidR="00536F29" w:rsidRDefault="00536F29" w:rsidP="002E1E9D">
            <w:pPr>
              <w:pStyle w:val="TableText"/>
            </w:pPr>
            <w:r>
              <w:t>2014-03-03</w:t>
            </w:r>
          </w:p>
        </w:tc>
        <w:tc>
          <w:tcPr>
            <w:tcW w:w="5387" w:type="dxa"/>
          </w:tcPr>
          <w:p w14:paraId="6A23BB0D" w14:textId="77777777" w:rsidR="00536F29" w:rsidRDefault="00536F29" w:rsidP="00B70A74">
            <w:pPr>
              <w:pStyle w:val="TableText"/>
              <w:ind w:left="0"/>
              <w:jc w:val="left"/>
            </w:pPr>
            <w:r>
              <w:t>Textuell justering av TKB</w:t>
            </w:r>
          </w:p>
        </w:tc>
        <w:tc>
          <w:tcPr>
            <w:tcW w:w="1842" w:type="dxa"/>
          </w:tcPr>
          <w:p w14:paraId="77CBC261" w14:textId="77777777" w:rsidR="00536F29" w:rsidRDefault="00536F29" w:rsidP="00B70A74">
            <w:pPr>
              <w:pStyle w:val="TableText"/>
              <w:jc w:val="left"/>
            </w:pPr>
            <w:r>
              <w:t>Roger Öberg</w:t>
            </w:r>
          </w:p>
        </w:tc>
      </w:tr>
      <w:tr w:rsidR="00536F29" w14:paraId="7497A9BE" w14:textId="77777777" w:rsidTr="00536F29">
        <w:trPr>
          <w:trHeight w:val="256"/>
        </w:trPr>
        <w:tc>
          <w:tcPr>
            <w:tcW w:w="1162" w:type="dxa"/>
          </w:tcPr>
          <w:p w14:paraId="5B83C7BC" w14:textId="77777777" w:rsidR="00536F29" w:rsidRDefault="00536F29" w:rsidP="002E1E9D">
            <w:pPr>
              <w:pStyle w:val="TableText"/>
            </w:pPr>
            <w:r>
              <w:t>3.1</w:t>
            </w:r>
          </w:p>
        </w:tc>
        <w:tc>
          <w:tcPr>
            <w:tcW w:w="1276" w:type="dxa"/>
          </w:tcPr>
          <w:p w14:paraId="699257BA" w14:textId="77777777" w:rsidR="00536F29" w:rsidRDefault="00536F29" w:rsidP="002E1E9D">
            <w:pPr>
              <w:pStyle w:val="TableText"/>
            </w:pPr>
            <w:r>
              <w:t>2014-03-19</w:t>
            </w:r>
          </w:p>
        </w:tc>
        <w:tc>
          <w:tcPr>
            <w:tcW w:w="5387" w:type="dxa"/>
          </w:tcPr>
          <w:p w14:paraId="2E3C7202" w14:textId="77777777" w:rsidR="00536F29" w:rsidRDefault="00536F29" w:rsidP="00B70A74">
            <w:pPr>
              <w:pStyle w:val="TableText"/>
              <w:ind w:left="0"/>
              <w:jc w:val="left"/>
            </w:pPr>
            <w:r>
              <w:t>Förändring av logisk adressering</w:t>
            </w:r>
          </w:p>
        </w:tc>
        <w:tc>
          <w:tcPr>
            <w:tcW w:w="1842" w:type="dxa"/>
          </w:tcPr>
          <w:p w14:paraId="5FEE7EBB" w14:textId="77777777" w:rsidR="00536F29" w:rsidRDefault="00536F29" w:rsidP="00B70A74">
            <w:pPr>
              <w:pStyle w:val="TableText"/>
              <w:jc w:val="left"/>
            </w:pPr>
            <w:r>
              <w:t>Christer Jonsson</w:t>
            </w:r>
          </w:p>
        </w:tc>
      </w:tr>
      <w:tr w:rsidR="00536F29" w14:paraId="48A762BF" w14:textId="77777777" w:rsidTr="00536F29">
        <w:trPr>
          <w:trHeight w:val="256"/>
        </w:trPr>
        <w:tc>
          <w:tcPr>
            <w:tcW w:w="1162" w:type="dxa"/>
          </w:tcPr>
          <w:p w14:paraId="7957C62C" w14:textId="77777777" w:rsidR="00536F29" w:rsidRDefault="00536F29" w:rsidP="002E1E9D">
            <w:pPr>
              <w:pStyle w:val="TableText"/>
            </w:pPr>
            <w:r>
              <w:t>3.2</w:t>
            </w:r>
          </w:p>
        </w:tc>
        <w:tc>
          <w:tcPr>
            <w:tcW w:w="1276" w:type="dxa"/>
          </w:tcPr>
          <w:p w14:paraId="375A7268" w14:textId="77777777" w:rsidR="00536F29" w:rsidRDefault="00536F29" w:rsidP="002E1E9D">
            <w:pPr>
              <w:pStyle w:val="TableText"/>
            </w:pPr>
            <w:r>
              <w:t>2014-09-29</w:t>
            </w:r>
          </w:p>
        </w:tc>
        <w:tc>
          <w:tcPr>
            <w:tcW w:w="5387" w:type="dxa"/>
          </w:tcPr>
          <w:p w14:paraId="23E3D354" w14:textId="77777777" w:rsidR="00536F29" w:rsidRDefault="00536F29" w:rsidP="00B70A74">
            <w:pPr>
              <w:pStyle w:val="TableText"/>
              <w:ind w:left="0"/>
              <w:jc w:val="left"/>
            </w:pPr>
            <w:r>
              <w:t xml:space="preserve">Lagt till att </w:t>
            </w:r>
            <w:proofErr w:type="spellStart"/>
            <w:r>
              <w:t>GetAllBlockForPatients</w:t>
            </w:r>
            <w:proofErr w:type="spellEnd"/>
            <w:r>
              <w:t xml:space="preserve"> kan implementeras lokalt. Uppdaterat kapitel om logisk adressering.</w:t>
            </w:r>
          </w:p>
        </w:tc>
        <w:tc>
          <w:tcPr>
            <w:tcW w:w="1842" w:type="dxa"/>
          </w:tcPr>
          <w:p w14:paraId="762F054B" w14:textId="77777777" w:rsidR="00536F29" w:rsidRDefault="00536F29" w:rsidP="00B70A74">
            <w:pPr>
              <w:pStyle w:val="TableText"/>
              <w:jc w:val="left"/>
            </w:pPr>
            <w:r>
              <w:t>Roger Öberg</w:t>
            </w:r>
          </w:p>
        </w:tc>
      </w:tr>
      <w:tr w:rsidR="00536F29" w14:paraId="2CA0A789" w14:textId="77777777" w:rsidTr="00536F29">
        <w:trPr>
          <w:trHeight w:val="256"/>
        </w:trPr>
        <w:tc>
          <w:tcPr>
            <w:tcW w:w="1162" w:type="dxa"/>
          </w:tcPr>
          <w:p w14:paraId="58842761" w14:textId="77777777" w:rsidR="00536F29" w:rsidRDefault="00536F29" w:rsidP="002E1E9D">
            <w:pPr>
              <w:pStyle w:val="TableText"/>
            </w:pPr>
            <w:r>
              <w:t>3.2.1</w:t>
            </w:r>
          </w:p>
        </w:tc>
        <w:tc>
          <w:tcPr>
            <w:tcW w:w="1276" w:type="dxa"/>
          </w:tcPr>
          <w:p w14:paraId="60E7A6F4" w14:textId="77777777" w:rsidR="00536F29" w:rsidRDefault="00536F29" w:rsidP="002E1E9D">
            <w:pPr>
              <w:pStyle w:val="TableText"/>
            </w:pPr>
            <w:r>
              <w:t>2015-04-09</w:t>
            </w:r>
          </w:p>
        </w:tc>
        <w:tc>
          <w:tcPr>
            <w:tcW w:w="5387" w:type="dxa"/>
          </w:tcPr>
          <w:p w14:paraId="31FCBC01" w14:textId="77777777" w:rsidR="00536F29" w:rsidRDefault="00536F29" w:rsidP="00B70A74">
            <w:pPr>
              <w:pStyle w:val="TableText"/>
              <w:ind w:left="0"/>
              <w:jc w:val="left"/>
            </w:pPr>
            <w:r>
              <w:t xml:space="preserve">Lagt till att </w:t>
            </w:r>
            <w:proofErr w:type="spellStart"/>
            <w:r>
              <w:t>GetAllBlocks</w:t>
            </w:r>
            <w:proofErr w:type="spellEnd"/>
            <w:r>
              <w:t xml:space="preserve"> kan implementeras lokalt. Uppdaterat kapitel om logisk adressering.</w:t>
            </w:r>
          </w:p>
        </w:tc>
        <w:tc>
          <w:tcPr>
            <w:tcW w:w="1842" w:type="dxa"/>
          </w:tcPr>
          <w:p w14:paraId="47C53247" w14:textId="77777777" w:rsidR="00536F29" w:rsidRDefault="00536F29" w:rsidP="00B70A74">
            <w:pPr>
              <w:pStyle w:val="TableText"/>
              <w:jc w:val="left"/>
            </w:pPr>
            <w:r>
              <w:t>Per Larsson &amp; Roger Öberg</w:t>
            </w:r>
          </w:p>
        </w:tc>
      </w:tr>
      <w:tr w:rsidR="00536F29" w14:paraId="2F68C77F" w14:textId="77777777" w:rsidTr="00536F29">
        <w:trPr>
          <w:trHeight w:val="256"/>
        </w:trPr>
        <w:tc>
          <w:tcPr>
            <w:tcW w:w="1162" w:type="dxa"/>
          </w:tcPr>
          <w:p w14:paraId="4EFB8CD5" w14:textId="61BA1539" w:rsidR="00536F29" w:rsidRDefault="00536F29" w:rsidP="002E1E9D">
            <w:pPr>
              <w:pStyle w:val="TableText"/>
            </w:pPr>
            <w:r>
              <w:t>4.0</w:t>
            </w:r>
          </w:p>
        </w:tc>
        <w:tc>
          <w:tcPr>
            <w:tcW w:w="1276" w:type="dxa"/>
          </w:tcPr>
          <w:p w14:paraId="2356AF3B" w14:textId="29757C8E" w:rsidR="00536F29" w:rsidRDefault="00536F29" w:rsidP="002E1E9D">
            <w:pPr>
              <w:pStyle w:val="TableText"/>
            </w:pPr>
            <w:r>
              <w:t>2017-02-16</w:t>
            </w:r>
          </w:p>
        </w:tc>
        <w:tc>
          <w:tcPr>
            <w:tcW w:w="5387" w:type="dxa"/>
          </w:tcPr>
          <w:p w14:paraId="4F8D3AD5" w14:textId="1C679549" w:rsidR="00536F29" w:rsidRDefault="00536F29" w:rsidP="00B70A74">
            <w:pPr>
              <w:pStyle w:val="TableText"/>
              <w:ind w:left="0"/>
              <w:jc w:val="left"/>
            </w:pPr>
            <w:r>
              <w:t xml:space="preserve">Uppdaterat mot ny mall, bytt domän från </w:t>
            </w:r>
            <w:proofErr w:type="spellStart"/>
            <w:proofErr w:type="gramStart"/>
            <w:r>
              <w:t>ehr:blocking</w:t>
            </w:r>
            <w:proofErr w:type="spellEnd"/>
            <w:proofErr w:type="gramEnd"/>
            <w:r>
              <w:t xml:space="preserve"> till </w:t>
            </w:r>
            <w:proofErr w:type="spellStart"/>
            <w:r w:rsidRPr="000B78B9">
              <w:t>informationsecurity:authorization:blocking</w:t>
            </w:r>
            <w:proofErr w:type="spellEnd"/>
            <w:r>
              <w:t xml:space="preserve"> samt infört stöd för reservidentitet (ny </w:t>
            </w:r>
            <w:proofErr w:type="spellStart"/>
            <w:r>
              <w:t>datatyp</w:t>
            </w:r>
            <w:proofErr w:type="spellEnd"/>
            <w:r>
              <w:t xml:space="preserve"> patientId). </w:t>
            </w:r>
          </w:p>
        </w:tc>
        <w:tc>
          <w:tcPr>
            <w:tcW w:w="1842" w:type="dxa"/>
          </w:tcPr>
          <w:p w14:paraId="7816D365" w14:textId="37F56FBD" w:rsidR="00536F29" w:rsidRDefault="00536F29" w:rsidP="00B70A74">
            <w:pPr>
              <w:pStyle w:val="TableText"/>
              <w:jc w:val="left"/>
            </w:pPr>
            <w:r>
              <w:t xml:space="preserve">David </w:t>
            </w:r>
            <w:proofErr w:type="spellStart"/>
            <w:r>
              <w:t>Komar</w:t>
            </w:r>
            <w:proofErr w:type="spellEnd"/>
            <w:r>
              <w:t xml:space="preserve">, Björn Skeppner. </w:t>
            </w:r>
          </w:p>
        </w:tc>
      </w:tr>
      <w:tr w:rsidR="00536F29" w14:paraId="25D4C88B" w14:textId="77777777" w:rsidTr="00536F29">
        <w:trPr>
          <w:trHeight w:val="256"/>
        </w:trPr>
        <w:tc>
          <w:tcPr>
            <w:tcW w:w="1162" w:type="dxa"/>
          </w:tcPr>
          <w:p w14:paraId="216DB811" w14:textId="0CF8342E" w:rsidR="00536F29" w:rsidRDefault="00536F29" w:rsidP="002E1E9D">
            <w:pPr>
              <w:pStyle w:val="TableText"/>
            </w:pPr>
            <w:r>
              <w:t>4.0_RC1</w:t>
            </w:r>
          </w:p>
        </w:tc>
        <w:tc>
          <w:tcPr>
            <w:tcW w:w="1276" w:type="dxa"/>
          </w:tcPr>
          <w:p w14:paraId="093B36D3" w14:textId="759B9864" w:rsidR="00536F29" w:rsidRDefault="00536F29" w:rsidP="002E1E9D">
            <w:pPr>
              <w:pStyle w:val="TableText"/>
            </w:pPr>
            <w:r>
              <w:t>2017-02-17</w:t>
            </w:r>
          </w:p>
        </w:tc>
        <w:tc>
          <w:tcPr>
            <w:tcW w:w="5387" w:type="dxa"/>
          </w:tcPr>
          <w:p w14:paraId="3FB2FD8A" w14:textId="4A7BF202" w:rsidR="00536F29" w:rsidRDefault="00536F29" w:rsidP="00B70A74">
            <w:pPr>
              <w:pStyle w:val="TableText"/>
              <w:ind w:left="0"/>
              <w:jc w:val="left"/>
            </w:pPr>
            <w:r>
              <w:t>Justerad efter intern granskning</w:t>
            </w:r>
          </w:p>
        </w:tc>
        <w:tc>
          <w:tcPr>
            <w:tcW w:w="1842" w:type="dxa"/>
          </w:tcPr>
          <w:p w14:paraId="50B57C83" w14:textId="67C5BFAE" w:rsidR="00536F29" w:rsidRDefault="00536F29" w:rsidP="00B70A74">
            <w:pPr>
              <w:pStyle w:val="TableText"/>
              <w:jc w:val="left"/>
            </w:pPr>
            <w:r>
              <w:t>Björn Skeppner</w:t>
            </w:r>
          </w:p>
        </w:tc>
      </w:tr>
      <w:tr w:rsidR="00536F29" w14:paraId="4597B028" w14:textId="77777777" w:rsidTr="00536F29">
        <w:trPr>
          <w:trHeight w:val="256"/>
        </w:trPr>
        <w:tc>
          <w:tcPr>
            <w:tcW w:w="1162" w:type="dxa"/>
          </w:tcPr>
          <w:p w14:paraId="6336E970" w14:textId="6F8C0C79" w:rsidR="00536F29" w:rsidRDefault="00536F29" w:rsidP="002E1E9D">
            <w:pPr>
              <w:pStyle w:val="TableText"/>
            </w:pPr>
            <w:r>
              <w:t>4.0_RC2</w:t>
            </w:r>
          </w:p>
        </w:tc>
        <w:tc>
          <w:tcPr>
            <w:tcW w:w="1276" w:type="dxa"/>
          </w:tcPr>
          <w:p w14:paraId="4CA6528A" w14:textId="46C9C695" w:rsidR="00536F29" w:rsidRDefault="00536F29" w:rsidP="002E1E9D">
            <w:pPr>
              <w:pStyle w:val="TableText"/>
            </w:pPr>
            <w:r>
              <w:t>2017-02-17</w:t>
            </w:r>
          </w:p>
        </w:tc>
        <w:tc>
          <w:tcPr>
            <w:tcW w:w="5387" w:type="dxa"/>
          </w:tcPr>
          <w:p w14:paraId="23B964B5" w14:textId="7FB1E1F2" w:rsidR="00536F29" w:rsidRDefault="00536F29" w:rsidP="00B70A74">
            <w:pPr>
              <w:pStyle w:val="TableText"/>
              <w:ind w:left="0"/>
              <w:jc w:val="left"/>
            </w:pPr>
            <w:proofErr w:type="spellStart"/>
            <w:r>
              <w:t>resultText</w:t>
            </w:r>
            <w:proofErr w:type="spellEnd"/>
            <w:r>
              <w:t xml:space="preserve"> hade fel </w:t>
            </w:r>
            <w:proofErr w:type="spellStart"/>
            <w:r>
              <w:t>kardinalitet</w:t>
            </w:r>
            <w:proofErr w:type="spellEnd"/>
          </w:p>
        </w:tc>
        <w:tc>
          <w:tcPr>
            <w:tcW w:w="1842" w:type="dxa"/>
          </w:tcPr>
          <w:p w14:paraId="1A592ECD" w14:textId="12FC28D6" w:rsidR="00536F29" w:rsidRDefault="00536F29" w:rsidP="00B70A74">
            <w:pPr>
              <w:pStyle w:val="TableText"/>
              <w:jc w:val="left"/>
            </w:pPr>
            <w:r>
              <w:t>Björn Skeppner</w:t>
            </w:r>
          </w:p>
        </w:tc>
      </w:tr>
      <w:tr w:rsidR="00536F29" w14:paraId="677930BC" w14:textId="77777777" w:rsidTr="00536F29">
        <w:trPr>
          <w:trHeight w:val="256"/>
        </w:trPr>
        <w:tc>
          <w:tcPr>
            <w:tcW w:w="1162" w:type="dxa"/>
          </w:tcPr>
          <w:p w14:paraId="21E2545E" w14:textId="54296E0E" w:rsidR="00536F29" w:rsidRDefault="00536F29" w:rsidP="002E1E9D">
            <w:pPr>
              <w:pStyle w:val="TableText"/>
            </w:pPr>
            <w:r>
              <w:t>4.0.1</w:t>
            </w:r>
          </w:p>
        </w:tc>
        <w:tc>
          <w:tcPr>
            <w:tcW w:w="1276" w:type="dxa"/>
          </w:tcPr>
          <w:p w14:paraId="02CB68FA" w14:textId="26D8AD16" w:rsidR="00536F29" w:rsidRDefault="00536F29" w:rsidP="002E1E9D">
            <w:pPr>
              <w:pStyle w:val="TableText"/>
            </w:pPr>
            <w:r>
              <w:t>2019-0</w:t>
            </w:r>
            <w:r w:rsidR="005E7C4F">
              <w:t>3-04</w:t>
            </w:r>
          </w:p>
        </w:tc>
        <w:tc>
          <w:tcPr>
            <w:tcW w:w="5387" w:type="dxa"/>
          </w:tcPr>
          <w:p w14:paraId="5086F598" w14:textId="215BF81F" w:rsidR="00536F29" w:rsidRDefault="00536F29" w:rsidP="00B70A74">
            <w:pPr>
              <w:pStyle w:val="TableText"/>
              <w:ind w:left="0"/>
              <w:jc w:val="left"/>
            </w:pPr>
            <w:r>
              <w:t xml:space="preserve">Tagit bort implementationstexter, lagt till referens #7 samt förtydligat hantering </w:t>
            </w:r>
            <w:r w:rsidR="000161E7">
              <w:t>av</w:t>
            </w:r>
            <w:r>
              <w:t xml:space="preserve"> replikering</w:t>
            </w:r>
            <w:r w:rsidR="000161E7">
              <w:t>skontrakten</w:t>
            </w:r>
            <w:r w:rsidR="005578D3">
              <w:t xml:space="preserve"> till nationell spärrtjänst genom ny reg</w:t>
            </w:r>
            <w:r w:rsidR="000161E7">
              <w:t>el (Regel #1)</w:t>
            </w:r>
            <w:r w:rsidR="005578D3">
              <w:t>.</w:t>
            </w:r>
          </w:p>
        </w:tc>
        <w:tc>
          <w:tcPr>
            <w:tcW w:w="1842" w:type="dxa"/>
          </w:tcPr>
          <w:p w14:paraId="64889997" w14:textId="5CD16AD8" w:rsidR="00536F29" w:rsidRDefault="00536F29" w:rsidP="00B70A74">
            <w:pPr>
              <w:pStyle w:val="TableText"/>
              <w:jc w:val="left"/>
            </w:pPr>
            <w:r>
              <w:t>Björn Skeppner</w:t>
            </w:r>
          </w:p>
        </w:tc>
      </w:tr>
      <w:tr w:rsidR="00460900" w14:paraId="3DB22393" w14:textId="77777777" w:rsidTr="00536F29">
        <w:trPr>
          <w:trHeight w:val="256"/>
        </w:trPr>
        <w:tc>
          <w:tcPr>
            <w:tcW w:w="1162" w:type="dxa"/>
          </w:tcPr>
          <w:p w14:paraId="50641907" w14:textId="53AFFBD5" w:rsidR="00460900" w:rsidRDefault="00460900" w:rsidP="002E1E9D">
            <w:pPr>
              <w:pStyle w:val="TableText"/>
            </w:pPr>
            <w:r>
              <w:t>4.0.2</w:t>
            </w:r>
          </w:p>
        </w:tc>
        <w:tc>
          <w:tcPr>
            <w:tcW w:w="1276" w:type="dxa"/>
          </w:tcPr>
          <w:p w14:paraId="2B2112B0" w14:textId="7BABAC6F" w:rsidR="00460900" w:rsidRDefault="00460900" w:rsidP="002E1E9D">
            <w:pPr>
              <w:pStyle w:val="TableText"/>
            </w:pPr>
            <w:r>
              <w:t>2020-02-12</w:t>
            </w:r>
          </w:p>
        </w:tc>
        <w:tc>
          <w:tcPr>
            <w:tcW w:w="5387" w:type="dxa"/>
          </w:tcPr>
          <w:p w14:paraId="2ED6A80E" w14:textId="20279FAD" w:rsidR="00460900" w:rsidRDefault="00460900" w:rsidP="00B70A74">
            <w:pPr>
              <w:pStyle w:val="TableText"/>
              <w:ind w:left="0"/>
              <w:jc w:val="left"/>
            </w:pPr>
            <w:r>
              <w:t>Justerat referenser</w:t>
            </w:r>
          </w:p>
        </w:tc>
        <w:tc>
          <w:tcPr>
            <w:tcW w:w="1842" w:type="dxa"/>
          </w:tcPr>
          <w:p w14:paraId="7BF9EAD0" w14:textId="3050DB94" w:rsidR="00460900" w:rsidRDefault="00460900" w:rsidP="00B70A74">
            <w:pPr>
              <w:pStyle w:val="TableText"/>
              <w:jc w:val="left"/>
            </w:pPr>
            <w:r>
              <w:t>Björn Skeppner</w:t>
            </w:r>
          </w:p>
        </w:tc>
      </w:tr>
      <w:tr w:rsidR="0063383D" w14:paraId="6853CFDF" w14:textId="77777777" w:rsidTr="00536F29">
        <w:trPr>
          <w:trHeight w:val="256"/>
        </w:trPr>
        <w:tc>
          <w:tcPr>
            <w:tcW w:w="1162" w:type="dxa"/>
          </w:tcPr>
          <w:p w14:paraId="63CD74F4" w14:textId="2B7B1FF8" w:rsidR="0063383D" w:rsidRDefault="0063383D" w:rsidP="002E1E9D">
            <w:pPr>
              <w:pStyle w:val="TableText"/>
            </w:pPr>
            <w:r>
              <w:t>4.0.3</w:t>
            </w:r>
          </w:p>
        </w:tc>
        <w:tc>
          <w:tcPr>
            <w:tcW w:w="1276" w:type="dxa"/>
          </w:tcPr>
          <w:p w14:paraId="5C0C95D2" w14:textId="4BD5FFCA" w:rsidR="0063383D" w:rsidRDefault="0063383D" w:rsidP="002E1E9D">
            <w:pPr>
              <w:pStyle w:val="TableText"/>
            </w:pPr>
            <w:r>
              <w:t>2021-04-09</w:t>
            </w:r>
          </w:p>
        </w:tc>
        <w:tc>
          <w:tcPr>
            <w:tcW w:w="5387" w:type="dxa"/>
          </w:tcPr>
          <w:p w14:paraId="69DC89AE" w14:textId="6A63E313" w:rsidR="0063383D" w:rsidRDefault="0063383D" w:rsidP="00B70A74">
            <w:pPr>
              <w:pStyle w:val="TableText"/>
              <w:ind w:left="0"/>
              <w:jc w:val="left"/>
            </w:pPr>
            <w:r>
              <w:t xml:space="preserve">Justerat versionsnumret </w:t>
            </w:r>
            <w:proofErr w:type="spellStart"/>
            <w:r>
              <w:t>pga</w:t>
            </w:r>
            <w:proofErr w:type="spellEnd"/>
            <w:r>
              <w:t xml:space="preserve"> uppdaterad domänversion</w:t>
            </w:r>
          </w:p>
        </w:tc>
        <w:tc>
          <w:tcPr>
            <w:tcW w:w="1842" w:type="dxa"/>
          </w:tcPr>
          <w:p w14:paraId="4C9AC3BC" w14:textId="015FAF6D" w:rsidR="0063383D" w:rsidRDefault="0063383D" w:rsidP="00B70A74">
            <w:pPr>
              <w:pStyle w:val="TableText"/>
              <w:jc w:val="left"/>
            </w:pPr>
            <w:r>
              <w:t>Björn Skeppner</w:t>
            </w:r>
          </w:p>
        </w:tc>
      </w:tr>
      <w:tr w:rsidR="00391D79" w14:paraId="767E005D" w14:textId="77777777" w:rsidTr="00536F29">
        <w:trPr>
          <w:trHeight w:val="256"/>
        </w:trPr>
        <w:tc>
          <w:tcPr>
            <w:tcW w:w="1162" w:type="dxa"/>
          </w:tcPr>
          <w:p w14:paraId="0F5386E2" w14:textId="6D39E781" w:rsidR="00391D79" w:rsidRDefault="00391D79" w:rsidP="00391D79">
            <w:pPr>
              <w:pStyle w:val="TableText"/>
            </w:pPr>
            <w:r>
              <w:t>4.0.4</w:t>
            </w:r>
          </w:p>
        </w:tc>
        <w:tc>
          <w:tcPr>
            <w:tcW w:w="1276" w:type="dxa"/>
          </w:tcPr>
          <w:p w14:paraId="126A3C35" w14:textId="5DC91DE9" w:rsidR="00391D79" w:rsidRDefault="00391D79" w:rsidP="00391D79">
            <w:pPr>
              <w:pStyle w:val="TableText"/>
            </w:pPr>
            <w:r>
              <w:t>2024-10-18</w:t>
            </w:r>
          </w:p>
        </w:tc>
        <w:tc>
          <w:tcPr>
            <w:tcW w:w="5387" w:type="dxa"/>
          </w:tcPr>
          <w:p w14:paraId="10948843" w14:textId="1A379103" w:rsidR="00391D79" w:rsidRDefault="00391D79" w:rsidP="00391D79">
            <w:pPr>
              <w:pStyle w:val="TableText"/>
              <w:ind w:left="0"/>
              <w:jc w:val="left"/>
            </w:pPr>
            <w:r>
              <w:t xml:space="preserve">Justerat versionsnumret </w:t>
            </w:r>
            <w:proofErr w:type="spellStart"/>
            <w:r>
              <w:t>pga</w:t>
            </w:r>
            <w:proofErr w:type="spellEnd"/>
            <w:r>
              <w:t xml:space="preserve"> uppdaterad domänversion</w:t>
            </w:r>
          </w:p>
        </w:tc>
        <w:tc>
          <w:tcPr>
            <w:tcW w:w="1842" w:type="dxa"/>
          </w:tcPr>
          <w:p w14:paraId="2D3C1F00" w14:textId="082D0725" w:rsidR="00391D79" w:rsidRDefault="00391D79" w:rsidP="00391D79">
            <w:pPr>
              <w:pStyle w:val="TableText"/>
              <w:jc w:val="left"/>
            </w:pPr>
            <w:r>
              <w:t>Emma Fridén</w:t>
            </w:r>
          </w:p>
        </w:tc>
      </w:tr>
    </w:tbl>
    <w:p w14:paraId="79EADBD3" w14:textId="77777777" w:rsidR="005C7E1B" w:rsidRDefault="005C7E1B" w:rsidP="0039481C">
      <w:pPr>
        <w:rPr>
          <w:b/>
        </w:rPr>
      </w:pPr>
    </w:p>
    <w:p w14:paraId="549526F9" w14:textId="1FAE8727" w:rsidR="0039481C" w:rsidRDefault="0039481C" w:rsidP="0039481C">
      <w:pPr>
        <w:rPr>
          <w:b/>
        </w:rPr>
      </w:pPr>
      <w:r>
        <w:rPr>
          <w:b/>
        </w:rPr>
        <w:t xml:space="preserve">Referenser </w:t>
      </w:r>
    </w:p>
    <w:tbl>
      <w:tblPr>
        <w:tblW w:w="97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24"/>
        <w:gridCol w:w="2381"/>
        <w:gridCol w:w="6700"/>
      </w:tblGrid>
      <w:tr w:rsidR="00E16015" w:rsidRPr="00D24657" w14:paraId="71D63DC8" w14:textId="77777777" w:rsidTr="00D837EF">
        <w:trPr>
          <w:trHeight w:val="292"/>
        </w:trPr>
        <w:tc>
          <w:tcPr>
            <w:tcW w:w="624" w:type="dxa"/>
            <w:shd w:val="clear" w:color="auto" w:fill="D9D9D9" w:themeFill="background1" w:themeFillShade="D9"/>
          </w:tcPr>
          <w:p w14:paraId="29B8CE90" w14:textId="5181ABFF" w:rsidR="00E16015" w:rsidRPr="00073B6C" w:rsidRDefault="00E16015" w:rsidP="00037EA1">
            <w:proofErr w:type="spellStart"/>
            <w:r>
              <w:t>RefNr</w:t>
            </w:r>
            <w:proofErr w:type="spellEnd"/>
          </w:p>
        </w:tc>
        <w:tc>
          <w:tcPr>
            <w:tcW w:w="2381" w:type="dxa"/>
            <w:shd w:val="clear" w:color="auto" w:fill="D9D9D9" w:themeFill="background1" w:themeFillShade="D9"/>
          </w:tcPr>
          <w:p w14:paraId="620D9A07" w14:textId="332190B2" w:rsidR="00E16015" w:rsidRPr="00073B6C" w:rsidRDefault="00E16015" w:rsidP="00037EA1">
            <w:r w:rsidRPr="00073B6C">
              <w:t>Beteckning</w:t>
            </w:r>
          </w:p>
        </w:tc>
        <w:tc>
          <w:tcPr>
            <w:tcW w:w="6700" w:type="dxa"/>
            <w:shd w:val="clear" w:color="auto" w:fill="D9D9D9" w:themeFill="background1" w:themeFillShade="D9"/>
          </w:tcPr>
          <w:p w14:paraId="3EDAFAD9" w14:textId="77777777" w:rsidR="00E16015" w:rsidRPr="00073B6C" w:rsidRDefault="00E16015" w:rsidP="00037EA1">
            <w:r w:rsidRPr="00073B6C">
              <w:t>Dokument / Källa</w:t>
            </w:r>
          </w:p>
        </w:tc>
      </w:tr>
      <w:tr w:rsidR="00E16015" w:rsidRPr="00A51835" w14:paraId="54544250" w14:textId="77777777" w:rsidTr="00D837EF">
        <w:trPr>
          <w:trHeight w:val="320"/>
        </w:trPr>
        <w:tc>
          <w:tcPr>
            <w:tcW w:w="624" w:type="dxa"/>
          </w:tcPr>
          <w:p w14:paraId="74695CBF" w14:textId="1ABD15DD" w:rsidR="00E16015" w:rsidRPr="00255492" w:rsidRDefault="00E16015" w:rsidP="00037EA1">
            <w:r>
              <w:t>#1</w:t>
            </w:r>
          </w:p>
        </w:tc>
        <w:tc>
          <w:tcPr>
            <w:tcW w:w="2381" w:type="dxa"/>
          </w:tcPr>
          <w:p w14:paraId="430D1186" w14:textId="31D9323F" w:rsidR="00E16015" w:rsidRPr="00255492" w:rsidRDefault="00E16015" w:rsidP="00037EA1">
            <w:r w:rsidRPr="00255492">
              <w:t xml:space="preserve">RIV </w:t>
            </w:r>
            <w:proofErr w:type="spellStart"/>
            <w:r w:rsidRPr="00255492">
              <w:t>PDLiP</w:t>
            </w:r>
            <w:proofErr w:type="spellEnd"/>
          </w:p>
        </w:tc>
        <w:tc>
          <w:tcPr>
            <w:tcW w:w="6700" w:type="dxa"/>
          </w:tcPr>
          <w:p w14:paraId="676622DC" w14:textId="18E114CC" w:rsidR="00E16015" w:rsidRPr="00A51835" w:rsidRDefault="00E16015" w:rsidP="00037EA1">
            <w:r w:rsidRPr="00A51835">
              <w:t xml:space="preserve">RIV Specifikation Patientdatalagen i Praktiken, </w:t>
            </w:r>
            <w:hyperlink r:id="rId8" w:history="1">
              <w:r w:rsidR="00460900" w:rsidRPr="00170A95">
                <w:rPr>
                  <w:rStyle w:val="Hyperlnk"/>
                  <w:rFonts w:asciiTheme="minorHAnsi" w:hAnsiTheme="minorHAnsi"/>
                </w:rPr>
                <w:t>http://rivta.se/documents/ARK_0031/PDLiP_RIV_1.0.pdf</w:t>
              </w:r>
            </w:hyperlink>
          </w:p>
        </w:tc>
      </w:tr>
      <w:tr w:rsidR="00E16015" w:rsidRPr="00A51835" w14:paraId="5475BB71" w14:textId="77777777" w:rsidTr="00D837EF">
        <w:trPr>
          <w:trHeight w:val="320"/>
        </w:trPr>
        <w:tc>
          <w:tcPr>
            <w:tcW w:w="624" w:type="dxa"/>
          </w:tcPr>
          <w:p w14:paraId="7890280C" w14:textId="0EC89CBA" w:rsidR="00E16015" w:rsidRDefault="00E16015" w:rsidP="00037EA1">
            <w:r>
              <w:t>#2</w:t>
            </w:r>
          </w:p>
        </w:tc>
        <w:tc>
          <w:tcPr>
            <w:tcW w:w="2381" w:type="dxa"/>
          </w:tcPr>
          <w:p w14:paraId="3F80E296" w14:textId="0917FEA1" w:rsidR="00E16015" w:rsidRDefault="00E16015" w:rsidP="00037EA1">
            <w:r>
              <w:t>PDL</w:t>
            </w:r>
          </w:p>
        </w:tc>
        <w:tc>
          <w:tcPr>
            <w:tcW w:w="6700" w:type="dxa"/>
          </w:tcPr>
          <w:p w14:paraId="4E816111" w14:textId="77777777" w:rsidR="00E16015" w:rsidRPr="00A51835" w:rsidRDefault="00E16015" w:rsidP="00037EA1">
            <w:r w:rsidRPr="00A51835">
              <w:t>Patientdatalag (2008:355), http://www.regeringen.se/sb/d/6150/a/71234</w:t>
            </w:r>
          </w:p>
        </w:tc>
      </w:tr>
      <w:tr w:rsidR="00E16015" w:rsidRPr="00A51835" w14:paraId="234EACC8" w14:textId="77777777" w:rsidTr="00D837EF">
        <w:trPr>
          <w:trHeight w:val="320"/>
        </w:trPr>
        <w:tc>
          <w:tcPr>
            <w:tcW w:w="624" w:type="dxa"/>
          </w:tcPr>
          <w:p w14:paraId="10230E68" w14:textId="45F05EFE" w:rsidR="00E16015" w:rsidRDefault="00E16015" w:rsidP="00037EA1">
            <w:r>
              <w:t>#3</w:t>
            </w:r>
          </w:p>
        </w:tc>
        <w:tc>
          <w:tcPr>
            <w:tcW w:w="2381" w:type="dxa"/>
          </w:tcPr>
          <w:p w14:paraId="43A4B7F7" w14:textId="1FD71F1A" w:rsidR="00E16015" w:rsidRDefault="00124A35" w:rsidP="00037EA1">
            <w:r>
              <w:rPr>
                <w:color w:val="000000" w:themeColor="text1"/>
              </w:rPr>
              <w:t>HSLF-FS 2016:40</w:t>
            </w:r>
          </w:p>
        </w:tc>
        <w:tc>
          <w:tcPr>
            <w:tcW w:w="6700" w:type="dxa"/>
          </w:tcPr>
          <w:p w14:paraId="2132575F" w14:textId="60E47FB8" w:rsidR="00E16015" w:rsidRPr="00A51835" w:rsidRDefault="00124A35" w:rsidP="00037EA1">
            <w:r>
              <w:t>Socialstyrelsens</w:t>
            </w:r>
            <w:r w:rsidR="00E16015" w:rsidRPr="00A51835">
              <w:t xml:space="preserve"> föreskrifter samt handbok </w:t>
            </w:r>
            <w:hyperlink r:id="rId9" w:history="1">
              <w:r w:rsidR="00460900" w:rsidRPr="00953F78">
                <w:rPr>
                  <w:rStyle w:val="Hyperlnk"/>
                  <w:rFonts w:asciiTheme="minorHAnsi" w:hAnsiTheme="minorHAnsi" w:cstheme="minorHAnsi"/>
                </w:rPr>
                <w:t>https://www.socialstyrelsen.se/regler-och-riktlinjer/foreskrifter-och-allmanna-rad/konsoliderade-foreskrifter/201640-om-journalforing-och-behandling-av-personuppgifter-i-halso--och-sjukvarden/</w:t>
              </w:r>
            </w:hyperlink>
          </w:p>
        </w:tc>
      </w:tr>
      <w:tr w:rsidR="00E16015" w:rsidRPr="00A51835" w14:paraId="1D43E5FE" w14:textId="77777777" w:rsidTr="00D837EF">
        <w:trPr>
          <w:trHeight w:val="320"/>
        </w:trPr>
        <w:tc>
          <w:tcPr>
            <w:tcW w:w="624" w:type="dxa"/>
          </w:tcPr>
          <w:p w14:paraId="2576DF81" w14:textId="77777777" w:rsidR="00E16015" w:rsidRDefault="00E16015" w:rsidP="00037EA1"/>
        </w:tc>
        <w:tc>
          <w:tcPr>
            <w:tcW w:w="2381" w:type="dxa"/>
          </w:tcPr>
          <w:p w14:paraId="1C474342" w14:textId="2BEC5B4A" w:rsidR="00E16015" w:rsidRDefault="00E16015" w:rsidP="00037EA1"/>
        </w:tc>
        <w:tc>
          <w:tcPr>
            <w:tcW w:w="6700" w:type="dxa"/>
          </w:tcPr>
          <w:p w14:paraId="74EC0334" w14:textId="3124CFAE" w:rsidR="00E16015" w:rsidRPr="00A51835" w:rsidRDefault="00E16015" w:rsidP="00037EA1"/>
        </w:tc>
      </w:tr>
      <w:tr w:rsidR="00E16015" w:rsidRPr="00A51835" w14:paraId="04B21A82" w14:textId="77777777" w:rsidTr="00D837EF">
        <w:trPr>
          <w:trHeight w:val="320"/>
        </w:trPr>
        <w:tc>
          <w:tcPr>
            <w:tcW w:w="624" w:type="dxa"/>
          </w:tcPr>
          <w:p w14:paraId="48D00D24" w14:textId="6406CF99" w:rsidR="00E16015" w:rsidRDefault="00E16015" w:rsidP="00037EA1">
            <w:r>
              <w:t>#4</w:t>
            </w:r>
          </w:p>
        </w:tc>
        <w:tc>
          <w:tcPr>
            <w:tcW w:w="2381" w:type="dxa"/>
          </w:tcPr>
          <w:p w14:paraId="50DAFDBD" w14:textId="5C69257D" w:rsidR="00E16015" w:rsidRDefault="00E16015" w:rsidP="00037EA1">
            <w:r>
              <w:t xml:space="preserve">RIV TA </w:t>
            </w:r>
          </w:p>
        </w:tc>
        <w:tc>
          <w:tcPr>
            <w:tcW w:w="6700" w:type="dxa"/>
          </w:tcPr>
          <w:p w14:paraId="7C452BE6" w14:textId="1A271DA6" w:rsidR="00E16015" w:rsidRPr="00A51835" w:rsidRDefault="00E16015" w:rsidP="00037EA1">
            <w:r w:rsidRPr="00146EA1">
              <w:t>RIV Te</w:t>
            </w:r>
            <w:r>
              <w:t xml:space="preserve">knisk Anvisning Basic </w:t>
            </w:r>
            <w:proofErr w:type="spellStart"/>
            <w:r>
              <w:t>Profile</w:t>
            </w:r>
            <w:proofErr w:type="spellEnd"/>
            <w:r>
              <w:br/>
            </w:r>
            <w:r w:rsidRPr="00B74ED8">
              <w:t>http://rivta.se/</w:t>
            </w:r>
          </w:p>
        </w:tc>
      </w:tr>
      <w:tr w:rsidR="00C92C1A" w:rsidRPr="00A51835" w14:paraId="2CEEE399" w14:textId="77777777" w:rsidTr="00D837EF">
        <w:trPr>
          <w:trHeight w:val="320"/>
        </w:trPr>
        <w:tc>
          <w:tcPr>
            <w:tcW w:w="624" w:type="dxa"/>
          </w:tcPr>
          <w:p w14:paraId="3810B35A" w14:textId="19DF1364" w:rsidR="00C92C1A" w:rsidRDefault="00C92C1A" w:rsidP="00037EA1">
            <w:r>
              <w:t>#5</w:t>
            </w:r>
          </w:p>
        </w:tc>
        <w:tc>
          <w:tcPr>
            <w:tcW w:w="2381" w:type="dxa"/>
          </w:tcPr>
          <w:p w14:paraId="73BD5F7B" w14:textId="55CFA2F3" w:rsidR="00C92C1A" w:rsidRDefault="00C92C1A" w:rsidP="00037EA1">
            <w:r>
              <w:rPr>
                <w:rFonts w:cs="Georgia"/>
                <w:szCs w:val="20"/>
                <w:lang w:eastAsia="sv-SE"/>
              </w:rPr>
              <w:t>RIV Tekniska Anvisningar – Kryptografi</w:t>
            </w:r>
          </w:p>
        </w:tc>
        <w:tc>
          <w:tcPr>
            <w:tcW w:w="6700" w:type="dxa"/>
          </w:tcPr>
          <w:p w14:paraId="4304DF14" w14:textId="644284B4" w:rsidR="00C92C1A" w:rsidRPr="00146EA1" w:rsidRDefault="00C92C1A" w:rsidP="00037EA1">
            <w:r>
              <w:rPr>
                <w:rFonts w:cs="Georgia"/>
                <w:szCs w:val="20"/>
                <w:lang w:eastAsia="sv-SE"/>
              </w:rPr>
              <w:t xml:space="preserve">ARK_0036, </w:t>
            </w:r>
            <w:hyperlink r:id="rId10" w:history="1">
              <w:r>
                <w:rPr>
                  <w:rFonts w:ascii="Arial" w:hAnsi="Arial" w:cs="Arial"/>
                  <w:color w:val="0000FF"/>
                  <w:szCs w:val="20"/>
                  <w:u w:val="single"/>
                  <w:lang w:eastAsia="sv-SE"/>
                </w:rPr>
                <w:t>http://rivta.se/documents/ARK_0036/</w:t>
              </w:r>
            </w:hyperlink>
          </w:p>
        </w:tc>
      </w:tr>
      <w:tr w:rsidR="004A530D" w:rsidRPr="00A51835" w14:paraId="05061E8F" w14:textId="77777777" w:rsidTr="00D837EF">
        <w:trPr>
          <w:trHeight w:val="320"/>
        </w:trPr>
        <w:tc>
          <w:tcPr>
            <w:tcW w:w="624" w:type="dxa"/>
          </w:tcPr>
          <w:p w14:paraId="0767F7EA" w14:textId="2DBDB96B" w:rsidR="004A530D" w:rsidRDefault="004A530D" w:rsidP="00037EA1">
            <w:r>
              <w:t>#5</w:t>
            </w:r>
          </w:p>
        </w:tc>
        <w:tc>
          <w:tcPr>
            <w:tcW w:w="2381" w:type="dxa"/>
          </w:tcPr>
          <w:p w14:paraId="3A9E91C4" w14:textId="691CABBE" w:rsidR="004A530D" w:rsidRDefault="004A530D" w:rsidP="00037EA1">
            <w:pPr>
              <w:rPr>
                <w:rFonts w:cs="Georgia"/>
                <w:szCs w:val="20"/>
                <w:lang w:eastAsia="sv-SE"/>
              </w:rPr>
            </w:pPr>
            <w:r>
              <w:rPr>
                <w:rFonts w:cs="Georgia"/>
                <w:szCs w:val="20"/>
                <w:lang w:eastAsia="sv-SE"/>
              </w:rPr>
              <w:t>Regel #11, Logiska fel</w:t>
            </w:r>
          </w:p>
        </w:tc>
        <w:tc>
          <w:tcPr>
            <w:tcW w:w="6700" w:type="dxa"/>
          </w:tcPr>
          <w:p w14:paraId="704AEA29" w14:textId="636ABC1B" w:rsidR="004A530D" w:rsidRDefault="004A530D" w:rsidP="00037EA1">
            <w:pPr>
              <w:rPr>
                <w:rFonts w:cs="Georgia"/>
                <w:szCs w:val="20"/>
                <w:lang w:eastAsia="sv-SE"/>
              </w:rPr>
            </w:pPr>
            <w:r w:rsidRPr="004A530D">
              <w:rPr>
                <w:rFonts w:cs="Georgia"/>
                <w:szCs w:val="20"/>
                <w:lang w:eastAsia="sv-SE"/>
              </w:rPr>
              <w:t>RIV Tekniska Anvisningar - Tjänsteschema 2.1</w:t>
            </w:r>
            <w:r>
              <w:rPr>
                <w:rFonts w:cs="Georgia"/>
                <w:szCs w:val="20"/>
                <w:lang w:eastAsia="sv-SE"/>
              </w:rPr>
              <w:t xml:space="preserve">, </w:t>
            </w:r>
            <w:hyperlink r:id="rId11" w:history="1">
              <w:r w:rsidRPr="00452B0F">
                <w:rPr>
                  <w:rStyle w:val="Hyperlnk"/>
                  <w:rFonts w:cs="Georgia"/>
                  <w:szCs w:val="20"/>
                  <w:lang w:eastAsia="sv-SE"/>
                </w:rPr>
                <w:t>http://rivta.se/documents/ARK_0005/</w:t>
              </w:r>
            </w:hyperlink>
            <w:r>
              <w:rPr>
                <w:rFonts w:cs="Georgia"/>
                <w:szCs w:val="20"/>
                <w:lang w:eastAsia="sv-SE"/>
              </w:rPr>
              <w:t xml:space="preserve"> </w:t>
            </w:r>
          </w:p>
        </w:tc>
      </w:tr>
      <w:tr w:rsidR="00192C0C" w:rsidRPr="00531335" w14:paraId="4CFA6779" w14:textId="77777777" w:rsidTr="00D837EF">
        <w:trPr>
          <w:trHeight w:val="320"/>
        </w:trPr>
        <w:tc>
          <w:tcPr>
            <w:tcW w:w="624" w:type="dxa"/>
          </w:tcPr>
          <w:p w14:paraId="144E3CD6" w14:textId="7ACDB386" w:rsidR="00192C0C" w:rsidRDefault="00531335" w:rsidP="00037EA1">
            <w:r>
              <w:lastRenderedPageBreak/>
              <w:t>#6</w:t>
            </w:r>
          </w:p>
        </w:tc>
        <w:tc>
          <w:tcPr>
            <w:tcW w:w="2381" w:type="dxa"/>
          </w:tcPr>
          <w:p w14:paraId="18809DCF" w14:textId="319E90CB" w:rsidR="00192C0C" w:rsidRDefault="00531335" w:rsidP="00037EA1">
            <w:pPr>
              <w:rPr>
                <w:rFonts w:cs="Georgia"/>
                <w:szCs w:val="20"/>
                <w:lang w:eastAsia="sv-SE"/>
              </w:rPr>
            </w:pPr>
            <w:proofErr w:type="spellStart"/>
            <w:r>
              <w:rPr>
                <w:rFonts w:cs="Georgia"/>
                <w:szCs w:val="20"/>
                <w:lang w:eastAsia="sv-SE"/>
              </w:rPr>
              <w:t>Arkitekturella</w:t>
            </w:r>
            <w:proofErr w:type="spellEnd"/>
            <w:r>
              <w:rPr>
                <w:rFonts w:cs="Georgia"/>
                <w:szCs w:val="20"/>
                <w:lang w:eastAsia="sv-SE"/>
              </w:rPr>
              <w:t xml:space="preserve"> beslut</w:t>
            </w:r>
          </w:p>
        </w:tc>
        <w:tc>
          <w:tcPr>
            <w:tcW w:w="6700" w:type="dxa"/>
          </w:tcPr>
          <w:p w14:paraId="1932CD4B" w14:textId="3A904752" w:rsidR="00192C0C" w:rsidRPr="00531335" w:rsidRDefault="00531335" w:rsidP="00037EA1">
            <w:pPr>
              <w:rPr>
                <w:rFonts w:cs="Georgia"/>
                <w:szCs w:val="20"/>
                <w:lang w:val="en-US" w:eastAsia="sv-SE"/>
              </w:rPr>
            </w:pPr>
            <w:proofErr w:type="spellStart"/>
            <w:r w:rsidRPr="00531335">
              <w:rPr>
                <w:rFonts w:cs="Georgia"/>
                <w:szCs w:val="20"/>
                <w:lang w:val="en-US" w:eastAsia="sv-SE"/>
              </w:rPr>
              <w:t>AB_informationse</w:t>
            </w:r>
            <w:r>
              <w:rPr>
                <w:rFonts w:cs="Georgia"/>
                <w:szCs w:val="20"/>
                <w:lang w:val="en-US" w:eastAsia="sv-SE"/>
              </w:rPr>
              <w:t>curity_authorization_blocking</w:t>
            </w:r>
            <w:proofErr w:type="spellEnd"/>
          </w:p>
        </w:tc>
      </w:tr>
      <w:tr w:rsidR="00536F29" w:rsidRPr="00531335" w14:paraId="57BA5382" w14:textId="77777777" w:rsidTr="00D837EF">
        <w:trPr>
          <w:trHeight w:val="320"/>
        </w:trPr>
        <w:tc>
          <w:tcPr>
            <w:tcW w:w="624" w:type="dxa"/>
          </w:tcPr>
          <w:p w14:paraId="0EF7DDB1" w14:textId="2248CF78" w:rsidR="00536F29" w:rsidRDefault="00536F29" w:rsidP="00037EA1">
            <w:r>
              <w:t>#7</w:t>
            </w:r>
          </w:p>
        </w:tc>
        <w:tc>
          <w:tcPr>
            <w:tcW w:w="2381" w:type="dxa"/>
          </w:tcPr>
          <w:p w14:paraId="56008074" w14:textId="0CA9F92A" w:rsidR="00536F29" w:rsidRDefault="00536F29" w:rsidP="00037EA1">
            <w:pPr>
              <w:rPr>
                <w:rFonts w:cs="Georgia"/>
                <w:szCs w:val="20"/>
                <w:lang w:eastAsia="sv-SE"/>
              </w:rPr>
            </w:pPr>
            <w:r>
              <w:rPr>
                <w:rFonts w:cs="Georgia"/>
                <w:szCs w:val="20"/>
                <w:lang w:eastAsia="sv-SE"/>
              </w:rPr>
              <w:t>Verksamhetsramverk spärrhantering</w:t>
            </w:r>
          </w:p>
        </w:tc>
        <w:tc>
          <w:tcPr>
            <w:tcW w:w="6700" w:type="dxa"/>
          </w:tcPr>
          <w:p w14:paraId="6C4CC1F9" w14:textId="69F21799" w:rsidR="00536F29" w:rsidRPr="00536F29" w:rsidRDefault="00536F29" w:rsidP="00037EA1">
            <w:pPr>
              <w:rPr>
                <w:rFonts w:cs="Georgia"/>
                <w:szCs w:val="20"/>
                <w:lang w:eastAsia="sv-SE"/>
              </w:rPr>
            </w:pPr>
            <w:r w:rsidRPr="00536F29">
              <w:rPr>
                <w:rFonts w:cs="Georgia"/>
                <w:szCs w:val="20"/>
                <w:lang w:eastAsia="sv-SE"/>
              </w:rPr>
              <w:t>https://www.inera.se/sakerhetstjanster</w:t>
            </w:r>
          </w:p>
        </w:tc>
      </w:tr>
    </w:tbl>
    <w:p w14:paraId="3B67BAEE" w14:textId="77777777" w:rsidR="0039481C" w:rsidRDefault="0039481C" w:rsidP="0039481C">
      <w:pPr>
        <w:pStyle w:val="Rubrik1"/>
      </w:pPr>
      <w:bookmarkStart w:id="2" w:name="_Toc357754843"/>
      <w:bookmarkStart w:id="3" w:name="_Toc243452541"/>
      <w:bookmarkStart w:id="4" w:name="_Toc180141743"/>
      <w:r w:rsidRPr="00536D36">
        <w:t>I</w:t>
      </w:r>
      <w:r>
        <w:t>nledning</w:t>
      </w:r>
      <w:bookmarkEnd w:id="2"/>
      <w:bookmarkEnd w:id="3"/>
      <w:bookmarkEnd w:id="4"/>
    </w:p>
    <w:p w14:paraId="157B1015" w14:textId="77777777" w:rsidR="0039481C" w:rsidRPr="007E3F3B" w:rsidRDefault="0039481C" w:rsidP="0039481C">
      <w:pPr>
        <w:tabs>
          <w:tab w:val="left" w:pos="2552"/>
        </w:tabs>
        <w:spacing w:line="240" w:lineRule="auto"/>
        <w:rPr>
          <w:i/>
        </w:rPr>
      </w:pPr>
      <w:r w:rsidRPr="007E3F3B">
        <w:rPr>
          <w:i/>
        </w:rPr>
        <w:t xml:space="preserve">Detta är beskrivningen av tjänstekontrakten i tjänstedomänen </w:t>
      </w:r>
    </w:p>
    <w:p w14:paraId="768E9367" w14:textId="62A321A9" w:rsidR="0039481C" w:rsidRPr="00924F8B" w:rsidRDefault="0039481C" w:rsidP="003D6708">
      <w:pPr>
        <w:tabs>
          <w:tab w:val="left" w:pos="2552"/>
        </w:tabs>
        <w:spacing w:line="240" w:lineRule="auto"/>
        <w:rPr>
          <w:color w:val="76923C" w:themeColor="accent3" w:themeShade="BF"/>
          <w:sz w:val="48"/>
          <w:szCs w:val="48"/>
        </w:rPr>
      </w:pPr>
      <w:r w:rsidRPr="00344F4D">
        <w:rPr>
          <w:color w:val="76923C" w:themeColor="accent3" w:themeShade="BF"/>
        </w:rPr>
        <w:fldChar w:fldCharType="begin"/>
      </w:r>
      <w:r w:rsidR="00EB3EAB" w:rsidRPr="00924F8B">
        <w:rPr>
          <w:color w:val="76923C" w:themeColor="accent3" w:themeShade="BF"/>
        </w:rPr>
        <w:instrText xml:space="preserve"> DOCPROPERTY "D</w:instrText>
      </w:r>
      <w:r w:rsidRPr="00924F8B">
        <w:rPr>
          <w:color w:val="76923C" w:themeColor="accent3" w:themeShade="BF"/>
        </w:rPr>
        <w:instrText>omain</w:instrText>
      </w:r>
      <w:r w:rsidR="00EB3EAB" w:rsidRPr="00924F8B">
        <w:rPr>
          <w:color w:val="76923C" w:themeColor="accent3" w:themeShade="BF"/>
        </w:rPr>
        <w:instrText>_</w:instrText>
      </w:r>
      <w:r w:rsidRPr="00924F8B">
        <w:rPr>
          <w:color w:val="76923C" w:themeColor="accent3" w:themeShade="BF"/>
        </w:rPr>
        <w:instrText xml:space="preserve">1" \* MERGEFORMAT </w:instrText>
      </w:r>
      <w:r w:rsidRPr="00344F4D">
        <w:rPr>
          <w:color w:val="76923C" w:themeColor="accent3" w:themeShade="BF"/>
        </w:rPr>
        <w:fldChar w:fldCharType="separate"/>
      </w:r>
      <w:proofErr w:type="spellStart"/>
      <w:r w:rsidR="002E1E9D" w:rsidRPr="00924F8B">
        <w:rPr>
          <w:b/>
          <w:color w:val="76923C" w:themeColor="accent3" w:themeShade="BF"/>
        </w:rPr>
        <w:t>informationsecurity</w:t>
      </w:r>
      <w:proofErr w:type="spellEnd"/>
      <w:r w:rsidRPr="00344F4D">
        <w:rPr>
          <w:color w:val="76923C" w:themeColor="accent3" w:themeShade="BF"/>
        </w:rPr>
        <w:fldChar w:fldCharType="end"/>
      </w:r>
      <w:r w:rsidRPr="00924F8B">
        <w:rPr>
          <w:color w:val="76923C" w:themeColor="accent3" w:themeShade="BF"/>
        </w:rPr>
        <w:t xml:space="preserve">: </w:t>
      </w:r>
      <w:r w:rsidRPr="00344F4D">
        <w:rPr>
          <w:color w:val="76923C" w:themeColor="accent3" w:themeShade="BF"/>
        </w:rPr>
        <w:fldChar w:fldCharType="begin"/>
      </w:r>
      <w:r w:rsidRPr="00924F8B">
        <w:rPr>
          <w:color w:val="76923C" w:themeColor="accent3" w:themeShade="BF"/>
        </w:rPr>
        <w:instrText xml:space="preserve"> DOCPROPERTY "</w:instrText>
      </w:r>
      <w:r w:rsidR="00EB3EAB" w:rsidRPr="00924F8B">
        <w:rPr>
          <w:color w:val="76923C" w:themeColor="accent3" w:themeShade="BF"/>
        </w:rPr>
        <w:instrText>D</w:instrText>
      </w:r>
      <w:r w:rsidRPr="00924F8B">
        <w:rPr>
          <w:color w:val="76923C" w:themeColor="accent3" w:themeShade="BF"/>
        </w:rPr>
        <w:instrText>omain</w:instrText>
      </w:r>
      <w:r w:rsidR="00EB3EAB" w:rsidRPr="00924F8B">
        <w:rPr>
          <w:color w:val="76923C" w:themeColor="accent3" w:themeShade="BF"/>
        </w:rPr>
        <w:instrText>_</w:instrText>
      </w:r>
      <w:r w:rsidRPr="00924F8B">
        <w:rPr>
          <w:color w:val="76923C" w:themeColor="accent3" w:themeShade="BF"/>
        </w:rPr>
        <w:instrText xml:space="preserve">2" \* MERGEFORMAT </w:instrText>
      </w:r>
      <w:r w:rsidRPr="00344F4D">
        <w:rPr>
          <w:color w:val="76923C" w:themeColor="accent3" w:themeShade="BF"/>
        </w:rPr>
        <w:fldChar w:fldCharType="separate"/>
      </w:r>
      <w:proofErr w:type="spellStart"/>
      <w:r w:rsidR="002E1E9D" w:rsidRPr="00924F8B">
        <w:rPr>
          <w:b/>
          <w:color w:val="76923C" w:themeColor="accent3" w:themeShade="BF"/>
        </w:rPr>
        <w:t>authorization</w:t>
      </w:r>
      <w:proofErr w:type="spellEnd"/>
      <w:r w:rsidRPr="00344F4D">
        <w:rPr>
          <w:color w:val="76923C" w:themeColor="accent3" w:themeShade="BF"/>
        </w:rPr>
        <w:fldChar w:fldCharType="end"/>
      </w:r>
      <w:r w:rsidRPr="00924F8B">
        <w:rPr>
          <w:color w:val="76923C" w:themeColor="accent3" w:themeShade="BF"/>
        </w:rPr>
        <w:t xml:space="preserve">: </w:t>
      </w:r>
      <w:r w:rsidRPr="00344F4D">
        <w:rPr>
          <w:color w:val="76923C" w:themeColor="accent3" w:themeShade="BF"/>
        </w:rPr>
        <w:fldChar w:fldCharType="begin"/>
      </w:r>
      <w:r w:rsidRPr="00924F8B">
        <w:rPr>
          <w:color w:val="76923C" w:themeColor="accent3" w:themeShade="BF"/>
        </w:rPr>
        <w:instrText xml:space="preserve"> DOCPROPERTY "</w:instrText>
      </w:r>
      <w:r w:rsidR="00EB3EAB" w:rsidRPr="00924F8B">
        <w:rPr>
          <w:color w:val="76923C" w:themeColor="accent3" w:themeShade="BF"/>
        </w:rPr>
        <w:instrText>D</w:instrText>
      </w:r>
      <w:r w:rsidRPr="00924F8B">
        <w:rPr>
          <w:color w:val="76923C" w:themeColor="accent3" w:themeShade="BF"/>
        </w:rPr>
        <w:instrText>omain</w:instrText>
      </w:r>
      <w:r w:rsidR="00EB3EAB" w:rsidRPr="00924F8B">
        <w:rPr>
          <w:color w:val="76923C" w:themeColor="accent3" w:themeShade="BF"/>
        </w:rPr>
        <w:instrText>_</w:instrText>
      </w:r>
      <w:r w:rsidRPr="00924F8B">
        <w:rPr>
          <w:color w:val="76923C" w:themeColor="accent3" w:themeShade="BF"/>
        </w:rPr>
        <w:instrText xml:space="preserve">3" \* MERGEFORMAT </w:instrText>
      </w:r>
      <w:r w:rsidRPr="00344F4D">
        <w:rPr>
          <w:color w:val="76923C" w:themeColor="accent3" w:themeShade="BF"/>
        </w:rPr>
        <w:fldChar w:fldCharType="separate"/>
      </w:r>
      <w:proofErr w:type="spellStart"/>
      <w:r w:rsidR="002E1E9D" w:rsidRPr="00924F8B">
        <w:rPr>
          <w:b/>
          <w:color w:val="76923C" w:themeColor="accent3" w:themeShade="BF"/>
        </w:rPr>
        <w:t>blocking</w:t>
      </w:r>
      <w:proofErr w:type="spellEnd"/>
      <w:r w:rsidRPr="00344F4D">
        <w:rPr>
          <w:color w:val="76923C" w:themeColor="accent3" w:themeShade="BF"/>
        </w:rPr>
        <w:fldChar w:fldCharType="end"/>
      </w:r>
    </w:p>
    <w:p w14:paraId="54201CDA" w14:textId="77777777" w:rsidR="007D7250" w:rsidRDefault="0039481C" w:rsidP="0039481C">
      <w:r w:rsidRPr="007E3F3B">
        <w:rPr>
          <w:i/>
        </w:rPr>
        <w:t xml:space="preserve">Tjänstekontrakten är baserade på RIVTA 2.1 [R2] och reglerade genom </w:t>
      </w:r>
      <w:proofErr w:type="spellStart"/>
      <w:r w:rsidRPr="007E3F3B">
        <w:rPr>
          <w:i/>
        </w:rPr>
        <w:t>arkitekturella</w:t>
      </w:r>
      <w:proofErr w:type="spellEnd"/>
      <w:r w:rsidRPr="007E3F3B">
        <w:rPr>
          <w:i/>
        </w:rPr>
        <w:t xml:space="preserve"> beslut [R1]</w:t>
      </w:r>
      <w:r w:rsidR="007D7250">
        <w:rPr>
          <w:i/>
        </w:rPr>
        <w:t>.</w:t>
      </w:r>
      <w:r>
        <w:t xml:space="preserve"> </w:t>
      </w:r>
    </w:p>
    <w:p w14:paraId="0CF5CFA9" w14:textId="77777777" w:rsidR="00D720D4" w:rsidRDefault="00D720D4" w:rsidP="0039481C"/>
    <w:p w14:paraId="0B05E925" w14:textId="4F2ADCE0" w:rsidR="003D6708" w:rsidRDefault="003D6708" w:rsidP="00D720D4">
      <w:pPr>
        <w:pStyle w:val="Rubrik2"/>
      </w:pPr>
      <w:bookmarkStart w:id="5" w:name="_Toc269040962"/>
      <w:bookmarkStart w:id="6" w:name="_Toc180141744"/>
      <w:r>
        <w:t>Svenskt namn</w:t>
      </w:r>
      <w:bookmarkEnd w:id="6"/>
    </w:p>
    <w:p w14:paraId="11412EB0" w14:textId="0E463A77" w:rsidR="003D6708" w:rsidRPr="00037EA1" w:rsidRDefault="003D6708" w:rsidP="003D6708">
      <w:pPr>
        <w:rPr>
          <w:b/>
          <w:color w:val="76923C" w:themeColor="accent3" w:themeShade="BF"/>
        </w:rPr>
      </w:pPr>
      <w:r w:rsidRPr="00037EA1">
        <w:rPr>
          <w:b/>
          <w:color w:val="76923C" w:themeColor="accent3" w:themeShade="BF"/>
        </w:rPr>
        <w:fldChar w:fldCharType="begin"/>
      </w:r>
      <w:r w:rsidR="00680827" w:rsidRPr="00037EA1">
        <w:rPr>
          <w:b/>
          <w:color w:val="76923C" w:themeColor="accent3" w:themeShade="BF"/>
        </w:rPr>
        <w:instrText xml:space="preserve"> DOCPROPERTY "svenamn</w:instrText>
      </w:r>
      <w:r w:rsidRPr="00037EA1">
        <w:rPr>
          <w:b/>
          <w:color w:val="76923C" w:themeColor="accent3" w:themeShade="BF"/>
        </w:rPr>
        <w:instrText xml:space="preserve">" \* MERGEFORMAT </w:instrText>
      </w:r>
      <w:r w:rsidRPr="00037EA1">
        <w:rPr>
          <w:b/>
          <w:color w:val="76923C" w:themeColor="accent3" w:themeShade="BF"/>
        </w:rPr>
        <w:fldChar w:fldCharType="separate"/>
      </w:r>
      <w:proofErr w:type="spellStart"/>
      <w:proofErr w:type="gramStart"/>
      <w:r w:rsidR="00037EA1" w:rsidRPr="00037EA1">
        <w:rPr>
          <w:b/>
          <w:color w:val="76923C" w:themeColor="accent3" w:themeShade="BF"/>
        </w:rPr>
        <w:t>infrastruktur:säkerhetstjänster</w:t>
      </w:r>
      <w:proofErr w:type="gramEnd"/>
      <w:r w:rsidR="00037EA1" w:rsidRPr="00037EA1">
        <w:rPr>
          <w:b/>
          <w:color w:val="76923C" w:themeColor="accent3" w:themeShade="BF"/>
        </w:rPr>
        <w:t>:spärrhantering</w:t>
      </w:r>
      <w:proofErr w:type="spellEnd"/>
      <w:r w:rsidRPr="00037EA1">
        <w:rPr>
          <w:b/>
          <w:color w:val="76923C" w:themeColor="accent3" w:themeShade="BF"/>
        </w:rPr>
        <w:fldChar w:fldCharType="end"/>
      </w:r>
    </w:p>
    <w:p w14:paraId="65D3FCB3" w14:textId="77777777" w:rsidR="009A7917" w:rsidRDefault="009A7917" w:rsidP="00337395">
      <w:pPr>
        <w:rPr>
          <w:color w:val="4F81BD" w:themeColor="accent1"/>
        </w:rPr>
      </w:pPr>
    </w:p>
    <w:p w14:paraId="109250D9" w14:textId="104862F4" w:rsidR="009A7917" w:rsidRPr="002E1E9D" w:rsidRDefault="002E1E9D" w:rsidP="002E1E9D">
      <w:pPr>
        <w:pStyle w:val="Rubrik2"/>
      </w:pPr>
      <w:bookmarkStart w:id="7" w:name="_Toc180141745"/>
      <w:r w:rsidRPr="002E1E9D">
        <w:t>Beskrivning</w:t>
      </w:r>
      <w:bookmarkEnd w:id="7"/>
    </w:p>
    <w:p w14:paraId="4408DA85" w14:textId="77777777" w:rsidR="002E1E9D" w:rsidRDefault="002E1E9D" w:rsidP="00337395">
      <w:pPr>
        <w:rPr>
          <w:color w:val="4F81BD" w:themeColor="accent1"/>
        </w:rPr>
      </w:pPr>
    </w:p>
    <w:p w14:paraId="6DF53DAD" w14:textId="77777777" w:rsidR="002E1E9D" w:rsidRDefault="002E1E9D" w:rsidP="002E1E9D">
      <w:r>
        <w:t>Tjänstedomänens omfattning är spärrhantering för vårdgivare som har behov av att registrera spärr av uppgifter på patientens begäran enligt Patientdatalagens regleringar samt att utföra kontroll mot spärr i vårdsystemen.</w:t>
      </w:r>
    </w:p>
    <w:p w14:paraId="744BF873" w14:textId="77777777" w:rsidR="002E1E9D" w:rsidRDefault="002E1E9D" w:rsidP="002E1E9D"/>
    <w:p w14:paraId="2187557B" w14:textId="3150F79D" w:rsidR="002E1E9D" w:rsidRDefault="002E1E9D" w:rsidP="002E1E9D">
      <w:r>
        <w:t xml:space="preserve">Den kravställande processen är att tillse att vårdgivarna inom svensk </w:t>
      </w:r>
      <w:r w:rsidR="00037EA1">
        <w:t>hälso</w:t>
      </w:r>
      <w:r>
        <w:t xml:space="preserve">- och </w:t>
      </w:r>
      <w:r w:rsidR="00037EA1">
        <w:t>sjukvå</w:t>
      </w:r>
      <w:r w:rsidR="00037EA1">
        <w:rPr>
          <w:rFonts w:ascii="Times New Roman" w:hAnsi="Times New Roman"/>
        </w:rPr>
        <w:t>r</w:t>
      </w:r>
      <w:r w:rsidR="00037EA1">
        <w:t>d</w:t>
      </w:r>
      <w:r>
        <w:t xml:space="preserve"> f</w:t>
      </w:r>
      <w:r>
        <w:rPr>
          <w:rFonts w:cs="Georgia"/>
        </w:rPr>
        <w:t>å</w:t>
      </w:r>
      <w:r>
        <w:t xml:space="preserve">r verktyg att uppfylla Patientdatalagen och Socialstyrelsens </w:t>
      </w:r>
      <w:r w:rsidR="00037EA1">
        <w:t>fö</w:t>
      </w:r>
      <w:r w:rsidR="00037EA1">
        <w:rPr>
          <w:rFonts w:cs="Georgia"/>
        </w:rPr>
        <w:t>r</w:t>
      </w:r>
      <w:r w:rsidR="00037EA1">
        <w:t>eskrifter</w:t>
      </w:r>
      <w:r>
        <w:t xml:space="preserve"> (SOSFS 2008:14 med handbok) gällande patientens rättighet att begära spärr på sina uppgifter.</w:t>
      </w:r>
    </w:p>
    <w:p w14:paraId="5FE71358" w14:textId="71A84489" w:rsidR="002E1E9D" w:rsidRDefault="002E1E9D" w:rsidP="002E1E9D">
      <w:r>
        <w:t xml:space="preserve">Tjänstekontrakten för Spärr syftar till att stödja informationshanteringen både inom det inre </w:t>
      </w:r>
      <w:r w:rsidR="00037EA1">
        <w:t>sekretessområ</w:t>
      </w:r>
      <w:r w:rsidR="00037EA1">
        <w:rPr>
          <w:rFonts w:ascii="Times New Roman" w:hAnsi="Times New Roman"/>
        </w:rPr>
        <w:t>d</w:t>
      </w:r>
      <w:r w:rsidR="00037EA1">
        <w:t>et</w:t>
      </w:r>
      <w:r>
        <w:t xml:space="preserve"> (inom v</w:t>
      </w:r>
      <w:r>
        <w:rPr>
          <w:rFonts w:cs="Georgia"/>
        </w:rPr>
        <w:t>å</w:t>
      </w:r>
      <w:r>
        <w:t xml:space="preserve">rdgivarens verksamhet) och vid </w:t>
      </w:r>
      <w:r w:rsidR="00037EA1">
        <w:t>sammanhå</w:t>
      </w:r>
      <w:r w:rsidR="00037EA1">
        <w:rPr>
          <w:rFonts w:ascii="Times New Roman" w:hAnsi="Times New Roman"/>
        </w:rPr>
        <w:t>l</w:t>
      </w:r>
      <w:r w:rsidR="00037EA1">
        <w:t>len</w:t>
      </w:r>
      <w:r>
        <w:t xml:space="preserve"> </w:t>
      </w:r>
      <w:r w:rsidR="00037EA1">
        <w:t>journalfö</w:t>
      </w:r>
      <w:r w:rsidR="00037EA1">
        <w:rPr>
          <w:rFonts w:cs="Georgia"/>
        </w:rPr>
        <w:t>r</w:t>
      </w:r>
      <w:r w:rsidR="00037EA1">
        <w:t>ing</w:t>
      </w:r>
      <w:r>
        <w:t>.</w:t>
      </w:r>
    </w:p>
    <w:p w14:paraId="3EDDF1A2" w14:textId="77777777" w:rsidR="002E1E9D" w:rsidRDefault="002E1E9D" w:rsidP="002E1E9D"/>
    <w:p w14:paraId="638BA572" w14:textId="5CC757D5" w:rsidR="002E1E9D" w:rsidRDefault="002E1E9D" w:rsidP="002E1E9D">
      <w:r>
        <w:t>En utgångspunkt för tjänstedomänen Spärr är uppdraget Patientdatal</w:t>
      </w:r>
      <w:r w:rsidR="00037EA1">
        <w:t>agen i Praktiken (</w:t>
      </w:r>
      <w:proofErr w:type="spellStart"/>
      <w:r w:rsidR="00037EA1">
        <w:t>PDLiP</w:t>
      </w:r>
      <w:proofErr w:type="spellEnd"/>
      <w:r w:rsidR="00037EA1">
        <w:t>)</w:t>
      </w:r>
      <w:r>
        <w:t xml:space="preserve">, som syftat till att skapa </w:t>
      </w:r>
      <w:r w:rsidR="00037EA1">
        <w:t>förutsättningar</w:t>
      </w:r>
      <w:r>
        <w:t xml:space="preserve"> </w:t>
      </w:r>
      <w:r w:rsidR="00037EA1">
        <w:t>för</w:t>
      </w:r>
      <w:r>
        <w:t xml:space="preserve"> en nationell samsyn av tolkning och </w:t>
      </w:r>
      <w:r w:rsidR="00037EA1">
        <w:t>tillämpning</w:t>
      </w:r>
      <w:r>
        <w:t xml:space="preserve"> av patientdatalagen.</w:t>
      </w:r>
    </w:p>
    <w:p w14:paraId="7F56FF32" w14:textId="77777777" w:rsidR="002E1E9D" w:rsidRDefault="002E1E9D" w:rsidP="002E1E9D">
      <w:r>
        <w:t xml:space="preserve">Arbetet har resulterat i rapporter samt RIV-specifikation för </w:t>
      </w:r>
      <w:proofErr w:type="spellStart"/>
      <w:r>
        <w:t>PDLiP</w:t>
      </w:r>
      <w:proofErr w:type="spellEnd"/>
      <w:r>
        <w:t xml:space="preserve"> [RIV </w:t>
      </w:r>
      <w:proofErr w:type="spellStart"/>
      <w:r>
        <w:t>PDLiP</w:t>
      </w:r>
      <w:proofErr w:type="spellEnd"/>
      <w:r>
        <w:t>].</w:t>
      </w:r>
    </w:p>
    <w:p w14:paraId="478919E0" w14:textId="77777777" w:rsidR="002E1E9D" w:rsidRDefault="002E1E9D" w:rsidP="002E1E9D"/>
    <w:p w14:paraId="71B271D3" w14:textId="76CD7AD0" w:rsidR="002E1E9D" w:rsidRDefault="002E1E9D" w:rsidP="002E1E9D">
      <w:r>
        <w:t xml:space="preserve">Ett bakomliggande kravarbete specifikt kring spärrhantering har dessutom bedrivits av Inera på uppdrag av </w:t>
      </w:r>
      <w:r w:rsidR="008220A0">
        <w:t xml:space="preserve">då tidigare </w:t>
      </w:r>
      <w:proofErr w:type="spellStart"/>
      <w:r>
        <w:t>CeHis</w:t>
      </w:r>
      <w:proofErr w:type="spellEnd"/>
      <w:r>
        <w:t xml:space="preserve"> med representanter från SLL, Sörmland, Örebro, VGR, Östergötland. Parterna har representerats av sakkunniga inom områdena juridik, verksamhet och teknik.</w:t>
      </w:r>
      <w:r>
        <w:br/>
      </w:r>
      <w:r>
        <w:br/>
        <w:t xml:space="preserve">Dokumentet vänder sig till arkitekter och </w:t>
      </w:r>
      <w:proofErr w:type="spellStart"/>
      <w:r>
        <w:t>systemintegratörer</w:t>
      </w:r>
      <w:proofErr w:type="spellEnd"/>
      <w:r>
        <w:t xml:space="preserve">/utvecklare i behov av att ta fram lösningar för spärrhantering lokalt såväl som nationellt. </w:t>
      </w:r>
    </w:p>
    <w:p w14:paraId="65C5A87B" w14:textId="77777777" w:rsidR="002E1E9D" w:rsidRDefault="002E1E9D" w:rsidP="002E1E9D">
      <w:r>
        <w:t xml:space="preserve">Det typiska behovet är att från e-tjänst/vårdsystem ansluta sig mot befintliga tjänster för spärr för att hantera </w:t>
      </w:r>
      <w:proofErr w:type="spellStart"/>
      <w:proofErr w:type="gramStart"/>
      <w:r>
        <w:t>PDLs</w:t>
      </w:r>
      <w:proofErr w:type="spellEnd"/>
      <w:proofErr w:type="gramEnd"/>
      <w:r>
        <w:t xml:space="preserve"> krav. Tjänstekontrakten kan även ligga till grund för konstruktion av en implementation av en lokal spärrtjänst.</w:t>
      </w:r>
    </w:p>
    <w:p w14:paraId="22B3FCC8" w14:textId="77777777" w:rsidR="002E1E9D" w:rsidRPr="00337395" w:rsidRDefault="002E1E9D" w:rsidP="00337395">
      <w:pPr>
        <w:rPr>
          <w:color w:val="4F81BD" w:themeColor="accent1"/>
        </w:rPr>
      </w:pPr>
    </w:p>
    <w:p w14:paraId="3A1335F0" w14:textId="77777777" w:rsidR="00337395" w:rsidRPr="00C9798A" w:rsidRDefault="00337395" w:rsidP="003D6708">
      <w:pPr>
        <w:rPr>
          <w:b/>
        </w:rPr>
      </w:pPr>
    </w:p>
    <w:bookmarkEnd w:id="5"/>
    <w:p w14:paraId="24D39680" w14:textId="2A66F8DE" w:rsidR="0039481C" w:rsidRPr="00C1259D" w:rsidRDefault="003D6708" w:rsidP="00526BE7">
      <w:pPr>
        <w:spacing w:line="240" w:lineRule="auto"/>
      </w:pPr>
      <w:r>
        <w:br w:type="page"/>
      </w:r>
    </w:p>
    <w:p w14:paraId="6A4B8311" w14:textId="77777777" w:rsidR="0039481C" w:rsidRDefault="0039481C" w:rsidP="0039481C">
      <w:pPr>
        <w:pStyle w:val="Rubrik1"/>
      </w:pPr>
      <w:bookmarkStart w:id="8" w:name="_Toc198086678"/>
      <w:bookmarkStart w:id="9" w:name="_Toc224960918"/>
      <w:bookmarkStart w:id="10" w:name="_Toc357754844"/>
      <w:bookmarkStart w:id="11" w:name="_Toc243452542"/>
      <w:bookmarkStart w:id="12" w:name="_Toc163300578"/>
      <w:bookmarkStart w:id="13" w:name="_Toc163300880"/>
      <w:bookmarkStart w:id="14" w:name="_Toc198366954"/>
      <w:bookmarkStart w:id="15" w:name="_Toc180141746"/>
      <w:r>
        <w:lastRenderedPageBreak/>
        <w:t>Versionsinformation</w:t>
      </w:r>
      <w:bookmarkEnd w:id="8"/>
      <w:bookmarkEnd w:id="9"/>
      <w:bookmarkEnd w:id="10"/>
      <w:bookmarkEnd w:id="11"/>
      <w:bookmarkEnd w:id="15"/>
    </w:p>
    <w:p w14:paraId="76724890" w14:textId="77777777" w:rsidR="00E54D2D" w:rsidRDefault="0039481C" w:rsidP="002E1E9D">
      <w:r w:rsidRPr="007E3F3B">
        <w:rPr>
          <w:i/>
        </w:rPr>
        <w:t>Denna revision av tjänstekontraktsbeskrivningen handlar om</w:t>
      </w:r>
      <w:r w:rsidR="008055D7">
        <w:rPr>
          <w:i/>
        </w:rPr>
        <w:t xml:space="preserve"> domänen</w:t>
      </w:r>
      <w:r w:rsidR="008574CF">
        <w:t xml:space="preserve"> </w:t>
      </w:r>
      <w:r w:rsidR="008574CF" w:rsidRPr="00344F4D">
        <w:rPr>
          <w:color w:val="76923C" w:themeColor="accent3" w:themeShade="BF"/>
        </w:rPr>
        <w:fldChar w:fldCharType="begin"/>
      </w:r>
      <w:r w:rsidR="008574CF">
        <w:rPr>
          <w:color w:val="76923C" w:themeColor="accent3" w:themeShade="BF"/>
        </w:rPr>
        <w:instrText xml:space="preserve"> DOCPROPERTY "D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1" \* MERGEFORMAT </w:instrText>
      </w:r>
      <w:r w:rsidR="008574CF" w:rsidRPr="00344F4D">
        <w:rPr>
          <w:color w:val="76923C" w:themeColor="accent3" w:themeShade="BF"/>
        </w:rPr>
        <w:fldChar w:fldCharType="separate"/>
      </w:r>
      <w:proofErr w:type="spellStart"/>
      <w:r w:rsidR="002E1E9D" w:rsidRPr="002E1E9D">
        <w:rPr>
          <w:b/>
          <w:color w:val="76923C" w:themeColor="accent3" w:themeShade="BF"/>
        </w:rPr>
        <w:t>informationsecurity</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proofErr w:type="spellStart"/>
      <w:r w:rsidR="002E1E9D" w:rsidRPr="002E1E9D">
        <w:rPr>
          <w:b/>
          <w:color w:val="76923C" w:themeColor="accent3" w:themeShade="BF"/>
        </w:rPr>
        <w:t>authorization</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proofErr w:type="spellStart"/>
      <w:r w:rsidR="002E1E9D" w:rsidRPr="002E1E9D">
        <w:rPr>
          <w:b/>
          <w:color w:val="76923C" w:themeColor="accent3" w:themeShade="BF"/>
        </w:rPr>
        <w:t>blocking</w:t>
      </w:r>
      <w:proofErr w:type="spellEnd"/>
      <w:r w:rsidR="008574CF" w:rsidRPr="00344F4D">
        <w:rPr>
          <w:color w:val="76923C" w:themeColor="accent3" w:themeShade="BF"/>
        </w:rPr>
        <w:fldChar w:fldCharType="end"/>
      </w:r>
      <w:r w:rsidR="008574CF">
        <w:rPr>
          <w:color w:val="76923C" w:themeColor="accent3" w:themeShade="BF"/>
        </w:rPr>
        <w:t xml:space="preserve">. </w:t>
      </w:r>
      <w:r w:rsidR="00C95A87">
        <w:t>Den svenska benämningen är tjänstekontrakt för ”Spärr”.</w:t>
      </w:r>
    </w:p>
    <w:p w14:paraId="2F36E12C" w14:textId="167B781D" w:rsidR="0039481C" w:rsidRDefault="00E54D2D" w:rsidP="002E1E9D">
      <w:r w:rsidRPr="007E3F3B">
        <w:rPr>
          <w:i/>
        </w:rPr>
        <w:t>Observera att version för detta dokument och domänen måste vara lika. Detta för att spårbarheten inte skall brytas.</w:t>
      </w:r>
      <w:r w:rsidR="002E1E9D">
        <w:br/>
      </w:r>
    </w:p>
    <w:p w14:paraId="676921EF" w14:textId="77777777" w:rsidR="0039481C" w:rsidRDefault="0039481C" w:rsidP="0039481C"/>
    <w:p w14:paraId="4747BC91" w14:textId="33030C45" w:rsidR="0039481C" w:rsidRDefault="0039481C" w:rsidP="0039481C">
      <w:pPr>
        <w:pStyle w:val="Rubrik2"/>
        <w:rPr>
          <w:color w:val="008000"/>
        </w:rPr>
      </w:pPr>
      <w:bookmarkStart w:id="16" w:name="_Toc357754845"/>
      <w:bookmarkStart w:id="17" w:name="_Toc243452543"/>
      <w:bookmarkStart w:id="18" w:name="_Toc163300882"/>
      <w:bookmarkStart w:id="19" w:name="_Toc180141747"/>
      <w:r>
        <w:t xml:space="preserve">Version </w:t>
      </w:r>
      <w:bookmarkEnd w:id="16"/>
      <w:bookmarkEnd w:id="17"/>
      <w:r w:rsidR="00E57C71">
        <w:rPr>
          <w:color w:val="008000"/>
        </w:rPr>
        <w:fldChar w:fldCharType="begin"/>
      </w:r>
      <w:r w:rsidR="00E57C71">
        <w:rPr>
          <w:color w:val="008000"/>
        </w:rPr>
        <w:instrText xml:space="preserve"> DOCPROPERTY "version" \* MERGEFORMAT </w:instrText>
      </w:r>
      <w:r w:rsidR="00E57C71">
        <w:rPr>
          <w:color w:val="008000"/>
        </w:rPr>
        <w:fldChar w:fldCharType="separate"/>
      </w:r>
      <w:r w:rsidR="00520292">
        <w:rPr>
          <w:color w:val="008000"/>
        </w:rPr>
        <w:t>4.0.4</w:t>
      </w:r>
      <w:bookmarkEnd w:id="19"/>
      <w:r w:rsidR="00E57C71">
        <w:rPr>
          <w:color w:val="008000"/>
        </w:rPr>
        <w:fldChar w:fldCharType="end"/>
      </w:r>
    </w:p>
    <w:p w14:paraId="593FA2A1" w14:textId="77777777" w:rsidR="002E1E9D" w:rsidRPr="002E1E9D" w:rsidRDefault="002E1E9D" w:rsidP="002E1E9D"/>
    <w:p w14:paraId="2619F25A" w14:textId="10113759" w:rsidR="0039481C" w:rsidRDefault="0039481C" w:rsidP="0039481C">
      <w:pPr>
        <w:pStyle w:val="Rubrik3"/>
      </w:pPr>
      <w:bookmarkStart w:id="20" w:name="_Toc243452544"/>
      <w:bookmarkStart w:id="21" w:name="_Toc180141748"/>
      <w:r>
        <w:t>Oförändrade tjänstekontrakt</w:t>
      </w:r>
      <w:bookmarkEnd w:id="20"/>
      <w:bookmarkEnd w:id="21"/>
    </w:p>
    <w:p w14:paraId="7F850242" w14:textId="0BAFC4EE" w:rsidR="00536F29" w:rsidRPr="00536F29" w:rsidRDefault="00536F29" w:rsidP="00536F29">
      <w:r>
        <w:t>Samtliga tjänstekontrakt är oförändrade</w:t>
      </w:r>
    </w:p>
    <w:p w14:paraId="12DC58D4" w14:textId="77777777" w:rsidR="00DA4CC2" w:rsidRPr="00DA4CC2" w:rsidRDefault="00DA4CC2" w:rsidP="00DA4CC2"/>
    <w:p w14:paraId="00D1F070" w14:textId="77777777" w:rsidR="0039481C" w:rsidRDefault="0039481C" w:rsidP="0039481C">
      <w:pPr>
        <w:pStyle w:val="Rubrik3"/>
      </w:pPr>
      <w:bookmarkStart w:id="22" w:name="_Toc243452545"/>
      <w:bookmarkStart w:id="23" w:name="_Toc180141749"/>
      <w:r>
        <w:t>Nya tjänstekontrakt</w:t>
      </w:r>
      <w:bookmarkEnd w:id="22"/>
      <w:bookmarkEnd w:id="23"/>
    </w:p>
    <w:p w14:paraId="2B83C3D7" w14:textId="2A48742A" w:rsidR="0039481C" w:rsidRPr="00924F8B" w:rsidRDefault="00DA4CC2" w:rsidP="0039481C">
      <w:r w:rsidRPr="00924F8B">
        <w:t>N/A</w:t>
      </w:r>
    </w:p>
    <w:p w14:paraId="389D3D1C" w14:textId="77777777" w:rsidR="00DA4CC2" w:rsidRPr="00DC5529" w:rsidRDefault="00DA4CC2" w:rsidP="0039481C">
      <w:pPr>
        <w:rPr>
          <w:highlight w:val="yellow"/>
        </w:rPr>
      </w:pPr>
    </w:p>
    <w:p w14:paraId="3F0119F4" w14:textId="7122A378" w:rsidR="00DA4CC2" w:rsidRDefault="0039481C" w:rsidP="0028759B">
      <w:pPr>
        <w:pStyle w:val="Rubrik3"/>
      </w:pPr>
      <w:bookmarkStart w:id="24" w:name="_Toc243452546"/>
      <w:bookmarkStart w:id="25" w:name="_Toc180141750"/>
      <w:r>
        <w:t>Förändrade tjänstekontrakt</w:t>
      </w:r>
      <w:bookmarkEnd w:id="24"/>
      <w:bookmarkEnd w:id="25"/>
    </w:p>
    <w:p w14:paraId="58E61799" w14:textId="2B49DFFB" w:rsidR="00536F29" w:rsidRPr="00536F29" w:rsidRDefault="00536F29" w:rsidP="00536F29">
      <w:r>
        <w:t>N/A</w:t>
      </w:r>
    </w:p>
    <w:p w14:paraId="147FC8B2" w14:textId="77777777" w:rsidR="00DA4CC2" w:rsidRPr="00DA4CC2" w:rsidRDefault="00DA4CC2" w:rsidP="00DA4CC2"/>
    <w:p w14:paraId="1918724F" w14:textId="77777777" w:rsidR="0039481C" w:rsidRDefault="0039481C" w:rsidP="0039481C"/>
    <w:p w14:paraId="59E603E9" w14:textId="5051C719" w:rsidR="0039481C" w:rsidRDefault="0039481C" w:rsidP="0039481C">
      <w:pPr>
        <w:pStyle w:val="Brdtext"/>
      </w:pPr>
      <w:r w:rsidRPr="007E3F3B">
        <w:rPr>
          <w:i/>
        </w:rPr>
        <w:t>Nedan redovisas kompatibilitet mellan konsument och producent för tjänstekontrakten som finns i flera versioner. Kompatibilitet avser här såväl format som semantik. För definition av kompatibilitet mellan format, se</w:t>
      </w:r>
      <w:r>
        <w:t xml:space="preserve"> </w:t>
      </w:r>
      <w:hyperlink r:id="rId12" w:history="1">
        <w:r w:rsidRPr="00196FE2">
          <w:rPr>
            <w:rStyle w:val="Hyperlnk"/>
          </w:rPr>
          <w:t>RIV Tekniska Anvisningar, Översikt.</w:t>
        </w:r>
      </w:hyperlink>
    </w:p>
    <w:p w14:paraId="6830D8DC" w14:textId="77777777" w:rsidR="0039481C" w:rsidRDefault="0039481C" w:rsidP="0039481C"/>
    <w:p w14:paraId="34FC5A3F" w14:textId="77777777" w:rsidR="0039481C" w:rsidRPr="00865734" w:rsidRDefault="0039481C" w:rsidP="0039481C">
      <w:pPr>
        <w:shd w:val="clear" w:color="auto" w:fill="FFFFFF"/>
        <w:rPr>
          <w:rFonts w:eastAsia="Times New Roman" w:cs="Arial"/>
          <w:color w:val="222222"/>
          <w:sz w:val="19"/>
          <w:szCs w:val="19"/>
          <w:lang w:eastAsia="sv-SE"/>
        </w:rPr>
      </w:pPr>
    </w:p>
    <w:tbl>
      <w:tblPr>
        <w:tblW w:w="0" w:type="auto"/>
        <w:tblCellMar>
          <w:left w:w="0" w:type="dxa"/>
          <w:right w:w="0" w:type="dxa"/>
        </w:tblCellMar>
        <w:tblLook w:val="04A0" w:firstRow="1" w:lastRow="0" w:firstColumn="1" w:lastColumn="0" w:noHBand="0" w:noVBand="1"/>
      </w:tblPr>
      <w:tblGrid>
        <w:gridCol w:w="2390"/>
        <w:gridCol w:w="1754"/>
        <w:gridCol w:w="1688"/>
        <w:gridCol w:w="2787"/>
      </w:tblGrid>
      <w:tr w:rsidR="0039481C" w:rsidRPr="000C2908" w14:paraId="0E82F1F4" w14:textId="77777777" w:rsidTr="000C2908">
        <w:tc>
          <w:tcPr>
            <w:tcW w:w="239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01EF30F"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75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E5F6DED"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Konsument</w:t>
            </w:r>
          </w:p>
        </w:tc>
        <w:tc>
          <w:tcPr>
            <w:tcW w:w="168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E08F105"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Producent</w:t>
            </w:r>
          </w:p>
        </w:tc>
        <w:tc>
          <w:tcPr>
            <w:tcW w:w="278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8131113" w14:textId="77777777" w:rsidR="0039481C" w:rsidRPr="000C2908" w:rsidRDefault="0039481C"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Kompatibilitet</w:t>
            </w:r>
          </w:p>
        </w:tc>
      </w:tr>
      <w:tr w:rsidR="0039481C" w:rsidRPr="00B712DA" w14:paraId="004BD0E9" w14:textId="77777777" w:rsidTr="000C2908">
        <w:tc>
          <w:tcPr>
            <w:tcW w:w="239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8CE6B" w14:textId="38DAD067" w:rsidR="0039481C" w:rsidRPr="00B712DA" w:rsidRDefault="00B712DA" w:rsidP="0028759B">
            <w:pPr>
              <w:spacing w:before="100" w:beforeAutospacing="1" w:after="100" w:afterAutospacing="1"/>
              <w:rPr>
                <w:rFonts w:eastAsia="Times New Roman" w:cs="Arial"/>
                <w:szCs w:val="20"/>
                <w:lang w:eastAsia="sv-SE"/>
              </w:rPr>
            </w:pPr>
            <w:r w:rsidRPr="00B712DA">
              <w:rPr>
                <w:rFonts w:eastAsia="Times New Roman" w:cs="Arial"/>
                <w:szCs w:val="20"/>
                <w:lang w:eastAsia="sv-SE"/>
              </w:rPr>
              <w:t>Samtliga</w:t>
            </w:r>
          </w:p>
        </w:tc>
        <w:tc>
          <w:tcPr>
            <w:tcW w:w="17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63C23A" w14:textId="4998893A" w:rsidR="0039481C" w:rsidRPr="00B712DA" w:rsidRDefault="00B712DA"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4.0</w:t>
            </w:r>
          </w:p>
        </w:tc>
        <w:tc>
          <w:tcPr>
            <w:tcW w:w="1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1EFF5E" w14:textId="68F70F86" w:rsidR="0039481C" w:rsidRPr="00B712DA" w:rsidRDefault="00B712DA"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4.0</w:t>
            </w:r>
          </w:p>
        </w:tc>
        <w:tc>
          <w:tcPr>
            <w:tcW w:w="27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3779E4" w14:textId="77777777" w:rsidR="0039481C" w:rsidRPr="00B712DA" w:rsidRDefault="0039481C"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OK</w:t>
            </w:r>
          </w:p>
        </w:tc>
      </w:tr>
      <w:tr w:rsidR="0039481C" w:rsidRPr="00B712DA" w14:paraId="5610340D" w14:textId="77777777" w:rsidTr="000C2908">
        <w:tc>
          <w:tcPr>
            <w:tcW w:w="0" w:type="auto"/>
            <w:vMerge/>
            <w:tcBorders>
              <w:top w:val="nil"/>
              <w:left w:val="single" w:sz="8" w:space="0" w:color="auto"/>
              <w:bottom w:val="single" w:sz="8" w:space="0" w:color="auto"/>
              <w:right w:val="single" w:sz="8" w:space="0" w:color="auto"/>
            </w:tcBorders>
            <w:vAlign w:val="center"/>
            <w:hideMark/>
          </w:tcPr>
          <w:p w14:paraId="779A2D25" w14:textId="77777777" w:rsidR="0039481C" w:rsidRPr="00B712DA" w:rsidRDefault="0039481C" w:rsidP="0039481C">
            <w:pPr>
              <w:rPr>
                <w:rFonts w:eastAsia="Times New Roman" w:cs="Arial"/>
                <w:szCs w:val="20"/>
                <w:lang w:eastAsia="sv-SE"/>
              </w:rPr>
            </w:pPr>
          </w:p>
        </w:tc>
        <w:tc>
          <w:tcPr>
            <w:tcW w:w="17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C2CE9D" w14:textId="356E2411" w:rsidR="0039481C" w:rsidRPr="00B712DA" w:rsidRDefault="00B712DA"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3.x</w:t>
            </w:r>
          </w:p>
        </w:tc>
        <w:tc>
          <w:tcPr>
            <w:tcW w:w="1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7D5418" w14:textId="168DC0B8" w:rsidR="0039481C" w:rsidRPr="00B712DA" w:rsidRDefault="00B712DA"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4.0</w:t>
            </w:r>
          </w:p>
        </w:tc>
        <w:tc>
          <w:tcPr>
            <w:tcW w:w="27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100EAF" w14:textId="77777777" w:rsidR="0039481C" w:rsidRPr="00B712DA" w:rsidRDefault="0039481C" w:rsidP="0039481C">
            <w:pPr>
              <w:spacing w:before="100" w:beforeAutospacing="1" w:after="100" w:afterAutospacing="1"/>
              <w:rPr>
                <w:rFonts w:eastAsia="Times New Roman" w:cs="Arial"/>
                <w:szCs w:val="20"/>
                <w:lang w:eastAsia="sv-SE"/>
              </w:rPr>
            </w:pPr>
            <w:r w:rsidRPr="00B712DA">
              <w:rPr>
                <w:rFonts w:eastAsia="Times New Roman" w:cs="Arial"/>
                <w:szCs w:val="20"/>
                <w:lang w:eastAsia="sv-SE"/>
              </w:rPr>
              <w:t>Ej kompatibel</w:t>
            </w:r>
          </w:p>
        </w:tc>
      </w:tr>
    </w:tbl>
    <w:p w14:paraId="00310CB8" w14:textId="77777777" w:rsidR="0039481C" w:rsidRPr="00B712DA" w:rsidRDefault="0039481C" w:rsidP="0039481C"/>
    <w:p w14:paraId="74C18F23" w14:textId="77777777" w:rsidR="0039481C" w:rsidRPr="00B712DA" w:rsidRDefault="0039481C" w:rsidP="0039481C"/>
    <w:p w14:paraId="409D1692" w14:textId="77777777" w:rsidR="0039481C" w:rsidRPr="00B712DA" w:rsidRDefault="0039481C" w:rsidP="0039481C">
      <w:pPr>
        <w:pStyle w:val="Rubrik3"/>
      </w:pPr>
      <w:bookmarkStart w:id="26" w:name="_Toc243452547"/>
      <w:bookmarkStart w:id="27" w:name="_Toc180141751"/>
      <w:r w:rsidRPr="00B712DA">
        <w:t>Utgångna tjänstekontrakt</w:t>
      </w:r>
      <w:bookmarkEnd w:id="26"/>
      <w:bookmarkEnd w:id="27"/>
    </w:p>
    <w:p w14:paraId="6577B3A2" w14:textId="0FE5093E" w:rsidR="0039481C" w:rsidRPr="00B712DA" w:rsidRDefault="00536F29" w:rsidP="0028759B">
      <w:pPr>
        <w:rPr>
          <w:color w:val="4F81BD" w:themeColor="accent1"/>
        </w:rPr>
      </w:pPr>
      <w:r>
        <w:t>N/A</w:t>
      </w:r>
    </w:p>
    <w:p w14:paraId="35A04B86" w14:textId="77777777" w:rsidR="004E69EF" w:rsidRDefault="004E69EF">
      <w:pPr>
        <w:spacing w:line="240" w:lineRule="auto"/>
        <w:rPr>
          <w:rFonts w:eastAsia="Times New Roman"/>
          <w:bCs/>
          <w:sz w:val="30"/>
          <w:szCs w:val="28"/>
        </w:rPr>
      </w:pPr>
      <w:bookmarkStart w:id="28" w:name="_Toc357754847"/>
      <w:bookmarkStart w:id="29" w:name="_Toc243452549"/>
      <w:bookmarkEnd w:id="18"/>
      <w:r>
        <w:br w:type="page"/>
      </w:r>
    </w:p>
    <w:p w14:paraId="36EF0DDB" w14:textId="17B27E34" w:rsidR="0039481C" w:rsidRDefault="0039481C" w:rsidP="0039481C">
      <w:pPr>
        <w:pStyle w:val="Rubrik1"/>
      </w:pPr>
      <w:bookmarkStart w:id="30" w:name="_Toc180141752"/>
      <w:r>
        <w:lastRenderedPageBreak/>
        <w:t>Tjänstedomänens arkitektur</w:t>
      </w:r>
      <w:bookmarkEnd w:id="28"/>
      <w:bookmarkEnd w:id="29"/>
      <w:bookmarkEnd w:id="30"/>
    </w:p>
    <w:p w14:paraId="1B74B5FD" w14:textId="513A6F9A" w:rsidR="00536F29" w:rsidRDefault="00536F29" w:rsidP="00536F29">
      <w:r>
        <w:t xml:space="preserve">Den nationella arkitekturen för spärrhantering är utformad för att tillgodose behoven av att hantera spärr inom hälso- och sjukvården som följer av patientens rätt att spärra åtkomst till sin journalinformation. </w:t>
      </w:r>
    </w:p>
    <w:p w14:paraId="49D84834" w14:textId="0956C3E4" w:rsidR="00D00987" w:rsidRDefault="00D00987" w:rsidP="00536F29"/>
    <w:p w14:paraId="60A5C2DD" w14:textId="414D2199" w:rsidR="00D00987" w:rsidRDefault="00D00987" w:rsidP="00536F29">
      <w:r>
        <w:t>Patienten kan begära spärr för att hindra att andra vårdgivare (yttre spärr) eller andra vårdenheter inom samma vårdgivare (inre spärr) ska kunna få elektronisk åtkomst till patientens personuppgifter. Se PDL [R2] 4 kap. och 6 kap.</w:t>
      </w:r>
    </w:p>
    <w:p w14:paraId="67765F95" w14:textId="77777777" w:rsidR="00536F29" w:rsidRDefault="00536F29" w:rsidP="00536F29"/>
    <w:p w14:paraId="433DCB91" w14:textId="77777777" w:rsidR="00536F29" w:rsidRDefault="00536F29" w:rsidP="00536F29">
      <w:r>
        <w:t>Vårdgivare har behov av att kunna registrera spärrar på patientens begäran och kontrollera spärrar för lokala/regionala vårdsystem som:</w:t>
      </w:r>
    </w:p>
    <w:p w14:paraId="34B75DDB" w14:textId="77777777" w:rsidR="00536F29" w:rsidRDefault="00536F29" w:rsidP="00536F29"/>
    <w:p w14:paraId="79986EC6" w14:textId="297C8CA9" w:rsidR="00536F29" w:rsidRDefault="00536F29" w:rsidP="00536F29">
      <w:pPr>
        <w:pStyle w:val="Liststycke"/>
        <w:numPr>
          <w:ilvl w:val="0"/>
          <w:numId w:val="36"/>
        </w:numPr>
      </w:pPr>
      <w:r>
        <w:t>delar information med andra vårdenheter/vårdgivare (observera att spärrhantering krävs även om vårdsystemet enbart hanterar vårdgivarens inre sekretessområde)</w:t>
      </w:r>
    </w:p>
    <w:p w14:paraId="230F99D2" w14:textId="068AC5DC" w:rsidR="003C7F3D" w:rsidRDefault="003C7F3D" w:rsidP="003C7F3D"/>
    <w:p w14:paraId="516FBE43" w14:textId="77777777" w:rsidR="00D00987" w:rsidRDefault="00D00987" w:rsidP="00D00987">
      <w:r>
        <w:t>Nationella e-hälsotjänster för att dela information mellan vårdenheter och/eller vårdgivare har behov av att kunna kontrollera spärrar innan de ger sina användare åtkomst till informationen.</w:t>
      </w:r>
    </w:p>
    <w:p w14:paraId="14D52EC3" w14:textId="39C03676" w:rsidR="00D00987" w:rsidRDefault="00D00987" w:rsidP="003C7F3D"/>
    <w:p w14:paraId="08ECABC6" w14:textId="77777777" w:rsidR="00D00987" w:rsidRDefault="00D00987" w:rsidP="00D00987">
      <w:r>
        <w:t xml:space="preserve">Arkitekturen ska medge att vårdgivare, landsting/kommuner och regioner på ett flexibelt sätt kan hantera sina "egna" spärrar och inte vara beroende av en enda nationell tjänst, både vad gäller tillgänglighet och vad gäller anpassning till sina lokala förutsättningar i form av befintliga vårdsystem, portaler och motsvarande. </w:t>
      </w:r>
    </w:p>
    <w:p w14:paraId="1DF63219" w14:textId="77777777" w:rsidR="00D00987" w:rsidRDefault="00D00987" w:rsidP="003C7F3D"/>
    <w:p w14:paraId="1966DB66" w14:textId="77777777" w:rsidR="00D00987" w:rsidRDefault="00D00987" w:rsidP="003C7F3D"/>
    <w:p w14:paraId="4D974587" w14:textId="77777777" w:rsidR="00D00987" w:rsidRDefault="00D00987" w:rsidP="00D00987">
      <w:r>
        <w:t>Spärrar hanteras därför på två nivåer:</w:t>
      </w:r>
      <w:r>
        <w:br/>
      </w:r>
    </w:p>
    <w:p w14:paraId="3F531B51" w14:textId="1EE4A424" w:rsidR="00D00987" w:rsidRDefault="00D00987" w:rsidP="00D00987">
      <w:pPr>
        <w:pStyle w:val="Liststycke"/>
        <w:keepLines/>
        <w:numPr>
          <w:ilvl w:val="0"/>
          <w:numId w:val="30"/>
        </w:numPr>
        <w:spacing w:line="240" w:lineRule="auto"/>
        <w:contextualSpacing w:val="0"/>
      </w:pPr>
      <w:r>
        <w:t xml:space="preserve">på lokal nivå för en eller flera vårdgivare hanteras (registreras, hävs </w:t>
      </w:r>
      <w:proofErr w:type="spellStart"/>
      <w:r>
        <w:t>etc</w:t>
      </w:r>
      <w:proofErr w:type="spellEnd"/>
      <w:r>
        <w:t xml:space="preserve">) spärrar i en s k </w:t>
      </w:r>
      <w:r w:rsidRPr="00832E68">
        <w:rPr>
          <w:b/>
        </w:rPr>
        <w:t>lokal spärrtjänst</w:t>
      </w:r>
      <w:r>
        <w:t xml:space="preserve">.  </w:t>
      </w:r>
    </w:p>
    <w:p w14:paraId="724BD301" w14:textId="77777777" w:rsidR="00D00987" w:rsidRDefault="00D00987" w:rsidP="00D00987">
      <w:pPr>
        <w:keepLines/>
        <w:spacing w:line="240" w:lineRule="auto"/>
        <w:ind w:left="360"/>
      </w:pPr>
    </w:p>
    <w:p w14:paraId="61EAD2BC" w14:textId="1F606CCB" w:rsidR="00D00987" w:rsidRDefault="00D00987" w:rsidP="00D00987">
      <w:pPr>
        <w:pStyle w:val="Liststycke"/>
        <w:keepLines/>
        <w:numPr>
          <w:ilvl w:val="0"/>
          <w:numId w:val="30"/>
        </w:numPr>
        <w:spacing w:line="240" w:lineRule="auto"/>
        <w:contextualSpacing w:val="0"/>
      </w:pPr>
      <w:r>
        <w:t xml:space="preserve">på nationell nivå samlas </w:t>
      </w:r>
      <w:r w:rsidRPr="00832E68">
        <w:rPr>
          <w:i/>
        </w:rPr>
        <w:t>kopior</w:t>
      </w:r>
      <w:r>
        <w:t xml:space="preserve"> med grundläggande data om alla spärrar i </w:t>
      </w:r>
      <w:r w:rsidRPr="00832E68">
        <w:rPr>
          <w:b/>
        </w:rPr>
        <w:t>nationell spärrtjänst</w:t>
      </w:r>
      <w:r>
        <w:t xml:space="preserve"> genom replikering från de lokala tjänsterna. </w:t>
      </w:r>
    </w:p>
    <w:p w14:paraId="08A35C6E" w14:textId="77777777" w:rsidR="00D00987" w:rsidRPr="002057C6" w:rsidRDefault="00D00987" w:rsidP="00D00987">
      <w:r>
        <w:rPr>
          <w:color w:val="4F81BD" w:themeColor="accent1"/>
        </w:rPr>
        <w:br/>
      </w:r>
      <w:r>
        <w:t>Spärrinformation både på lokalt och nationellt plan utbyts genom tydliga tjänstekontrakt. Bilden nedan illustrerar hur olika vårdsystem integrerar sig med de olika spärrtjänsterna samt hur spärrtjänsterna samverkar med varandra.</w:t>
      </w:r>
    </w:p>
    <w:p w14:paraId="12067E40" w14:textId="2DE1E191" w:rsidR="0039481C" w:rsidRDefault="003C7F3D" w:rsidP="0039481C">
      <w:pPr>
        <w:rPr>
          <w:color w:val="4F81BD" w:themeColor="accent1"/>
        </w:rPr>
      </w:pPr>
      <w:r>
        <w:br/>
      </w:r>
      <w:r>
        <w:br/>
      </w:r>
      <w:r>
        <w:br/>
      </w:r>
    </w:p>
    <w:p w14:paraId="1E260C15" w14:textId="77777777" w:rsidR="0039481C" w:rsidRPr="0085644F" w:rsidRDefault="0039481C" w:rsidP="0039481C">
      <w:pPr>
        <w:pStyle w:val="Rubrik2"/>
      </w:pPr>
      <w:bookmarkStart w:id="31" w:name="_Toc357754848"/>
      <w:bookmarkStart w:id="32" w:name="_Toc243452550"/>
      <w:bookmarkStart w:id="33" w:name="_Toc180141753"/>
      <w:r>
        <w:lastRenderedPageBreak/>
        <w:t>Flöden</w:t>
      </w:r>
      <w:bookmarkEnd w:id="31"/>
      <w:bookmarkEnd w:id="32"/>
      <w:bookmarkEnd w:id="33"/>
    </w:p>
    <w:p w14:paraId="34AA4943" w14:textId="24EBEFB8" w:rsidR="0039481C" w:rsidRPr="00E37815" w:rsidRDefault="007D4D17" w:rsidP="0039481C">
      <w:pPr>
        <w:pStyle w:val="Rubrik3"/>
      </w:pPr>
      <w:bookmarkStart w:id="34" w:name="_Toc180141754"/>
      <w:r>
        <w:t xml:space="preserve">Flöde 1: </w:t>
      </w:r>
      <w:r w:rsidR="0086593E">
        <w:t>Hämta (</w:t>
      </w:r>
      <w:r w:rsidR="00DC3E5B" w:rsidRPr="007542C4">
        <w:t>replikera</w:t>
      </w:r>
      <w:r w:rsidR="0086593E">
        <w:t>) spärrar</w:t>
      </w:r>
      <w:bookmarkEnd w:id="34"/>
      <w:r w:rsidR="00E37815" w:rsidRPr="00E37815">
        <w:br/>
      </w:r>
    </w:p>
    <w:p w14:paraId="3115921E" w14:textId="77777777" w:rsidR="00250628" w:rsidRDefault="00CD0BDD" w:rsidP="0039481C">
      <w:pPr>
        <w:rPr>
          <w:color w:val="4F81BD" w:themeColor="accent1"/>
        </w:rPr>
      </w:pPr>
      <w:r>
        <w:rPr>
          <w:noProof/>
          <w:color w:val="4F81BD" w:themeColor="accent1"/>
          <w:lang w:eastAsia="sv-SE"/>
        </w:rPr>
        <w:drawing>
          <wp:inline distT="0" distB="0" distL="0" distR="0" wp14:anchorId="3446786B" wp14:editId="7A23DC6A">
            <wp:extent cx="2628265" cy="3676015"/>
            <wp:effectExtent l="0" t="0" r="635" b="63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265" cy="3676015"/>
                    </a:xfrm>
                    <a:prstGeom prst="rect">
                      <a:avLst/>
                    </a:prstGeom>
                    <a:noFill/>
                  </pic:spPr>
                </pic:pic>
              </a:graphicData>
            </a:graphic>
          </wp:inline>
        </w:drawing>
      </w:r>
    </w:p>
    <w:p w14:paraId="671D6B64" w14:textId="77777777" w:rsidR="00250628" w:rsidRDefault="00250628" w:rsidP="0039481C">
      <w:pPr>
        <w:rPr>
          <w:color w:val="4F81BD" w:themeColor="accent1"/>
        </w:rPr>
      </w:pPr>
    </w:p>
    <w:p w14:paraId="1DDD2CD1" w14:textId="57D0DD09" w:rsidR="00250628" w:rsidRDefault="00250628" w:rsidP="00250628">
      <w:r>
        <w:t xml:space="preserve">Arkitekturen och tjänstekontrakten medger att </w:t>
      </w:r>
      <w:r w:rsidR="00E37815">
        <w:t>lokala/regionala</w:t>
      </w:r>
      <w:r>
        <w:t xml:space="preserve"> vårdsystem kan ansluta till en lokal spärrtjänst. Denna lokala spärrtjänst är master för de spärrar som vårdgivaren registrerar för patientens räkning. Det </w:t>
      </w:r>
      <w:r w:rsidR="00063996">
        <w:t>innebär</w:t>
      </w:r>
      <w:r>
        <w:t xml:space="preserve"> att man blir "självförsörjande" på det lokala planet genom den lokala spärrtjänsten för behoven att hantera och kontrollera spärr.</w:t>
      </w:r>
    </w:p>
    <w:p w14:paraId="490CFDCE" w14:textId="77777777" w:rsidR="00250628" w:rsidRDefault="00250628" w:rsidP="00250628"/>
    <w:p w14:paraId="1271A44D" w14:textId="1B89600A" w:rsidR="00250628" w:rsidRDefault="00250628" w:rsidP="00250628">
      <w:r>
        <w:t xml:space="preserve">Den nationella spärrtjänsten har till uppgift att </w:t>
      </w:r>
      <w:r w:rsidR="000C689A">
        <w:t xml:space="preserve">tillhandahålla ett spärrunderlag med spärrar som gäller mot andra vårdgivare eller vårdenheter. De som har behov av detta spärrunderlag är de e-hälsotjänster som opererar på det nationella planet, </w:t>
      </w:r>
      <w:proofErr w:type="gramStart"/>
      <w:r w:rsidR="000C689A">
        <w:t>t.ex.</w:t>
      </w:r>
      <w:proofErr w:type="gramEnd"/>
      <w:r w:rsidR="000C689A">
        <w:t xml:space="preserve"> Nationell Patientöversikt där information samlas från många olika vårdgivare över landstings- och regiongränser. Dessa tjänster måste göra kontroll mot patientens samlade spärrar oavsett var dessa har registrerats.</w:t>
      </w:r>
    </w:p>
    <w:p w14:paraId="4A1CB0E1" w14:textId="77777777" w:rsidR="00250628" w:rsidRDefault="00250628" w:rsidP="00250628"/>
    <w:p w14:paraId="49BA8313" w14:textId="3EB98290" w:rsidR="00250628" w:rsidRDefault="00250628" w:rsidP="00250628">
      <w:r>
        <w:t xml:space="preserve">Av ovan följer att en implementation av Lokal Spärrtjänst även måste ansluta mot </w:t>
      </w:r>
      <w:proofErr w:type="gramStart"/>
      <w:r w:rsidR="00DC3E5B">
        <w:t>det nationella spärrtjänsten</w:t>
      </w:r>
      <w:proofErr w:type="gramEnd"/>
      <w:r>
        <w:t>, så att bilden av patientens spärrar</w:t>
      </w:r>
      <w:r w:rsidR="00DC3E5B">
        <w:t xml:space="preserve"> blir komplett i nationell nod. U</w:t>
      </w:r>
      <w:r>
        <w:t>ndantag från detta skulle vara om vårdgivaren helt står utanför att leverera patientuppgi</w:t>
      </w:r>
      <w:r w:rsidR="00DC3E5B">
        <w:t>fter till nationella e-tjänster</w:t>
      </w:r>
      <w:r>
        <w:t>.</w:t>
      </w:r>
    </w:p>
    <w:p w14:paraId="134359DB" w14:textId="77777777" w:rsidR="00250628" w:rsidRDefault="00250628" w:rsidP="00250628"/>
    <w:p w14:paraId="19DAD3E5" w14:textId="77777777" w:rsidR="00250628" w:rsidRDefault="00250628" w:rsidP="00250628">
      <w:r>
        <w:lastRenderedPageBreak/>
        <w:t xml:space="preserve">Den nationella tjänsten utgörs logiskt sett av en enda, central instans, medan de lokala tjänsterna naturligt kan finnas i flera instanser, hos olika huvudmän. Notera dock att inget hindrar att lokal spärrtjänst </w:t>
      </w:r>
      <w:proofErr w:type="spellStart"/>
      <w:r>
        <w:t>driftas</w:t>
      </w:r>
      <w:proofErr w:type="spellEnd"/>
      <w:r>
        <w:t xml:space="preserve"> som en "tjänst på nätet" och att flera vårdgivare/huvudmän kan dela på gemensamma installationer ("spärrhotell"), så länge deras hantering av spärrar hålls skild åt i tjänsten.</w:t>
      </w:r>
    </w:p>
    <w:p w14:paraId="7AFFA78B" w14:textId="77777777" w:rsidR="00250628" w:rsidRDefault="00250628" w:rsidP="00250628"/>
    <w:p w14:paraId="6EADD54F" w14:textId="47D7D2A9" w:rsidR="00250628" w:rsidRPr="00250628" w:rsidRDefault="00250628" w:rsidP="0039481C">
      <w:r>
        <w:t xml:space="preserve">Lokala spärrtjänster hanterar ett </w:t>
      </w:r>
      <w:r w:rsidRPr="00832E68">
        <w:rPr>
          <w:i/>
        </w:rPr>
        <w:t>utökat format för spärrar</w:t>
      </w:r>
      <w:r>
        <w:t xml:space="preserve"> där metadata såsom aktörsinformation, registreringsdatum, </w:t>
      </w:r>
      <w:proofErr w:type="gramStart"/>
      <w:r>
        <w:t>m.m.</w:t>
      </w:r>
      <w:proofErr w:type="gramEnd"/>
      <w:r>
        <w:t xml:space="preserve"> lagras. Den nationella spärrtjänsten lagrar endast den </w:t>
      </w:r>
      <w:r w:rsidRPr="00832E68">
        <w:rPr>
          <w:i/>
        </w:rPr>
        <w:t>grundläggande spärrinformation</w:t>
      </w:r>
      <w:r>
        <w:t xml:space="preserve"> som behövs för att kunna utföra </w:t>
      </w:r>
      <w:proofErr w:type="spellStart"/>
      <w:r>
        <w:t>spärrkontroll</w:t>
      </w:r>
      <w:proofErr w:type="spellEnd"/>
      <w:r>
        <w:t>, alltså en delmängd av den utökade spärrinformationen.</w:t>
      </w:r>
    </w:p>
    <w:p w14:paraId="03C95BB2" w14:textId="7CAA6CA9" w:rsidR="0039481C" w:rsidRPr="007B79AC" w:rsidRDefault="0039481C" w:rsidP="0039481C">
      <w:pPr>
        <w:rPr>
          <w:color w:val="4F81BD" w:themeColor="accent1"/>
        </w:rPr>
      </w:pPr>
    </w:p>
    <w:p w14:paraId="5ECF72A9" w14:textId="77777777" w:rsidR="0039481C" w:rsidRPr="009769EE" w:rsidRDefault="0039481C" w:rsidP="0039481C">
      <w:pPr>
        <w:pStyle w:val="Rubrik4"/>
      </w:pPr>
      <w:r w:rsidRPr="009769EE">
        <w:t>Arbetsflöde</w:t>
      </w:r>
    </w:p>
    <w:p w14:paraId="576EA3AC" w14:textId="2376FC5D" w:rsidR="0039481C" w:rsidRDefault="0039481C" w:rsidP="0039481C">
      <w:pPr>
        <w:tabs>
          <w:tab w:val="left" w:pos="3912"/>
        </w:tabs>
        <w:rPr>
          <w:color w:val="4F81BD" w:themeColor="accent1"/>
        </w:rPr>
      </w:pPr>
      <w:r>
        <w:rPr>
          <w:color w:val="4F81BD" w:themeColor="accent1"/>
        </w:rPr>
        <w:tab/>
      </w:r>
    </w:p>
    <w:p w14:paraId="09E7C059" w14:textId="75A802AB" w:rsidR="0086593E" w:rsidRDefault="0086593E" w:rsidP="0039481C">
      <w:pPr>
        <w:tabs>
          <w:tab w:val="left" w:pos="3912"/>
        </w:tabs>
        <w:rPr>
          <w:color w:val="4F81BD" w:themeColor="accent1"/>
        </w:rPr>
      </w:pPr>
      <w:r>
        <w:rPr>
          <w:noProof/>
          <w:color w:val="4F81BD" w:themeColor="accent1"/>
          <w:lang w:eastAsia="sv-SE"/>
        </w:rPr>
        <w:drawing>
          <wp:inline distT="0" distB="0" distL="0" distR="0" wp14:anchorId="497B5FDE" wp14:editId="03DC31E0">
            <wp:extent cx="3702676" cy="1524000"/>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öde 1+2.jpg"/>
                    <pic:cNvPicPr/>
                  </pic:nvPicPr>
                  <pic:blipFill>
                    <a:blip r:embed="rId14"/>
                    <a:stretch>
                      <a:fillRect/>
                    </a:stretch>
                  </pic:blipFill>
                  <pic:spPr>
                    <a:xfrm>
                      <a:off x="0" y="0"/>
                      <a:ext cx="3702676" cy="1524000"/>
                    </a:xfrm>
                    <a:prstGeom prst="rect">
                      <a:avLst/>
                    </a:prstGeom>
                  </pic:spPr>
                </pic:pic>
              </a:graphicData>
            </a:graphic>
          </wp:inline>
        </w:drawing>
      </w:r>
    </w:p>
    <w:p w14:paraId="4A89D500" w14:textId="77777777" w:rsidR="0039481C" w:rsidRPr="009769EE" w:rsidRDefault="0039481C" w:rsidP="0039481C">
      <w:pPr>
        <w:pStyle w:val="Rubrik5"/>
      </w:pPr>
      <w:r w:rsidRPr="009769EE">
        <w:t>Roller</w:t>
      </w:r>
    </w:p>
    <w:p w14:paraId="24F041B0" w14:textId="77777777" w:rsidR="0086593E" w:rsidRDefault="0086593E" w:rsidP="0039481C">
      <w:pPr>
        <w:rPr>
          <w:color w:val="4F81BD" w:themeColor="accent1"/>
        </w:rPr>
      </w:pPr>
    </w:p>
    <w:p w14:paraId="776E185C" w14:textId="7535FDE2" w:rsidR="0086593E" w:rsidRPr="000D195E" w:rsidRDefault="0086593E" w:rsidP="0086593E"/>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86593E" w:rsidRPr="000D195E" w14:paraId="37FD33F4" w14:textId="77777777" w:rsidTr="007D4D17">
        <w:trPr>
          <w:trHeight w:val="348"/>
        </w:trPr>
        <w:tc>
          <w:tcPr>
            <w:tcW w:w="1176" w:type="pct"/>
            <w:shd w:val="clear" w:color="auto" w:fill="D9D9D9"/>
          </w:tcPr>
          <w:p w14:paraId="55A97EC7" w14:textId="77777777" w:rsidR="0086593E" w:rsidRPr="000D195E" w:rsidRDefault="0086593E" w:rsidP="007D4D17">
            <w:pPr>
              <w:tabs>
                <w:tab w:val="left" w:pos="567"/>
              </w:tabs>
              <w:jc w:val="center"/>
            </w:pPr>
            <w:r w:rsidRPr="000D195E">
              <w:t>Namn/beteckning</w:t>
            </w:r>
          </w:p>
        </w:tc>
        <w:tc>
          <w:tcPr>
            <w:tcW w:w="3824" w:type="pct"/>
            <w:shd w:val="clear" w:color="auto" w:fill="D9D9D9"/>
          </w:tcPr>
          <w:p w14:paraId="627184B6" w14:textId="77777777" w:rsidR="0086593E" w:rsidRPr="000D195E" w:rsidRDefault="0086593E" w:rsidP="007D4D17">
            <w:pPr>
              <w:tabs>
                <w:tab w:val="left" w:pos="567"/>
              </w:tabs>
            </w:pPr>
            <w:r w:rsidRPr="000D195E">
              <w:t>Beskrivning</w:t>
            </w:r>
            <w:r>
              <w:t xml:space="preserve"> alt. referens</w:t>
            </w:r>
          </w:p>
        </w:tc>
      </w:tr>
      <w:tr w:rsidR="0086593E" w:rsidRPr="000D195E" w14:paraId="29A68D20" w14:textId="77777777" w:rsidTr="007D4D17">
        <w:trPr>
          <w:trHeight w:val="709"/>
        </w:trPr>
        <w:tc>
          <w:tcPr>
            <w:tcW w:w="1176" w:type="pct"/>
          </w:tcPr>
          <w:p w14:paraId="28606748" w14:textId="77777777" w:rsidR="0086593E" w:rsidRDefault="0086593E" w:rsidP="007D4D17">
            <w:pPr>
              <w:tabs>
                <w:tab w:val="left" w:pos="567"/>
              </w:tabs>
            </w:pPr>
            <w:r>
              <w:t>Tjänstekonsument</w:t>
            </w:r>
          </w:p>
        </w:tc>
        <w:tc>
          <w:tcPr>
            <w:tcW w:w="3824" w:type="pct"/>
          </w:tcPr>
          <w:p w14:paraId="1566F3E0" w14:textId="5D24A514" w:rsidR="0086593E" w:rsidRDefault="0086593E" w:rsidP="000515E2">
            <w:r>
              <w:t xml:space="preserve">System som </w:t>
            </w:r>
            <w:r w:rsidR="000515E2">
              <w:t xml:space="preserve">begär hämtning av spärrar. Kan antingen vara ett lokalt journalsystem eller en lokal spärrtjänst. Spärrarna ska </w:t>
            </w:r>
            <w:r w:rsidR="002F4525">
              <w:t xml:space="preserve">sedan kunna </w:t>
            </w:r>
            <w:r w:rsidR="000515E2">
              <w:t>användas som beslutsunderlag för att avgöra om en informationsmängd är spärrad eller ej.</w:t>
            </w:r>
            <w:r w:rsidR="00C95C38">
              <w:t xml:space="preserve"> </w:t>
            </w:r>
          </w:p>
        </w:tc>
      </w:tr>
      <w:tr w:rsidR="0086593E" w:rsidRPr="000D195E" w14:paraId="786F9A74" w14:textId="77777777" w:rsidTr="007D4D17">
        <w:trPr>
          <w:trHeight w:val="709"/>
        </w:trPr>
        <w:tc>
          <w:tcPr>
            <w:tcW w:w="1176" w:type="pct"/>
          </w:tcPr>
          <w:p w14:paraId="7580D9AA" w14:textId="3E20A515" w:rsidR="0086593E" w:rsidRDefault="000515E2" w:rsidP="007D4D17">
            <w:pPr>
              <w:tabs>
                <w:tab w:val="left" w:pos="567"/>
              </w:tabs>
            </w:pPr>
            <w:r>
              <w:t>Tjänsteproducent</w:t>
            </w:r>
          </w:p>
        </w:tc>
        <w:tc>
          <w:tcPr>
            <w:tcW w:w="3824" w:type="pct"/>
          </w:tcPr>
          <w:p w14:paraId="6B2B552D" w14:textId="3F6E261D" w:rsidR="0086593E" w:rsidRDefault="000515E2" w:rsidP="007D4D17">
            <w:r>
              <w:t>System som tillhandahåller information om spärrar. Kan antingen vara en lokal spärrtjänst eller den Nationella instansen för spärrar.</w:t>
            </w:r>
          </w:p>
        </w:tc>
      </w:tr>
    </w:tbl>
    <w:p w14:paraId="7BA3B0AE" w14:textId="77777777" w:rsidR="0086593E" w:rsidRDefault="0086593E" w:rsidP="0086593E">
      <w:pPr>
        <w:tabs>
          <w:tab w:val="left" w:pos="567"/>
        </w:tabs>
        <w:rPr>
          <w:b/>
        </w:rPr>
      </w:pPr>
    </w:p>
    <w:p w14:paraId="24BD40D6" w14:textId="1B7EBEB4" w:rsidR="009769EE" w:rsidRDefault="002F00A2" w:rsidP="0039481C">
      <w:r w:rsidRPr="008A1AE8">
        <w:br/>
      </w:r>
      <w:r w:rsidR="0039481C" w:rsidRPr="008A1AE8">
        <w:t xml:space="preserve"> </w:t>
      </w:r>
    </w:p>
    <w:p w14:paraId="6866CB24" w14:textId="77777777" w:rsidR="009769EE" w:rsidRDefault="009769EE">
      <w:pPr>
        <w:spacing w:line="240" w:lineRule="auto"/>
      </w:pPr>
      <w:r>
        <w:br w:type="page"/>
      </w:r>
    </w:p>
    <w:p w14:paraId="6C8A94E3" w14:textId="77777777" w:rsidR="0039481C" w:rsidRPr="00E131FD" w:rsidRDefault="0039481C" w:rsidP="0039481C"/>
    <w:p w14:paraId="0B6D116F" w14:textId="77777777" w:rsidR="0039481C" w:rsidRPr="009769EE" w:rsidRDefault="0039481C" w:rsidP="0039481C">
      <w:pPr>
        <w:pStyle w:val="Rubrik4"/>
      </w:pPr>
      <w:r w:rsidRPr="009769EE">
        <w:t>Sekvensdiagram</w:t>
      </w:r>
    </w:p>
    <w:p w14:paraId="724291EF" w14:textId="4B266028" w:rsidR="0039481C" w:rsidRDefault="00730F75" w:rsidP="0039481C">
      <w:pPr>
        <w:tabs>
          <w:tab w:val="left" w:pos="3912"/>
        </w:tabs>
        <w:rPr>
          <w:szCs w:val="20"/>
        </w:rPr>
      </w:pPr>
      <w:r>
        <w:rPr>
          <w:szCs w:val="20"/>
        </w:rPr>
        <w:t>Sekvensdiagram för att hämta lagrade spärrar.</w:t>
      </w:r>
    </w:p>
    <w:p w14:paraId="7AD77DEE" w14:textId="77777777" w:rsidR="00A75003" w:rsidRDefault="00A75003" w:rsidP="0039481C">
      <w:pPr>
        <w:tabs>
          <w:tab w:val="left" w:pos="3912"/>
        </w:tabs>
        <w:rPr>
          <w:szCs w:val="20"/>
        </w:rPr>
      </w:pPr>
    </w:p>
    <w:p w14:paraId="6A5127E1" w14:textId="6A602CF3" w:rsidR="00B70A74" w:rsidRDefault="00B70A74" w:rsidP="0039481C">
      <w:pPr>
        <w:tabs>
          <w:tab w:val="left" w:pos="3912"/>
        </w:tabs>
        <w:rPr>
          <w:szCs w:val="20"/>
        </w:rPr>
      </w:pPr>
      <w:r>
        <w:rPr>
          <w:noProof/>
          <w:szCs w:val="20"/>
          <w:lang w:eastAsia="sv-SE"/>
        </w:rPr>
        <w:drawing>
          <wp:inline distT="0" distB="0" distL="0" distR="0" wp14:anchorId="06A955B3" wp14:editId="548F7AA3">
            <wp:extent cx="5589494" cy="2375535"/>
            <wp:effectExtent l="0" t="0" r="0" b="571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öde1+2.jpg"/>
                    <pic:cNvPicPr/>
                  </pic:nvPicPr>
                  <pic:blipFill>
                    <a:blip r:embed="rId15"/>
                    <a:stretch>
                      <a:fillRect/>
                    </a:stretch>
                  </pic:blipFill>
                  <pic:spPr>
                    <a:xfrm>
                      <a:off x="0" y="0"/>
                      <a:ext cx="5589494" cy="2375535"/>
                    </a:xfrm>
                    <a:prstGeom prst="rect">
                      <a:avLst/>
                    </a:prstGeom>
                  </pic:spPr>
                </pic:pic>
              </a:graphicData>
            </a:graphic>
          </wp:inline>
        </w:drawing>
      </w:r>
    </w:p>
    <w:p w14:paraId="0B5BFEB9" w14:textId="77777777" w:rsidR="007D4D17" w:rsidRPr="007B79AC" w:rsidRDefault="007D4D17" w:rsidP="0039481C">
      <w:pPr>
        <w:tabs>
          <w:tab w:val="left" w:pos="3912"/>
        </w:tabs>
        <w:rPr>
          <w:color w:val="4F81BD" w:themeColor="accent1"/>
        </w:rPr>
      </w:pPr>
    </w:p>
    <w:p w14:paraId="7EE56A04" w14:textId="31B205F6" w:rsidR="00A75003" w:rsidRDefault="00A75003">
      <w:pPr>
        <w:spacing w:line="240" w:lineRule="auto"/>
      </w:pPr>
      <w:r>
        <w:br w:type="page"/>
      </w:r>
    </w:p>
    <w:p w14:paraId="159B8057" w14:textId="77777777" w:rsidR="0039481C" w:rsidRPr="006E7140" w:rsidRDefault="0039481C" w:rsidP="0039481C"/>
    <w:p w14:paraId="47D6DD35" w14:textId="3F3D21B1" w:rsidR="007D4D17" w:rsidRDefault="0039481C" w:rsidP="0039481C">
      <w:pPr>
        <w:pStyle w:val="Rubrik3"/>
      </w:pPr>
      <w:bookmarkStart w:id="35" w:name="_Toc243452552"/>
      <w:bookmarkStart w:id="36" w:name="_Toc180141755"/>
      <w:r w:rsidRPr="000130C8">
        <w:t>Flöde</w:t>
      </w:r>
      <w:bookmarkEnd w:id="35"/>
      <w:r w:rsidR="007D4D17">
        <w:t xml:space="preserve"> 2: Hämta </w:t>
      </w:r>
      <w:r w:rsidR="00A107B6">
        <w:t>spärrunderlag</w:t>
      </w:r>
      <w:bookmarkEnd w:id="36"/>
    </w:p>
    <w:p w14:paraId="168172FD" w14:textId="7C4A6CC3" w:rsidR="00BD3720" w:rsidRDefault="007D4D17" w:rsidP="007D4D17">
      <w:r>
        <w:t>Detta flöde beskri</w:t>
      </w:r>
      <w:r w:rsidR="009D393B">
        <w:t>ver behovet av att hämta spärrunderlag</w:t>
      </w:r>
      <w:r>
        <w:t xml:space="preserve"> utifrån</w:t>
      </w:r>
      <w:r w:rsidR="00A107B6">
        <w:t xml:space="preserve"> en </w:t>
      </w:r>
      <w:r>
        <w:t>patientidentitet</w:t>
      </w:r>
      <w:r w:rsidR="00A75003">
        <w:t>.</w:t>
      </w:r>
      <w:r w:rsidR="003C5BBA">
        <w:t xml:space="preserve"> Behovet kan </w:t>
      </w:r>
      <w:proofErr w:type="spellStart"/>
      <w:proofErr w:type="gramStart"/>
      <w:r w:rsidR="003C5BBA">
        <w:t>t.ex</w:t>
      </w:r>
      <w:proofErr w:type="spellEnd"/>
      <w:proofErr w:type="gramEnd"/>
      <w:r w:rsidR="003C5BBA">
        <w:t xml:space="preserve"> vara att en konsument har behovet av att använda denna information såsom beslutsunderlag för vilken information som får visas för en aktör eller ej, beroende på om informationen</w:t>
      </w:r>
      <w:r w:rsidR="00E83D14">
        <w:t xml:space="preserve"> har en spärr kopplad</w:t>
      </w:r>
      <w:r w:rsidR="003C5BBA">
        <w:t xml:space="preserve"> eller ej.</w:t>
      </w:r>
    </w:p>
    <w:p w14:paraId="422126BF" w14:textId="33AA295C" w:rsidR="0039481C" w:rsidRPr="000130C8" w:rsidRDefault="00E11AE9" w:rsidP="007D4D17">
      <w:r w:rsidRPr="000130C8">
        <w:br/>
      </w:r>
    </w:p>
    <w:p w14:paraId="79041990" w14:textId="77777777" w:rsidR="007D4D17" w:rsidRDefault="007D4D17" w:rsidP="0044025A">
      <w:pPr>
        <w:pStyle w:val="Rubrik4"/>
      </w:pPr>
      <w:r>
        <w:t>Arbetsflöde</w:t>
      </w:r>
    </w:p>
    <w:p w14:paraId="7761A9D9" w14:textId="61C38C94" w:rsidR="00160E63" w:rsidRPr="000130C8" w:rsidRDefault="00160E63" w:rsidP="007D4D17">
      <w:r w:rsidRPr="000130C8">
        <w:t xml:space="preserve"> </w:t>
      </w:r>
      <w:r w:rsidR="00A75003">
        <w:rPr>
          <w:noProof/>
          <w:lang w:eastAsia="sv-SE"/>
        </w:rPr>
        <w:drawing>
          <wp:inline distT="0" distB="0" distL="0" distR="0" wp14:anchorId="25F4F9A3" wp14:editId="0618C915">
            <wp:extent cx="3771900" cy="1274642"/>
            <wp:effectExtent l="0" t="0" r="0" b="190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öde 3.jpg"/>
                    <pic:cNvPicPr/>
                  </pic:nvPicPr>
                  <pic:blipFill>
                    <a:blip r:embed="rId16"/>
                    <a:stretch>
                      <a:fillRect/>
                    </a:stretch>
                  </pic:blipFill>
                  <pic:spPr>
                    <a:xfrm>
                      <a:off x="0" y="0"/>
                      <a:ext cx="3786275" cy="1279500"/>
                    </a:xfrm>
                    <a:prstGeom prst="rect">
                      <a:avLst/>
                    </a:prstGeom>
                  </pic:spPr>
                </pic:pic>
              </a:graphicData>
            </a:graphic>
          </wp:inline>
        </w:drawing>
      </w:r>
    </w:p>
    <w:p w14:paraId="21DD22B9" w14:textId="77777777" w:rsidR="00A75003" w:rsidRPr="00A75003" w:rsidRDefault="00A75003" w:rsidP="00A75003">
      <w:pPr>
        <w:pStyle w:val="Rubrik5"/>
      </w:pPr>
      <w:r w:rsidRPr="00A75003">
        <w:t>Roller</w:t>
      </w: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946"/>
      </w:tblGrid>
      <w:tr w:rsidR="00A75003" w:rsidRPr="000D195E" w14:paraId="122AD477" w14:textId="77777777" w:rsidTr="003C5BBA">
        <w:trPr>
          <w:trHeight w:val="348"/>
        </w:trPr>
        <w:tc>
          <w:tcPr>
            <w:tcW w:w="1158" w:type="pct"/>
            <w:shd w:val="clear" w:color="auto" w:fill="D9D9D9"/>
          </w:tcPr>
          <w:p w14:paraId="6C48D7B3" w14:textId="77777777" w:rsidR="00A75003" w:rsidRPr="000D195E" w:rsidRDefault="00A75003" w:rsidP="006B6443">
            <w:pPr>
              <w:tabs>
                <w:tab w:val="left" w:pos="567"/>
              </w:tabs>
              <w:jc w:val="center"/>
            </w:pPr>
            <w:r w:rsidRPr="000D195E">
              <w:t>Namn/beteckning</w:t>
            </w:r>
          </w:p>
        </w:tc>
        <w:tc>
          <w:tcPr>
            <w:tcW w:w="3842" w:type="pct"/>
            <w:shd w:val="clear" w:color="auto" w:fill="D9D9D9"/>
          </w:tcPr>
          <w:p w14:paraId="4187CF5C" w14:textId="7BFCD8CC" w:rsidR="00A75003" w:rsidRPr="000D195E" w:rsidRDefault="00A75003" w:rsidP="006B6443">
            <w:pPr>
              <w:tabs>
                <w:tab w:val="left" w:pos="567"/>
              </w:tabs>
            </w:pPr>
            <w:r w:rsidRPr="000D195E">
              <w:t>Beskrivning</w:t>
            </w:r>
            <w:r>
              <w:t xml:space="preserve"> alt. </w:t>
            </w:r>
            <w:r w:rsidR="00BD3720">
              <w:t>R</w:t>
            </w:r>
            <w:r>
              <w:t>eferens</w:t>
            </w:r>
          </w:p>
        </w:tc>
      </w:tr>
      <w:tr w:rsidR="00A75003" w:rsidRPr="000D195E" w14:paraId="16793E0C" w14:textId="77777777" w:rsidTr="003C5BBA">
        <w:trPr>
          <w:trHeight w:val="709"/>
        </w:trPr>
        <w:tc>
          <w:tcPr>
            <w:tcW w:w="1158" w:type="pct"/>
          </w:tcPr>
          <w:p w14:paraId="10259D1E" w14:textId="77777777" w:rsidR="00A75003" w:rsidRDefault="00A75003" w:rsidP="006B6443">
            <w:pPr>
              <w:tabs>
                <w:tab w:val="left" w:pos="567"/>
              </w:tabs>
            </w:pPr>
            <w:r>
              <w:t>Tjänstekonsument</w:t>
            </w:r>
          </w:p>
        </w:tc>
        <w:tc>
          <w:tcPr>
            <w:tcW w:w="3842" w:type="pct"/>
          </w:tcPr>
          <w:p w14:paraId="0E09511B" w14:textId="68366F8E" w:rsidR="00A75003" w:rsidRDefault="00A75003" w:rsidP="003C5BBA">
            <w:r>
              <w:t>System som begär hämtning av spärrar</w:t>
            </w:r>
            <w:r w:rsidR="00BD3720">
              <w:t xml:space="preserve"> </w:t>
            </w:r>
            <w:r w:rsidR="006B6443">
              <w:t>baserat på en patientidentitet</w:t>
            </w:r>
            <w:r>
              <w:t xml:space="preserve">. Kan </w:t>
            </w:r>
            <w:proofErr w:type="spellStart"/>
            <w:proofErr w:type="gramStart"/>
            <w:r w:rsidR="003C5BBA">
              <w:t>t.ex</w:t>
            </w:r>
            <w:proofErr w:type="spellEnd"/>
            <w:proofErr w:type="gramEnd"/>
            <w:r w:rsidR="003C5BBA">
              <w:t xml:space="preserve"> </w:t>
            </w:r>
            <w:r>
              <w:t xml:space="preserve"> vara ett lokalt journals</w:t>
            </w:r>
            <w:r w:rsidR="003C5BBA">
              <w:t>ystem</w:t>
            </w:r>
            <w:r>
              <w:t>. Spärrarna ska användas som beslutsunderlag för att avgöra om en informationsmängd är spärrad eller ej.</w:t>
            </w:r>
            <w:r w:rsidR="006B6443">
              <w:t xml:space="preserve"> </w:t>
            </w:r>
          </w:p>
        </w:tc>
      </w:tr>
      <w:tr w:rsidR="00A75003" w:rsidRPr="000D195E" w14:paraId="6AF56114" w14:textId="77777777" w:rsidTr="003C5BBA">
        <w:trPr>
          <w:trHeight w:val="709"/>
        </w:trPr>
        <w:tc>
          <w:tcPr>
            <w:tcW w:w="1158" w:type="pct"/>
          </w:tcPr>
          <w:p w14:paraId="444DFF8B" w14:textId="77777777" w:rsidR="00A75003" w:rsidRDefault="00A75003" w:rsidP="006B6443">
            <w:pPr>
              <w:tabs>
                <w:tab w:val="left" w:pos="567"/>
              </w:tabs>
            </w:pPr>
            <w:r>
              <w:t>Tjänsteproducent</w:t>
            </w:r>
          </w:p>
        </w:tc>
        <w:tc>
          <w:tcPr>
            <w:tcW w:w="3842" w:type="pct"/>
          </w:tcPr>
          <w:p w14:paraId="7F513F46" w14:textId="77777777" w:rsidR="00A75003" w:rsidRDefault="00A75003" w:rsidP="006B6443">
            <w:r>
              <w:t>System som tillhandahåller information om spärrar. Kan antingen vara en lokal spärrtjänst eller den Nationella instansen för spärrar.</w:t>
            </w:r>
          </w:p>
        </w:tc>
      </w:tr>
    </w:tbl>
    <w:p w14:paraId="629A37D2" w14:textId="77777777" w:rsidR="00A75003" w:rsidRDefault="00A75003" w:rsidP="00A75003">
      <w:pPr>
        <w:tabs>
          <w:tab w:val="left" w:pos="567"/>
        </w:tabs>
        <w:rPr>
          <w:b/>
        </w:rPr>
      </w:pPr>
    </w:p>
    <w:p w14:paraId="2B21F514" w14:textId="77777777" w:rsidR="006B6443" w:rsidRPr="006B6443" w:rsidRDefault="006B6443" w:rsidP="006B6443">
      <w:pPr>
        <w:pStyle w:val="Rubrik4"/>
      </w:pPr>
      <w:r w:rsidRPr="006B6443">
        <w:t>Sekvensdiagram</w:t>
      </w:r>
    </w:p>
    <w:p w14:paraId="39FEB6D2" w14:textId="3593C754" w:rsidR="00E11AE9" w:rsidRPr="00E11AE9" w:rsidRDefault="003C5BBA" w:rsidP="003C5BBA">
      <w:r>
        <w:rPr>
          <w:noProof/>
          <w:lang w:eastAsia="sv-SE"/>
        </w:rPr>
        <w:drawing>
          <wp:inline distT="0" distB="0" distL="0" distR="0" wp14:anchorId="2E8BB4A2" wp14:editId="408842D0">
            <wp:extent cx="5554133" cy="1828800"/>
            <wp:effectExtent l="0" t="0" r="889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öde1+2 GetBlocks.jpg"/>
                    <pic:cNvPicPr/>
                  </pic:nvPicPr>
                  <pic:blipFill>
                    <a:blip r:embed="rId17"/>
                    <a:stretch>
                      <a:fillRect/>
                    </a:stretch>
                  </pic:blipFill>
                  <pic:spPr>
                    <a:xfrm>
                      <a:off x="0" y="0"/>
                      <a:ext cx="5558812" cy="1830341"/>
                    </a:xfrm>
                    <a:prstGeom prst="rect">
                      <a:avLst/>
                    </a:prstGeom>
                  </pic:spPr>
                </pic:pic>
              </a:graphicData>
            </a:graphic>
          </wp:inline>
        </w:drawing>
      </w:r>
      <w:r w:rsidR="00160E63">
        <w:rPr>
          <w:szCs w:val="20"/>
        </w:rPr>
        <w:br/>
      </w:r>
    </w:p>
    <w:p w14:paraId="3A434858" w14:textId="2B8DF98F" w:rsidR="0044025A" w:rsidRPr="000130C8" w:rsidRDefault="0044025A" w:rsidP="00D9652C">
      <w:pPr>
        <w:pStyle w:val="Rubrik3"/>
      </w:pPr>
      <w:bookmarkStart w:id="37" w:name="_Toc180141756"/>
      <w:r w:rsidRPr="000130C8">
        <w:lastRenderedPageBreak/>
        <w:t xml:space="preserve">Flöde </w:t>
      </w:r>
      <w:r w:rsidR="00E11AE9" w:rsidRPr="000130C8">
        <w:t>3</w:t>
      </w:r>
      <w:r w:rsidR="009D393B">
        <w:t xml:space="preserve">: Kontrollera </w:t>
      </w:r>
      <w:r w:rsidR="004E152C">
        <w:t>om information är spärrad</w:t>
      </w:r>
      <w:bookmarkEnd w:id="37"/>
      <w:r w:rsidR="00E11AE9" w:rsidRPr="000130C8">
        <w:t xml:space="preserve"> </w:t>
      </w:r>
    </w:p>
    <w:p w14:paraId="16801DED" w14:textId="18B99284" w:rsidR="006B6443" w:rsidRDefault="006B6443" w:rsidP="00E11AE9">
      <w:pPr>
        <w:rPr>
          <w:szCs w:val="20"/>
        </w:rPr>
      </w:pPr>
      <w:r>
        <w:rPr>
          <w:szCs w:val="20"/>
        </w:rPr>
        <w:t xml:space="preserve">Beskriver behovet av att få </w:t>
      </w:r>
      <w:r w:rsidR="009D393B">
        <w:t>k</w:t>
      </w:r>
      <w:r w:rsidR="009D393B" w:rsidRPr="00F161FB">
        <w:t xml:space="preserve">ontrollera </w:t>
      </w:r>
      <w:r w:rsidR="00E07342">
        <w:t xml:space="preserve">om </w:t>
      </w:r>
      <w:r w:rsidR="009D393B">
        <w:t>given information är spärrad eller inte.</w:t>
      </w:r>
      <w:r w:rsidR="009D393B">
        <w:rPr>
          <w:szCs w:val="20"/>
        </w:rPr>
        <w:t xml:space="preserve"> </w:t>
      </w:r>
      <w:r w:rsidR="00E07342">
        <w:rPr>
          <w:szCs w:val="20"/>
        </w:rPr>
        <w:t>Dvs få underlag vilken information som ej får visas för en given aktör inom en vårdenhet.</w:t>
      </w:r>
    </w:p>
    <w:p w14:paraId="447C8C09" w14:textId="77777777" w:rsidR="006B6443" w:rsidRPr="000130C8" w:rsidRDefault="006B6443" w:rsidP="006B6443"/>
    <w:p w14:paraId="79150451" w14:textId="77777777" w:rsidR="006B6443" w:rsidRDefault="006B6443" w:rsidP="006B6443">
      <w:pPr>
        <w:pStyle w:val="Rubrik4"/>
      </w:pPr>
      <w:r>
        <w:t>Arbetsflöde</w:t>
      </w:r>
    </w:p>
    <w:p w14:paraId="36538978" w14:textId="77777777" w:rsidR="006B6443" w:rsidRPr="000130C8" w:rsidRDefault="006B6443" w:rsidP="006B6443">
      <w:r w:rsidRPr="000130C8">
        <w:t xml:space="preserve"> </w:t>
      </w:r>
      <w:r>
        <w:rPr>
          <w:noProof/>
          <w:lang w:eastAsia="sv-SE"/>
        </w:rPr>
        <w:drawing>
          <wp:inline distT="0" distB="0" distL="0" distR="0" wp14:anchorId="20810AA9" wp14:editId="45B14E27">
            <wp:extent cx="5181600" cy="1212361"/>
            <wp:effectExtent l="0" t="0" r="0" b="6985"/>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öde 3.jpg"/>
                    <pic:cNvPicPr/>
                  </pic:nvPicPr>
                  <pic:blipFill>
                    <a:blip r:embed="rId18"/>
                    <a:stretch>
                      <a:fillRect/>
                    </a:stretch>
                  </pic:blipFill>
                  <pic:spPr>
                    <a:xfrm>
                      <a:off x="0" y="0"/>
                      <a:ext cx="5195291" cy="1215564"/>
                    </a:xfrm>
                    <a:prstGeom prst="rect">
                      <a:avLst/>
                    </a:prstGeom>
                  </pic:spPr>
                </pic:pic>
              </a:graphicData>
            </a:graphic>
          </wp:inline>
        </w:drawing>
      </w:r>
    </w:p>
    <w:p w14:paraId="3DCD85C1" w14:textId="77777777" w:rsidR="006B6443" w:rsidRDefault="006B6443" w:rsidP="006B6443">
      <w:pPr>
        <w:pStyle w:val="Rubrik4"/>
        <w:numPr>
          <w:ilvl w:val="0"/>
          <w:numId w:val="0"/>
        </w:numPr>
        <w:rPr>
          <w:sz w:val="20"/>
          <w:szCs w:val="20"/>
        </w:rPr>
      </w:pPr>
    </w:p>
    <w:p w14:paraId="109109B1" w14:textId="77777777" w:rsidR="006B6443" w:rsidRPr="00A75003" w:rsidRDefault="006B6443" w:rsidP="006B6443">
      <w:pPr>
        <w:pStyle w:val="Rubrik5"/>
      </w:pPr>
      <w:r w:rsidRPr="00A75003">
        <w:t>Roller</w:t>
      </w:r>
    </w:p>
    <w:p w14:paraId="1B0E7FCF" w14:textId="77777777" w:rsidR="006B6443" w:rsidRPr="000D195E" w:rsidRDefault="006B6443" w:rsidP="006B6443"/>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6B6443" w:rsidRPr="000D195E" w14:paraId="3FAD2275" w14:textId="77777777" w:rsidTr="006B6443">
        <w:trPr>
          <w:trHeight w:val="348"/>
        </w:trPr>
        <w:tc>
          <w:tcPr>
            <w:tcW w:w="1176" w:type="pct"/>
            <w:shd w:val="clear" w:color="auto" w:fill="D9D9D9"/>
          </w:tcPr>
          <w:p w14:paraId="1649DA7B" w14:textId="77777777" w:rsidR="006B6443" w:rsidRPr="000D195E" w:rsidRDefault="006B6443" w:rsidP="006B6443">
            <w:pPr>
              <w:tabs>
                <w:tab w:val="left" w:pos="567"/>
              </w:tabs>
              <w:jc w:val="center"/>
            </w:pPr>
            <w:r w:rsidRPr="000D195E">
              <w:t>Namn/beteckning</w:t>
            </w:r>
          </w:p>
        </w:tc>
        <w:tc>
          <w:tcPr>
            <w:tcW w:w="3824" w:type="pct"/>
            <w:shd w:val="clear" w:color="auto" w:fill="D9D9D9"/>
          </w:tcPr>
          <w:p w14:paraId="2A4F4F97" w14:textId="77777777" w:rsidR="006B6443" w:rsidRPr="000D195E" w:rsidRDefault="006B6443" w:rsidP="006B6443">
            <w:pPr>
              <w:tabs>
                <w:tab w:val="left" w:pos="567"/>
              </w:tabs>
            </w:pPr>
            <w:r w:rsidRPr="000D195E">
              <w:t>Beskrivning</w:t>
            </w:r>
            <w:r>
              <w:t xml:space="preserve"> alt. Referens</w:t>
            </w:r>
          </w:p>
        </w:tc>
      </w:tr>
      <w:tr w:rsidR="006B6443" w:rsidRPr="000D195E" w14:paraId="734131BC" w14:textId="77777777" w:rsidTr="006B6443">
        <w:trPr>
          <w:trHeight w:val="709"/>
        </w:trPr>
        <w:tc>
          <w:tcPr>
            <w:tcW w:w="1176" w:type="pct"/>
          </w:tcPr>
          <w:p w14:paraId="700FAABB" w14:textId="6B7945DB" w:rsidR="006B6443" w:rsidRDefault="00504BFC" w:rsidP="006B6443">
            <w:pPr>
              <w:tabs>
                <w:tab w:val="left" w:pos="567"/>
              </w:tabs>
            </w:pPr>
            <w:r>
              <w:t>Aktör</w:t>
            </w:r>
          </w:p>
        </w:tc>
        <w:tc>
          <w:tcPr>
            <w:tcW w:w="3824" w:type="pct"/>
          </w:tcPr>
          <w:p w14:paraId="2415CC09" w14:textId="6E94BB6D" w:rsidR="006B6443" w:rsidRDefault="00504BFC" w:rsidP="00D9652C">
            <w:r>
              <w:t xml:space="preserve">En användare i ett </w:t>
            </w:r>
            <w:proofErr w:type="spellStart"/>
            <w:r>
              <w:t>patientsystem</w:t>
            </w:r>
            <w:proofErr w:type="spellEnd"/>
            <w:r>
              <w:t xml:space="preserve"> som vill se </w:t>
            </w:r>
            <w:r w:rsidR="00E07342">
              <w:t>journal</w:t>
            </w:r>
            <w:r>
              <w:t>information som kan finnas utanför sin vårdenhet</w:t>
            </w:r>
          </w:p>
        </w:tc>
      </w:tr>
      <w:tr w:rsidR="00504BFC" w:rsidRPr="000D195E" w14:paraId="1CA22CDD" w14:textId="77777777" w:rsidTr="006B6443">
        <w:trPr>
          <w:trHeight w:val="709"/>
        </w:trPr>
        <w:tc>
          <w:tcPr>
            <w:tcW w:w="1176" w:type="pct"/>
          </w:tcPr>
          <w:p w14:paraId="799A72FE" w14:textId="22ABC65E" w:rsidR="00504BFC" w:rsidRDefault="00504BFC" w:rsidP="00504BFC">
            <w:pPr>
              <w:tabs>
                <w:tab w:val="left" w:pos="567"/>
              </w:tabs>
            </w:pPr>
            <w:r>
              <w:t>Tjänstekonsument</w:t>
            </w:r>
          </w:p>
        </w:tc>
        <w:tc>
          <w:tcPr>
            <w:tcW w:w="3824" w:type="pct"/>
          </w:tcPr>
          <w:p w14:paraId="353A6785" w14:textId="1DFB42E9" w:rsidR="00504BFC" w:rsidRDefault="00504BFC" w:rsidP="00504BFC">
            <w:r>
              <w:t xml:space="preserve">System som samverkar i sammanhållen journalföring och har behov av att stödja </w:t>
            </w:r>
            <w:r w:rsidR="00526C02">
              <w:t>Patientdatalagen</w:t>
            </w:r>
            <w:r w:rsidR="00E07342">
              <w:t xml:space="preserve"> genom att ej visa information som är spärrad, inre eller yttre spärr.</w:t>
            </w:r>
          </w:p>
        </w:tc>
      </w:tr>
      <w:tr w:rsidR="00504BFC" w:rsidRPr="000D195E" w14:paraId="13809768" w14:textId="77777777" w:rsidTr="006B6443">
        <w:trPr>
          <w:trHeight w:val="709"/>
        </w:trPr>
        <w:tc>
          <w:tcPr>
            <w:tcW w:w="1176" w:type="pct"/>
          </w:tcPr>
          <w:p w14:paraId="271DE98B" w14:textId="77777777" w:rsidR="00504BFC" w:rsidRDefault="00504BFC" w:rsidP="00504BFC">
            <w:pPr>
              <w:tabs>
                <w:tab w:val="left" w:pos="567"/>
              </w:tabs>
            </w:pPr>
            <w:r>
              <w:t>Tjänsteproducent</w:t>
            </w:r>
          </w:p>
        </w:tc>
        <w:tc>
          <w:tcPr>
            <w:tcW w:w="3824" w:type="pct"/>
          </w:tcPr>
          <w:p w14:paraId="419530DE" w14:textId="472CCA67" w:rsidR="00504BFC" w:rsidRDefault="00504BFC" w:rsidP="00504BFC">
            <w:r>
              <w:t>System som tillhandahåller information om spärrar. Kan antingen vara en lokal spärrtjänst eller den N</w:t>
            </w:r>
            <w:r w:rsidR="00D9652C">
              <w:t>ationella instansen för spärrar</w:t>
            </w:r>
          </w:p>
        </w:tc>
      </w:tr>
    </w:tbl>
    <w:p w14:paraId="473D33B1" w14:textId="77777777" w:rsidR="006B6443" w:rsidRDefault="006B6443" w:rsidP="006B6443">
      <w:pPr>
        <w:tabs>
          <w:tab w:val="left" w:pos="567"/>
        </w:tabs>
        <w:rPr>
          <w:b/>
        </w:rPr>
      </w:pPr>
    </w:p>
    <w:p w14:paraId="11F4EF03" w14:textId="77777777" w:rsidR="006B6443" w:rsidRPr="006B6443" w:rsidRDefault="006B6443" w:rsidP="006B6443">
      <w:pPr>
        <w:pStyle w:val="Rubrik4"/>
      </w:pPr>
      <w:r w:rsidRPr="006B6443">
        <w:t>Sekvensdiagram</w:t>
      </w:r>
    </w:p>
    <w:p w14:paraId="7C81F42B" w14:textId="3B5A329F" w:rsidR="006B6443" w:rsidRPr="00160E63" w:rsidRDefault="00D9652C" w:rsidP="00D9652C">
      <w:r>
        <w:rPr>
          <w:noProof/>
          <w:lang w:eastAsia="sv-SE"/>
        </w:rPr>
        <w:drawing>
          <wp:inline distT="0" distB="0" distL="0" distR="0" wp14:anchorId="0E54D7E7" wp14:editId="25C675DC">
            <wp:extent cx="5732402" cy="1893475"/>
            <wp:effectExtent l="0" t="0" r="1905" b="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öde 3.jpg"/>
                    <pic:cNvPicPr/>
                  </pic:nvPicPr>
                  <pic:blipFill>
                    <a:blip r:embed="rId19"/>
                    <a:stretch>
                      <a:fillRect/>
                    </a:stretch>
                  </pic:blipFill>
                  <pic:spPr>
                    <a:xfrm>
                      <a:off x="0" y="0"/>
                      <a:ext cx="5732402" cy="1893475"/>
                    </a:xfrm>
                    <a:prstGeom prst="rect">
                      <a:avLst/>
                    </a:prstGeom>
                  </pic:spPr>
                </pic:pic>
              </a:graphicData>
            </a:graphic>
          </wp:inline>
        </w:drawing>
      </w:r>
      <w:r w:rsidR="006B6443" w:rsidRPr="00160E63">
        <w:br/>
      </w:r>
    </w:p>
    <w:p w14:paraId="41CF3EFC" w14:textId="7C3BF2CE" w:rsidR="006B6443" w:rsidRDefault="006B6443" w:rsidP="00E11AE9">
      <w:pPr>
        <w:rPr>
          <w:szCs w:val="20"/>
        </w:rPr>
      </w:pPr>
    </w:p>
    <w:p w14:paraId="22DEBCD4" w14:textId="77777777" w:rsidR="006B6443" w:rsidRDefault="006B6443" w:rsidP="00E11AE9">
      <w:pPr>
        <w:rPr>
          <w:szCs w:val="20"/>
        </w:rPr>
      </w:pPr>
    </w:p>
    <w:p w14:paraId="7573D28A" w14:textId="7AFFDEB9" w:rsidR="0044025A" w:rsidRDefault="00E11AE9" w:rsidP="00D9652C">
      <w:pPr>
        <w:pStyle w:val="Rubrik3"/>
      </w:pPr>
      <w:bookmarkStart w:id="38" w:name="_Toc180141757"/>
      <w:r>
        <w:t>Flöde 4</w:t>
      </w:r>
      <w:r w:rsidR="007755FE">
        <w:t>: Behov av att hämta lista på patienter med spärrar, baserat på vårdgivare</w:t>
      </w:r>
      <w:bookmarkEnd w:id="38"/>
    </w:p>
    <w:p w14:paraId="02BAFC22" w14:textId="77027558" w:rsidR="00F23942" w:rsidRDefault="007755FE" w:rsidP="00F23942">
      <w:r>
        <w:t xml:space="preserve">Tjänst som </w:t>
      </w:r>
      <w:r w:rsidR="00F23942">
        <w:t>returnerar</w:t>
      </w:r>
      <w:r>
        <w:t xml:space="preserve"> alla patienter med minst </w:t>
      </w:r>
      <w:proofErr w:type="gramStart"/>
      <w:r>
        <w:t>en aktivt spärr</w:t>
      </w:r>
      <w:proofErr w:type="gramEnd"/>
      <w:r>
        <w:t xml:space="preserve"> för en viss organisation. Endast en distinkt lista med unika patienter returneras.</w:t>
      </w:r>
      <w:r w:rsidR="00F23942">
        <w:t xml:space="preserve"> Observera att konsumerande system anger vilken vårdgivare som ska omfattas av sökningen.</w:t>
      </w:r>
    </w:p>
    <w:p w14:paraId="7995C791" w14:textId="77777777" w:rsidR="007755FE" w:rsidRDefault="007755FE" w:rsidP="00E11AE9">
      <w:pPr>
        <w:rPr>
          <w:szCs w:val="20"/>
        </w:rPr>
      </w:pPr>
    </w:p>
    <w:p w14:paraId="12077874" w14:textId="77777777" w:rsidR="007755FE" w:rsidRDefault="007755FE" w:rsidP="007755FE">
      <w:pPr>
        <w:pStyle w:val="Rubrik4"/>
      </w:pPr>
      <w:r>
        <w:t>Arbetsflöde</w:t>
      </w:r>
    </w:p>
    <w:p w14:paraId="0E7EB87E" w14:textId="50683E30" w:rsidR="007755FE" w:rsidRPr="000130C8" w:rsidRDefault="007755FE" w:rsidP="007755FE">
      <w:r>
        <w:rPr>
          <w:noProof/>
          <w:lang w:eastAsia="sv-SE"/>
        </w:rPr>
        <w:drawing>
          <wp:inline distT="0" distB="0" distL="0" distR="0" wp14:anchorId="4A269EB0" wp14:editId="210C618E">
            <wp:extent cx="3611880" cy="1220567"/>
            <wp:effectExtent l="0" t="0" r="7620" b="0"/>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löde 4.jpg"/>
                    <pic:cNvPicPr/>
                  </pic:nvPicPr>
                  <pic:blipFill>
                    <a:blip r:embed="rId20"/>
                    <a:stretch>
                      <a:fillRect/>
                    </a:stretch>
                  </pic:blipFill>
                  <pic:spPr>
                    <a:xfrm>
                      <a:off x="0" y="0"/>
                      <a:ext cx="3637293" cy="1229155"/>
                    </a:xfrm>
                    <a:prstGeom prst="rect">
                      <a:avLst/>
                    </a:prstGeom>
                  </pic:spPr>
                </pic:pic>
              </a:graphicData>
            </a:graphic>
          </wp:inline>
        </w:drawing>
      </w:r>
    </w:p>
    <w:p w14:paraId="6E3BFAA4" w14:textId="77777777" w:rsidR="007755FE" w:rsidRPr="00A75003" w:rsidRDefault="007755FE" w:rsidP="007755FE">
      <w:pPr>
        <w:pStyle w:val="Rubrik5"/>
      </w:pPr>
      <w:r w:rsidRPr="00A75003">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7755FE" w:rsidRPr="000D195E" w14:paraId="6DA9A151" w14:textId="77777777" w:rsidTr="00E07342">
        <w:trPr>
          <w:trHeight w:val="348"/>
        </w:trPr>
        <w:tc>
          <w:tcPr>
            <w:tcW w:w="1176" w:type="pct"/>
            <w:shd w:val="clear" w:color="auto" w:fill="D9D9D9"/>
          </w:tcPr>
          <w:p w14:paraId="64CE2CAD" w14:textId="77777777" w:rsidR="007755FE" w:rsidRPr="000D195E" w:rsidRDefault="007755FE" w:rsidP="00E07342">
            <w:pPr>
              <w:tabs>
                <w:tab w:val="left" w:pos="567"/>
              </w:tabs>
              <w:jc w:val="center"/>
            </w:pPr>
            <w:r w:rsidRPr="000D195E">
              <w:t>Namn/beteckning</w:t>
            </w:r>
          </w:p>
        </w:tc>
        <w:tc>
          <w:tcPr>
            <w:tcW w:w="3824" w:type="pct"/>
            <w:shd w:val="clear" w:color="auto" w:fill="D9D9D9"/>
          </w:tcPr>
          <w:p w14:paraId="5494DB30" w14:textId="77777777" w:rsidR="007755FE" w:rsidRPr="000D195E" w:rsidRDefault="007755FE" w:rsidP="00E07342">
            <w:pPr>
              <w:tabs>
                <w:tab w:val="left" w:pos="567"/>
              </w:tabs>
            </w:pPr>
            <w:r w:rsidRPr="000D195E">
              <w:t>Beskrivning</w:t>
            </w:r>
            <w:r>
              <w:t xml:space="preserve"> alt. Referens</w:t>
            </w:r>
          </w:p>
        </w:tc>
      </w:tr>
      <w:tr w:rsidR="007755FE" w:rsidRPr="000D195E" w14:paraId="2D8F2A0C" w14:textId="77777777" w:rsidTr="00E07342">
        <w:trPr>
          <w:trHeight w:val="709"/>
        </w:trPr>
        <w:tc>
          <w:tcPr>
            <w:tcW w:w="1176" w:type="pct"/>
          </w:tcPr>
          <w:p w14:paraId="1F9E9B4F" w14:textId="77777777" w:rsidR="007755FE" w:rsidRDefault="007755FE" w:rsidP="00E07342">
            <w:pPr>
              <w:tabs>
                <w:tab w:val="left" w:pos="567"/>
              </w:tabs>
            </w:pPr>
            <w:r>
              <w:t>Aktör</w:t>
            </w:r>
          </w:p>
        </w:tc>
        <w:tc>
          <w:tcPr>
            <w:tcW w:w="3824" w:type="pct"/>
          </w:tcPr>
          <w:p w14:paraId="22B8FB58" w14:textId="1B4D6146" w:rsidR="007755FE" w:rsidRDefault="007755FE" w:rsidP="00886DA5">
            <w:r>
              <w:t>En anv</w:t>
            </w:r>
            <w:r w:rsidR="00886DA5">
              <w:t xml:space="preserve">ändare i ett </w:t>
            </w:r>
            <w:r>
              <w:t xml:space="preserve">system som vill se information </w:t>
            </w:r>
            <w:r w:rsidR="00886DA5">
              <w:t>om vilka patienter det finns inom aktuell vårdgivare som har spärrar.</w:t>
            </w:r>
          </w:p>
        </w:tc>
      </w:tr>
      <w:tr w:rsidR="007755FE" w:rsidRPr="000D195E" w14:paraId="1B3E57B3" w14:textId="77777777" w:rsidTr="00886DA5">
        <w:trPr>
          <w:trHeight w:val="380"/>
        </w:trPr>
        <w:tc>
          <w:tcPr>
            <w:tcW w:w="1176" w:type="pct"/>
          </w:tcPr>
          <w:p w14:paraId="684CE859" w14:textId="77777777" w:rsidR="007755FE" w:rsidRDefault="007755FE" w:rsidP="00E07342">
            <w:pPr>
              <w:tabs>
                <w:tab w:val="left" w:pos="567"/>
              </w:tabs>
            </w:pPr>
            <w:r>
              <w:t>Tjänstekonsument</w:t>
            </w:r>
          </w:p>
        </w:tc>
        <w:tc>
          <w:tcPr>
            <w:tcW w:w="3824" w:type="pct"/>
          </w:tcPr>
          <w:p w14:paraId="697A7DF0" w14:textId="538652A5" w:rsidR="007755FE" w:rsidRDefault="007755FE" w:rsidP="00886DA5">
            <w:r>
              <w:t xml:space="preserve">System som </w:t>
            </w:r>
            <w:r w:rsidR="00886DA5">
              <w:t>aktören använder för ändamålet</w:t>
            </w:r>
          </w:p>
        </w:tc>
      </w:tr>
      <w:tr w:rsidR="007755FE" w:rsidRPr="000D195E" w14:paraId="3D8AE608" w14:textId="77777777" w:rsidTr="00E07342">
        <w:trPr>
          <w:trHeight w:val="709"/>
        </w:trPr>
        <w:tc>
          <w:tcPr>
            <w:tcW w:w="1176" w:type="pct"/>
          </w:tcPr>
          <w:p w14:paraId="41B73D01" w14:textId="77777777" w:rsidR="007755FE" w:rsidRDefault="007755FE" w:rsidP="00E07342">
            <w:pPr>
              <w:tabs>
                <w:tab w:val="left" w:pos="567"/>
              </w:tabs>
            </w:pPr>
            <w:r>
              <w:t>Tjänsteproducent</w:t>
            </w:r>
          </w:p>
        </w:tc>
        <w:tc>
          <w:tcPr>
            <w:tcW w:w="3824" w:type="pct"/>
          </w:tcPr>
          <w:p w14:paraId="2DAC1413" w14:textId="77777777" w:rsidR="007755FE" w:rsidRDefault="007755FE" w:rsidP="00E07342">
            <w:r>
              <w:t>System som tillhandahåller information om spärrar. Kan antingen vara en lokal spärrtjänst eller den Nationella instansen för spärrar</w:t>
            </w:r>
          </w:p>
        </w:tc>
      </w:tr>
    </w:tbl>
    <w:p w14:paraId="14A7A58A" w14:textId="77777777" w:rsidR="007755FE" w:rsidRDefault="007755FE" w:rsidP="007755FE">
      <w:pPr>
        <w:tabs>
          <w:tab w:val="left" w:pos="567"/>
        </w:tabs>
        <w:rPr>
          <w:b/>
        </w:rPr>
      </w:pPr>
    </w:p>
    <w:p w14:paraId="13028A2A" w14:textId="4DE0398F" w:rsidR="007755FE" w:rsidRDefault="007755FE" w:rsidP="00A50C01">
      <w:pPr>
        <w:pStyle w:val="Rubrik4"/>
        <w:rPr>
          <w:noProof/>
          <w:lang w:eastAsia="sv-SE"/>
        </w:rPr>
      </w:pPr>
      <w:r w:rsidRPr="006B6443">
        <w:t>Sekvensdiagram</w:t>
      </w:r>
    </w:p>
    <w:p w14:paraId="01C8A019" w14:textId="48021A9C" w:rsidR="007755FE" w:rsidRPr="00160E63" w:rsidRDefault="00E53BB8" w:rsidP="007755FE">
      <w:r>
        <w:object w:dxaOrig="13931" w:dyaOrig="5532" w14:anchorId="7A934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pt;height:170.5pt" o:ole="">
            <v:imagedata r:id="rId21" o:title=""/>
          </v:shape>
          <o:OLEObject Type="Embed" ProgID="Visio.Drawing.15" ShapeID="_x0000_i1025" DrawAspect="Content" ObjectID="_1790754560" r:id="rId22"/>
        </w:object>
      </w:r>
      <w:r w:rsidR="007755FE" w:rsidRPr="00160E63">
        <w:br/>
      </w:r>
    </w:p>
    <w:p w14:paraId="63DF6B13" w14:textId="1316E557" w:rsidR="007755FE" w:rsidRDefault="007738F1" w:rsidP="007738F1">
      <w:pPr>
        <w:pStyle w:val="Rubrik3"/>
      </w:pPr>
      <w:bookmarkStart w:id="39" w:name="_Toc180141758"/>
      <w:r>
        <w:lastRenderedPageBreak/>
        <w:t>Flöde 5: Aktör skapar spärrinformation</w:t>
      </w:r>
      <w:bookmarkEnd w:id="39"/>
    </w:p>
    <w:p w14:paraId="53D75469" w14:textId="77777777" w:rsidR="007738F1" w:rsidRDefault="007738F1" w:rsidP="007738F1">
      <w:r>
        <w:t>Tjänst som registrerar en ny spärr för en viss patient och inom en viss vårdgivare i den lokala spärrtjänsten.</w:t>
      </w:r>
    </w:p>
    <w:p w14:paraId="06CE211B" w14:textId="77777777" w:rsidR="007738F1" w:rsidRDefault="007738F1" w:rsidP="007738F1">
      <w:r>
        <w:t>En spärr gäller i normal fallet alla informationstyper som rör patienten på en vårdenhet och således spärrar ut all obehörig tillgång till informationen.</w:t>
      </w:r>
    </w:p>
    <w:p w14:paraId="56C025D7" w14:textId="44756576" w:rsidR="007738F1" w:rsidRDefault="007738F1" w:rsidP="007738F1"/>
    <w:p w14:paraId="250C7501" w14:textId="77777777" w:rsidR="007738F1" w:rsidRDefault="007738F1" w:rsidP="007738F1">
      <w:pPr>
        <w:pStyle w:val="Rubrik4"/>
      </w:pPr>
      <w:r>
        <w:t>Arbetsflöde</w:t>
      </w:r>
    </w:p>
    <w:p w14:paraId="69F17F7A" w14:textId="727A4C89" w:rsidR="007738F1" w:rsidRDefault="007738F1" w:rsidP="007738F1">
      <w:r>
        <w:rPr>
          <w:noProof/>
          <w:lang w:eastAsia="sv-SE"/>
        </w:rPr>
        <w:drawing>
          <wp:inline distT="0" distB="0" distL="0" distR="0" wp14:anchorId="509BF030" wp14:editId="23461124">
            <wp:extent cx="2895600" cy="1629502"/>
            <wp:effectExtent l="0" t="0" r="0" b="8890"/>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3701" cy="1639689"/>
                    </a:xfrm>
                    <a:prstGeom prst="rect">
                      <a:avLst/>
                    </a:prstGeom>
                    <a:noFill/>
                  </pic:spPr>
                </pic:pic>
              </a:graphicData>
            </a:graphic>
          </wp:inline>
        </w:drawing>
      </w:r>
    </w:p>
    <w:p w14:paraId="518D1C68" w14:textId="77777777" w:rsidR="007738F1" w:rsidRPr="00A75003" w:rsidRDefault="007738F1" w:rsidP="007738F1">
      <w:pPr>
        <w:pStyle w:val="Rubrik5"/>
      </w:pPr>
      <w:r w:rsidRPr="00A75003">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7738F1" w:rsidRPr="000D195E" w14:paraId="4E77F82D" w14:textId="77777777" w:rsidTr="00C92C1A">
        <w:trPr>
          <w:trHeight w:val="348"/>
        </w:trPr>
        <w:tc>
          <w:tcPr>
            <w:tcW w:w="1176" w:type="pct"/>
            <w:shd w:val="clear" w:color="auto" w:fill="D9D9D9"/>
          </w:tcPr>
          <w:p w14:paraId="2D879314" w14:textId="77777777" w:rsidR="007738F1" w:rsidRPr="000D195E" w:rsidRDefault="007738F1" w:rsidP="00C92C1A">
            <w:pPr>
              <w:tabs>
                <w:tab w:val="left" w:pos="567"/>
              </w:tabs>
              <w:jc w:val="center"/>
            </w:pPr>
            <w:r w:rsidRPr="000D195E">
              <w:t>Namn/beteckning</w:t>
            </w:r>
          </w:p>
        </w:tc>
        <w:tc>
          <w:tcPr>
            <w:tcW w:w="3824" w:type="pct"/>
            <w:shd w:val="clear" w:color="auto" w:fill="D9D9D9"/>
          </w:tcPr>
          <w:p w14:paraId="4522432D" w14:textId="77777777" w:rsidR="007738F1" w:rsidRPr="000D195E" w:rsidRDefault="007738F1" w:rsidP="00C92C1A">
            <w:pPr>
              <w:tabs>
                <w:tab w:val="left" w:pos="567"/>
              </w:tabs>
            </w:pPr>
            <w:r w:rsidRPr="000D195E">
              <w:t>Beskrivning</w:t>
            </w:r>
            <w:r>
              <w:t xml:space="preserve"> alt. Referens</w:t>
            </w:r>
          </w:p>
        </w:tc>
      </w:tr>
      <w:tr w:rsidR="007738F1" w:rsidRPr="000D195E" w14:paraId="01B7FFF3" w14:textId="77777777" w:rsidTr="002B1C88">
        <w:trPr>
          <w:trHeight w:val="408"/>
        </w:trPr>
        <w:tc>
          <w:tcPr>
            <w:tcW w:w="1176" w:type="pct"/>
          </w:tcPr>
          <w:p w14:paraId="6B78C697" w14:textId="77777777" w:rsidR="007738F1" w:rsidRDefault="007738F1" w:rsidP="00C92C1A">
            <w:pPr>
              <w:tabs>
                <w:tab w:val="left" w:pos="567"/>
              </w:tabs>
            </w:pPr>
            <w:r>
              <w:t>Aktör</w:t>
            </w:r>
          </w:p>
        </w:tc>
        <w:tc>
          <w:tcPr>
            <w:tcW w:w="3824" w:type="pct"/>
          </w:tcPr>
          <w:p w14:paraId="13676C72" w14:textId="2508609F" w:rsidR="007738F1" w:rsidRDefault="007738F1" w:rsidP="00C92C1A">
            <w:r>
              <w:t xml:space="preserve">En användare i ett system som vill skapa en spärr </w:t>
            </w:r>
          </w:p>
        </w:tc>
      </w:tr>
      <w:tr w:rsidR="007738F1" w:rsidRPr="000D195E" w14:paraId="00D6DDAB" w14:textId="77777777" w:rsidTr="00C92C1A">
        <w:trPr>
          <w:trHeight w:val="380"/>
        </w:trPr>
        <w:tc>
          <w:tcPr>
            <w:tcW w:w="1176" w:type="pct"/>
          </w:tcPr>
          <w:p w14:paraId="0AE2B90A" w14:textId="77777777" w:rsidR="007738F1" w:rsidRDefault="007738F1" w:rsidP="00C92C1A">
            <w:pPr>
              <w:tabs>
                <w:tab w:val="left" w:pos="567"/>
              </w:tabs>
            </w:pPr>
            <w:r>
              <w:t>Tjänstekonsument</w:t>
            </w:r>
          </w:p>
        </w:tc>
        <w:tc>
          <w:tcPr>
            <w:tcW w:w="3824" w:type="pct"/>
          </w:tcPr>
          <w:p w14:paraId="36E16B1C" w14:textId="77777777" w:rsidR="007738F1" w:rsidRDefault="007738F1" w:rsidP="00C92C1A">
            <w:r>
              <w:t>System som aktören använder för ändamålet</w:t>
            </w:r>
          </w:p>
        </w:tc>
      </w:tr>
      <w:tr w:rsidR="007738F1" w:rsidRPr="000D195E" w14:paraId="549F804C" w14:textId="77777777" w:rsidTr="00C92C1A">
        <w:trPr>
          <w:trHeight w:val="709"/>
        </w:trPr>
        <w:tc>
          <w:tcPr>
            <w:tcW w:w="1176" w:type="pct"/>
          </w:tcPr>
          <w:p w14:paraId="4E029EC5" w14:textId="77777777" w:rsidR="007738F1" w:rsidRDefault="007738F1" w:rsidP="00C92C1A">
            <w:pPr>
              <w:tabs>
                <w:tab w:val="left" w:pos="567"/>
              </w:tabs>
            </w:pPr>
            <w:r>
              <w:t>Tjänsteproducent</w:t>
            </w:r>
          </w:p>
        </w:tc>
        <w:tc>
          <w:tcPr>
            <w:tcW w:w="3824" w:type="pct"/>
          </w:tcPr>
          <w:p w14:paraId="5591C781" w14:textId="3251A045" w:rsidR="007738F1" w:rsidRDefault="007738F1" w:rsidP="007738F1">
            <w:r>
              <w:t>System som tillhandahåller information om spärrar. Är normalt en lokal spärrtjänst.</w:t>
            </w:r>
          </w:p>
        </w:tc>
      </w:tr>
    </w:tbl>
    <w:p w14:paraId="15AF117C" w14:textId="77777777" w:rsidR="002B1C88" w:rsidRDefault="002B1C88" w:rsidP="002B1C88"/>
    <w:p w14:paraId="3D656595" w14:textId="17E3B54D" w:rsidR="007738F1" w:rsidRDefault="007738F1" w:rsidP="007738F1">
      <w:pPr>
        <w:pStyle w:val="Rubrik4"/>
      </w:pPr>
      <w:r w:rsidRPr="006B6443">
        <w:t>Sekvensdiagram</w:t>
      </w:r>
    </w:p>
    <w:p w14:paraId="2A19F3F8" w14:textId="1F769D7A" w:rsidR="002B1C88" w:rsidRDefault="002B1C88" w:rsidP="002B1C88">
      <w:r>
        <w:object w:dxaOrig="13548" w:dyaOrig="5532" w14:anchorId="2343958C">
          <v:shape id="_x0000_i1026" type="#_x0000_t75" style="width:442.5pt;height:180.5pt" o:ole="">
            <v:imagedata r:id="rId24" o:title=""/>
          </v:shape>
          <o:OLEObject Type="Embed" ProgID="Visio.Drawing.15" ShapeID="_x0000_i1026" DrawAspect="Content" ObjectID="_1790754561" r:id="rId25"/>
        </w:object>
      </w:r>
    </w:p>
    <w:p w14:paraId="0DCD908A" w14:textId="77777777" w:rsidR="002B1C88" w:rsidRPr="002B1C88" w:rsidRDefault="002B1C88" w:rsidP="002B1C88"/>
    <w:p w14:paraId="75F6CDF5" w14:textId="77777777" w:rsidR="007738F1" w:rsidRDefault="007738F1" w:rsidP="007738F1">
      <w:pPr>
        <w:rPr>
          <w:noProof/>
          <w:lang w:eastAsia="sv-SE"/>
        </w:rPr>
      </w:pPr>
    </w:p>
    <w:p w14:paraId="66C248EA" w14:textId="21DED07D" w:rsidR="007738F1" w:rsidRPr="007738F1" w:rsidRDefault="007738F1" w:rsidP="007738F1">
      <w:r>
        <w:t xml:space="preserve">Användaren (spärradministratören) utgår från ett system med vilket användaren kan administrera spärrar. Det kan antingen vara ett vårdsystem som har implementerat kontrakten, eller </w:t>
      </w:r>
      <w:proofErr w:type="spellStart"/>
      <w:proofErr w:type="gramStart"/>
      <w:r>
        <w:t>t.ex</w:t>
      </w:r>
      <w:proofErr w:type="spellEnd"/>
      <w:proofErr w:type="gramEnd"/>
      <w:r>
        <w:t xml:space="preserve"> den WEB-tjänst som finns med i Säkerhetstjänsternas leverans av Spärrtjänst (Lokal/Nationell).</w:t>
      </w:r>
      <w:r w:rsidRPr="00160E63">
        <w:br/>
      </w:r>
    </w:p>
    <w:p w14:paraId="7B8F3066" w14:textId="77777777" w:rsidR="007755FE" w:rsidRDefault="007755FE" w:rsidP="00E11AE9"/>
    <w:p w14:paraId="0013ECEC" w14:textId="36E94AC8" w:rsidR="002B1C88" w:rsidRDefault="002B1C88">
      <w:pPr>
        <w:spacing w:line="240" w:lineRule="auto"/>
      </w:pPr>
      <w:r>
        <w:br w:type="page"/>
      </w:r>
    </w:p>
    <w:p w14:paraId="7760E8BF" w14:textId="46C4C884" w:rsidR="0044025A" w:rsidRDefault="0044025A" w:rsidP="00D9652C">
      <w:pPr>
        <w:pStyle w:val="Rubrik3"/>
      </w:pPr>
      <w:bookmarkStart w:id="40" w:name="_Toc180141759"/>
      <w:r w:rsidRPr="000130C8">
        <w:lastRenderedPageBreak/>
        <w:t xml:space="preserve">Flöde </w:t>
      </w:r>
      <w:r w:rsidR="007738F1">
        <w:t>6</w:t>
      </w:r>
      <w:r w:rsidR="00886DA5">
        <w:t xml:space="preserve">: </w:t>
      </w:r>
      <w:r w:rsidR="00EA7761">
        <w:t xml:space="preserve">Aktör </w:t>
      </w:r>
      <w:r w:rsidR="00886DA5">
        <w:t>uppdatera</w:t>
      </w:r>
      <w:r w:rsidR="00EA7761">
        <w:t>r</w:t>
      </w:r>
      <w:r w:rsidR="00886DA5">
        <w:t xml:space="preserve"> spärrinformation</w:t>
      </w:r>
      <w:bookmarkEnd w:id="40"/>
    </w:p>
    <w:p w14:paraId="121DF5FC" w14:textId="308511DB" w:rsidR="00886DA5" w:rsidRDefault="00886DA5" w:rsidP="00886DA5">
      <w:r>
        <w:t>Gemensam flödesbeskrivning för anv</w:t>
      </w:r>
      <w:r w:rsidR="002B1C88">
        <w:t>ändningsfallen</w:t>
      </w:r>
      <w:r w:rsidR="008654B8">
        <w:t xml:space="preserve"> ”administration</w:t>
      </w:r>
      <w:r w:rsidR="002B1C88">
        <w:t xml:space="preserve"> av spärr</w:t>
      </w:r>
      <w:r w:rsidR="008654B8">
        <w:t>”, förändra en befintlig spärr. Ändringarna kan vara hävning (temporär/permanent), återställning av tidigare hävning samt makulering av spärr.</w:t>
      </w:r>
      <w:r w:rsidR="00052F3A">
        <w:t xml:space="preserve"> Följande tjänstekontrakt stödjer </w:t>
      </w:r>
      <w:r w:rsidR="00841A1F">
        <w:t>administrationen av s</w:t>
      </w:r>
      <w:r w:rsidR="008654B8">
        <w:t>pärrar</w:t>
      </w:r>
      <w:r w:rsidR="00052F3A">
        <w:t>:</w:t>
      </w:r>
    </w:p>
    <w:p w14:paraId="4514E98E" w14:textId="7033A377" w:rsidR="00861B28" w:rsidRDefault="00861B28" w:rsidP="00886DA5"/>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2"/>
        <w:gridCol w:w="3685"/>
      </w:tblGrid>
      <w:tr w:rsidR="00861B28" w:rsidRPr="000D195E" w14:paraId="3B789E43" w14:textId="77777777" w:rsidTr="00890432">
        <w:trPr>
          <w:trHeight w:val="348"/>
        </w:trPr>
        <w:tc>
          <w:tcPr>
            <w:tcW w:w="2929" w:type="pct"/>
            <w:shd w:val="clear" w:color="auto" w:fill="D9D9D9"/>
          </w:tcPr>
          <w:p w14:paraId="08857D98" w14:textId="7BACAE8D" w:rsidR="00861B28" w:rsidRPr="000D195E" w:rsidRDefault="00861B28" w:rsidP="00E07342">
            <w:pPr>
              <w:tabs>
                <w:tab w:val="left" w:pos="567"/>
              </w:tabs>
              <w:jc w:val="center"/>
            </w:pPr>
            <w:r>
              <w:t>Användningsfall</w:t>
            </w:r>
          </w:p>
        </w:tc>
        <w:tc>
          <w:tcPr>
            <w:tcW w:w="2071" w:type="pct"/>
            <w:shd w:val="clear" w:color="auto" w:fill="D9D9D9"/>
          </w:tcPr>
          <w:p w14:paraId="042FDE87" w14:textId="02FDC990" w:rsidR="00861B28" w:rsidRPr="000D195E" w:rsidRDefault="00861B28" w:rsidP="00E07342">
            <w:pPr>
              <w:tabs>
                <w:tab w:val="left" w:pos="567"/>
              </w:tabs>
            </w:pPr>
            <w:r>
              <w:t>Tjänstekontrakt</w:t>
            </w:r>
          </w:p>
        </w:tc>
      </w:tr>
      <w:tr w:rsidR="00052F3A" w:rsidRPr="000D195E" w14:paraId="6C706653" w14:textId="77777777" w:rsidTr="00890432">
        <w:trPr>
          <w:trHeight w:val="348"/>
        </w:trPr>
        <w:tc>
          <w:tcPr>
            <w:tcW w:w="2929" w:type="pct"/>
            <w:shd w:val="clear" w:color="auto" w:fill="FFFFFF" w:themeFill="background1"/>
          </w:tcPr>
          <w:p w14:paraId="30BDD8B2" w14:textId="14330A51" w:rsidR="00052F3A" w:rsidRDefault="00052F3A" w:rsidP="008654B8">
            <w:pPr>
              <w:tabs>
                <w:tab w:val="left" w:pos="567"/>
              </w:tabs>
            </w:pPr>
            <w:r w:rsidRPr="00F161FB">
              <w:t>L</w:t>
            </w:r>
            <w:r>
              <w:t>äs</w:t>
            </w:r>
            <w:r w:rsidRPr="00F161FB">
              <w:t xml:space="preserve"> spärrar för patient</w:t>
            </w:r>
          </w:p>
        </w:tc>
        <w:tc>
          <w:tcPr>
            <w:tcW w:w="2071" w:type="pct"/>
            <w:shd w:val="clear" w:color="auto" w:fill="FFFFFF" w:themeFill="background1"/>
          </w:tcPr>
          <w:p w14:paraId="7E2F0219" w14:textId="38136D90" w:rsidR="00052F3A" w:rsidRDefault="00052F3A" w:rsidP="00E07342">
            <w:pPr>
              <w:tabs>
                <w:tab w:val="left" w:pos="567"/>
              </w:tabs>
            </w:pPr>
            <w:r w:rsidRPr="00F161FB">
              <w:t>G</w:t>
            </w:r>
            <w:r w:rsidR="008654B8">
              <w:t>et</w:t>
            </w:r>
            <w:r w:rsidR="004E69EF">
              <w:t>Extended</w:t>
            </w:r>
            <w:r w:rsidR="008654B8">
              <w:t>Blocks</w:t>
            </w:r>
            <w:r w:rsidR="004E69EF">
              <w:t>ForPatient</w:t>
            </w:r>
          </w:p>
        </w:tc>
      </w:tr>
      <w:tr w:rsidR="00052F3A" w:rsidRPr="000D195E" w14:paraId="732A8D32" w14:textId="77777777" w:rsidTr="00890432">
        <w:trPr>
          <w:trHeight w:val="331"/>
        </w:trPr>
        <w:tc>
          <w:tcPr>
            <w:tcW w:w="2929" w:type="pct"/>
          </w:tcPr>
          <w:p w14:paraId="3B6E284F" w14:textId="65F16CD0" w:rsidR="00052F3A" w:rsidRDefault="00052F3A" w:rsidP="00E07342">
            <w:pPr>
              <w:tabs>
                <w:tab w:val="left" w:pos="567"/>
              </w:tabs>
            </w:pPr>
            <w:r w:rsidRPr="00F161FB">
              <w:t>Häv spärr permanent</w:t>
            </w:r>
            <w:r>
              <w:t>, med utökad information</w:t>
            </w:r>
          </w:p>
        </w:tc>
        <w:tc>
          <w:tcPr>
            <w:tcW w:w="2071" w:type="pct"/>
          </w:tcPr>
          <w:p w14:paraId="0C0D3EB0" w14:textId="7D5948DF" w:rsidR="00052F3A" w:rsidRDefault="00052F3A" w:rsidP="00E07342">
            <w:r w:rsidRPr="00F161FB">
              <w:t>RevokeExtendedBlock</w:t>
            </w:r>
          </w:p>
        </w:tc>
      </w:tr>
      <w:tr w:rsidR="00861B28" w:rsidRPr="000D195E" w14:paraId="75750117" w14:textId="77777777" w:rsidTr="00890432">
        <w:trPr>
          <w:trHeight w:val="390"/>
        </w:trPr>
        <w:tc>
          <w:tcPr>
            <w:tcW w:w="2929" w:type="pct"/>
          </w:tcPr>
          <w:p w14:paraId="5A547066" w14:textId="7ACAA2F2" w:rsidR="00861B28" w:rsidRDefault="00052F3A" w:rsidP="00E07342">
            <w:pPr>
              <w:tabs>
                <w:tab w:val="left" w:pos="567"/>
              </w:tabs>
            </w:pPr>
            <w:r w:rsidRPr="00F161FB">
              <w:t>Häv</w:t>
            </w:r>
            <w:r>
              <w:t xml:space="preserve"> </w:t>
            </w:r>
            <w:r w:rsidRPr="00F161FB">
              <w:t>spärr tillfälligt</w:t>
            </w:r>
            <w:r>
              <w:t>, med utökad information</w:t>
            </w:r>
          </w:p>
        </w:tc>
        <w:tc>
          <w:tcPr>
            <w:tcW w:w="2071" w:type="pct"/>
          </w:tcPr>
          <w:p w14:paraId="7468D9B6" w14:textId="5DE7A9FD" w:rsidR="00861B28" w:rsidRDefault="00861B28" w:rsidP="00861B28">
            <w:r>
              <w:t>RegisterTemporaryExtendedRevoke</w:t>
            </w:r>
          </w:p>
        </w:tc>
      </w:tr>
      <w:tr w:rsidR="00861B28" w:rsidRPr="000D195E" w14:paraId="77621B92" w14:textId="77777777" w:rsidTr="00890432">
        <w:trPr>
          <w:trHeight w:val="380"/>
        </w:trPr>
        <w:tc>
          <w:tcPr>
            <w:tcW w:w="2929" w:type="pct"/>
          </w:tcPr>
          <w:p w14:paraId="40407202" w14:textId="5B325939" w:rsidR="00861B28" w:rsidRDefault="00052F3A" w:rsidP="00E07342">
            <w:pPr>
              <w:tabs>
                <w:tab w:val="left" w:pos="567"/>
              </w:tabs>
            </w:pPr>
            <w:r w:rsidRPr="00F161FB">
              <w:t>Återkalla tillfällig hävning</w:t>
            </w:r>
            <w:r>
              <w:t>, med utökad information</w:t>
            </w:r>
          </w:p>
        </w:tc>
        <w:tc>
          <w:tcPr>
            <w:tcW w:w="2071" w:type="pct"/>
          </w:tcPr>
          <w:p w14:paraId="03629105" w14:textId="6F3F94D3" w:rsidR="00861B28" w:rsidRDefault="00A438CC" w:rsidP="00E07342">
            <w:r w:rsidRPr="00F161FB">
              <w:t>CancelTemporaryExtendedRevoke</w:t>
            </w:r>
          </w:p>
        </w:tc>
      </w:tr>
      <w:tr w:rsidR="00861B28" w:rsidRPr="000D195E" w14:paraId="675876FE" w14:textId="77777777" w:rsidTr="00890432">
        <w:trPr>
          <w:trHeight w:val="408"/>
        </w:trPr>
        <w:tc>
          <w:tcPr>
            <w:tcW w:w="2929" w:type="pct"/>
          </w:tcPr>
          <w:p w14:paraId="24B7D7CD" w14:textId="62BBFD80" w:rsidR="00861B28" w:rsidRDefault="00052F3A" w:rsidP="00E07342">
            <w:pPr>
              <w:tabs>
                <w:tab w:val="left" w:pos="567"/>
              </w:tabs>
            </w:pPr>
            <w:r>
              <w:t>Makulera</w:t>
            </w:r>
            <w:r w:rsidRPr="00F161FB">
              <w:t xml:space="preserve"> spärr</w:t>
            </w:r>
            <w:r>
              <w:t>, med utökad information</w:t>
            </w:r>
          </w:p>
        </w:tc>
        <w:tc>
          <w:tcPr>
            <w:tcW w:w="2071" w:type="pct"/>
          </w:tcPr>
          <w:p w14:paraId="3BDEA479" w14:textId="19A8BC89" w:rsidR="00861B28" w:rsidRDefault="00052F3A" w:rsidP="00E07342">
            <w:r w:rsidRPr="00F161FB">
              <w:t>DeleteExtendedBlock</w:t>
            </w:r>
          </w:p>
        </w:tc>
      </w:tr>
    </w:tbl>
    <w:p w14:paraId="0812EE04" w14:textId="7E6F5A90" w:rsidR="00861B28" w:rsidRDefault="00861B28" w:rsidP="00886DA5"/>
    <w:p w14:paraId="1F12C514" w14:textId="77777777" w:rsidR="00EA7761" w:rsidRDefault="00EA7761" w:rsidP="00EA7761">
      <w:pPr>
        <w:pStyle w:val="Rubrik4"/>
      </w:pPr>
      <w:r>
        <w:t>Arbetsflöde</w:t>
      </w:r>
    </w:p>
    <w:p w14:paraId="2E1F6097" w14:textId="2706EEB9" w:rsidR="00EA7761" w:rsidRDefault="00890432" w:rsidP="00EA7761">
      <w:r>
        <w:rPr>
          <w:noProof/>
          <w:lang w:eastAsia="sv-SE"/>
        </w:rPr>
        <w:drawing>
          <wp:inline distT="0" distB="0" distL="0" distR="0" wp14:anchorId="7C0DACE2" wp14:editId="20E591A7">
            <wp:extent cx="3147060" cy="1771980"/>
            <wp:effectExtent l="0" t="0" r="0" b="0"/>
            <wp:docPr id="25" name="Bildobjek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4645" cy="1776251"/>
                    </a:xfrm>
                    <a:prstGeom prst="rect">
                      <a:avLst/>
                    </a:prstGeom>
                    <a:noFill/>
                  </pic:spPr>
                </pic:pic>
              </a:graphicData>
            </a:graphic>
          </wp:inline>
        </w:drawing>
      </w:r>
    </w:p>
    <w:p w14:paraId="04C94FE9" w14:textId="77777777" w:rsidR="00EA7761" w:rsidRDefault="00EA7761" w:rsidP="00EA7761"/>
    <w:p w14:paraId="3A0B42F6" w14:textId="77777777" w:rsidR="00EA7761" w:rsidRPr="00A75003" w:rsidRDefault="00EA7761" w:rsidP="00EA7761">
      <w:pPr>
        <w:pStyle w:val="Rubrik5"/>
      </w:pPr>
      <w:r w:rsidRPr="00A75003">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EA7761" w:rsidRPr="000D195E" w14:paraId="30FBD2E2" w14:textId="77777777" w:rsidTr="00C92C1A">
        <w:trPr>
          <w:trHeight w:val="348"/>
        </w:trPr>
        <w:tc>
          <w:tcPr>
            <w:tcW w:w="1176" w:type="pct"/>
            <w:shd w:val="clear" w:color="auto" w:fill="D9D9D9"/>
          </w:tcPr>
          <w:p w14:paraId="5D149C60" w14:textId="77777777" w:rsidR="00EA7761" w:rsidRPr="000D195E" w:rsidRDefault="00EA7761" w:rsidP="00C92C1A">
            <w:pPr>
              <w:tabs>
                <w:tab w:val="left" w:pos="567"/>
              </w:tabs>
              <w:jc w:val="center"/>
            </w:pPr>
            <w:r w:rsidRPr="000D195E">
              <w:t>Namn/beteckning</w:t>
            </w:r>
          </w:p>
        </w:tc>
        <w:tc>
          <w:tcPr>
            <w:tcW w:w="3824" w:type="pct"/>
            <w:shd w:val="clear" w:color="auto" w:fill="D9D9D9"/>
          </w:tcPr>
          <w:p w14:paraId="7ABFF3E0" w14:textId="77777777" w:rsidR="00EA7761" w:rsidRPr="000D195E" w:rsidRDefault="00EA7761" w:rsidP="00C92C1A">
            <w:pPr>
              <w:tabs>
                <w:tab w:val="left" w:pos="567"/>
              </w:tabs>
            </w:pPr>
            <w:r w:rsidRPr="000D195E">
              <w:t>Beskrivning</w:t>
            </w:r>
            <w:r>
              <w:t xml:space="preserve"> alt. Referens</w:t>
            </w:r>
          </w:p>
        </w:tc>
      </w:tr>
      <w:tr w:rsidR="00EA7761" w:rsidRPr="000D195E" w14:paraId="71E6B0F8" w14:textId="77777777" w:rsidTr="00C92C1A">
        <w:trPr>
          <w:trHeight w:val="709"/>
        </w:trPr>
        <w:tc>
          <w:tcPr>
            <w:tcW w:w="1176" w:type="pct"/>
          </w:tcPr>
          <w:p w14:paraId="47D60157" w14:textId="77777777" w:rsidR="00EA7761" w:rsidRDefault="00EA7761" w:rsidP="00C92C1A">
            <w:pPr>
              <w:tabs>
                <w:tab w:val="left" w:pos="567"/>
              </w:tabs>
            </w:pPr>
            <w:r>
              <w:t>Aktör</w:t>
            </w:r>
          </w:p>
        </w:tc>
        <w:tc>
          <w:tcPr>
            <w:tcW w:w="3824" w:type="pct"/>
          </w:tcPr>
          <w:p w14:paraId="77FE4D41" w14:textId="4BA105B9" w:rsidR="00EA7761" w:rsidRDefault="00EA7761" w:rsidP="00841A1F">
            <w:r>
              <w:t xml:space="preserve">En användare i ett system som vill </w:t>
            </w:r>
            <w:r w:rsidR="00890432">
              <w:t>administrera en befintlig spärr (</w:t>
            </w:r>
            <w:r w:rsidR="00841A1F">
              <w:t>uppdatera/ändra/häva/ta bort en spärr</w:t>
            </w:r>
            <w:r w:rsidR="00890432">
              <w:t>)</w:t>
            </w:r>
          </w:p>
        </w:tc>
      </w:tr>
      <w:tr w:rsidR="00EA7761" w:rsidRPr="000D195E" w14:paraId="35CDEFA1" w14:textId="77777777" w:rsidTr="00C92C1A">
        <w:trPr>
          <w:trHeight w:val="380"/>
        </w:trPr>
        <w:tc>
          <w:tcPr>
            <w:tcW w:w="1176" w:type="pct"/>
          </w:tcPr>
          <w:p w14:paraId="3A200BC3" w14:textId="77777777" w:rsidR="00EA7761" w:rsidRDefault="00EA7761" w:rsidP="00C92C1A">
            <w:pPr>
              <w:tabs>
                <w:tab w:val="left" w:pos="567"/>
              </w:tabs>
            </w:pPr>
            <w:r>
              <w:t>Tjänstekonsument</w:t>
            </w:r>
          </w:p>
        </w:tc>
        <w:tc>
          <w:tcPr>
            <w:tcW w:w="3824" w:type="pct"/>
          </w:tcPr>
          <w:p w14:paraId="7A700071" w14:textId="77777777" w:rsidR="00EA7761" w:rsidRDefault="00EA7761" w:rsidP="00C92C1A">
            <w:r>
              <w:t>System som aktören använder för ändamålet</w:t>
            </w:r>
          </w:p>
        </w:tc>
      </w:tr>
      <w:tr w:rsidR="00EA7761" w:rsidRPr="000D195E" w14:paraId="152E40E3" w14:textId="77777777" w:rsidTr="00890432">
        <w:trPr>
          <w:trHeight w:val="341"/>
        </w:trPr>
        <w:tc>
          <w:tcPr>
            <w:tcW w:w="1176" w:type="pct"/>
          </w:tcPr>
          <w:p w14:paraId="386EC1A4" w14:textId="77777777" w:rsidR="00EA7761" w:rsidRDefault="00EA7761" w:rsidP="00C92C1A">
            <w:pPr>
              <w:tabs>
                <w:tab w:val="left" w:pos="567"/>
              </w:tabs>
            </w:pPr>
            <w:r>
              <w:t>Tjänsteproducent</w:t>
            </w:r>
          </w:p>
        </w:tc>
        <w:tc>
          <w:tcPr>
            <w:tcW w:w="3824" w:type="pct"/>
          </w:tcPr>
          <w:p w14:paraId="0C07755E" w14:textId="12C8E398" w:rsidR="00EA7761" w:rsidRDefault="00EA7761" w:rsidP="00890432">
            <w:r>
              <w:t xml:space="preserve">System som tillhandahåller information om spärrar. </w:t>
            </w:r>
          </w:p>
        </w:tc>
      </w:tr>
    </w:tbl>
    <w:p w14:paraId="2A7BFE9C" w14:textId="457BFFCA" w:rsidR="00EA7761" w:rsidRDefault="00EA7761" w:rsidP="00EA7761">
      <w:pPr>
        <w:tabs>
          <w:tab w:val="left" w:pos="567"/>
        </w:tabs>
        <w:rPr>
          <w:b/>
        </w:rPr>
      </w:pPr>
    </w:p>
    <w:p w14:paraId="4110B6AF" w14:textId="71317795" w:rsidR="00890432" w:rsidRDefault="00890432" w:rsidP="00EA7761">
      <w:pPr>
        <w:tabs>
          <w:tab w:val="left" w:pos="567"/>
        </w:tabs>
        <w:rPr>
          <w:b/>
        </w:rPr>
      </w:pPr>
    </w:p>
    <w:p w14:paraId="11C58631" w14:textId="556EAE9B" w:rsidR="00890432" w:rsidRDefault="00890432" w:rsidP="00EA7761">
      <w:pPr>
        <w:tabs>
          <w:tab w:val="left" w:pos="567"/>
        </w:tabs>
        <w:rPr>
          <w:b/>
        </w:rPr>
      </w:pPr>
    </w:p>
    <w:p w14:paraId="122D40DC" w14:textId="77777777" w:rsidR="00890432" w:rsidRDefault="00890432" w:rsidP="00EA7761">
      <w:pPr>
        <w:tabs>
          <w:tab w:val="left" w:pos="567"/>
        </w:tabs>
        <w:rPr>
          <w:b/>
        </w:rPr>
      </w:pPr>
    </w:p>
    <w:p w14:paraId="71E37EB6" w14:textId="205B99CB" w:rsidR="00EA7761" w:rsidRDefault="00EA7761" w:rsidP="00EA7761">
      <w:pPr>
        <w:pStyle w:val="Rubrik4"/>
      </w:pPr>
      <w:r w:rsidRPr="006B6443">
        <w:lastRenderedPageBreak/>
        <w:t>Sekvensdiagram</w:t>
      </w:r>
    </w:p>
    <w:p w14:paraId="7527BBB6" w14:textId="5D2C3482" w:rsidR="007860C3" w:rsidRDefault="007860C3" w:rsidP="007860C3"/>
    <w:p w14:paraId="03E734CC" w14:textId="3A8B97E3" w:rsidR="007860C3" w:rsidRDefault="007860C3" w:rsidP="007860C3">
      <w:r>
        <w:t>Sekvensdiagrammet är förenklat. Varje sekvens som inleds med texten: ”</w:t>
      </w:r>
      <w:proofErr w:type="spellStart"/>
      <w:r>
        <w:t>AdministreraSpärr</w:t>
      </w:r>
      <w:proofErr w:type="spellEnd"/>
      <w:r>
        <w:t>” ersätt med namnet på motsvarande tjänstekontrakt enligt tabellen nedan.</w:t>
      </w:r>
    </w:p>
    <w:p w14:paraId="184EA8D3" w14:textId="57F0E1F0" w:rsidR="007860C3" w:rsidRDefault="007860C3" w:rsidP="007860C3">
      <w:r>
        <w:t xml:space="preserve">Så varje användningsfall har anrop mot sitt specifika tjänstekontrakt. </w:t>
      </w:r>
      <w:proofErr w:type="gramStart"/>
      <w:r>
        <w:t>Varje administrativa åtgärd</w:t>
      </w:r>
      <w:proofErr w:type="gramEnd"/>
      <w:r>
        <w:t xml:space="preserve"> ska föregås av en läsning</w:t>
      </w:r>
      <w:r w:rsidR="009769EE">
        <w:t>.</w:t>
      </w:r>
    </w:p>
    <w:p w14:paraId="475AEEB7" w14:textId="77777777" w:rsidR="007860C3" w:rsidRPr="007860C3" w:rsidRDefault="007860C3" w:rsidP="007860C3"/>
    <w:p w14:paraId="3F80F65E" w14:textId="3C666CD2" w:rsidR="00EA7761" w:rsidRDefault="004D3B45" w:rsidP="00EA7761">
      <w:pPr>
        <w:rPr>
          <w:noProof/>
          <w:lang w:eastAsia="sv-SE"/>
        </w:rPr>
      </w:pPr>
      <w:r>
        <w:object w:dxaOrig="14456" w:dyaOrig="6161" w14:anchorId="0C6B5D88">
          <v:shape id="_x0000_i1027" type="#_x0000_t75" style="width:489.5pt;height:209pt" o:ole="">
            <v:imagedata r:id="rId27" o:title=""/>
          </v:shape>
          <o:OLEObject Type="Embed" ProgID="Visio.Drawing.15" ShapeID="_x0000_i1027" DrawAspect="Content" ObjectID="_1790754562" r:id="rId28"/>
        </w:object>
      </w:r>
    </w:p>
    <w:p w14:paraId="479C9247" w14:textId="578955FA" w:rsidR="00CF52A6" w:rsidRDefault="00CF52A6" w:rsidP="00EA7761"/>
    <w:p w14:paraId="272402E5" w14:textId="56C266D6" w:rsidR="007860C3" w:rsidRDefault="00CF52A6" w:rsidP="0039481C">
      <w:r>
        <w:t xml:space="preserve">Användaren (spärradministratören) utgår från ett system med vilket användaren kan administrera spärrar. Det kan antingen vara ett vårdsystem som har implementerat kontrakten, eller </w:t>
      </w:r>
      <w:proofErr w:type="spellStart"/>
      <w:proofErr w:type="gramStart"/>
      <w:r>
        <w:t>t.ex</w:t>
      </w:r>
      <w:proofErr w:type="spellEnd"/>
      <w:proofErr w:type="gramEnd"/>
      <w:r>
        <w:t xml:space="preserve"> den WEB-tjänst som finns med i Säkerhetstjänsternas leverans av Spärrtjänst (Lokal/Nationell).</w:t>
      </w:r>
    </w:p>
    <w:p w14:paraId="7AEFF336" w14:textId="77777777" w:rsidR="007860C3" w:rsidRDefault="007860C3" w:rsidP="0039481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2"/>
        <w:gridCol w:w="3685"/>
      </w:tblGrid>
      <w:tr w:rsidR="007860C3" w:rsidRPr="000D195E" w14:paraId="5B9D8C25" w14:textId="77777777" w:rsidTr="004E69EF">
        <w:trPr>
          <w:trHeight w:val="348"/>
        </w:trPr>
        <w:tc>
          <w:tcPr>
            <w:tcW w:w="2929" w:type="pct"/>
            <w:shd w:val="clear" w:color="auto" w:fill="D9D9D9"/>
          </w:tcPr>
          <w:p w14:paraId="7BB9FFA8" w14:textId="77777777" w:rsidR="007860C3" w:rsidRPr="000D195E" w:rsidRDefault="007860C3" w:rsidP="004E69EF">
            <w:pPr>
              <w:tabs>
                <w:tab w:val="left" w:pos="567"/>
              </w:tabs>
              <w:jc w:val="center"/>
            </w:pPr>
            <w:r>
              <w:t>Användningsfall</w:t>
            </w:r>
          </w:p>
        </w:tc>
        <w:tc>
          <w:tcPr>
            <w:tcW w:w="2071" w:type="pct"/>
            <w:shd w:val="clear" w:color="auto" w:fill="D9D9D9"/>
          </w:tcPr>
          <w:p w14:paraId="2991DB79" w14:textId="77777777" w:rsidR="007860C3" w:rsidRPr="000D195E" w:rsidRDefault="007860C3" w:rsidP="004E69EF">
            <w:pPr>
              <w:tabs>
                <w:tab w:val="left" w:pos="567"/>
              </w:tabs>
            </w:pPr>
            <w:r>
              <w:t>Tjänstekontrakt</w:t>
            </w:r>
          </w:p>
        </w:tc>
      </w:tr>
      <w:tr w:rsidR="007860C3" w:rsidRPr="000D195E" w14:paraId="6631F53B" w14:textId="77777777" w:rsidTr="004E69EF">
        <w:trPr>
          <w:trHeight w:val="348"/>
        </w:trPr>
        <w:tc>
          <w:tcPr>
            <w:tcW w:w="2929" w:type="pct"/>
            <w:shd w:val="clear" w:color="auto" w:fill="FFFFFF" w:themeFill="background1"/>
          </w:tcPr>
          <w:p w14:paraId="46164374" w14:textId="77777777" w:rsidR="007860C3" w:rsidRDefault="007860C3" w:rsidP="004E69EF">
            <w:pPr>
              <w:tabs>
                <w:tab w:val="left" w:pos="567"/>
              </w:tabs>
            </w:pPr>
            <w:r w:rsidRPr="00F161FB">
              <w:t>L</w:t>
            </w:r>
            <w:r>
              <w:t>äs</w:t>
            </w:r>
            <w:r w:rsidRPr="00F161FB">
              <w:t xml:space="preserve"> spärrar för patient</w:t>
            </w:r>
          </w:p>
        </w:tc>
        <w:tc>
          <w:tcPr>
            <w:tcW w:w="2071" w:type="pct"/>
            <w:shd w:val="clear" w:color="auto" w:fill="FFFFFF" w:themeFill="background1"/>
          </w:tcPr>
          <w:p w14:paraId="5F269513" w14:textId="0FE5E559" w:rsidR="007860C3" w:rsidRDefault="007860C3" w:rsidP="004E69EF">
            <w:pPr>
              <w:tabs>
                <w:tab w:val="left" w:pos="567"/>
              </w:tabs>
            </w:pPr>
            <w:proofErr w:type="spellStart"/>
            <w:r w:rsidRPr="00F161FB">
              <w:t>G</w:t>
            </w:r>
            <w:r>
              <w:t>etExtendedBlocks</w:t>
            </w:r>
            <w:proofErr w:type="spellEnd"/>
          </w:p>
        </w:tc>
      </w:tr>
      <w:tr w:rsidR="007860C3" w:rsidRPr="000D195E" w14:paraId="726CD8F2" w14:textId="77777777" w:rsidTr="004E69EF">
        <w:trPr>
          <w:trHeight w:val="331"/>
        </w:trPr>
        <w:tc>
          <w:tcPr>
            <w:tcW w:w="2929" w:type="pct"/>
          </w:tcPr>
          <w:p w14:paraId="2599D7E3" w14:textId="77777777" w:rsidR="007860C3" w:rsidRDefault="007860C3" w:rsidP="004E69EF">
            <w:pPr>
              <w:tabs>
                <w:tab w:val="left" w:pos="567"/>
              </w:tabs>
            </w:pPr>
            <w:r w:rsidRPr="00F161FB">
              <w:t>Häv spärr permanent</w:t>
            </w:r>
            <w:r>
              <w:t>, med utökad information</w:t>
            </w:r>
          </w:p>
        </w:tc>
        <w:tc>
          <w:tcPr>
            <w:tcW w:w="2071" w:type="pct"/>
          </w:tcPr>
          <w:p w14:paraId="19FBF82F" w14:textId="77777777" w:rsidR="007860C3" w:rsidRDefault="007860C3" w:rsidP="004E69EF">
            <w:r w:rsidRPr="00F161FB">
              <w:t>RevokeExtendedBlock</w:t>
            </w:r>
          </w:p>
        </w:tc>
      </w:tr>
      <w:tr w:rsidR="007860C3" w:rsidRPr="000D195E" w14:paraId="75B25A95" w14:textId="77777777" w:rsidTr="004E69EF">
        <w:trPr>
          <w:trHeight w:val="390"/>
        </w:trPr>
        <w:tc>
          <w:tcPr>
            <w:tcW w:w="2929" w:type="pct"/>
          </w:tcPr>
          <w:p w14:paraId="54CBACC1" w14:textId="77777777" w:rsidR="007860C3" w:rsidRDefault="007860C3" w:rsidP="004E69EF">
            <w:pPr>
              <w:tabs>
                <w:tab w:val="left" w:pos="567"/>
              </w:tabs>
            </w:pPr>
            <w:r w:rsidRPr="00F161FB">
              <w:t>Häv</w:t>
            </w:r>
            <w:r>
              <w:t xml:space="preserve"> </w:t>
            </w:r>
            <w:r w:rsidRPr="00F161FB">
              <w:t>spärr tillfälligt</w:t>
            </w:r>
            <w:r>
              <w:t>, med utökad information</w:t>
            </w:r>
          </w:p>
        </w:tc>
        <w:tc>
          <w:tcPr>
            <w:tcW w:w="2071" w:type="pct"/>
          </w:tcPr>
          <w:p w14:paraId="24AF573C" w14:textId="77777777" w:rsidR="007860C3" w:rsidRDefault="007860C3" w:rsidP="004E69EF">
            <w:r>
              <w:t>RegisterTemporaryExtendedRevoke</w:t>
            </w:r>
          </w:p>
        </w:tc>
      </w:tr>
      <w:tr w:rsidR="007860C3" w:rsidRPr="000D195E" w14:paraId="09E41F92" w14:textId="77777777" w:rsidTr="004E69EF">
        <w:trPr>
          <w:trHeight w:val="380"/>
        </w:trPr>
        <w:tc>
          <w:tcPr>
            <w:tcW w:w="2929" w:type="pct"/>
          </w:tcPr>
          <w:p w14:paraId="5649F266" w14:textId="77777777" w:rsidR="007860C3" w:rsidRDefault="007860C3" w:rsidP="004E69EF">
            <w:pPr>
              <w:tabs>
                <w:tab w:val="left" w:pos="567"/>
              </w:tabs>
            </w:pPr>
            <w:r w:rsidRPr="00F161FB">
              <w:t>Återkalla tillfällig hävning</w:t>
            </w:r>
            <w:r>
              <w:t>, med utökad information</w:t>
            </w:r>
          </w:p>
        </w:tc>
        <w:tc>
          <w:tcPr>
            <w:tcW w:w="2071" w:type="pct"/>
          </w:tcPr>
          <w:p w14:paraId="6DE51F06" w14:textId="77777777" w:rsidR="007860C3" w:rsidRDefault="007860C3" w:rsidP="004E69EF">
            <w:r w:rsidRPr="00F161FB">
              <w:t>CancelTemporaryExtendedRevoke</w:t>
            </w:r>
          </w:p>
        </w:tc>
      </w:tr>
      <w:tr w:rsidR="007860C3" w:rsidRPr="000D195E" w14:paraId="4BAF8FF4" w14:textId="77777777" w:rsidTr="004E69EF">
        <w:trPr>
          <w:trHeight w:val="408"/>
        </w:trPr>
        <w:tc>
          <w:tcPr>
            <w:tcW w:w="2929" w:type="pct"/>
          </w:tcPr>
          <w:p w14:paraId="0F9BD738" w14:textId="77777777" w:rsidR="007860C3" w:rsidRDefault="007860C3" w:rsidP="004E69EF">
            <w:pPr>
              <w:tabs>
                <w:tab w:val="left" w:pos="567"/>
              </w:tabs>
            </w:pPr>
            <w:r>
              <w:t>Makulera</w:t>
            </w:r>
            <w:r w:rsidRPr="00F161FB">
              <w:t xml:space="preserve"> spärr</w:t>
            </w:r>
            <w:r>
              <w:t>, med utökad information</w:t>
            </w:r>
          </w:p>
        </w:tc>
        <w:tc>
          <w:tcPr>
            <w:tcW w:w="2071" w:type="pct"/>
          </w:tcPr>
          <w:p w14:paraId="689C3524" w14:textId="77777777" w:rsidR="007860C3" w:rsidRDefault="007860C3" w:rsidP="004E69EF">
            <w:r w:rsidRPr="00F161FB">
              <w:t>DeleteExtendedBlock</w:t>
            </w:r>
          </w:p>
        </w:tc>
      </w:tr>
    </w:tbl>
    <w:p w14:paraId="639A56A0" w14:textId="205CE759" w:rsidR="00E11AE9" w:rsidRDefault="00EA7761" w:rsidP="0039481C">
      <w:r w:rsidRPr="00160E63">
        <w:br/>
      </w:r>
    </w:p>
    <w:p w14:paraId="32FA2020" w14:textId="12B85F22" w:rsidR="00C95C38" w:rsidRDefault="00C95C38">
      <w:pPr>
        <w:spacing w:line="240" w:lineRule="auto"/>
      </w:pPr>
      <w:r>
        <w:br w:type="page"/>
      </w:r>
    </w:p>
    <w:p w14:paraId="46264D67" w14:textId="7018EE82" w:rsidR="00E11AE9" w:rsidRDefault="00C95C38" w:rsidP="00C95C38">
      <w:pPr>
        <w:pStyle w:val="Rubrik3"/>
      </w:pPr>
      <w:bookmarkStart w:id="41" w:name="_Toc180141760"/>
      <w:r>
        <w:lastRenderedPageBreak/>
        <w:t>Flöde 7: Replikera upp lokala spärrar</w:t>
      </w:r>
      <w:r w:rsidR="008F3B3F">
        <w:t xml:space="preserve"> (och förändringar)</w:t>
      </w:r>
      <w:r>
        <w:t xml:space="preserve"> till den nationella instansen</w:t>
      </w:r>
      <w:bookmarkEnd w:id="41"/>
    </w:p>
    <w:p w14:paraId="78EA22CA" w14:textId="51C950E3" w:rsidR="0044025A" w:rsidRDefault="00C95C38" w:rsidP="0039481C">
      <w:r w:rsidRPr="00C95C38">
        <w:t xml:space="preserve">Flöde för att </w:t>
      </w:r>
      <w:r>
        <w:t>replikera upp förändringar utförda på lokal nivå till den nationella instansen av Spärrtjänsten.</w:t>
      </w:r>
    </w:p>
    <w:p w14:paraId="3331047C" w14:textId="23BABD7A" w:rsidR="00C95C38" w:rsidRDefault="00C95C38" w:rsidP="0039481C">
      <w:r>
        <w:t xml:space="preserve">Förändringarna sker normalt i ”bakgrunden” när </w:t>
      </w:r>
      <w:r w:rsidR="00AB48F3">
        <w:t>en förändring</w:t>
      </w:r>
      <w:r>
        <w:t xml:space="preserve"> sker på den lokala tjänsten.</w:t>
      </w:r>
    </w:p>
    <w:p w14:paraId="56AE1B9F" w14:textId="401EC0C1" w:rsidR="00C95C38" w:rsidRDefault="00C95C38" w:rsidP="0039481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2"/>
        <w:gridCol w:w="3685"/>
      </w:tblGrid>
      <w:tr w:rsidR="00C95C38" w:rsidRPr="000D195E" w14:paraId="3D9554E7" w14:textId="77777777" w:rsidTr="00E83D14">
        <w:trPr>
          <w:trHeight w:val="348"/>
        </w:trPr>
        <w:tc>
          <w:tcPr>
            <w:tcW w:w="2929" w:type="pct"/>
            <w:shd w:val="clear" w:color="auto" w:fill="D9D9D9"/>
          </w:tcPr>
          <w:p w14:paraId="6264A3A6" w14:textId="77777777" w:rsidR="00C95C38" w:rsidRPr="000D195E" w:rsidRDefault="00C95C38" w:rsidP="00E83D14">
            <w:pPr>
              <w:tabs>
                <w:tab w:val="left" w:pos="567"/>
              </w:tabs>
              <w:jc w:val="center"/>
            </w:pPr>
            <w:r>
              <w:t>Användningsfall</w:t>
            </w:r>
          </w:p>
        </w:tc>
        <w:tc>
          <w:tcPr>
            <w:tcW w:w="2071" w:type="pct"/>
            <w:shd w:val="clear" w:color="auto" w:fill="D9D9D9"/>
          </w:tcPr>
          <w:p w14:paraId="49E6FD6F" w14:textId="77777777" w:rsidR="00C95C38" w:rsidRPr="000D195E" w:rsidRDefault="00C95C38" w:rsidP="00E83D14">
            <w:pPr>
              <w:tabs>
                <w:tab w:val="left" w:pos="567"/>
              </w:tabs>
            </w:pPr>
            <w:r>
              <w:t>Tjänstekontrakt</w:t>
            </w:r>
          </w:p>
        </w:tc>
      </w:tr>
      <w:tr w:rsidR="00C95C38" w:rsidRPr="000D195E" w14:paraId="4F0F096B" w14:textId="77777777" w:rsidTr="00E83D14">
        <w:trPr>
          <w:trHeight w:val="348"/>
        </w:trPr>
        <w:tc>
          <w:tcPr>
            <w:tcW w:w="2929" w:type="pct"/>
            <w:shd w:val="clear" w:color="auto" w:fill="FFFFFF" w:themeFill="background1"/>
          </w:tcPr>
          <w:p w14:paraId="24E709FF" w14:textId="61B73B43" w:rsidR="00C95C38" w:rsidRDefault="00C95C38" w:rsidP="00E83D14">
            <w:pPr>
              <w:tabs>
                <w:tab w:val="left" w:pos="567"/>
              </w:tabs>
            </w:pPr>
            <w:r>
              <w:t>Registrera spärr nationellt</w:t>
            </w:r>
          </w:p>
        </w:tc>
        <w:tc>
          <w:tcPr>
            <w:tcW w:w="2071" w:type="pct"/>
            <w:shd w:val="clear" w:color="auto" w:fill="FFFFFF" w:themeFill="background1"/>
          </w:tcPr>
          <w:p w14:paraId="4E773A93" w14:textId="67EC88CE" w:rsidR="00C95C38" w:rsidRDefault="00C95C38" w:rsidP="00E83D14">
            <w:pPr>
              <w:tabs>
                <w:tab w:val="left" w:pos="567"/>
              </w:tabs>
            </w:pPr>
            <w:r>
              <w:t>RegisterBlock</w:t>
            </w:r>
          </w:p>
        </w:tc>
      </w:tr>
      <w:tr w:rsidR="00C95C38" w:rsidRPr="000D195E" w14:paraId="43D727D4" w14:textId="77777777" w:rsidTr="00E83D14">
        <w:trPr>
          <w:trHeight w:val="331"/>
        </w:trPr>
        <w:tc>
          <w:tcPr>
            <w:tcW w:w="2929" w:type="pct"/>
          </w:tcPr>
          <w:p w14:paraId="0EE93CEB" w14:textId="55C45FA2" w:rsidR="00C95C38" w:rsidRDefault="00C95C38" w:rsidP="00E83D14">
            <w:pPr>
              <w:tabs>
                <w:tab w:val="left" w:pos="567"/>
              </w:tabs>
            </w:pPr>
            <w:r>
              <w:t>Avregistrera spärr nationellt</w:t>
            </w:r>
          </w:p>
        </w:tc>
        <w:tc>
          <w:tcPr>
            <w:tcW w:w="2071" w:type="pct"/>
          </w:tcPr>
          <w:p w14:paraId="24D2BE31" w14:textId="1D227E44" w:rsidR="00C95C38" w:rsidRDefault="00C95C38" w:rsidP="00E83D14">
            <w:r>
              <w:t>UnregisterBlock</w:t>
            </w:r>
          </w:p>
        </w:tc>
      </w:tr>
      <w:tr w:rsidR="00C95C38" w:rsidRPr="000D195E" w14:paraId="211F5706" w14:textId="77777777" w:rsidTr="00E83D14">
        <w:trPr>
          <w:trHeight w:val="390"/>
        </w:trPr>
        <w:tc>
          <w:tcPr>
            <w:tcW w:w="2929" w:type="pct"/>
          </w:tcPr>
          <w:p w14:paraId="301FDB8A" w14:textId="542A8462" w:rsidR="00C95C38" w:rsidRDefault="00C95C38" w:rsidP="00E83D14">
            <w:pPr>
              <w:tabs>
                <w:tab w:val="left" w:pos="567"/>
              </w:tabs>
            </w:pPr>
            <w:r>
              <w:t>Registrera tillfällig hävning</w:t>
            </w:r>
          </w:p>
        </w:tc>
        <w:tc>
          <w:tcPr>
            <w:tcW w:w="2071" w:type="pct"/>
          </w:tcPr>
          <w:p w14:paraId="513609B5" w14:textId="6663B254" w:rsidR="00C95C38" w:rsidRDefault="00C95C38" w:rsidP="00E83D14">
            <w:r>
              <w:t>RegisterTemporaryRevoke</w:t>
            </w:r>
          </w:p>
        </w:tc>
      </w:tr>
      <w:tr w:rsidR="00C95C38" w:rsidRPr="000D195E" w14:paraId="4F2656AC" w14:textId="77777777" w:rsidTr="00E83D14">
        <w:trPr>
          <w:trHeight w:val="380"/>
        </w:trPr>
        <w:tc>
          <w:tcPr>
            <w:tcW w:w="2929" w:type="pct"/>
          </w:tcPr>
          <w:p w14:paraId="4A5A34BB" w14:textId="18C1448A" w:rsidR="00C95C38" w:rsidRDefault="00C95C38" w:rsidP="00E83D14">
            <w:pPr>
              <w:tabs>
                <w:tab w:val="left" w:pos="567"/>
              </w:tabs>
            </w:pPr>
            <w:r w:rsidRPr="00F161FB">
              <w:t>Avregistrera tillfällig hävning</w:t>
            </w:r>
          </w:p>
        </w:tc>
        <w:tc>
          <w:tcPr>
            <w:tcW w:w="2071" w:type="pct"/>
          </w:tcPr>
          <w:p w14:paraId="01A5C294" w14:textId="27C16B35" w:rsidR="00C95C38" w:rsidRDefault="00C95C38" w:rsidP="00E83D14">
            <w:r w:rsidRPr="00F161FB">
              <w:t>UnregisterTemporaryRevoke</w:t>
            </w:r>
          </w:p>
        </w:tc>
      </w:tr>
    </w:tbl>
    <w:p w14:paraId="76D590AA" w14:textId="443CF91B" w:rsidR="00C95C38" w:rsidRDefault="00C95C38" w:rsidP="0039481C"/>
    <w:p w14:paraId="70755D52" w14:textId="77777777" w:rsidR="00C95C38" w:rsidRDefault="00C95C38" w:rsidP="00C95C38">
      <w:pPr>
        <w:pStyle w:val="Rubrik4"/>
      </w:pPr>
      <w:r>
        <w:t>Arbetsflöde</w:t>
      </w:r>
    </w:p>
    <w:p w14:paraId="6189F3D2" w14:textId="30EE2D20" w:rsidR="00C95C38" w:rsidRDefault="008F3B3F" w:rsidP="00C95C38">
      <w:r>
        <w:rPr>
          <w:noProof/>
          <w:lang w:eastAsia="sv-SE"/>
        </w:rPr>
        <w:drawing>
          <wp:inline distT="0" distB="0" distL="0" distR="0" wp14:anchorId="4EECD49E" wp14:editId="5D1212F2">
            <wp:extent cx="4028998" cy="2249689"/>
            <wp:effectExtent l="0" t="0" r="0" b="0"/>
            <wp:docPr id="30"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0842" cy="2256303"/>
                    </a:xfrm>
                    <a:prstGeom prst="rect">
                      <a:avLst/>
                    </a:prstGeom>
                    <a:noFill/>
                  </pic:spPr>
                </pic:pic>
              </a:graphicData>
            </a:graphic>
          </wp:inline>
        </w:drawing>
      </w:r>
    </w:p>
    <w:p w14:paraId="045BA1D3" w14:textId="77777777" w:rsidR="00C95C38" w:rsidRDefault="00C95C38" w:rsidP="00C95C38"/>
    <w:p w14:paraId="4A5BC9A8" w14:textId="77777777" w:rsidR="00C95C38" w:rsidRPr="00A75003" w:rsidRDefault="00C95C38" w:rsidP="00C95C38">
      <w:pPr>
        <w:pStyle w:val="Rubrik5"/>
      </w:pPr>
      <w:r w:rsidRPr="00A75003">
        <w:t>Roller</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804"/>
      </w:tblGrid>
      <w:tr w:rsidR="00C95C38" w:rsidRPr="000D195E" w14:paraId="573A3071" w14:textId="77777777" w:rsidTr="00E83D14">
        <w:trPr>
          <w:trHeight w:val="348"/>
        </w:trPr>
        <w:tc>
          <w:tcPr>
            <w:tcW w:w="1176" w:type="pct"/>
            <w:shd w:val="clear" w:color="auto" w:fill="D9D9D9"/>
          </w:tcPr>
          <w:p w14:paraId="3E54201A" w14:textId="77777777" w:rsidR="00C95C38" w:rsidRPr="000D195E" w:rsidRDefault="00C95C38" w:rsidP="00E83D14">
            <w:pPr>
              <w:tabs>
                <w:tab w:val="left" w:pos="567"/>
              </w:tabs>
              <w:jc w:val="center"/>
            </w:pPr>
            <w:r w:rsidRPr="000D195E">
              <w:t>Namn/beteckning</w:t>
            </w:r>
          </w:p>
        </w:tc>
        <w:tc>
          <w:tcPr>
            <w:tcW w:w="3824" w:type="pct"/>
            <w:shd w:val="clear" w:color="auto" w:fill="D9D9D9"/>
          </w:tcPr>
          <w:p w14:paraId="3C6058C4" w14:textId="77777777" w:rsidR="00C95C38" w:rsidRPr="000D195E" w:rsidRDefault="00C95C38" w:rsidP="00E83D14">
            <w:pPr>
              <w:tabs>
                <w:tab w:val="left" w:pos="567"/>
              </w:tabs>
            </w:pPr>
            <w:r w:rsidRPr="000D195E">
              <w:t>Beskrivning</w:t>
            </w:r>
            <w:r>
              <w:t xml:space="preserve"> alt. Referens</w:t>
            </w:r>
          </w:p>
        </w:tc>
      </w:tr>
      <w:tr w:rsidR="00C95C38" w:rsidRPr="000D195E" w14:paraId="61B81149" w14:textId="77777777" w:rsidTr="00E83D14">
        <w:trPr>
          <w:trHeight w:val="380"/>
        </w:trPr>
        <w:tc>
          <w:tcPr>
            <w:tcW w:w="1176" w:type="pct"/>
          </w:tcPr>
          <w:p w14:paraId="3A6DEA99" w14:textId="77777777" w:rsidR="00C95C38" w:rsidRDefault="00C95C38" w:rsidP="00E83D14">
            <w:pPr>
              <w:tabs>
                <w:tab w:val="left" w:pos="567"/>
              </w:tabs>
            </w:pPr>
            <w:r>
              <w:t>Tjänstekonsument</w:t>
            </w:r>
          </w:p>
        </w:tc>
        <w:tc>
          <w:tcPr>
            <w:tcW w:w="3824" w:type="pct"/>
          </w:tcPr>
          <w:p w14:paraId="25CDC2D4" w14:textId="03005A85" w:rsidR="00C95C38" w:rsidRDefault="00C95C38" w:rsidP="008F3B3F">
            <w:r>
              <w:t xml:space="preserve">System som </w:t>
            </w:r>
            <w:r w:rsidR="008F3B3F">
              <w:t>genomför replikeringen, normalt en lokal spärrtjänst</w:t>
            </w:r>
          </w:p>
        </w:tc>
      </w:tr>
      <w:tr w:rsidR="00C95C38" w:rsidRPr="000D195E" w14:paraId="05962B67" w14:textId="77777777" w:rsidTr="00E83D14">
        <w:trPr>
          <w:trHeight w:val="341"/>
        </w:trPr>
        <w:tc>
          <w:tcPr>
            <w:tcW w:w="1176" w:type="pct"/>
          </w:tcPr>
          <w:p w14:paraId="6D7C084A" w14:textId="77777777" w:rsidR="00C95C38" w:rsidRDefault="00C95C38" w:rsidP="00E83D14">
            <w:pPr>
              <w:tabs>
                <w:tab w:val="left" w:pos="567"/>
              </w:tabs>
            </w:pPr>
            <w:r>
              <w:t>Tjänsteproducent</w:t>
            </w:r>
          </w:p>
        </w:tc>
        <w:tc>
          <w:tcPr>
            <w:tcW w:w="3824" w:type="pct"/>
          </w:tcPr>
          <w:p w14:paraId="4A56F8DE" w14:textId="48590BB7" w:rsidR="00C95C38" w:rsidRDefault="00C95C38" w:rsidP="008F3B3F">
            <w:r>
              <w:t xml:space="preserve">System som </w:t>
            </w:r>
            <w:r w:rsidR="008F3B3F">
              <w:t>tar emot replikeringen (nationell spärrtjänst)</w:t>
            </w:r>
            <w:r>
              <w:t xml:space="preserve"> </w:t>
            </w:r>
          </w:p>
        </w:tc>
      </w:tr>
    </w:tbl>
    <w:p w14:paraId="6D0BBE38" w14:textId="77777777" w:rsidR="00C95C38" w:rsidRDefault="00C95C38" w:rsidP="00C95C38">
      <w:pPr>
        <w:tabs>
          <w:tab w:val="left" w:pos="567"/>
        </w:tabs>
        <w:rPr>
          <w:b/>
        </w:rPr>
      </w:pPr>
    </w:p>
    <w:p w14:paraId="768D6632" w14:textId="77777777" w:rsidR="00C95C38" w:rsidRDefault="00C95C38" w:rsidP="00C95C38">
      <w:pPr>
        <w:tabs>
          <w:tab w:val="left" w:pos="567"/>
        </w:tabs>
        <w:rPr>
          <w:b/>
        </w:rPr>
      </w:pPr>
    </w:p>
    <w:p w14:paraId="2996961C" w14:textId="77777777" w:rsidR="00C95C38" w:rsidRDefault="00C95C38" w:rsidP="00C95C38">
      <w:pPr>
        <w:tabs>
          <w:tab w:val="left" w:pos="567"/>
        </w:tabs>
        <w:rPr>
          <w:b/>
        </w:rPr>
      </w:pPr>
    </w:p>
    <w:p w14:paraId="11097316" w14:textId="77777777" w:rsidR="00C95C38" w:rsidRDefault="00C95C38" w:rsidP="00C95C38">
      <w:pPr>
        <w:tabs>
          <w:tab w:val="left" w:pos="567"/>
        </w:tabs>
        <w:rPr>
          <w:b/>
        </w:rPr>
      </w:pPr>
    </w:p>
    <w:p w14:paraId="3290CE56" w14:textId="77777777" w:rsidR="00C95C38" w:rsidRPr="006B6443" w:rsidRDefault="00C95C38" w:rsidP="00C95C38">
      <w:pPr>
        <w:pStyle w:val="Rubrik4"/>
      </w:pPr>
      <w:r w:rsidRPr="006B6443">
        <w:lastRenderedPageBreak/>
        <w:t>Sekvensdiagram</w:t>
      </w:r>
    </w:p>
    <w:p w14:paraId="78488DAF" w14:textId="0D3D83D5" w:rsidR="00C95C38" w:rsidRDefault="008F3B3F" w:rsidP="00C95C38">
      <w:pPr>
        <w:rPr>
          <w:noProof/>
          <w:lang w:eastAsia="sv-SE"/>
        </w:rPr>
      </w:pPr>
      <w:r>
        <w:object w:dxaOrig="10530" w:dyaOrig="4852" w14:anchorId="0C69CF04">
          <v:shape id="_x0000_i1028" type="#_x0000_t75" style="width:446.5pt;height:206.5pt" o:ole="">
            <v:imagedata r:id="rId30" o:title=""/>
          </v:shape>
          <o:OLEObject Type="Embed" ProgID="Visio.Drawing.15" ShapeID="_x0000_i1028" DrawAspect="Content" ObjectID="_1790754563" r:id="rId31"/>
        </w:object>
      </w:r>
    </w:p>
    <w:p w14:paraId="1270679E" w14:textId="77777777" w:rsidR="00C95C38" w:rsidRDefault="00C95C38" w:rsidP="00C95C38"/>
    <w:p w14:paraId="70EB13E5" w14:textId="77777777" w:rsidR="008F3B3F" w:rsidRDefault="008F3B3F" w:rsidP="00C95C38">
      <w:r>
        <w:t>Skapande och förändringar av spärr ska replikeras upp till den nationella instansen av spärrtjänsten.</w:t>
      </w:r>
    </w:p>
    <w:p w14:paraId="6D5E5377" w14:textId="77777777" w:rsidR="00E01C5B" w:rsidRDefault="008F3B3F" w:rsidP="00C95C38">
      <w:r>
        <w:t>Den lokala spärrtjänsten kan även vara ett journalsystem som har implementerat spärrkontrakten.</w:t>
      </w:r>
    </w:p>
    <w:p w14:paraId="634D25EC" w14:textId="77777777" w:rsidR="00E01C5B" w:rsidRDefault="00E01C5B" w:rsidP="00C95C38">
      <w:r>
        <w:t>Replikeringen ska normalt automatiskt initieras utifrån en förändring som skett på en lokal spärrtjänst.</w:t>
      </w:r>
    </w:p>
    <w:p w14:paraId="365A721B" w14:textId="2E68EA3F" w:rsidR="00E01C5B" w:rsidRDefault="00E01C5B" w:rsidP="00C95C38">
      <w:proofErr w:type="spellStart"/>
      <w:proofErr w:type="gramStart"/>
      <w:r>
        <w:t>T.ex</w:t>
      </w:r>
      <w:proofErr w:type="spellEnd"/>
      <w:proofErr w:type="gramEnd"/>
      <w:r>
        <w:t xml:space="preserve"> om en spärr skapas lokalt </w:t>
      </w:r>
      <w:proofErr w:type="spellStart"/>
      <w:r>
        <w:t>m.h.a</w:t>
      </w:r>
      <w:proofErr w:type="spellEnd"/>
      <w:r>
        <w:t xml:space="preserve"> </w:t>
      </w:r>
      <w:r w:rsidRPr="00E01C5B">
        <w:rPr>
          <w:i/>
        </w:rPr>
        <w:t>RegisterExtendedBlock</w:t>
      </w:r>
      <w:r>
        <w:t xml:space="preserve"> så ska den lokala tjänsten synkront utföra ett anrop till den nationella spärrtjänsten med hjälp av kontraktet </w:t>
      </w:r>
      <w:r w:rsidRPr="00E01C5B">
        <w:rPr>
          <w:i/>
        </w:rPr>
        <w:t>RegisterBlock</w:t>
      </w:r>
      <w:r w:rsidR="00AA504F">
        <w:rPr>
          <w:i/>
        </w:rPr>
        <w:t xml:space="preserve"> (</w:t>
      </w:r>
      <w:r w:rsidR="00AA504F" w:rsidRPr="00AA504F">
        <w:t>se exempel sekvensdiagram nedan</w:t>
      </w:r>
      <w:r w:rsidR="00AA504F">
        <w:rPr>
          <w:i/>
        </w:rPr>
        <w:t>)</w:t>
      </w:r>
      <w:r>
        <w:t>.</w:t>
      </w:r>
    </w:p>
    <w:p w14:paraId="7D43C161" w14:textId="73BF373A" w:rsidR="00C95C38" w:rsidRDefault="00E01C5B" w:rsidP="00C95C38">
      <w:r>
        <w:t xml:space="preserve">Ett anrop lokalt till tjänsten </w:t>
      </w:r>
      <w:r w:rsidRPr="00E01C5B">
        <w:rPr>
          <w:i/>
        </w:rPr>
        <w:t>RegisterTemporaryExtendedRevoke</w:t>
      </w:r>
      <w:r>
        <w:t xml:space="preserve"> ska initiera ett anrop till den nationella spärrtjänsten med hjälp av kontraktet </w:t>
      </w:r>
      <w:r w:rsidRPr="00E01C5B">
        <w:rPr>
          <w:i/>
        </w:rPr>
        <w:t>RegisterTemporaryRevoke</w:t>
      </w:r>
      <w:r>
        <w:rPr>
          <w:i/>
        </w:rPr>
        <w:t xml:space="preserve"> </w:t>
      </w:r>
      <w:r w:rsidRPr="00E01C5B">
        <w:t>osv</w:t>
      </w:r>
      <w:r>
        <w:rPr>
          <w:i/>
        </w:rPr>
        <w:t>.</w:t>
      </w:r>
      <w:r w:rsidR="00C95C38" w:rsidRPr="00160E63">
        <w:br/>
      </w:r>
    </w:p>
    <w:p w14:paraId="722D6450" w14:textId="4E00CC63" w:rsidR="00C95C38" w:rsidRDefault="00AA504F" w:rsidP="0039481C">
      <w:r>
        <w:object w:dxaOrig="14285" w:dyaOrig="6042" w14:anchorId="79582708">
          <v:shape id="_x0000_i1029" type="#_x0000_t75" style="width:464.5pt;height:195.5pt" o:ole="">
            <v:imagedata r:id="rId32" o:title=""/>
          </v:shape>
          <o:OLEObject Type="Embed" ProgID="Visio.Drawing.15" ShapeID="_x0000_i1029" DrawAspect="Content" ObjectID="_1790754564" r:id="rId33"/>
        </w:object>
      </w:r>
    </w:p>
    <w:p w14:paraId="714B22B5" w14:textId="1016C383" w:rsidR="00C95C38" w:rsidRDefault="00AA504F" w:rsidP="00AA504F">
      <w:r w:rsidRPr="00AA504F">
        <w:rPr>
          <w:i/>
        </w:rPr>
        <w:t>Sekvensdiagram replikering ”Skapa spärr”</w:t>
      </w:r>
      <w:r w:rsidR="00C95C38">
        <w:br w:type="page"/>
      </w:r>
    </w:p>
    <w:p w14:paraId="6F072BA1" w14:textId="77777777" w:rsidR="00C95C38" w:rsidRPr="00C95C38" w:rsidRDefault="00C95C38" w:rsidP="0039481C"/>
    <w:p w14:paraId="57314989" w14:textId="5BC119FA" w:rsidR="00DA4CC2" w:rsidRPr="00DA4CC2" w:rsidRDefault="0039481C" w:rsidP="00DA4CC2">
      <w:pPr>
        <w:pStyle w:val="Rubrik3"/>
      </w:pPr>
      <w:bookmarkStart w:id="42" w:name="_Toc243452553"/>
      <w:bookmarkStart w:id="43" w:name="_Toc180141761"/>
      <w:r>
        <w:t>Obligatoriska kontrakt</w:t>
      </w:r>
      <w:bookmarkEnd w:id="42"/>
      <w:bookmarkEnd w:id="43"/>
    </w:p>
    <w:p w14:paraId="28E07F02" w14:textId="77777777" w:rsidR="0039481C" w:rsidRDefault="0039481C" w:rsidP="0039481C">
      <w:pPr>
        <w:rPr>
          <w:color w:val="4F81BD" w:themeColor="accent1"/>
        </w:rPr>
      </w:pPr>
    </w:p>
    <w:tbl>
      <w:tblPr>
        <w:tblW w:w="0" w:type="auto"/>
        <w:tblCellMar>
          <w:left w:w="0" w:type="dxa"/>
          <w:right w:w="0" w:type="dxa"/>
        </w:tblCellMar>
        <w:tblLook w:val="04A0" w:firstRow="1" w:lastRow="0" w:firstColumn="1" w:lastColumn="0" w:noHBand="0" w:noVBand="1"/>
      </w:tblPr>
      <w:tblGrid>
        <w:gridCol w:w="3421"/>
        <w:gridCol w:w="1038"/>
        <w:gridCol w:w="1048"/>
        <w:gridCol w:w="1049"/>
        <w:gridCol w:w="1000"/>
        <w:gridCol w:w="1000"/>
        <w:gridCol w:w="1000"/>
        <w:gridCol w:w="890"/>
      </w:tblGrid>
      <w:tr w:rsidR="008F3B3F" w:rsidRPr="000C2908" w14:paraId="0BFD6B0B" w14:textId="0F965910" w:rsidTr="008F3B3F">
        <w:tc>
          <w:tcPr>
            <w:tcW w:w="3420"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D9CEEE4" w14:textId="77777777" w:rsidR="008F3B3F" w:rsidRPr="000C2908" w:rsidRDefault="008F3B3F" w:rsidP="00C92C1A">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052"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2885520F" w14:textId="77777777" w:rsidR="008F3B3F" w:rsidRPr="000C2908" w:rsidRDefault="008F3B3F" w:rsidP="00BA191C">
            <w:pPr>
              <w:spacing w:before="100" w:beforeAutospacing="1" w:after="100" w:afterAutospacing="1"/>
              <w:jc w:val="center"/>
              <w:rPr>
                <w:rFonts w:eastAsia="Times New Roman" w:cs="Arial"/>
                <w:b/>
                <w:szCs w:val="20"/>
                <w:lang w:eastAsia="sv-SE"/>
              </w:rPr>
            </w:pPr>
            <w:r w:rsidRPr="000C2908">
              <w:rPr>
                <w:rFonts w:eastAsia="Times New Roman" w:cs="Arial"/>
                <w:b/>
                <w:szCs w:val="20"/>
                <w:lang w:eastAsia="sv-SE"/>
              </w:rPr>
              <w:t>Flöde 1</w:t>
            </w:r>
          </w:p>
        </w:tc>
        <w:tc>
          <w:tcPr>
            <w:tcW w:w="1064"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DA9C9E4" w14:textId="77777777" w:rsidR="008F3B3F" w:rsidRPr="000C2908" w:rsidRDefault="008F3B3F" w:rsidP="00BA191C">
            <w:pPr>
              <w:spacing w:before="100" w:beforeAutospacing="1" w:after="100" w:afterAutospacing="1"/>
              <w:jc w:val="center"/>
              <w:rPr>
                <w:rFonts w:eastAsia="Times New Roman" w:cs="Arial"/>
                <w:b/>
                <w:szCs w:val="20"/>
                <w:lang w:eastAsia="sv-SE"/>
              </w:rPr>
            </w:pPr>
            <w:r w:rsidRPr="000C2908">
              <w:rPr>
                <w:rFonts w:eastAsia="Times New Roman" w:cs="Arial"/>
                <w:b/>
                <w:szCs w:val="20"/>
                <w:lang w:eastAsia="sv-SE"/>
              </w:rPr>
              <w:t>Flöde 2</w:t>
            </w:r>
          </w:p>
        </w:tc>
        <w:tc>
          <w:tcPr>
            <w:tcW w:w="1065"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5B2EB66" w14:textId="77E556FF" w:rsidR="008F3B3F" w:rsidRPr="000C2908" w:rsidRDefault="008F3B3F" w:rsidP="00BA191C">
            <w:pPr>
              <w:spacing w:before="100" w:beforeAutospacing="1" w:after="100" w:afterAutospacing="1"/>
              <w:jc w:val="center"/>
              <w:rPr>
                <w:rFonts w:eastAsia="Times New Roman" w:cs="Arial"/>
                <w:b/>
                <w:szCs w:val="20"/>
                <w:lang w:eastAsia="sv-SE"/>
              </w:rPr>
            </w:pPr>
            <w:r w:rsidRPr="00606311">
              <w:rPr>
                <w:rFonts w:eastAsia="Times New Roman" w:cs="Arial"/>
                <w:b/>
                <w:szCs w:val="20"/>
                <w:lang w:eastAsia="sv-SE"/>
              </w:rPr>
              <w:t>Flöde 3</w:t>
            </w:r>
          </w:p>
        </w:tc>
        <w:tc>
          <w:tcPr>
            <w:tcW w:w="1025" w:type="dxa"/>
            <w:tcBorders>
              <w:top w:val="single" w:sz="8" w:space="0" w:color="auto"/>
              <w:left w:val="nil"/>
              <w:bottom w:val="single" w:sz="8" w:space="0" w:color="auto"/>
              <w:right w:val="single" w:sz="8" w:space="0" w:color="auto"/>
            </w:tcBorders>
            <w:shd w:val="clear" w:color="auto" w:fill="DDD9C3" w:themeFill="background2" w:themeFillShade="E6"/>
          </w:tcPr>
          <w:p w14:paraId="5243D75A" w14:textId="30332492" w:rsidR="008F3B3F" w:rsidRPr="000C2908" w:rsidRDefault="008F3B3F" w:rsidP="00BA191C">
            <w:pPr>
              <w:spacing w:before="100" w:beforeAutospacing="1" w:after="100" w:afterAutospacing="1"/>
              <w:jc w:val="center"/>
              <w:rPr>
                <w:rFonts w:eastAsia="Times New Roman" w:cs="Arial"/>
                <w:b/>
                <w:szCs w:val="20"/>
                <w:lang w:eastAsia="sv-SE"/>
              </w:rPr>
            </w:pPr>
            <w:r>
              <w:rPr>
                <w:rFonts w:eastAsia="Times New Roman" w:cs="Arial"/>
                <w:b/>
                <w:szCs w:val="20"/>
                <w:lang w:eastAsia="sv-SE"/>
              </w:rPr>
              <w:t>Flöde 4</w:t>
            </w:r>
          </w:p>
        </w:tc>
        <w:tc>
          <w:tcPr>
            <w:tcW w:w="1025" w:type="dxa"/>
            <w:tcBorders>
              <w:top w:val="single" w:sz="8" w:space="0" w:color="auto"/>
              <w:left w:val="nil"/>
              <w:bottom w:val="single" w:sz="8" w:space="0" w:color="auto"/>
              <w:right w:val="single" w:sz="8" w:space="0" w:color="auto"/>
            </w:tcBorders>
            <w:shd w:val="clear" w:color="auto" w:fill="DDD9C3" w:themeFill="background2" w:themeFillShade="E6"/>
          </w:tcPr>
          <w:p w14:paraId="11CBEEBB" w14:textId="58ECF0F8" w:rsidR="008F3B3F" w:rsidRPr="000C2908" w:rsidRDefault="008F3B3F" w:rsidP="00BA191C">
            <w:pPr>
              <w:spacing w:before="100" w:beforeAutospacing="1" w:after="100" w:afterAutospacing="1"/>
              <w:jc w:val="center"/>
              <w:rPr>
                <w:rFonts w:eastAsia="Times New Roman" w:cs="Arial"/>
                <w:b/>
                <w:szCs w:val="20"/>
                <w:lang w:eastAsia="sv-SE"/>
              </w:rPr>
            </w:pPr>
            <w:r>
              <w:rPr>
                <w:rFonts w:eastAsia="Times New Roman" w:cs="Arial"/>
                <w:b/>
                <w:szCs w:val="20"/>
                <w:lang w:eastAsia="sv-SE"/>
              </w:rPr>
              <w:t>Flöde 5</w:t>
            </w:r>
          </w:p>
        </w:tc>
        <w:tc>
          <w:tcPr>
            <w:tcW w:w="1025" w:type="dxa"/>
            <w:tcBorders>
              <w:top w:val="single" w:sz="8" w:space="0" w:color="auto"/>
              <w:left w:val="nil"/>
              <w:bottom w:val="single" w:sz="8" w:space="0" w:color="auto"/>
              <w:right w:val="single" w:sz="8" w:space="0" w:color="auto"/>
            </w:tcBorders>
            <w:shd w:val="clear" w:color="auto" w:fill="DDD9C3" w:themeFill="background2" w:themeFillShade="E6"/>
          </w:tcPr>
          <w:p w14:paraId="14213AB6" w14:textId="0F6A8671" w:rsidR="008F3B3F" w:rsidRDefault="008F3B3F" w:rsidP="00BA191C">
            <w:pPr>
              <w:spacing w:before="100" w:beforeAutospacing="1" w:after="100" w:afterAutospacing="1"/>
              <w:jc w:val="center"/>
              <w:rPr>
                <w:rFonts w:eastAsia="Times New Roman" w:cs="Arial"/>
                <w:b/>
                <w:szCs w:val="20"/>
                <w:lang w:eastAsia="sv-SE"/>
              </w:rPr>
            </w:pPr>
            <w:r>
              <w:rPr>
                <w:rFonts w:eastAsia="Times New Roman" w:cs="Arial"/>
                <w:b/>
                <w:szCs w:val="20"/>
                <w:lang w:eastAsia="sv-SE"/>
              </w:rPr>
              <w:t>Flöde 6</w:t>
            </w:r>
          </w:p>
        </w:tc>
        <w:tc>
          <w:tcPr>
            <w:tcW w:w="908" w:type="dxa"/>
            <w:tcBorders>
              <w:top w:val="single" w:sz="8" w:space="0" w:color="auto"/>
              <w:left w:val="nil"/>
              <w:bottom w:val="single" w:sz="8" w:space="0" w:color="auto"/>
              <w:right w:val="single" w:sz="8" w:space="0" w:color="auto"/>
            </w:tcBorders>
            <w:shd w:val="clear" w:color="auto" w:fill="DDD9C3" w:themeFill="background2" w:themeFillShade="E6"/>
          </w:tcPr>
          <w:p w14:paraId="15E36C92" w14:textId="2B70A38E" w:rsidR="008F3B3F" w:rsidRDefault="008F3B3F" w:rsidP="00BA191C">
            <w:pPr>
              <w:spacing w:before="100" w:beforeAutospacing="1" w:after="100" w:afterAutospacing="1"/>
              <w:jc w:val="center"/>
              <w:rPr>
                <w:rFonts w:eastAsia="Times New Roman" w:cs="Arial"/>
                <w:b/>
                <w:szCs w:val="20"/>
                <w:lang w:eastAsia="sv-SE"/>
              </w:rPr>
            </w:pPr>
            <w:r>
              <w:rPr>
                <w:rFonts w:eastAsia="Times New Roman" w:cs="Arial"/>
                <w:b/>
                <w:szCs w:val="20"/>
                <w:lang w:eastAsia="sv-SE"/>
              </w:rPr>
              <w:t>Flöde 7</w:t>
            </w:r>
          </w:p>
        </w:tc>
      </w:tr>
      <w:tr w:rsidR="008F3B3F" w:rsidRPr="000C2908" w14:paraId="4F41ABB2" w14:textId="50C8D888"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004750" w14:textId="26E315EC" w:rsidR="008F3B3F" w:rsidRPr="00606311" w:rsidRDefault="008F3B3F" w:rsidP="00C92C1A">
            <w:pPr>
              <w:spacing w:before="100" w:beforeAutospacing="1" w:after="100" w:afterAutospacing="1"/>
              <w:rPr>
                <w:rFonts w:eastAsia="Times New Roman" w:cs="Arial"/>
                <w:szCs w:val="20"/>
                <w:lang w:eastAsia="sv-SE"/>
              </w:rPr>
            </w:pPr>
            <w:r w:rsidRPr="00606311">
              <w:rPr>
                <w:rFonts w:eastAsia="Times New Roman" w:cs="Arial"/>
                <w:szCs w:val="20"/>
                <w:lang w:eastAsia="sv-SE"/>
              </w:rPr>
              <w:t>GetBlocks</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9BC7205" w14:textId="77777777" w:rsidR="008F3B3F" w:rsidRPr="00606311" w:rsidRDefault="008F3B3F" w:rsidP="00326916">
            <w:pPr>
              <w:spacing w:before="100" w:beforeAutospacing="1" w:after="100" w:afterAutospacing="1"/>
              <w:jc w:val="center"/>
              <w:rPr>
                <w:rFonts w:eastAsia="Times New Roman" w:cs="Arial"/>
                <w:szCs w:val="20"/>
                <w:lang w:eastAsia="sv-SE"/>
              </w:rPr>
            </w:pPr>
            <w:r w:rsidRPr="00606311">
              <w:rPr>
                <w:rFonts w:eastAsia="Times New Roman" w:cs="Arial"/>
                <w:szCs w:val="20"/>
                <w:lang w:eastAsia="sv-SE"/>
              </w:rPr>
              <w:t>X</w:t>
            </w: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D6F1F3A" w14:textId="77777777" w:rsidR="008F3B3F" w:rsidRPr="00606311" w:rsidRDefault="008F3B3F" w:rsidP="00326916">
            <w:pPr>
              <w:spacing w:before="100" w:beforeAutospacing="1" w:after="100" w:afterAutospacing="1"/>
              <w:jc w:val="center"/>
              <w:rPr>
                <w:rFonts w:eastAsia="Times New Roman" w:cs="Arial"/>
                <w:szCs w:val="20"/>
                <w:lang w:eastAsia="sv-SE"/>
              </w:rPr>
            </w:pPr>
            <w:r w:rsidRPr="00606311">
              <w:rPr>
                <w:rFonts w:eastAsia="Times New Roman" w:cs="Arial"/>
                <w:szCs w:val="20"/>
                <w:lang w:eastAsia="sv-SE"/>
              </w:rPr>
              <w:t>X</w:t>
            </w: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0DE61D"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52A2745"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1EBB9A9C"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043CAFBF" w14:textId="47F58875" w:rsidR="008F3B3F" w:rsidRPr="00606311" w:rsidRDefault="008F3B3F" w:rsidP="00326916">
            <w:pPr>
              <w:spacing w:before="100" w:beforeAutospacing="1" w:after="100" w:afterAutospacing="1"/>
              <w:jc w:val="center"/>
              <w:rPr>
                <w:rFonts w:eastAsia="Times New Roman" w:cs="Arial"/>
                <w:szCs w:val="20"/>
                <w:lang w:eastAsia="sv-SE"/>
              </w:rPr>
            </w:pPr>
            <w:r w:rsidRPr="00606311">
              <w:rPr>
                <w:rFonts w:eastAsia="Times New Roman" w:cs="Arial"/>
                <w:szCs w:val="20"/>
                <w:lang w:eastAsia="sv-SE"/>
              </w:rPr>
              <w:t>X</w:t>
            </w:r>
          </w:p>
        </w:tc>
        <w:tc>
          <w:tcPr>
            <w:tcW w:w="908" w:type="dxa"/>
            <w:tcBorders>
              <w:top w:val="nil"/>
              <w:left w:val="nil"/>
              <w:bottom w:val="single" w:sz="8" w:space="0" w:color="auto"/>
              <w:right w:val="single" w:sz="8" w:space="0" w:color="auto"/>
            </w:tcBorders>
            <w:shd w:val="clear" w:color="auto" w:fill="FFFFFF"/>
          </w:tcPr>
          <w:p w14:paraId="4427BBCA" w14:textId="77777777" w:rsidR="008F3B3F" w:rsidRPr="00606311" w:rsidRDefault="008F3B3F" w:rsidP="00326916">
            <w:pPr>
              <w:spacing w:before="100" w:beforeAutospacing="1" w:after="100" w:afterAutospacing="1"/>
              <w:jc w:val="center"/>
              <w:rPr>
                <w:rFonts w:eastAsia="Times New Roman" w:cs="Arial"/>
                <w:szCs w:val="20"/>
                <w:lang w:eastAsia="sv-SE"/>
              </w:rPr>
            </w:pPr>
          </w:p>
        </w:tc>
      </w:tr>
      <w:tr w:rsidR="008F3B3F" w:rsidRPr="000C2908" w14:paraId="19816BB4" w14:textId="435BFAD1"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64983E" w14:textId="415FAB1D" w:rsidR="008F3B3F" w:rsidRPr="00606311" w:rsidRDefault="008F3B3F" w:rsidP="00C92C1A">
            <w:pPr>
              <w:spacing w:before="100" w:beforeAutospacing="1" w:after="100" w:afterAutospacing="1"/>
              <w:rPr>
                <w:rFonts w:eastAsia="Times New Roman" w:cs="Arial"/>
                <w:szCs w:val="20"/>
                <w:lang w:eastAsia="sv-SE"/>
              </w:rPr>
            </w:pPr>
            <w:r w:rsidRPr="00606311">
              <w:t>GetPatientIds</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F314E6E"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19A8583" w14:textId="3346B6C7" w:rsidR="008F3B3F" w:rsidRPr="00606311"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00CB3A" w14:textId="2405F4D6"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1FF1FC4B" w14:textId="765B9766" w:rsidR="008F3B3F" w:rsidRPr="00606311" w:rsidRDefault="008F3B3F" w:rsidP="00326916">
            <w:pPr>
              <w:spacing w:before="100" w:beforeAutospacing="1" w:after="100" w:afterAutospacing="1"/>
              <w:jc w:val="center"/>
              <w:rPr>
                <w:rFonts w:eastAsia="Times New Roman" w:cs="Arial"/>
                <w:szCs w:val="20"/>
                <w:lang w:eastAsia="sv-SE"/>
              </w:rPr>
            </w:pPr>
            <w:r w:rsidRPr="00606311">
              <w:rPr>
                <w:rFonts w:eastAsia="Times New Roman" w:cs="Arial"/>
                <w:szCs w:val="20"/>
                <w:lang w:eastAsia="sv-SE"/>
              </w:rPr>
              <w:t>X</w:t>
            </w:r>
          </w:p>
        </w:tc>
        <w:tc>
          <w:tcPr>
            <w:tcW w:w="1025" w:type="dxa"/>
            <w:tcBorders>
              <w:top w:val="nil"/>
              <w:left w:val="nil"/>
              <w:bottom w:val="single" w:sz="8" w:space="0" w:color="auto"/>
              <w:right w:val="single" w:sz="8" w:space="0" w:color="auto"/>
            </w:tcBorders>
            <w:shd w:val="clear" w:color="auto" w:fill="FFFFFF"/>
          </w:tcPr>
          <w:p w14:paraId="5EEC3A62"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4E79F258"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3AB1F3E0" w14:textId="77777777" w:rsidR="008F3B3F" w:rsidRPr="00606311" w:rsidRDefault="008F3B3F" w:rsidP="00326916">
            <w:pPr>
              <w:spacing w:before="100" w:beforeAutospacing="1" w:after="100" w:afterAutospacing="1"/>
              <w:jc w:val="center"/>
              <w:rPr>
                <w:rFonts w:eastAsia="Times New Roman" w:cs="Arial"/>
                <w:szCs w:val="20"/>
                <w:lang w:eastAsia="sv-SE"/>
              </w:rPr>
            </w:pPr>
          </w:p>
        </w:tc>
      </w:tr>
      <w:tr w:rsidR="008F3B3F" w:rsidRPr="000C2908" w14:paraId="3331DAE5" w14:textId="57E5AAF2" w:rsidTr="008F3B3F">
        <w:trPr>
          <w:trHeight w:val="68"/>
        </w:trPr>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9BD83D" w14:textId="35999DB9" w:rsidR="008F3B3F" w:rsidRPr="00606311" w:rsidRDefault="008F3B3F" w:rsidP="00C92C1A">
            <w:pPr>
              <w:spacing w:before="100" w:beforeAutospacing="1" w:after="100" w:afterAutospacing="1"/>
              <w:rPr>
                <w:rFonts w:eastAsia="Times New Roman" w:cs="Arial"/>
                <w:szCs w:val="20"/>
                <w:lang w:eastAsia="sv-SE"/>
              </w:rPr>
            </w:pPr>
            <w:r w:rsidRPr="00606311">
              <w:t>CheckBlocks</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C34FF0"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2DE715E"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AB0296B" w14:textId="31677A01" w:rsidR="008F3B3F" w:rsidRPr="00606311" w:rsidRDefault="008F3B3F" w:rsidP="00326916">
            <w:pPr>
              <w:spacing w:before="100" w:beforeAutospacing="1" w:after="100" w:afterAutospacing="1"/>
              <w:jc w:val="center"/>
              <w:rPr>
                <w:rFonts w:eastAsia="Times New Roman" w:cs="Arial"/>
                <w:szCs w:val="20"/>
                <w:lang w:eastAsia="sv-SE"/>
              </w:rPr>
            </w:pPr>
            <w:r w:rsidRPr="00606311">
              <w:rPr>
                <w:rFonts w:eastAsia="Times New Roman" w:cs="Arial"/>
                <w:szCs w:val="20"/>
                <w:lang w:eastAsia="sv-SE"/>
              </w:rPr>
              <w:t>X</w:t>
            </w:r>
          </w:p>
        </w:tc>
        <w:tc>
          <w:tcPr>
            <w:tcW w:w="1025" w:type="dxa"/>
            <w:tcBorders>
              <w:top w:val="nil"/>
              <w:left w:val="nil"/>
              <w:bottom w:val="single" w:sz="8" w:space="0" w:color="auto"/>
              <w:right w:val="single" w:sz="8" w:space="0" w:color="auto"/>
            </w:tcBorders>
            <w:shd w:val="clear" w:color="auto" w:fill="FFFFFF"/>
          </w:tcPr>
          <w:p w14:paraId="458D5CF1"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400D80B9"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0382C7D5" w14:textId="77777777" w:rsidR="008F3B3F" w:rsidRPr="00606311"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20DBE633" w14:textId="77777777" w:rsidR="008F3B3F" w:rsidRPr="00606311" w:rsidRDefault="008F3B3F" w:rsidP="00326916">
            <w:pPr>
              <w:spacing w:before="100" w:beforeAutospacing="1" w:after="100" w:afterAutospacing="1"/>
              <w:jc w:val="center"/>
              <w:rPr>
                <w:rFonts w:eastAsia="Times New Roman" w:cs="Arial"/>
                <w:szCs w:val="20"/>
                <w:lang w:eastAsia="sv-SE"/>
              </w:rPr>
            </w:pPr>
          </w:p>
        </w:tc>
      </w:tr>
      <w:tr w:rsidR="008F3B3F" w:rsidRPr="000C2908" w14:paraId="4C46FE5D" w14:textId="29C450A3"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22EA09" w14:textId="3B50956E" w:rsidR="008F3B3F" w:rsidRPr="00CD5830" w:rsidRDefault="008F3B3F" w:rsidP="001B6C20">
            <w:pPr>
              <w:spacing w:before="100" w:beforeAutospacing="1" w:after="100" w:afterAutospacing="1"/>
            </w:pPr>
            <w:r w:rsidRPr="00CD5830">
              <w:t>GetExtendedBlocksForPatient</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D795614"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E80BF1"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B1EEBC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09587ACD"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05A44DDC" w14:textId="15205CDB"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57A3E21D" w14:textId="2E208B45"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6B563F60"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29BD2C27" w14:textId="66CA2E9F"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B0B66D" w14:textId="046C00FF" w:rsidR="008F3B3F" w:rsidRPr="00CD5830" w:rsidRDefault="008F3B3F" w:rsidP="001B6C20">
            <w:pPr>
              <w:spacing w:before="100" w:beforeAutospacing="1" w:after="100" w:afterAutospacing="1"/>
            </w:pPr>
            <w:r w:rsidRPr="00CD5830">
              <w:t>RegisterExtendedBlock</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1534C77"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3A9350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D64A93B"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1A7FA3A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6F001975" w14:textId="06BDC669" w:rsidR="008F3B3F" w:rsidRPr="00CD5830" w:rsidRDefault="008F3B3F" w:rsidP="00326916">
            <w:pPr>
              <w:spacing w:before="100" w:beforeAutospacing="1" w:after="100" w:afterAutospacing="1"/>
              <w:jc w:val="center"/>
              <w:rPr>
                <w:rFonts w:eastAsia="Times New Roman" w:cs="Arial"/>
                <w:szCs w:val="20"/>
                <w:lang w:eastAsia="sv-SE"/>
              </w:rPr>
            </w:pPr>
            <w:r w:rsidRPr="00CD5830">
              <w:rPr>
                <w:rFonts w:eastAsia="Times New Roman" w:cs="Arial"/>
                <w:szCs w:val="20"/>
                <w:lang w:eastAsia="sv-SE"/>
              </w:rPr>
              <w:t>X</w:t>
            </w:r>
          </w:p>
        </w:tc>
        <w:tc>
          <w:tcPr>
            <w:tcW w:w="1025" w:type="dxa"/>
            <w:tcBorders>
              <w:top w:val="nil"/>
              <w:left w:val="nil"/>
              <w:bottom w:val="single" w:sz="8" w:space="0" w:color="auto"/>
              <w:right w:val="single" w:sz="8" w:space="0" w:color="auto"/>
            </w:tcBorders>
            <w:shd w:val="clear" w:color="auto" w:fill="FFFFFF"/>
          </w:tcPr>
          <w:p w14:paraId="6AF91D46"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756B8790"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7B0200F2" w14:textId="393C9E8B"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4FF32D6" w14:textId="0747EDDC" w:rsidR="008F3B3F" w:rsidRPr="00CD5830" w:rsidRDefault="008F3B3F" w:rsidP="001B6C20">
            <w:pPr>
              <w:spacing w:before="100" w:beforeAutospacing="1" w:after="100" w:afterAutospacing="1"/>
            </w:pPr>
            <w:r w:rsidRPr="00CD5830">
              <w:t>RevokeExtendedBlock</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D4E1C07"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895FBAF"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CE51275"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42F1EB6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5D6B20E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A2267D5"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659AFE74"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73AF6696" w14:textId="06209EAE"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FAFC73A" w14:textId="765D8213" w:rsidR="008F3B3F" w:rsidRPr="00CD5830" w:rsidRDefault="008F3B3F" w:rsidP="001B6C20">
            <w:pPr>
              <w:spacing w:before="100" w:beforeAutospacing="1" w:after="100" w:afterAutospacing="1"/>
            </w:pPr>
            <w:r w:rsidRPr="00CD5830">
              <w:t>RegisterTemporaryExtendedRevoke</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57ACC1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F48E42"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B025624"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CC1E008"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65DA11D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4B3BCEA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2C743A53"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1BAF4900" w14:textId="01EE5613" w:rsidTr="00CD5830">
        <w:tc>
          <w:tcPr>
            <w:tcW w:w="3420" w:type="dxa"/>
            <w:tcBorders>
              <w:top w:val="nil"/>
              <w:left w:val="single" w:sz="8" w:space="0" w:color="auto"/>
              <w:bottom w:val="single" w:sz="4" w:space="0" w:color="auto"/>
              <w:right w:val="single" w:sz="8" w:space="0" w:color="auto"/>
            </w:tcBorders>
            <w:tcMar>
              <w:top w:w="0" w:type="dxa"/>
              <w:left w:w="108" w:type="dxa"/>
              <w:bottom w:w="0" w:type="dxa"/>
              <w:right w:w="108" w:type="dxa"/>
            </w:tcMar>
          </w:tcPr>
          <w:p w14:paraId="0C0D58F3" w14:textId="2C2C5323" w:rsidR="008F3B3F" w:rsidRPr="00CD5830" w:rsidRDefault="008F3B3F" w:rsidP="001B6C20">
            <w:pPr>
              <w:spacing w:before="100" w:beforeAutospacing="1" w:after="100" w:afterAutospacing="1"/>
            </w:pPr>
            <w:r w:rsidRPr="00CD5830">
              <w:t>CancelTemporaryExtendedRevoke</w:t>
            </w:r>
          </w:p>
        </w:tc>
        <w:tc>
          <w:tcPr>
            <w:tcW w:w="1052"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14:paraId="771A24D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14:paraId="410324C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14:paraId="30A74282"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4" w:space="0" w:color="auto"/>
              <w:right w:val="single" w:sz="8" w:space="0" w:color="auto"/>
            </w:tcBorders>
            <w:shd w:val="clear" w:color="auto" w:fill="FFFFFF"/>
          </w:tcPr>
          <w:p w14:paraId="3F8180A5"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4" w:space="0" w:color="auto"/>
              <w:right w:val="single" w:sz="8" w:space="0" w:color="auto"/>
            </w:tcBorders>
            <w:shd w:val="clear" w:color="auto" w:fill="FFFFFF"/>
          </w:tcPr>
          <w:p w14:paraId="625ED1D6"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4" w:space="0" w:color="auto"/>
              <w:right w:val="single" w:sz="8" w:space="0" w:color="auto"/>
            </w:tcBorders>
            <w:shd w:val="clear" w:color="auto" w:fill="FFFFFF"/>
          </w:tcPr>
          <w:p w14:paraId="169A1FA8"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4" w:space="0" w:color="auto"/>
              <w:right w:val="single" w:sz="8" w:space="0" w:color="auto"/>
            </w:tcBorders>
            <w:shd w:val="clear" w:color="auto" w:fill="FFFFFF"/>
          </w:tcPr>
          <w:p w14:paraId="2F68DB2A"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17C434E8" w14:textId="64AC9FF1" w:rsidTr="00CD5830">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7678D8" w14:textId="43A186EC" w:rsidR="008F3B3F" w:rsidRPr="00CD5830" w:rsidRDefault="008F3B3F" w:rsidP="001B6C20">
            <w:pPr>
              <w:spacing w:before="100" w:beforeAutospacing="1" w:after="100" w:afterAutospacing="1"/>
              <w:rPr>
                <w:rFonts w:eastAsia="Times New Roman" w:cs="Arial"/>
                <w:szCs w:val="20"/>
                <w:lang w:eastAsia="sv-SE"/>
              </w:rPr>
            </w:pPr>
            <w:r w:rsidRPr="00CD5830">
              <w:t>DeleteExtendedBlock</w:t>
            </w:r>
          </w:p>
        </w:tc>
        <w:tc>
          <w:tcPr>
            <w:tcW w:w="105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E06C466"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4A92CF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92DA94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050FC2F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53770262"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43693CF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single" w:sz="4" w:space="0" w:color="auto"/>
              <w:left w:val="single" w:sz="4" w:space="0" w:color="auto"/>
              <w:bottom w:val="single" w:sz="4" w:space="0" w:color="auto"/>
              <w:right w:val="single" w:sz="4" w:space="0" w:color="auto"/>
            </w:tcBorders>
            <w:shd w:val="clear" w:color="auto" w:fill="FFFFFF"/>
          </w:tcPr>
          <w:p w14:paraId="4D80CE8C" w14:textId="77777777" w:rsidR="008F3B3F" w:rsidRPr="00CD5830" w:rsidRDefault="008F3B3F" w:rsidP="00326916">
            <w:pPr>
              <w:spacing w:before="100" w:beforeAutospacing="1" w:after="100" w:afterAutospacing="1"/>
              <w:jc w:val="center"/>
              <w:rPr>
                <w:rFonts w:eastAsia="Times New Roman" w:cs="Arial"/>
                <w:szCs w:val="20"/>
                <w:lang w:eastAsia="sv-SE"/>
              </w:rPr>
            </w:pPr>
          </w:p>
        </w:tc>
      </w:tr>
      <w:tr w:rsidR="008F3B3F" w:rsidRPr="000C2908" w14:paraId="265BB85A" w14:textId="77777777" w:rsidTr="00CD5830">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2612C" w14:textId="2A629699" w:rsidR="008F3B3F" w:rsidRPr="00CD5830" w:rsidRDefault="00CD5830" w:rsidP="001B6C20">
            <w:pPr>
              <w:spacing w:before="100" w:beforeAutospacing="1" w:after="100" w:afterAutospacing="1"/>
            </w:pPr>
            <w:r w:rsidRPr="00CD5830">
              <w:t>RegisterBlock</w:t>
            </w:r>
          </w:p>
        </w:tc>
        <w:tc>
          <w:tcPr>
            <w:tcW w:w="1052"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F76A54F"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5B096C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2940F6E"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2520B3F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72A51618"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single" w:sz="4" w:space="0" w:color="auto"/>
              <w:bottom w:val="single" w:sz="4" w:space="0" w:color="auto"/>
              <w:right w:val="single" w:sz="4" w:space="0" w:color="auto"/>
            </w:tcBorders>
            <w:shd w:val="clear" w:color="auto" w:fill="FFFFFF"/>
          </w:tcPr>
          <w:p w14:paraId="424D913A"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single" w:sz="4" w:space="0" w:color="auto"/>
              <w:left w:val="single" w:sz="4" w:space="0" w:color="auto"/>
              <w:bottom w:val="single" w:sz="4" w:space="0" w:color="auto"/>
              <w:right w:val="single" w:sz="4" w:space="0" w:color="auto"/>
            </w:tcBorders>
            <w:shd w:val="clear" w:color="auto" w:fill="FFFFFF"/>
          </w:tcPr>
          <w:p w14:paraId="34C93750" w14:textId="5BB5B059" w:rsidR="008F3B3F" w:rsidRPr="00CD5830" w:rsidRDefault="00CD5830" w:rsidP="00326916">
            <w:pPr>
              <w:spacing w:before="100" w:beforeAutospacing="1" w:after="100" w:afterAutospacing="1"/>
              <w:jc w:val="center"/>
              <w:rPr>
                <w:rFonts w:eastAsia="Times New Roman" w:cs="Arial"/>
                <w:szCs w:val="20"/>
                <w:lang w:eastAsia="sv-SE"/>
              </w:rPr>
            </w:pPr>
            <w:r w:rsidRPr="00CD5830">
              <w:rPr>
                <w:rFonts w:eastAsia="Times New Roman" w:cs="Arial"/>
                <w:szCs w:val="20"/>
                <w:lang w:eastAsia="sv-SE"/>
              </w:rPr>
              <w:t>X</w:t>
            </w:r>
          </w:p>
        </w:tc>
      </w:tr>
      <w:tr w:rsidR="008F3B3F" w:rsidRPr="000C2908" w14:paraId="17D5CD28" w14:textId="77777777" w:rsidTr="00CD5830">
        <w:tc>
          <w:tcPr>
            <w:tcW w:w="3420"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06C37AD" w14:textId="739DA467" w:rsidR="008F3B3F" w:rsidRPr="00CD5830" w:rsidRDefault="00CD5830" w:rsidP="001B6C20">
            <w:pPr>
              <w:spacing w:before="100" w:beforeAutospacing="1" w:after="100" w:afterAutospacing="1"/>
            </w:pPr>
            <w:r w:rsidRPr="00CD5830">
              <w:t>UnregisterBlock</w:t>
            </w:r>
          </w:p>
        </w:tc>
        <w:tc>
          <w:tcPr>
            <w:tcW w:w="1052"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12A0C54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CBD4867"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448F6AD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nil"/>
              <w:bottom w:val="single" w:sz="8" w:space="0" w:color="auto"/>
              <w:right w:val="single" w:sz="8" w:space="0" w:color="auto"/>
            </w:tcBorders>
            <w:shd w:val="clear" w:color="auto" w:fill="FFFFFF"/>
          </w:tcPr>
          <w:p w14:paraId="4D018DC5"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nil"/>
              <w:bottom w:val="single" w:sz="8" w:space="0" w:color="auto"/>
              <w:right w:val="single" w:sz="8" w:space="0" w:color="auto"/>
            </w:tcBorders>
            <w:shd w:val="clear" w:color="auto" w:fill="FFFFFF"/>
          </w:tcPr>
          <w:p w14:paraId="4FA8A119"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single" w:sz="4" w:space="0" w:color="auto"/>
              <w:left w:val="nil"/>
              <w:bottom w:val="single" w:sz="8" w:space="0" w:color="auto"/>
              <w:right w:val="single" w:sz="8" w:space="0" w:color="auto"/>
            </w:tcBorders>
            <w:shd w:val="clear" w:color="auto" w:fill="FFFFFF"/>
          </w:tcPr>
          <w:p w14:paraId="13391074"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single" w:sz="4" w:space="0" w:color="auto"/>
              <w:left w:val="nil"/>
              <w:bottom w:val="single" w:sz="8" w:space="0" w:color="auto"/>
              <w:right w:val="single" w:sz="8" w:space="0" w:color="auto"/>
            </w:tcBorders>
            <w:shd w:val="clear" w:color="auto" w:fill="FFFFFF"/>
          </w:tcPr>
          <w:p w14:paraId="0F38F9DA" w14:textId="2ADA5DBB" w:rsidR="008F3B3F" w:rsidRPr="00CD5830" w:rsidRDefault="00CD5830" w:rsidP="00326916">
            <w:pPr>
              <w:spacing w:before="100" w:beforeAutospacing="1" w:after="100" w:afterAutospacing="1"/>
              <w:jc w:val="center"/>
              <w:rPr>
                <w:rFonts w:eastAsia="Times New Roman" w:cs="Arial"/>
                <w:szCs w:val="20"/>
                <w:lang w:eastAsia="sv-SE"/>
              </w:rPr>
            </w:pPr>
            <w:r w:rsidRPr="00CD5830">
              <w:rPr>
                <w:rFonts w:eastAsia="Times New Roman" w:cs="Arial"/>
                <w:szCs w:val="20"/>
                <w:lang w:eastAsia="sv-SE"/>
              </w:rPr>
              <w:t>X</w:t>
            </w:r>
          </w:p>
        </w:tc>
      </w:tr>
      <w:tr w:rsidR="00CD5830" w:rsidRPr="000C2908" w14:paraId="6B5AD883" w14:textId="77777777"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F0B481" w14:textId="280AA613" w:rsidR="00CD5830" w:rsidRPr="00CD5830" w:rsidRDefault="00CD5830" w:rsidP="001B6C20">
            <w:pPr>
              <w:spacing w:before="100" w:beforeAutospacing="1" w:after="100" w:afterAutospacing="1"/>
            </w:pPr>
            <w:r w:rsidRPr="00CD5830">
              <w:t>RegisterTemporaryRevoke</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7497EEC"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996F735"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F966D10"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8E30395"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380D663D"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517F66B" w14:textId="77777777" w:rsidR="00CD5830" w:rsidRPr="00CD5830" w:rsidRDefault="00CD5830"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335552EB" w14:textId="0663419B" w:rsidR="00CD5830" w:rsidRPr="00CD5830" w:rsidRDefault="00CD5830" w:rsidP="00326916">
            <w:pPr>
              <w:spacing w:before="100" w:beforeAutospacing="1" w:after="100" w:afterAutospacing="1"/>
              <w:jc w:val="center"/>
              <w:rPr>
                <w:rFonts w:eastAsia="Times New Roman" w:cs="Arial"/>
                <w:szCs w:val="20"/>
                <w:lang w:eastAsia="sv-SE"/>
              </w:rPr>
            </w:pPr>
            <w:r w:rsidRPr="00CD5830">
              <w:rPr>
                <w:rFonts w:eastAsia="Times New Roman" w:cs="Arial"/>
                <w:szCs w:val="20"/>
                <w:lang w:eastAsia="sv-SE"/>
              </w:rPr>
              <w:t>X</w:t>
            </w:r>
          </w:p>
        </w:tc>
      </w:tr>
      <w:tr w:rsidR="008F3B3F" w:rsidRPr="000C2908" w14:paraId="4AFA2568" w14:textId="77777777" w:rsidTr="008F3B3F">
        <w:tc>
          <w:tcPr>
            <w:tcW w:w="34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A08954" w14:textId="260B8D89" w:rsidR="008F3B3F" w:rsidRPr="00CD5830" w:rsidRDefault="00CD5830" w:rsidP="001B6C20">
            <w:pPr>
              <w:spacing w:before="100" w:beforeAutospacing="1" w:after="100" w:afterAutospacing="1"/>
            </w:pPr>
            <w:r w:rsidRPr="00CD5830">
              <w:t>UnregisterTemporaryRevoke</w:t>
            </w:r>
          </w:p>
        </w:tc>
        <w:tc>
          <w:tcPr>
            <w:tcW w:w="1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4C136DB"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3623325"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950E622"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2F99A26F"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33F94E5F"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1025" w:type="dxa"/>
            <w:tcBorders>
              <w:top w:val="nil"/>
              <w:left w:val="nil"/>
              <w:bottom w:val="single" w:sz="8" w:space="0" w:color="auto"/>
              <w:right w:val="single" w:sz="8" w:space="0" w:color="auto"/>
            </w:tcBorders>
            <w:shd w:val="clear" w:color="auto" w:fill="FFFFFF"/>
          </w:tcPr>
          <w:p w14:paraId="7E406860" w14:textId="77777777" w:rsidR="008F3B3F" w:rsidRPr="00CD5830" w:rsidRDefault="008F3B3F" w:rsidP="00326916">
            <w:pPr>
              <w:spacing w:before="100" w:beforeAutospacing="1" w:after="100" w:afterAutospacing="1"/>
              <w:jc w:val="center"/>
              <w:rPr>
                <w:rFonts w:eastAsia="Times New Roman" w:cs="Arial"/>
                <w:szCs w:val="20"/>
                <w:lang w:eastAsia="sv-SE"/>
              </w:rPr>
            </w:pPr>
          </w:p>
        </w:tc>
        <w:tc>
          <w:tcPr>
            <w:tcW w:w="908" w:type="dxa"/>
            <w:tcBorders>
              <w:top w:val="nil"/>
              <w:left w:val="nil"/>
              <w:bottom w:val="single" w:sz="8" w:space="0" w:color="auto"/>
              <w:right w:val="single" w:sz="8" w:space="0" w:color="auto"/>
            </w:tcBorders>
            <w:shd w:val="clear" w:color="auto" w:fill="FFFFFF"/>
          </w:tcPr>
          <w:p w14:paraId="07F1313A" w14:textId="7C59BAFC" w:rsidR="008F3B3F" w:rsidRPr="00CD5830" w:rsidRDefault="00CD5830" w:rsidP="00326916">
            <w:pPr>
              <w:spacing w:before="100" w:beforeAutospacing="1" w:after="100" w:afterAutospacing="1"/>
              <w:jc w:val="center"/>
              <w:rPr>
                <w:rFonts w:eastAsia="Times New Roman" w:cs="Arial"/>
                <w:szCs w:val="20"/>
                <w:lang w:eastAsia="sv-SE"/>
              </w:rPr>
            </w:pPr>
            <w:r w:rsidRPr="00CD5830">
              <w:rPr>
                <w:rFonts w:eastAsia="Times New Roman" w:cs="Arial"/>
                <w:szCs w:val="20"/>
                <w:lang w:eastAsia="sv-SE"/>
              </w:rPr>
              <w:t>X</w:t>
            </w:r>
          </w:p>
        </w:tc>
      </w:tr>
    </w:tbl>
    <w:p w14:paraId="3B91B3CB" w14:textId="7C057F03" w:rsidR="001B6C20" w:rsidRDefault="001B6C20" w:rsidP="0039481C">
      <w:pPr>
        <w:rPr>
          <w:color w:val="4F81BD" w:themeColor="accent1"/>
        </w:rPr>
      </w:pPr>
    </w:p>
    <w:p w14:paraId="11272C19" w14:textId="5A9047DD" w:rsidR="008A22F4" w:rsidRDefault="008A22F4">
      <w:pPr>
        <w:spacing w:line="240" w:lineRule="auto"/>
        <w:rPr>
          <w:color w:val="4F81BD" w:themeColor="accent1"/>
        </w:rPr>
      </w:pPr>
      <w:r>
        <w:rPr>
          <w:color w:val="4F81BD" w:themeColor="accent1"/>
        </w:rPr>
        <w:br w:type="page"/>
      </w:r>
    </w:p>
    <w:p w14:paraId="47752E11" w14:textId="77777777" w:rsidR="0039481C" w:rsidRPr="00924F8B" w:rsidRDefault="0039481C" w:rsidP="0039481C">
      <w:pPr>
        <w:pStyle w:val="Rubrik2"/>
      </w:pPr>
      <w:bookmarkStart w:id="44" w:name="_Toc357754849"/>
      <w:bookmarkStart w:id="45" w:name="_Toc243452554"/>
      <w:bookmarkStart w:id="46" w:name="_Toc180141762"/>
      <w:r w:rsidRPr="00924F8B">
        <w:lastRenderedPageBreak/>
        <w:t>Adressering</w:t>
      </w:r>
      <w:bookmarkEnd w:id="44"/>
      <w:bookmarkEnd w:id="45"/>
      <w:bookmarkEnd w:id="46"/>
    </w:p>
    <w:p w14:paraId="5840E406" w14:textId="77777777" w:rsidR="00853934" w:rsidRPr="00924F8B" w:rsidRDefault="00853934" w:rsidP="00853934"/>
    <w:p w14:paraId="543FB51D" w14:textId="2B13FF11" w:rsidR="00853934" w:rsidRPr="00924F8B" w:rsidRDefault="00853934" w:rsidP="00853934">
      <w:pPr>
        <w:pStyle w:val="Rubrik3"/>
      </w:pPr>
      <w:bookmarkStart w:id="47" w:name="_Toc180141763"/>
      <w:r w:rsidRPr="00924F8B">
        <w:t>Logisk adressering</w:t>
      </w:r>
      <w:bookmarkEnd w:id="47"/>
    </w:p>
    <w:p w14:paraId="4012CA21" w14:textId="77777777" w:rsidR="00853934" w:rsidRDefault="00853934" w:rsidP="00853934">
      <w:r>
        <w:t xml:space="preserve">Alla tjänster i tjänstegränssnitten följer RIV-TA-profilens standard för logisk adressering. Med logisk adressering ges möjligheten att kunna ange en logisk adress/mottagare i det fall en tjänsteväxel (tjänsteplattform) används. Detta möjliggör att en för avsändaren transparent tjänsteväxel </w:t>
      </w:r>
      <w:r w:rsidRPr="0072207F">
        <w:rPr>
          <w:i/>
        </w:rPr>
        <w:t>kan</w:t>
      </w:r>
      <w:r>
        <w:t xml:space="preserve"> förmedla anrop vidare till en viss instans av spärrtjänsten och även </w:t>
      </w:r>
      <w:proofErr w:type="spellStart"/>
      <w:r>
        <w:t>behörighetsstyra</w:t>
      </w:r>
      <w:proofErr w:type="spellEnd"/>
      <w:r>
        <w:t xml:space="preserve"> anropet. Logisk adressat skall anges även om spärrtjänsten för stunden inte går via en tjänsteväxel.</w:t>
      </w:r>
    </w:p>
    <w:p w14:paraId="2BE11B79" w14:textId="77777777" w:rsidR="00853934" w:rsidRDefault="00853934" w:rsidP="00853934"/>
    <w:p w14:paraId="75E7AF5F" w14:textId="77777777" w:rsidR="00853934" w:rsidRPr="009B415D" w:rsidRDefault="00853934" w:rsidP="00853934">
      <w:r>
        <w:t xml:space="preserve">Alla tjänster har ett obligatoriskt meddelandefält där mottagande vårdgivares HSA-id skall anges som logisk adressat. För de generella/nationella tjänsterna som inte har en specifik organisationstillhörighet skall Ineras nationella HSA-id </w:t>
      </w:r>
      <w:r w:rsidRPr="00832E68">
        <w:rPr>
          <w:b/>
          <w:i/>
        </w:rPr>
        <w:t>SE165565594230-1000</w:t>
      </w:r>
      <w:r>
        <w:t>. De generella tjänsterna representerar en nationell nivå och hanterar alla nationellt kända informationsposter. Se tabellen nedan hur adressat skall anges.</w:t>
      </w:r>
    </w:p>
    <w:p w14:paraId="46DD1E71" w14:textId="77777777" w:rsidR="00853934" w:rsidRPr="00E6232A" w:rsidRDefault="00853934" w:rsidP="0039481C">
      <w:pPr>
        <w:rPr>
          <w:color w:val="4F81BD" w:themeColor="accent1"/>
        </w:rPr>
      </w:pPr>
      <w:r>
        <w:rPr>
          <w:color w:val="4F81BD" w:themeColor="accent1"/>
        </w:rPr>
        <w:br/>
      </w:r>
    </w:p>
    <w:tbl>
      <w:tblPr>
        <w:tblStyle w:val="Tabellrutnt"/>
        <w:tblW w:w="0" w:type="auto"/>
        <w:jc w:val="center"/>
        <w:tblLayout w:type="fixed"/>
        <w:tblLook w:val="04A0" w:firstRow="1" w:lastRow="0" w:firstColumn="1" w:lastColumn="0" w:noHBand="0" w:noVBand="1"/>
      </w:tblPr>
      <w:tblGrid>
        <w:gridCol w:w="3430"/>
        <w:gridCol w:w="6523"/>
      </w:tblGrid>
      <w:tr w:rsidR="00853934" w:rsidRPr="00F161FB" w14:paraId="127DC234" w14:textId="77777777" w:rsidTr="000507E1">
        <w:trPr>
          <w:trHeight w:val="292"/>
          <w:jc w:val="center"/>
        </w:trPr>
        <w:tc>
          <w:tcPr>
            <w:tcW w:w="3430" w:type="dxa"/>
            <w:shd w:val="clear" w:color="auto" w:fill="D9D9D9" w:themeFill="background1" w:themeFillShade="D9"/>
            <w:vAlign w:val="center"/>
          </w:tcPr>
          <w:p w14:paraId="2BE5A932" w14:textId="77777777" w:rsidR="00853934" w:rsidRPr="00F161FB" w:rsidRDefault="00853934" w:rsidP="00037EA1">
            <w:pPr>
              <w:jc w:val="both"/>
              <w:rPr>
                <w:b/>
              </w:rPr>
            </w:pPr>
            <w:r w:rsidRPr="00F161FB">
              <w:rPr>
                <w:b/>
              </w:rPr>
              <w:t>Operation</w:t>
            </w:r>
          </w:p>
        </w:tc>
        <w:tc>
          <w:tcPr>
            <w:tcW w:w="6523" w:type="dxa"/>
            <w:shd w:val="clear" w:color="auto" w:fill="D9D9D9" w:themeFill="background1" w:themeFillShade="D9"/>
          </w:tcPr>
          <w:p w14:paraId="2498BC55" w14:textId="77777777" w:rsidR="00853934" w:rsidRPr="00F161FB" w:rsidRDefault="00853934" w:rsidP="00037EA1">
            <w:pPr>
              <w:jc w:val="both"/>
              <w:rPr>
                <w:b/>
              </w:rPr>
            </w:pPr>
            <w:r>
              <w:rPr>
                <w:b/>
              </w:rPr>
              <w:t>Logisk adressat</w:t>
            </w:r>
          </w:p>
        </w:tc>
      </w:tr>
      <w:tr w:rsidR="00853934" w:rsidRPr="00F161FB" w14:paraId="720A7144" w14:textId="77777777" w:rsidTr="000507E1">
        <w:trPr>
          <w:trHeight w:val="269"/>
          <w:jc w:val="center"/>
        </w:trPr>
        <w:tc>
          <w:tcPr>
            <w:tcW w:w="3430" w:type="dxa"/>
          </w:tcPr>
          <w:p w14:paraId="7D8FF6A4" w14:textId="69352772" w:rsidR="00853934" w:rsidRPr="00F161FB" w:rsidRDefault="00606311" w:rsidP="00037EA1">
            <w:pPr>
              <w:jc w:val="both"/>
            </w:pPr>
            <w:r>
              <w:t>Get</w:t>
            </w:r>
            <w:r w:rsidR="00853934" w:rsidRPr="00F161FB">
              <w:t>Blocks</w:t>
            </w:r>
          </w:p>
        </w:tc>
        <w:tc>
          <w:tcPr>
            <w:tcW w:w="6523" w:type="dxa"/>
          </w:tcPr>
          <w:p w14:paraId="16F5E2CC" w14:textId="77777777" w:rsidR="00853934" w:rsidRPr="00F161FB" w:rsidRDefault="00853934" w:rsidP="00037EA1">
            <w:r>
              <w:rPr>
                <w:iCs/>
              </w:rPr>
              <w:t xml:space="preserve">Om anropet sker på nationell nivå används </w:t>
            </w:r>
            <w:r w:rsidRPr="00AE7E4D">
              <w:rPr>
                <w:iCs/>
              </w:rPr>
              <w:t>SE165565594230-1000</w:t>
            </w:r>
            <w:r>
              <w:rPr>
                <w:iCs/>
              </w:rPr>
              <w:t xml:space="preserve">, i annat fall anges </w:t>
            </w:r>
            <w:r>
              <w:t>HSA-id för den organisation vars tjänst adresseras (</w:t>
            </w:r>
            <w:proofErr w:type="gramStart"/>
            <w:r>
              <w:t>t ex</w:t>
            </w:r>
            <w:proofErr w:type="gramEnd"/>
            <w:r>
              <w:t xml:space="preserve"> HSA-id för Region Skåne) </w:t>
            </w:r>
            <w:r w:rsidRPr="00EA7C94">
              <w:t xml:space="preserve">Undantagsvis kan s.k. källsystembaserad adressering användas, (t ex. </w:t>
            </w:r>
            <w:r>
              <w:t>HSA-id för Region Skånes lokala spärrtjänst).</w:t>
            </w:r>
          </w:p>
        </w:tc>
      </w:tr>
      <w:tr w:rsidR="00853934" w:rsidRPr="00F161FB" w14:paraId="4E5DE4DD" w14:textId="77777777" w:rsidTr="000507E1">
        <w:trPr>
          <w:jc w:val="center"/>
        </w:trPr>
        <w:tc>
          <w:tcPr>
            <w:tcW w:w="3430" w:type="dxa"/>
          </w:tcPr>
          <w:p w14:paraId="2DD5112D" w14:textId="77777777" w:rsidR="00853934" w:rsidRPr="00F161FB" w:rsidRDefault="00853934" w:rsidP="00037EA1">
            <w:pPr>
              <w:jc w:val="both"/>
            </w:pPr>
            <w:r w:rsidRPr="00F161FB">
              <w:t>CheckBlocks</w:t>
            </w:r>
          </w:p>
        </w:tc>
        <w:tc>
          <w:tcPr>
            <w:tcW w:w="6523" w:type="dxa"/>
          </w:tcPr>
          <w:p w14:paraId="6200A8F0" w14:textId="77777777" w:rsidR="00853934" w:rsidRPr="00F161FB" w:rsidRDefault="00853934" w:rsidP="00037EA1">
            <w:r>
              <w:rPr>
                <w:iCs/>
              </w:rPr>
              <w:t xml:space="preserve">Om anropet sker på nationell nivå används </w:t>
            </w:r>
            <w:r w:rsidRPr="00AE7E4D">
              <w:rPr>
                <w:iCs/>
              </w:rPr>
              <w:t>SE165565594230-1000</w:t>
            </w:r>
            <w:r>
              <w:rPr>
                <w:iCs/>
              </w:rPr>
              <w:t xml:space="preserve">, i annat fall anges </w:t>
            </w:r>
            <w:r>
              <w:t>HSA-id för den organisation vars tjänst adresseras (</w:t>
            </w:r>
            <w:proofErr w:type="gramStart"/>
            <w:r>
              <w:t>t ex</w:t>
            </w:r>
            <w:proofErr w:type="gramEnd"/>
            <w:r>
              <w:t xml:space="preserve"> HSA-id för Region Skåne) </w:t>
            </w:r>
            <w:r w:rsidRPr="00EA7C94">
              <w:t xml:space="preserve">Undantagsvis kan s.k. källsystembaserad adressering användas, (t ex. </w:t>
            </w:r>
            <w:r>
              <w:t>HSA-id för Region Skånes lokala spärrtjänst).</w:t>
            </w:r>
          </w:p>
        </w:tc>
      </w:tr>
      <w:tr w:rsidR="00853934" w:rsidRPr="00F161FB" w14:paraId="46A4E47C" w14:textId="77777777" w:rsidTr="000507E1">
        <w:trPr>
          <w:jc w:val="center"/>
        </w:trPr>
        <w:tc>
          <w:tcPr>
            <w:tcW w:w="3430" w:type="dxa"/>
          </w:tcPr>
          <w:p w14:paraId="284D0C15" w14:textId="77777777" w:rsidR="00853934" w:rsidRPr="00F161FB" w:rsidRDefault="00853934" w:rsidP="00037EA1">
            <w:pPr>
              <w:jc w:val="both"/>
            </w:pPr>
            <w:r>
              <w:t>GetPatientIds</w:t>
            </w:r>
          </w:p>
        </w:tc>
        <w:tc>
          <w:tcPr>
            <w:tcW w:w="6523" w:type="dxa"/>
          </w:tcPr>
          <w:p w14:paraId="2ED5442B" w14:textId="77777777" w:rsidR="00853934" w:rsidRPr="00AE7E4D" w:rsidRDefault="00853934" w:rsidP="00037EA1">
            <w:pPr>
              <w:jc w:val="both"/>
              <w:rPr>
                <w:iCs/>
              </w:rPr>
            </w:pPr>
            <w:r>
              <w:t>HSA-id för aktörens vårdgivare</w:t>
            </w:r>
          </w:p>
        </w:tc>
      </w:tr>
      <w:tr w:rsidR="00853934" w:rsidRPr="00F161FB" w14:paraId="11EB9FE9" w14:textId="77777777" w:rsidTr="000507E1">
        <w:trPr>
          <w:jc w:val="center"/>
        </w:trPr>
        <w:tc>
          <w:tcPr>
            <w:tcW w:w="3430" w:type="dxa"/>
          </w:tcPr>
          <w:p w14:paraId="3EDE5219" w14:textId="77777777" w:rsidR="00853934" w:rsidRPr="00F161FB" w:rsidRDefault="00853934" w:rsidP="00037EA1">
            <w:pPr>
              <w:jc w:val="both"/>
            </w:pPr>
            <w:r w:rsidRPr="00F161FB">
              <w:t>GetExtendedBlocksForPatient</w:t>
            </w:r>
          </w:p>
        </w:tc>
        <w:tc>
          <w:tcPr>
            <w:tcW w:w="6523" w:type="dxa"/>
          </w:tcPr>
          <w:p w14:paraId="720055E1" w14:textId="77777777" w:rsidR="00853934" w:rsidRPr="00F161FB" w:rsidRDefault="00853934" w:rsidP="00037EA1">
            <w:pPr>
              <w:jc w:val="both"/>
            </w:pPr>
            <w:r>
              <w:t>HSA-id för aktörens vårdgivare</w:t>
            </w:r>
          </w:p>
        </w:tc>
      </w:tr>
      <w:tr w:rsidR="00853934" w:rsidRPr="00F161FB" w14:paraId="4C9FA32A" w14:textId="77777777" w:rsidTr="000507E1">
        <w:trPr>
          <w:jc w:val="center"/>
        </w:trPr>
        <w:tc>
          <w:tcPr>
            <w:tcW w:w="3430" w:type="dxa"/>
          </w:tcPr>
          <w:p w14:paraId="17627B33" w14:textId="77777777" w:rsidR="00853934" w:rsidRPr="00F161FB" w:rsidRDefault="00853934" w:rsidP="00037EA1">
            <w:pPr>
              <w:jc w:val="both"/>
            </w:pPr>
            <w:r w:rsidRPr="00F161FB">
              <w:t>RegisterBlock</w:t>
            </w:r>
          </w:p>
        </w:tc>
        <w:tc>
          <w:tcPr>
            <w:tcW w:w="6523" w:type="dxa"/>
          </w:tcPr>
          <w:p w14:paraId="381D06EE" w14:textId="77777777" w:rsidR="00853934" w:rsidRPr="00F161FB" w:rsidRDefault="00853934" w:rsidP="00037EA1">
            <w:pPr>
              <w:jc w:val="both"/>
            </w:pPr>
            <w:r w:rsidRPr="00AE7E4D">
              <w:rPr>
                <w:iCs/>
              </w:rPr>
              <w:t>SE165565594230-1000</w:t>
            </w:r>
          </w:p>
        </w:tc>
      </w:tr>
      <w:tr w:rsidR="00853934" w:rsidRPr="00F161FB" w14:paraId="0FD79626" w14:textId="77777777" w:rsidTr="000507E1">
        <w:trPr>
          <w:jc w:val="center"/>
        </w:trPr>
        <w:tc>
          <w:tcPr>
            <w:tcW w:w="3430" w:type="dxa"/>
          </w:tcPr>
          <w:p w14:paraId="23435FC5" w14:textId="77777777" w:rsidR="00853934" w:rsidRPr="00F161FB" w:rsidRDefault="00853934" w:rsidP="00037EA1">
            <w:pPr>
              <w:jc w:val="both"/>
            </w:pPr>
            <w:r w:rsidRPr="00F161FB">
              <w:t>UnregisterBlock</w:t>
            </w:r>
          </w:p>
        </w:tc>
        <w:tc>
          <w:tcPr>
            <w:tcW w:w="6523" w:type="dxa"/>
          </w:tcPr>
          <w:p w14:paraId="6ABDD66A" w14:textId="77777777" w:rsidR="00853934" w:rsidRPr="00F161FB" w:rsidRDefault="00853934" w:rsidP="00037EA1">
            <w:pPr>
              <w:jc w:val="both"/>
            </w:pPr>
            <w:r w:rsidRPr="00AE7E4D">
              <w:rPr>
                <w:iCs/>
              </w:rPr>
              <w:t>SE165565594230-1000</w:t>
            </w:r>
          </w:p>
        </w:tc>
      </w:tr>
      <w:tr w:rsidR="00853934" w:rsidRPr="00F161FB" w14:paraId="47EB6291" w14:textId="77777777" w:rsidTr="000507E1">
        <w:trPr>
          <w:jc w:val="center"/>
        </w:trPr>
        <w:tc>
          <w:tcPr>
            <w:tcW w:w="3430" w:type="dxa"/>
          </w:tcPr>
          <w:p w14:paraId="5CA7EA06" w14:textId="77777777" w:rsidR="00853934" w:rsidRPr="00F161FB" w:rsidRDefault="00853934" w:rsidP="00037EA1">
            <w:pPr>
              <w:jc w:val="both"/>
            </w:pPr>
            <w:r w:rsidRPr="00F161FB">
              <w:t>RegisterTemporaryRevoke</w:t>
            </w:r>
          </w:p>
        </w:tc>
        <w:tc>
          <w:tcPr>
            <w:tcW w:w="6523" w:type="dxa"/>
          </w:tcPr>
          <w:p w14:paraId="30C9C731" w14:textId="77777777" w:rsidR="00853934" w:rsidRPr="00F161FB" w:rsidRDefault="00853934" w:rsidP="00037EA1">
            <w:pPr>
              <w:jc w:val="both"/>
            </w:pPr>
            <w:r w:rsidRPr="00AE7E4D">
              <w:rPr>
                <w:iCs/>
              </w:rPr>
              <w:t>SE165565594230-1000</w:t>
            </w:r>
          </w:p>
        </w:tc>
      </w:tr>
      <w:tr w:rsidR="00853934" w:rsidRPr="00F161FB" w14:paraId="2695C43E" w14:textId="77777777" w:rsidTr="000507E1">
        <w:trPr>
          <w:jc w:val="center"/>
        </w:trPr>
        <w:tc>
          <w:tcPr>
            <w:tcW w:w="3430" w:type="dxa"/>
          </w:tcPr>
          <w:p w14:paraId="2C311E42" w14:textId="77777777" w:rsidR="00853934" w:rsidRPr="00F161FB" w:rsidRDefault="00853934" w:rsidP="00037EA1">
            <w:pPr>
              <w:jc w:val="both"/>
            </w:pPr>
            <w:r w:rsidRPr="00F161FB">
              <w:t>UnregisterTemporaryRevoke</w:t>
            </w:r>
          </w:p>
        </w:tc>
        <w:tc>
          <w:tcPr>
            <w:tcW w:w="6523" w:type="dxa"/>
          </w:tcPr>
          <w:p w14:paraId="73628BB0" w14:textId="77777777" w:rsidR="00853934" w:rsidRPr="00F161FB" w:rsidRDefault="00853934" w:rsidP="00037EA1">
            <w:pPr>
              <w:jc w:val="both"/>
            </w:pPr>
            <w:r w:rsidRPr="00AE7E4D">
              <w:rPr>
                <w:iCs/>
              </w:rPr>
              <w:t>SE165565594230-1000</w:t>
            </w:r>
          </w:p>
        </w:tc>
      </w:tr>
      <w:tr w:rsidR="00853934" w:rsidRPr="00F161FB" w14:paraId="28163E83" w14:textId="77777777" w:rsidTr="000507E1">
        <w:trPr>
          <w:jc w:val="center"/>
        </w:trPr>
        <w:tc>
          <w:tcPr>
            <w:tcW w:w="3430" w:type="dxa"/>
          </w:tcPr>
          <w:p w14:paraId="5A96482D" w14:textId="77777777" w:rsidR="00853934" w:rsidRPr="00F161FB" w:rsidRDefault="00853934" w:rsidP="00037EA1">
            <w:pPr>
              <w:jc w:val="both"/>
            </w:pPr>
            <w:r w:rsidRPr="00F161FB">
              <w:t>RegisterExtendedBlock</w:t>
            </w:r>
          </w:p>
        </w:tc>
        <w:tc>
          <w:tcPr>
            <w:tcW w:w="6523" w:type="dxa"/>
          </w:tcPr>
          <w:p w14:paraId="525BD564" w14:textId="77777777" w:rsidR="00853934" w:rsidRPr="00F161FB" w:rsidRDefault="00853934" w:rsidP="00037EA1">
            <w:pPr>
              <w:jc w:val="both"/>
            </w:pPr>
            <w:r>
              <w:t>HSA-id för vårdgivaren som spärren gäller för</w:t>
            </w:r>
          </w:p>
        </w:tc>
      </w:tr>
      <w:tr w:rsidR="00853934" w:rsidRPr="00F161FB" w14:paraId="395D9B63" w14:textId="77777777" w:rsidTr="000507E1">
        <w:trPr>
          <w:jc w:val="center"/>
        </w:trPr>
        <w:tc>
          <w:tcPr>
            <w:tcW w:w="3430" w:type="dxa"/>
          </w:tcPr>
          <w:p w14:paraId="7868F19E" w14:textId="77777777" w:rsidR="00853934" w:rsidRPr="00F161FB" w:rsidRDefault="00853934" w:rsidP="00037EA1">
            <w:pPr>
              <w:jc w:val="both"/>
            </w:pPr>
            <w:r w:rsidRPr="00F161FB">
              <w:t>RevokeExtendedBlock</w:t>
            </w:r>
          </w:p>
        </w:tc>
        <w:tc>
          <w:tcPr>
            <w:tcW w:w="6523" w:type="dxa"/>
          </w:tcPr>
          <w:p w14:paraId="6D0A25EB" w14:textId="77777777" w:rsidR="00853934" w:rsidRPr="00F161FB" w:rsidRDefault="00853934" w:rsidP="00037EA1">
            <w:pPr>
              <w:jc w:val="both"/>
            </w:pPr>
            <w:r>
              <w:t>HSA-id för vårdgivaren som spärren gäller för</w:t>
            </w:r>
          </w:p>
        </w:tc>
      </w:tr>
      <w:tr w:rsidR="00853934" w:rsidRPr="00F161FB" w14:paraId="1FACA4AD" w14:textId="77777777" w:rsidTr="000507E1">
        <w:trPr>
          <w:jc w:val="center"/>
        </w:trPr>
        <w:tc>
          <w:tcPr>
            <w:tcW w:w="3430" w:type="dxa"/>
          </w:tcPr>
          <w:p w14:paraId="571EF7E9" w14:textId="77777777" w:rsidR="00853934" w:rsidRPr="00F161FB" w:rsidRDefault="00853934" w:rsidP="00037EA1">
            <w:pPr>
              <w:jc w:val="both"/>
            </w:pPr>
            <w:r w:rsidRPr="00F161FB">
              <w:t>RegisterTemporaryExtendedRevoke</w:t>
            </w:r>
          </w:p>
        </w:tc>
        <w:tc>
          <w:tcPr>
            <w:tcW w:w="6523" w:type="dxa"/>
          </w:tcPr>
          <w:p w14:paraId="5A198268" w14:textId="77777777" w:rsidR="00853934" w:rsidRPr="00F161FB" w:rsidRDefault="00853934" w:rsidP="00037EA1">
            <w:pPr>
              <w:jc w:val="both"/>
            </w:pPr>
            <w:r>
              <w:t>HSA-id för vårdgivaren som spärren gäller för</w:t>
            </w:r>
          </w:p>
        </w:tc>
      </w:tr>
      <w:tr w:rsidR="00853934" w:rsidRPr="00F161FB" w14:paraId="41711653" w14:textId="77777777" w:rsidTr="000507E1">
        <w:trPr>
          <w:jc w:val="center"/>
        </w:trPr>
        <w:tc>
          <w:tcPr>
            <w:tcW w:w="3430" w:type="dxa"/>
          </w:tcPr>
          <w:p w14:paraId="3D3652F8" w14:textId="77777777" w:rsidR="00853934" w:rsidRPr="00F161FB" w:rsidRDefault="00853934" w:rsidP="00037EA1">
            <w:pPr>
              <w:jc w:val="both"/>
            </w:pPr>
            <w:r w:rsidRPr="00F161FB">
              <w:t>CancelTemporaryExtendedRevoke</w:t>
            </w:r>
          </w:p>
        </w:tc>
        <w:tc>
          <w:tcPr>
            <w:tcW w:w="6523" w:type="dxa"/>
          </w:tcPr>
          <w:p w14:paraId="6819D0EE" w14:textId="77777777" w:rsidR="00853934" w:rsidRPr="00F161FB" w:rsidRDefault="00853934" w:rsidP="00037EA1">
            <w:pPr>
              <w:jc w:val="both"/>
            </w:pPr>
            <w:r>
              <w:t>HSA-id för vårdgivaren som spärren gäller för</w:t>
            </w:r>
          </w:p>
        </w:tc>
      </w:tr>
      <w:tr w:rsidR="00853934" w:rsidRPr="00F161FB" w14:paraId="25C23E95" w14:textId="77777777" w:rsidTr="000507E1">
        <w:trPr>
          <w:jc w:val="center"/>
        </w:trPr>
        <w:tc>
          <w:tcPr>
            <w:tcW w:w="3430" w:type="dxa"/>
          </w:tcPr>
          <w:p w14:paraId="2A723C28" w14:textId="77777777" w:rsidR="00853934" w:rsidRPr="00F161FB" w:rsidRDefault="00853934" w:rsidP="00037EA1">
            <w:pPr>
              <w:jc w:val="both"/>
            </w:pPr>
            <w:r w:rsidRPr="00F161FB">
              <w:t>DeleteExtendedBlock</w:t>
            </w:r>
          </w:p>
        </w:tc>
        <w:tc>
          <w:tcPr>
            <w:tcW w:w="6523" w:type="dxa"/>
          </w:tcPr>
          <w:p w14:paraId="7B7A8160" w14:textId="77777777" w:rsidR="00853934" w:rsidRPr="00F161FB" w:rsidRDefault="00853934" w:rsidP="00037EA1">
            <w:pPr>
              <w:jc w:val="both"/>
            </w:pPr>
            <w:r>
              <w:t>HSA-id för vårdgivaren som spärren gäller för</w:t>
            </w:r>
          </w:p>
        </w:tc>
      </w:tr>
    </w:tbl>
    <w:p w14:paraId="7028E69F" w14:textId="17CC6540" w:rsidR="00B30B7A" w:rsidRDefault="00B30B7A" w:rsidP="00B30B7A">
      <w:pPr>
        <w:pStyle w:val="Rubrik3"/>
        <w:tabs>
          <w:tab w:val="left" w:pos="9072"/>
        </w:tabs>
        <w:spacing w:before="240" w:after="120" w:line="240" w:lineRule="auto"/>
        <w:ind w:right="-143"/>
      </w:pPr>
      <w:bookmarkStart w:id="48" w:name="_Toc180141764"/>
      <w:r>
        <w:lastRenderedPageBreak/>
        <w:t xml:space="preserve">Exempel på logisk adressering för operationen </w:t>
      </w:r>
      <w:r w:rsidR="004D5589">
        <w:t xml:space="preserve">CheckBlocks och </w:t>
      </w:r>
      <w:r>
        <w:t>Get</w:t>
      </w:r>
      <w:r w:rsidR="00606311">
        <w:t>Blocks</w:t>
      </w:r>
      <w:bookmarkEnd w:id="48"/>
    </w:p>
    <w:p w14:paraId="7A17CAAF" w14:textId="77777777" w:rsidR="004D5589" w:rsidRDefault="00B30B7A" w:rsidP="00B30B7A">
      <w:r>
        <w:t>Nedan visas ett exempel på hur logisk adressering kan användas för op</w:t>
      </w:r>
      <w:r w:rsidR="004D5589">
        <w:t>erationen Check</w:t>
      </w:r>
      <w:r w:rsidR="00606311">
        <w:t>Blocks</w:t>
      </w:r>
      <w:r w:rsidR="004D5589">
        <w:t xml:space="preserve"> och GetBlocks. </w:t>
      </w:r>
    </w:p>
    <w:p w14:paraId="6C246316" w14:textId="7984E37A" w:rsidR="00B30B7A" w:rsidRDefault="004D5589" w:rsidP="00B30B7A">
      <w:r>
        <w:t>Det lokala systemet B</w:t>
      </w:r>
      <w:r w:rsidR="00B30B7A">
        <w:t xml:space="preserve"> kan </w:t>
      </w:r>
      <w:r>
        <w:t xml:space="preserve">för tjänsten GetBlocks använda den logiska </w:t>
      </w:r>
      <w:proofErr w:type="spellStart"/>
      <w:r>
        <w:t>addressen</w:t>
      </w:r>
      <w:proofErr w:type="spellEnd"/>
      <w:r>
        <w:t xml:space="preserve"> ”X</w:t>
      </w:r>
      <w:r w:rsidR="00B30B7A">
        <w:t>”, som</w:t>
      </w:r>
      <w:r w:rsidR="00E16015">
        <w:t xml:space="preserve"> motsvarar källsystemsad</w:t>
      </w:r>
      <w:r w:rsidR="00B30B7A">
        <w:t xml:space="preserve">resseringen av den regionala spärrtjänsten, eller </w:t>
      </w:r>
      <w:r>
        <w:t>den logiska adressen för Inera (</w:t>
      </w:r>
      <w:r w:rsidRPr="00AE7E4D">
        <w:rPr>
          <w:iCs/>
        </w:rPr>
        <w:t>SE165565594230-1000</w:t>
      </w:r>
      <w:r>
        <w:rPr>
          <w:iCs/>
        </w:rPr>
        <w:t>)</w:t>
      </w:r>
      <w:r>
        <w:t xml:space="preserve">, vilket innebär </w:t>
      </w:r>
      <w:proofErr w:type="spellStart"/>
      <w:r>
        <w:t>routing</w:t>
      </w:r>
      <w:proofErr w:type="spellEnd"/>
      <w:r>
        <w:t xml:space="preserve"> till den nationella spärrtjänsten via NTjP.</w:t>
      </w:r>
    </w:p>
    <w:p w14:paraId="7865B9C8" w14:textId="020E8E3A" w:rsidR="004D5589" w:rsidRDefault="004D5589" w:rsidP="00B30B7A"/>
    <w:p w14:paraId="0372E964" w14:textId="3B4D5B64" w:rsidR="004D5589" w:rsidRDefault="004D5589" w:rsidP="00B30B7A">
      <w:pPr>
        <w:rPr>
          <w:iCs/>
        </w:rPr>
      </w:pPr>
      <w:r>
        <w:rPr>
          <w:iCs/>
        </w:rPr>
        <w:t xml:space="preserve">System B kan genom val av adressering välja att antingen anropa CheckBlocks med Ineras adress och </w:t>
      </w:r>
      <w:r w:rsidR="004664CB">
        <w:rPr>
          <w:iCs/>
        </w:rPr>
        <w:t>för de fall då man samverkar med sammanhållen journalföring, eller med adressen för VG A för kontroll av spärrar inom VG.</w:t>
      </w:r>
    </w:p>
    <w:p w14:paraId="757520CF" w14:textId="432D4570" w:rsidR="0039481C" w:rsidRPr="00E6232A" w:rsidRDefault="00B30B7A" w:rsidP="00B30B7A">
      <w:pPr>
        <w:tabs>
          <w:tab w:val="left" w:pos="3165"/>
        </w:tabs>
        <w:rPr>
          <w:color w:val="4F81BD" w:themeColor="accent1"/>
        </w:rPr>
      </w:pPr>
      <w:r>
        <w:rPr>
          <w:color w:val="4F81BD" w:themeColor="accent1"/>
        </w:rPr>
        <w:br/>
      </w:r>
      <w:r w:rsidR="004D5589">
        <w:rPr>
          <w:noProof/>
          <w:color w:val="4F81BD" w:themeColor="accent1"/>
          <w:lang w:eastAsia="sv-SE"/>
        </w:rPr>
        <w:drawing>
          <wp:inline distT="0" distB="0" distL="0" distR="0" wp14:anchorId="5750E2FB" wp14:editId="4D87DE40">
            <wp:extent cx="5613400" cy="3516780"/>
            <wp:effectExtent l="0" t="0" r="6350" b="762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9824" cy="3527069"/>
                    </a:xfrm>
                    <a:prstGeom prst="rect">
                      <a:avLst/>
                    </a:prstGeom>
                    <a:noFill/>
                  </pic:spPr>
                </pic:pic>
              </a:graphicData>
            </a:graphic>
          </wp:inline>
        </w:drawing>
      </w:r>
      <w:r>
        <w:rPr>
          <w:color w:val="4F81BD" w:themeColor="accent1"/>
        </w:rPr>
        <w:tab/>
      </w:r>
    </w:p>
    <w:p w14:paraId="29788EDA" w14:textId="77777777" w:rsidR="0039481C" w:rsidRDefault="0039481C" w:rsidP="00853934">
      <w:pPr>
        <w:jc w:val="center"/>
        <w:rPr>
          <w:highlight w:val="yellow"/>
        </w:rPr>
      </w:pPr>
    </w:p>
    <w:p w14:paraId="110CF92C" w14:textId="77777777" w:rsidR="0039481C" w:rsidRPr="000F72A4" w:rsidRDefault="0039481C" w:rsidP="0039481C">
      <w:pPr>
        <w:pStyle w:val="Rubrik2"/>
      </w:pPr>
      <w:bookmarkStart w:id="49" w:name="_Toc357754850"/>
      <w:bookmarkStart w:id="50" w:name="_Toc243452555"/>
      <w:bookmarkStart w:id="51" w:name="_Toc180141765"/>
      <w:r w:rsidRPr="000F72A4">
        <w:t>Aggregering och engagemangsindex</w:t>
      </w:r>
      <w:bookmarkEnd w:id="49"/>
      <w:bookmarkEnd w:id="50"/>
      <w:bookmarkEnd w:id="51"/>
    </w:p>
    <w:p w14:paraId="1810E629" w14:textId="77777777" w:rsidR="00E16015" w:rsidRDefault="00E16015" w:rsidP="00E16015">
      <w:r>
        <w:t>Ej tillämpbart för denna tjänstedomän.</w:t>
      </w:r>
    </w:p>
    <w:p w14:paraId="4CEC1B41" w14:textId="194B1C14" w:rsidR="00E16015" w:rsidRDefault="00E16015">
      <w:pPr>
        <w:spacing w:line="240" w:lineRule="auto"/>
        <w:rPr>
          <w:color w:val="4F81BD" w:themeColor="accent1"/>
        </w:rPr>
      </w:pPr>
      <w:r>
        <w:rPr>
          <w:color w:val="4F81BD" w:themeColor="accent1"/>
        </w:rPr>
        <w:br w:type="page"/>
      </w:r>
    </w:p>
    <w:p w14:paraId="5B8BBD42" w14:textId="77777777" w:rsidR="0039481C" w:rsidRPr="00D046AA" w:rsidRDefault="0039481C" w:rsidP="0039481C">
      <w:pPr>
        <w:pStyle w:val="Rubrik1"/>
      </w:pPr>
      <w:bookmarkStart w:id="52" w:name="_Toc224960921"/>
      <w:bookmarkStart w:id="53" w:name="_Toc357754852"/>
      <w:bookmarkStart w:id="54" w:name="_Toc243452557"/>
      <w:bookmarkStart w:id="55" w:name="_Toc180141766"/>
      <w:r w:rsidRPr="00D046AA">
        <w:lastRenderedPageBreak/>
        <w:t>Tjänstedomänens krav och regler</w:t>
      </w:r>
      <w:bookmarkEnd w:id="52"/>
      <w:bookmarkEnd w:id="53"/>
      <w:bookmarkEnd w:id="54"/>
      <w:bookmarkEnd w:id="55"/>
    </w:p>
    <w:p w14:paraId="6D892909" w14:textId="77777777" w:rsidR="0039481C" w:rsidRPr="007E3F3B" w:rsidRDefault="0039481C" w:rsidP="0039481C">
      <w:pPr>
        <w:rPr>
          <w:i/>
        </w:rPr>
      </w:pPr>
      <w:r w:rsidRPr="007E3F3B">
        <w:rPr>
          <w:i/>
        </w:rPr>
        <w:t>Dessa gäller alla tjänstekontrakt i hela tjänstedomänen om inte undantag görs för specifika tjänstekontrakt senare i dokumentet.</w:t>
      </w:r>
    </w:p>
    <w:p w14:paraId="41F835DB" w14:textId="77777777" w:rsidR="0039481C" w:rsidRDefault="0039481C" w:rsidP="0039481C"/>
    <w:p w14:paraId="6A36E880" w14:textId="77777777" w:rsidR="0039481C" w:rsidRPr="00703ECB" w:rsidRDefault="0039481C" w:rsidP="0039481C">
      <w:pPr>
        <w:pStyle w:val="Rubrik2"/>
      </w:pPr>
      <w:bookmarkStart w:id="56" w:name="_Toc357754853"/>
      <w:bookmarkStart w:id="57" w:name="_Toc243452558"/>
      <w:bookmarkStart w:id="58" w:name="_Toc180141767"/>
      <w:r w:rsidRPr="00703ECB">
        <w:t>Informationssäkerhet och juridik</w:t>
      </w:r>
      <w:bookmarkEnd w:id="56"/>
      <w:bookmarkEnd w:id="57"/>
      <w:bookmarkEnd w:id="58"/>
    </w:p>
    <w:p w14:paraId="57825D73" w14:textId="5D128913" w:rsidR="0039481C" w:rsidRDefault="00E16015" w:rsidP="0039481C">
      <w:pPr>
        <w:rPr>
          <w:color w:val="000000" w:themeColor="text1"/>
        </w:rPr>
      </w:pPr>
      <w:r>
        <w:rPr>
          <w:color w:val="000000" w:themeColor="text1"/>
        </w:rPr>
        <w:t xml:space="preserve">Tjänstedomänens juridiska krav baseras </w:t>
      </w:r>
      <w:proofErr w:type="spellStart"/>
      <w:r>
        <w:rPr>
          <w:color w:val="000000" w:themeColor="text1"/>
        </w:rPr>
        <w:t>bl.a</w:t>
      </w:r>
      <w:proofErr w:type="spellEnd"/>
      <w:r>
        <w:rPr>
          <w:color w:val="000000" w:themeColor="text1"/>
        </w:rPr>
        <w:t xml:space="preserve"> på RIV </w:t>
      </w:r>
      <w:proofErr w:type="spellStart"/>
      <w:r>
        <w:rPr>
          <w:color w:val="000000" w:themeColor="text1"/>
        </w:rPr>
        <w:t>PDLiP</w:t>
      </w:r>
      <w:proofErr w:type="spellEnd"/>
      <w:r>
        <w:rPr>
          <w:color w:val="000000" w:themeColor="text1"/>
        </w:rPr>
        <w:t xml:space="preserve"> [R1], Patientdatalagen [R2] samt </w:t>
      </w:r>
      <w:r w:rsidR="00124A35">
        <w:rPr>
          <w:color w:val="000000" w:themeColor="text1"/>
        </w:rPr>
        <w:t>HSLF-FS 2016:40</w:t>
      </w:r>
      <w:r>
        <w:rPr>
          <w:color w:val="000000" w:themeColor="text1"/>
        </w:rPr>
        <w:t xml:space="preserve"> [R3]</w:t>
      </w:r>
    </w:p>
    <w:p w14:paraId="30D1CE88" w14:textId="77777777" w:rsidR="000E3184" w:rsidRDefault="000E3184" w:rsidP="0039481C">
      <w:pPr>
        <w:rPr>
          <w:color w:val="000000" w:themeColor="text1"/>
        </w:rPr>
      </w:pPr>
    </w:p>
    <w:p w14:paraId="35DCAD6E" w14:textId="6E22A01C" w:rsidR="000E3184" w:rsidRDefault="000E3184" w:rsidP="000E3184">
      <w:pPr>
        <w:pStyle w:val="Rubrik2"/>
      </w:pPr>
      <w:bookmarkStart w:id="59" w:name="_Toc180141768"/>
      <w:r>
        <w:t>Stark autentisering av användaren</w:t>
      </w:r>
      <w:bookmarkEnd w:id="59"/>
    </w:p>
    <w:p w14:paraId="3F97CC0B" w14:textId="2624F9D6" w:rsidR="000E3184" w:rsidRDefault="000E3184" w:rsidP="000E3184">
      <w:r>
        <w:t xml:space="preserve">Vid spärrhantering åligger krav på vårdgivaren att tillse att all åtkomst sker genom att användarna är starkt autentiserade och inte får åtkomst till mer uppgifter än nödvändigt i enlighet </w:t>
      </w:r>
      <w:proofErr w:type="gramStart"/>
      <w:r>
        <w:t>socialstyrelsens</w:t>
      </w:r>
      <w:proofErr w:type="gramEnd"/>
      <w:r>
        <w:t xml:space="preserve"> föreskrifter (SOSFS 2008:14). Dessa krav måste hanteras av det system som konsumerar tjänsterna enligt kontraktet. Om man som exempel bygger ett webbgränssnitt för spärradministration baserat på tjänstekontraktet för administration, behöver webbgränssnittet realisera dessa säkerhetskrav.</w:t>
      </w:r>
    </w:p>
    <w:p w14:paraId="73914C93" w14:textId="7F5EFE97" w:rsidR="00890D7D" w:rsidRDefault="00890D7D" w:rsidP="000E3184"/>
    <w:p w14:paraId="7A59DEE3" w14:textId="47C19A1D" w:rsidR="00890D7D" w:rsidRDefault="00890D7D" w:rsidP="00890D7D">
      <w:pPr>
        <w:pStyle w:val="Rubrik2"/>
      </w:pPr>
      <w:bookmarkStart w:id="60" w:name="_Toc180141769"/>
      <w:r>
        <w:t>Krav på konsumenten</w:t>
      </w:r>
      <w:bookmarkEnd w:id="60"/>
    </w:p>
    <w:p w14:paraId="704F5EAA" w14:textId="77777777" w:rsidR="00890D7D" w:rsidRDefault="00890D7D" w:rsidP="00890D7D">
      <w:r w:rsidRPr="009B587B">
        <w:t>Ansvariga för tjänstekonsument</w:t>
      </w:r>
      <w:r>
        <w:t>en</w:t>
      </w:r>
      <w:r w:rsidRPr="009B587B">
        <w:t xml:space="preserve"> ansvarar för att slutanvändaren är identifierad </w:t>
      </w:r>
      <w:r>
        <w:t xml:space="preserve">(enligt kap 4.2) </w:t>
      </w:r>
      <w:r w:rsidRPr="009B587B">
        <w:t>inklusive dennes organisatoriska tillhörighet, är behörig att ta del av informationen i e-tjänsten, samt att slutanvändarens aktiviteter loggas</w:t>
      </w:r>
      <w:r>
        <w:t>. Tjänstekonsumenten ansvarar för att det endast är möjligt för en aktör att skapa och hantera spärrar för den vårdgivare som aktören har uppdrag för.</w:t>
      </w:r>
    </w:p>
    <w:p w14:paraId="69422CB0" w14:textId="77777777" w:rsidR="00890D7D" w:rsidRPr="00832E68" w:rsidRDefault="00890D7D" w:rsidP="000E3184"/>
    <w:p w14:paraId="3F47F4A5" w14:textId="56259445" w:rsidR="0039481C" w:rsidRPr="00DE75E6" w:rsidRDefault="0039481C" w:rsidP="0039481C">
      <w:pPr>
        <w:rPr>
          <w:highlight w:val="yellow"/>
        </w:rPr>
      </w:pPr>
    </w:p>
    <w:p w14:paraId="46813F0C" w14:textId="77777777" w:rsidR="0039481C" w:rsidRPr="00703ECB" w:rsidRDefault="0039481C" w:rsidP="0039481C">
      <w:pPr>
        <w:pStyle w:val="Rubrik2"/>
      </w:pPr>
      <w:bookmarkStart w:id="61" w:name="_Toc243452559"/>
      <w:bookmarkStart w:id="62" w:name="_Toc180141770"/>
      <w:r w:rsidRPr="00703ECB">
        <w:t>Icke funktionella krav</w:t>
      </w:r>
      <w:bookmarkEnd w:id="61"/>
      <w:bookmarkEnd w:id="62"/>
    </w:p>
    <w:p w14:paraId="4409F62D" w14:textId="77777777" w:rsidR="0039481C" w:rsidRDefault="0039481C" w:rsidP="0039481C">
      <w:pPr>
        <w:rPr>
          <w:color w:val="4F81BD" w:themeColor="accent1"/>
        </w:rPr>
      </w:pPr>
    </w:p>
    <w:p w14:paraId="0988C9C3" w14:textId="1833A9B2" w:rsidR="0039481C" w:rsidRPr="00CC5A95" w:rsidRDefault="0039481C" w:rsidP="0039481C">
      <w:pPr>
        <w:pStyle w:val="Rubrik3"/>
      </w:pPr>
      <w:bookmarkStart w:id="63" w:name="_Toc243452560"/>
      <w:bookmarkStart w:id="64" w:name="_Toc180141771"/>
      <w:r>
        <w:t>SLA krav</w:t>
      </w:r>
      <w:bookmarkEnd w:id="63"/>
      <w:bookmarkEnd w:id="64"/>
    </w:p>
    <w:p w14:paraId="5FB0FE5A" w14:textId="77777777" w:rsidR="0039481C" w:rsidRPr="007E3F3B" w:rsidRDefault="0039481C" w:rsidP="0039481C">
      <w:pPr>
        <w:rPr>
          <w:i/>
        </w:rPr>
      </w:pPr>
      <w:r w:rsidRPr="007E3F3B">
        <w:rPr>
          <w:i/>
        </w:rPr>
        <w:t>Följande generella SLA-krav gäller för alla tjänsteproducenter som tillhandahåller tjänster. Dessa krav gäller där inget annat anges för ett specifikt tjänstekontrakt.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0C2908">
        <w:tc>
          <w:tcPr>
            <w:tcW w:w="2268" w:type="dxa"/>
          </w:tcPr>
          <w:p w14:paraId="2E35CB73" w14:textId="77777777" w:rsidR="0039481C" w:rsidRPr="00CC5A95" w:rsidRDefault="0039481C" w:rsidP="0039481C">
            <w:pPr>
              <w:rPr>
                <w:b/>
              </w:rPr>
            </w:pPr>
            <w:r w:rsidRPr="00CC5A95">
              <w:rPr>
                <w:b/>
              </w:rPr>
              <w:t>Kategori</w:t>
            </w:r>
          </w:p>
        </w:tc>
        <w:tc>
          <w:tcPr>
            <w:tcW w:w="4154" w:type="dxa"/>
          </w:tcPr>
          <w:p w14:paraId="60CABD76" w14:textId="77777777" w:rsidR="0039481C" w:rsidRPr="00CC5A95" w:rsidRDefault="0039481C" w:rsidP="0039481C">
            <w:pPr>
              <w:rPr>
                <w:b/>
              </w:rPr>
            </w:pPr>
            <w:r w:rsidRPr="00CC5A95">
              <w:rPr>
                <w:b/>
              </w:rPr>
              <w:t>Värde</w:t>
            </w:r>
          </w:p>
        </w:tc>
        <w:tc>
          <w:tcPr>
            <w:tcW w:w="3266" w:type="dxa"/>
          </w:tcPr>
          <w:p w14:paraId="5CD34B08" w14:textId="77777777" w:rsidR="0039481C" w:rsidRDefault="0039481C" w:rsidP="0039481C">
            <w:pPr>
              <w:rPr>
                <w:b/>
              </w:rPr>
            </w:pPr>
            <w:r>
              <w:rPr>
                <w:b/>
              </w:rPr>
              <w:t>Beskrivning</w:t>
            </w:r>
          </w:p>
        </w:tc>
      </w:tr>
      <w:tr w:rsidR="0039481C" w14:paraId="3A6C3C06" w14:textId="77777777" w:rsidTr="000C2908">
        <w:tc>
          <w:tcPr>
            <w:tcW w:w="2268" w:type="dxa"/>
          </w:tcPr>
          <w:p w14:paraId="5B5C0408" w14:textId="77777777" w:rsidR="0039481C" w:rsidRPr="00CC5A95" w:rsidRDefault="0039481C" w:rsidP="0039481C">
            <w:r w:rsidRPr="00CC5A95">
              <w:t>Svarstid</w:t>
            </w:r>
          </w:p>
        </w:tc>
        <w:tc>
          <w:tcPr>
            <w:tcW w:w="4154" w:type="dxa"/>
          </w:tcPr>
          <w:p w14:paraId="741380AB" w14:textId="77777777" w:rsidR="0039481C" w:rsidRPr="00CC5A95" w:rsidRDefault="0039481C" w:rsidP="0039481C">
            <w:proofErr w:type="gramStart"/>
            <w:r w:rsidRPr="00CC5A95">
              <w:t>&lt; 1</w:t>
            </w:r>
            <w:proofErr w:type="gramEnd"/>
            <w:r w:rsidRPr="00CC5A95">
              <w:t xml:space="preserve"> sekund för 95% av alla anrop</w:t>
            </w:r>
          </w:p>
        </w:tc>
        <w:tc>
          <w:tcPr>
            <w:tcW w:w="3266" w:type="dxa"/>
          </w:tcPr>
          <w:p w14:paraId="2B3C1131" w14:textId="77777777" w:rsidR="0039481C" w:rsidRDefault="0039481C" w:rsidP="0039481C"/>
        </w:tc>
      </w:tr>
      <w:tr w:rsidR="0039481C" w14:paraId="7D1CE21C" w14:textId="77777777" w:rsidTr="000C2908">
        <w:tc>
          <w:tcPr>
            <w:tcW w:w="2268" w:type="dxa"/>
          </w:tcPr>
          <w:p w14:paraId="654786FF" w14:textId="77777777" w:rsidR="0039481C" w:rsidRPr="00CC5A95" w:rsidRDefault="0039481C" w:rsidP="0039481C">
            <w:r w:rsidRPr="00CC5A95">
              <w:t>Tillgänglighet</w:t>
            </w:r>
          </w:p>
        </w:tc>
        <w:tc>
          <w:tcPr>
            <w:tcW w:w="4154" w:type="dxa"/>
          </w:tcPr>
          <w:p w14:paraId="0412D628" w14:textId="77777777" w:rsidR="0039481C" w:rsidRPr="00CC5A95" w:rsidRDefault="0039481C" w:rsidP="0039481C">
            <w:r w:rsidRPr="00CC5A95">
              <w:t>24x7, 99,5%</w:t>
            </w:r>
          </w:p>
        </w:tc>
        <w:tc>
          <w:tcPr>
            <w:tcW w:w="3266" w:type="dxa"/>
          </w:tcPr>
          <w:p w14:paraId="61AE7720" w14:textId="77777777" w:rsidR="0039481C" w:rsidRDefault="0039481C" w:rsidP="0039481C"/>
        </w:tc>
      </w:tr>
      <w:tr w:rsidR="0039481C" w14:paraId="6769F2F7" w14:textId="77777777" w:rsidTr="000C2908">
        <w:tc>
          <w:tcPr>
            <w:tcW w:w="2268" w:type="dxa"/>
          </w:tcPr>
          <w:p w14:paraId="581B440E" w14:textId="77777777" w:rsidR="0039481C" w:rsidRPr="00CC5A95" w:rsidRDefault="0039481C" w:rsidP="0039481C">
            <w:r w:rsidRPr="00CC5A95">
              <w:t>Last</w:t>
            </w:r>
          </w:p>
        </w:tc>
        <w:tc>
          <w:tcPr>
            <w:tcW w:w="4154" w:type="dxa"/>
          </w:tcPr>
          <w:p w14:paraId="290EBEE7" w14:textId="6C72453F" w:rsidR="0039481C" w:rsidRPr="00CC5A95" w:rsidRDefault="0039481C" w:rsidP="0039481C">
            <w:r w:rsidRPr="00CC5A95">
              <w:t>1</w:t>
            </w:r>
            <w:r w:rsidR="000E3184">
              <w:t>0</w:t>
            </w:r>
            <w:r w:rsidRPr="00CC5A95">
              <w:t xml:space="preserve"> transaktion per sekund</w:t>
            </w:r>
          </w:p>
        </w:tc>
        <w:tc>
          <w:tcPr>
            <w:tcW w:w="3266" w:type="dxa"/>
          </w:tcPr>
          <w:p w14:paraId="35BE7A63" w14:textId="77777777" w:rsidR="0039481C" w:rsidRDefault="0039481C" w:rsidP="0039481C"/>
        </w:tc>
      </w:tr>
      <w:tr w:rsidR="0039481C" w14:paraId="04F316D2" w14:textId="77777777" w:rsidTr="000C2908">
        <w:tc>
          <w:tcPr>
            <w:tcW w:w="2268" w:type="dxa"/>
          </w:tcPr>
          <w:p w14:paraId="669AE71D" w14:textId="77777777" w:rsidR="0039481C" w:rsidRPr="00CC5A95" w:rsidRDefault="0039481C" w:rsidP="0039481C">
            <w:r w:rsidRPr="00CC5A95">
              <w:t>Aktualitet</w:t>
            </w:r>
          </w:p>
        </w:tc>
        <w:tc>
          <w:tcPr>
            <w:tcW w:w="4154" w:type="dxa"/>
          </w:tcPr>
          <w:p w14:paraId="5FA12743" w14:textId="300E43A1" w:rsidR="0039481C" w:rsidRPr="00CC5A95" w:rsidRDefault="005C7F07" w:rsidP="0039481C">
            <w:r w:rsidRPr="00CC5A95">
              <w:t>Se respektive tjänstekontrakt</w:t>
            </w:r>
          </w:p>
        </w:tc>
        <w:tc>
          <w:tcPr>
            <w:tcW w:w="3266" w:type="dxa"/>
          </w:tcPr>
          <w:p w14:paraId="446C2C7A" w14:textId="77777777" w:rsidR="0039481C" w:rsidRDefault="0039481C" w:rsidP="0039481C"/>
        </w:tc>
      </w:tr>
      <w:tr w:rsidR="0039481C" w14:paraId="2402DAE2" w14:textId="77777777" w:rsidTr="000C2908">
        <w:tc>
          <w:tcPr>
            <w:tcW w:w="2268" w:type="dxa"/>
          </w:tcPr>
          <w:p w14:paraId="7CBF293D" w14:textId="77777777" w:rsidR="0039481C" w:rsidRPr="00CC5A95" w:rsidRDefault="0039481C" w:rsidP="0039481C">
            <w:r w:rsidRPr="00CC5A95">
              <w:t>Återställningstid</w:t>
            </w:r>
          </w:p>
        </w:tc>
        <w:tc>
          <w:tcPr>
            <w:tcW w:w="4154" w:type="dxa"/>
          </w:tcPr>
          <w:p w14:paraId="4C9DF6C8" w14:textId="77777777" w:rsidR="0039481C" w:rsidRPr="00CC5A95" w:rsidRDefault="0039481C" w:rsidP="0039481C">
            <w:pPr>
              <w:tabs>
                <w:tab w:val="left" w:pos="2935"/>
              </w:tabs>
              <w:jc w:val="both"/>
            </w:pPr>
            <w:r w:rsidRPr="00CC5A95">
              <w:t>1 dygn</w:t>
            </w:r>
          </w:p>
        </w:tc>
        <w:tc>
          <w:tcPr>
            <w:tcW w:w="3266" w:type="dxa"/>
          </w:tcPr>
          <w:p w14:paraId="6311269A" w14:textId="0F371F2C" w:rsidR="0039481C" w:rsidRDefault="0039481C" w:rsidP="0039481C">
            <w:r>
              <w:t>Vid kat</w:t>
            </w:r>
            <w:r w:rsidR="001F3085">
              <w:t>a</w:t>
            </w:r>
            <w:r>
              <w:t>strof, bortfall av hel hall</w:t>
            </w:r>
          </w:p>
        </w:tc>
      </w:tr>
    </w:tbl>
    <w:p w14:paraId="3F32C021" w14:textId="77777777" w:rsidR="0039481C" w:rsidRDefault="0039481C" w:rsidP="0039481C">
      <w:pPr>
        <w:pStyle w:val="Brdtext"/>
      </w:pPr>
    </w:p>
    <w:p w14:paraId="190198DE" w14:textId="1D5FF811" w:rsidR="0039481C" w:rsidRDefault="0039481C" w:rsidP="0039481C">
      <w:pPr>
        <w:pStyle w:val="Rubrik3"/>
      </w:pPr>
      <w:bookmarkStart w:id="65" w:name="_Toc243452561"/>
      <w:bookmarkStart w:id="66" w:name="_Toc180141772"/>
      <w:r w:rsidRPr="001C00D3">
        <w:t>Övriga krav</w:t>
      </w:r>
      <w:bookmarkEnd w:id="65"/>
      <w:bookmarkEnd w:id="66"/>
    </w:p>
    <w:p w14:paraId="05BC71F5" w14:textId="77777777" w:rsidR="00635161" w:rsidRPr="00635161" w:rsidRDefault="00635161" w:rsidP="00635161"/>
    <w:p w14:paraId="56296B12" w14:textId="77777777" w:rsidR="00635161" w:rsidRDefault="00635161" w:rsidP="00635161">
      <w:pPr>
        <w:pStyle w:val="Rubrik4"/>
      </w:pPr>
      <w:r>
        <w:lastRenderedPageBreak/>
        <w:t>Hantering av otillgänglighet</w:t>
      </w:r>
    </w:p>
    <w:p w14:paraId="0DFD83CF" w14:textId="598D3A7D" w:rsidR="00635161" w:rsidRDefault="00635161" w:rsidP="00635161">
      <w:r>
        <w:t>Tjänstekontrakten stödjer en arkitektur där det är möjligt att integrera mot tjänsterna utan att skapa ett hårt beroende till dessa i run-</w:t>
      </w:r>
      <w:proofErr w:type="spellStart"/>
      <w:r>
        <w:t>time</w:t>
      </w:r>
      <w:proofErr w:type="spellEnd"/>
      <w:r>
        <w:t>.</w:t>
      </w:r>
    </w:p>
    <w:p w14:paraId="51B64FC0" w14:textId="77777777" w:rsidR="00635161" w:rsidRDefault="00635161" w:rsidP="00635161"/>
    <w:p w14:paraId="5A1E5164" w14:textId="77777777" w:rsidR="00635161" w:rsidRDefault="00635161" w:rsidP="00635161">
      <w:r>
        <w:t xml:space="preserve">Ett vårdsystem som endast har behov av spärrar tillhörande lokala/regionala vårdgivare, kan anropa tjänsten </w:t>
      </w:r>
      <w:proofErr w:type="gramStart"/>
      <w:r>
        <w:t>på  lokal</w:t>
      </w:r>
      <w:proofErr w:type="gramEnd"/>
      <w:r>
        <w:t xml:space="preserve"> nivå med angivande av ett begränsat organisationsomfång. Otillgänglighet på nationell spärrtjänst får inte påverka ett sådant svar från tjänsten.</w:t>
      </w:r>
    </w:p>
    <w:p w14:paraId="58253E98" w14:textId="77777777" w:rsidR="00635161" w:rsidRDefault="00635161" w:rsidP="00635161"/>
    <w:p w14:paraId="27DF422F" w14:textId="77777777" w:rsidR="00635161" w:rsidRDefault="00635161" w:rsidP="00635161">
      <w:r>
        <w:t xml:space="preserve">För frågor som ställs med det nationella omfånget finns ett naturligt beroende till tillgång till det samlade underlaget i nationell spärrtjänst. </w:t>
      </w:r>
    </w:p>
    <w:p w14:paraId="3AFACD4E" w14:textId="77777777" w:rsidR="00635161" w:rsidRDefault="00635161" w:rsidP="00635161"/>
    <w:p w14:paraId="42A30712" w14:textId="77777777" w:rsidR="00635161" w:rsidRDefault="00635161" w:rsidP="00635161">
      <w:r>
        <w:t>För att hantera åtkomst till vårdinformation i ett system är det främst tillgång till spärrunderlaget som är kritiskt. Ett vårdsystem kan skydda sig från ett absolut beroende till tjänsterna i run-</w:t>
      </w:r>
      <w:proofErr w:type="spellStart"/>
      <w:r>
        <w:t>time</w:t>
      </w:r>
      <w:proofErr w:type="spellEnd"/>
      <w:r>
        <w:t xml:space="preserve"> genom att mellanlagra senaste spärrunderlaget respektive senaste spärrkontrollsbeslutet. Verksamhetens krav på aktualitet på spärrunderlaget måste här avgöra hur länge spärrinformationen kan mellanlagras.</w:t>
      </w:r>
    </w:p>
    <w:p w14:paraId="0353204C" w14:textId="77777777" w:rsidR="00635161" w:rsidRDefault="00635161" w:rsidP="00635161"/>
    <w:p w14:paraId="270AC686" w14:textId="7684B9B4" w:rsidR="00635161" w:rsidRDefault="00635161" w:rsidP="00635161">
      <w:r>
        <w:t xml:space="preserve">Tjänsteproducenten, </w:t>
      </w:r>
      <w:proofErr w:type="gramStart"/>
      <w:r>
        <w:t>t ex</w:t>
      </w:r>
      <w:proofErr w:type="gramEnd"/>
      <w:r>
        <w:t xml:space="preserve"> på lokal nivå, kan nyttja mellanlagring för att öka tillgängligheten på tjänsterna. Ett svar kan då returneras även om bakomliggande system för tillfället är otillgängligt. Det måste dock anges i SLA för en viss </w:t>
      </w:r>
      <w:r w:rsidR="004B5728">
        <w:t>implementering</w:t>
      </w:r>
      <w:r>
        <w:t xml:space="preserve"> av tjänsten vilken förväntad aktualitet som gäller.</w:t>
      </w:r>
    </w:p>
    <w:p w14:paraId="636EBE06" w14:textId="77777777" w:rsidR="00635161" w:rsidRDefault="00635161" w:rsidP="00635161"/>
    <w:p w14:paraId="2A7CD7A1" w14:textId="3F0E9D33" w:rsidR="00635161" w:rsidRDefault="00635161" w:rsidP="00635161">
      <w:r>
        <w:t xml:space="preserve">Lokal spärrtjänst skall ej påverkas av ett scenario där den nationella spärrtjänsten blir otillgänglig. De spärrar som finns tillgängliga i den lokala spärrtjänsten skall alltid returneras till </w:t>
      </w:r>
      <w:r w:rsidR="00CB7E41">
        <w:t>det konsumerande systemet</w:t>
      </w:r>
      <w:r>
        <w:t>.</w:t>
      </w:r>
    </w:p>
    <w:p w14:paraId="2EB1851F" w14:textId="6B4CB6B3" w:rsidR="00CB7E41" w:rsidRDefault="00CB7E41" w:rsidP="00635161"/>
    <w:p w14:paraId="7909D2F5" w14:textId="5894C735" w:rsidR="00CB7E41" w:rsidRPr="00A51835" w:rsidRDefault="00CB7E41" w:rsidP="00635161">
      <w:r>
        <w:t>Se även Ref #7 för hantering av otillgänglighet.</w:t>
      </w:r>
    </w:p>
    <w:p w14:paraId="611C983A" w14:textId="77777777" w:rsidR="00635161" w:rsidRPr="00635161" w:rsidRDefault="00635161" w:rsidP="00635161"/>
    <w:p w14:paraId="6D523F2F" w14:textId="033E6735" w:rsidR="00C35A2C" w:rsidRDefault="00C35A2C">
      <w:pPr>
        <w:spacing w:line="240" w:lineRule="auto"/>
      </w:pPr>
      <w:r>
        <w:br w:type="page"/>
      </w:r>
    </w:p>
    <w:p w14:paraId="0C0A0B63" w14:textId="77777777" w:rsidR="0039481C" w:rsidRPr="001C00D3" w:rsidRDefault="0039481C" w:rsidP="0039481C"/>
    <w:p w14:paraId="074ED34E" w14:textId="77777777" w:rsidR="0039481C" w:rsidRPr="001C00D3" w:rsidRDefault="0039481C" w:rsidP="0039481C">
      <w:pPr>
        <w:pStyle w:val="Rubrik2"/>
      </w:pPr>
      <w:bookmarkStart w:id="67" w:name="_Toc357754854"/>
      <w:bookmarkStart w:id="68" w:name="_Toc243452562"/>
      <w:bookmarkStart w:id="69" w:name="_Toc224960922"/>
      <w:bookmarkStart w:id="70" w:name="_Toc357754855"/>
      <w:bookmarkStart w:id="71" w:name="_Toc180141773"/>
      <w:bookmarkEnd w:id="12"/>
      <w:bookmarkEnd w:id="13"/>
      <w:bookmarkEnd w:id="14"/>
      <w:r w:rsidRPr="001C00D3">
        <w:t>Felhantering</w:t>
      </w:r>
      <w:bookmarkEnd w:id="67"/>
      <w:bookmarkEnd w:id="68"/>
      <w:bookmarkEnd w:id="71"/>
    </w:p>
    <w:p w14:paraId="72B612E7" w14:textId="57FD0BC9" w:rsidR="00F6242C" w:rsidRPr="001C00D3" w:rsidRDefault="00F6242C" w:rsidP="00F6242C">
      <w:bookmarkStart w:id="72" w:name="_Toc243452563"/>
    </w:p>
    <w:p w14:paraId="6FAF04D9" w14:textId="4E0015FD" w:rsidR="0039481C" w:rsidRPr="004E2BA2" w:rsidRDefault="0039481C" w:rsidP="0039481C">
      <w:pPr>
        <w:pStyle w:val="Rubrik3"/>
      </w:pPr>
      <w:bookmarkStart w:id="73" w:name="_Toc180141774"/>
      <w:r w:rsidRPr="004E2BA2">
        <w:t>Krav på en tjänsteproducent</w:t>
      </w:r>
      <w:bookmarkEnd w:id="72"/>
      <w:bookmarkEnd w:id="73"/>
      <w:r w:rsidR="00F6242C" w:rsidRPr="004E2BA2">
        <w:br/>
      </w:r>
    </w:p>
    <w:p w14:paraId="0BEBA45A" w14:textId="2500E080" w:rsidR="00C35A2C" w:rsidRDefault="00C35A2C" w:rsidP="00C35A2C">
      <w:r>
        <w:t xml:space="preserve">Alla fel hos producenten ska loggas för spårbarhet samt att systemansvarig kan upptäcka om något behöver åtgärdas. </w:t>
      </w:r>
    </w:p>
    <w:p w14:paraId="18D8FB67" w14:textId="195D83AD" w:rsidR="00C92C1A" w:rsidRDefault="00C92C1A" w:rsidP="00C92C1A">
      <w:r>
        <w:t>Ansvarig för Tjänsteproducenten ansvarar för att information endast lämnas ut till godkända tjänstekonsumenter, samt hanteras enligt riktlinjerna för informationssäkerhet, se vidare [R1-R3].</w:t>
      </w:r>
    </w:p>
    <w:p w14:paraId="06C5EB1C" w14:textId="77777777" w:rsidR="00204733" w:rsidRPr="001C00D3" w:rsidRDefault="00204733" w:rsidP="00204733"/>
    <w:p w14:paraId="2859FC09" w14:textId="77777777" w:rsidR="0039481C" w:rsidRPr="001C00D3" w:rsidRDefault="0039481C" w:rsidP="0039481C">
      <w:pPr>
        <w:pStyle w:val="Rubrik4"/>
      </w:pPr>
      <w:r w:rsidRPr="001C00D3">
        <w:t xml:space="preserve">Logiska fel </w:t>
      </w:r>
    </w:p>
    <w:p w14:paraId="467E4CC9" w14:textId="0526F2CE" w:rsidR="00F23DB2" w:rsidRPr="001C00D3" w:rsidRDefault="00F23DB2" w:rsidP="00F23DB2">
      <w:r w:rsidRPr="001C00D3">
        <w:t>För upp</w:t>
      </w:r>
      <w:r w:rsidR="00E95719">
        <w:t xml:space="preserve">daterande tjänster skall </w:t>
      </w:r>
      <w:proofErr w:type="spellStart"/>
      <w:r w:rsidRPr="001C00D3">
        <w:t>resultCode</w:t>
      </w:r>
      <w:proofErr w:type="spellEnd"/>
      <w:r w:rsidRPr="001C00D3">
        <w:t xml:space="preserve"> sättas till </w:t>
      </w:r>
      <w:r w:rsidR="00E95719">
        <w:t>någon av de giltiga koderna enligt [R6].</w:t>
      </w:r>
    </w:p>
    <w:p w14:paraId="765482B9" w14:textId="56842F5D" w:rsidR="00F23DB2" w:rsidRPr="001C00D3" w:rsidRDefault="002850F2" w:rsidP="00F23DB2">
      <w:r>
        <w:t xml:space="preserve">Om </w:t>
      </w:r>
      <w:proofErr w:type="spellStart"/>
      <w:r>
        <w:t>resultT</w:t>
      </w:r>
      <w:r w:rsidR="00E95719">
        <w:t>ext</w:t>
      </w:r>
      <w:proofErr w:type="spellEnd"/>
      <w:r w:rsidR="00F23DB2" w:rsidRPr="001C00D3">
        <w:t xml:space="preserve"> innehåller ett meddelande så skall det vara sådant att det kan visas för en användare. </w:t>
      </w:r>
    </w:p>
    <w:p w14:paraId="2327ECE5" w14:textId="77777777" w:rsidR="00F23DB2" w:rsidRPr="001C00D3" w:rsidRDefault="00F23DB2" w:rsidP="00F23DB2">
      <w:r w:rsidRPr="001C00D3">
        <w:t>Respektive kontrakt beskriver närmare vilka logiska fel som skall returneras.</w:t>
      </w:r>
    </w:p>
    <w:p w14:paraId="270F2570" w14:textId="77777777" w:rsidR="0039481C" w:rsidRPr="001C00D3" w:rsidRDefault="0039481C" w:rsidP="0039481C"/>
    <w:p w14:paraId="1521A2C9" w14:textId="516A6D33" w:rsidR="0039481C" w:rsidRDefault="00C92C1A" w:rsidP="00C92C1A">
      <w:pPr>
        <w:pStyle w:val="Rubrik4"/>
      </w:pPr>
      <w:r>
        <w:t>Tekniska fel</w:t>
      </w:r>
    </w:p>
    <w:p w14:paraId="25A3EA9F" w14:textId="77777777" w:rsidR="00C92C1A" w:rsidRDefault="00C92C1A" w:rsidP="00C92C1A">
      <w:pPr>
        <w:rPr>
          <w:color w:val="4F81BD" w:themeColor="accent1"/>
        </w:rPr>
      </w:pPr>
      <w:r>
        <w:t>Vid ett tekniskt fel levereras ett generellt undantag (SOAP-</w:t>
      </w:r>
      <w:proofErr w:type="spellStart"/>
      <w:r>
        <w:t>Exception</w:t>
      </w:r>
      <w:proofErr w:type="spellEnd"/>
      <w:r>
        <w:t xml:space="preserve">). Exempel på detta kan vara </w:t>
      </w:r>
      <w:proofErr w:type="spellStart"/>
      <w:r>
        <w:t>deadlock</w:t>
      </w:r>
      <w:proofErr w:type="spellEnd"/>
      <w:r>
        <w:t xml:space="preserve"> i databasen eller följdeffekter av programmeringsfel. Tekniska fel får inte förmedla personuppgifter</w:t>
      </w:r>
      <w:r w:rsidRPr="0006615B">
        <w:t xml:space="preserve">. </w:t>
      </w:r>
      <w:proofErr w:type="gramStart"/>
      <w:r w:rsidRPr="0006615B">
        <w:t>Istället</w:t>
      </w:r>
      <w:proofErr w:type="gramEnd"/>
      <w:r w:rsidRPr="0006615B">
        <w:t xml:space="preserve"> rekommenderas att ett log-id förmedlas, som ger möjlighet för tjänsteproducentens förvaltning att bistå tjänstekonsumentens förvaltning med felsökning. Ett log-id bör vara en UUID.</w:t>
      </w:r>
    </w:p>
    <w:p w14:paraId="7AEC2CF1" w14:textId="77777777" w:rsidR="00C92C1A" w:rsidRPr="001C00D3" w:rsidRDefault="00C92C1A" w:rsidP="0039481C">
      <w:pPr>
        <w:pStyle w:val="Brdtext"/>
      </w:pPr>
    </w:p>
    <w:p w14:paraId="502BF947" w14:textId="77777777" w:rsidR="000D685C" w:rsidRPr="001C00D3" w:rsidRDefault="000D685C" w:rsidP="0039481C">
      <w:pPr>
        <w:rPr>
          <w:color w:val="4F81BD" w:themeColor="accent1"/>
        </w:rPr>
      </w:pPr>
    </w:p>
    <w:p w14:paraId="72908150" w14:textId="10C6ABE3" w:rsidR="0039481C" w:rsidRPr="004E2BA2" w:rsidRDefault="0039481C" w:rsidP="0039481C">
      <w:pPr>
        <w:pStyle w:val="Rubrik3"/>
      </w:pPr>
      <w:bookmarkStart w:id="74" w:name="_Toc243452564"/>
      <w:bookmarkStart w:id="75" w:name="_Toc180141775"/>
      <w:r w:rsidRPr="004E2BA2">
        <w:t>Krav på en tjänstekonsument</w:t>
      </w:r>
      <w:bookmarkEnd w:id="74"/>
      <w:bookmarkEnd w:id="75"/>
    </w:p>
    <w:p w14:paraId="0800D7F7" w14:textId="77777777" w:rsidR="00890D7D" w:rsidRDefault="00890D7D" w:rsidP="00890D7D">
      <w:r>
        <w:t xml:space="preserve">Alla fel hos producenten ska loggas för spårbarhet samt att systemansvarig kan upptäcka om något behöver åtgärdas. </w:t>
      </w:r>
    </w:p>
    <w:p w14:paraId="497F722D" w14:textId="2EC7A77B" w:rsidR="00C92C1A" w:rsidRDefault="00C92C1A" w:rsidP="00C92C1A"/>
    <w:p w14:paraId="3C70F46B" w14:textId="68D9F163" w:rsidR="00C92C1A" w:rsidRDefault="00C92C1A" w:rsidP="005C1E7F">
      <w:pPr>
        <w:pStyle w:val="Rubrik4"/>
      </w:pPr>
      <w:r>
        <w:t>Logiskt fel</w:t>
      </w:r>
    </w:p>
    <w:p w14:paraId="0B2AA39A" w14:textId="369487DB" w:rsidR="005C1E7F" w:rsidRDefault="005C1E7F" w:rsidP="005C1E7F">
      <w:r>
        <w:t>För konsumenter av uppdaterande tjänster så skall felkoder kunna hanteras och i relevanta fall meddelas aktören.</w:t>
      </w:r>
    </w:p>
    <w:p w14:paraId="7B2CB280" w14:textId="6FC60795" w:rsidR="005C1E7F" w:rsidRDefault="005C1E7F" w:rsidP="005C1E7F"/>
    <w:p w14:paraId="1B1DDFEF" w14:textId="113F6084" w:rsidR="005C1E7F" w:rsidRDefault="005C1E7F" w:rsidP="005C1E7F">
      <w:pPr>
        <w:pStyle w:val="Rubrik4"/>
      </w:pPr>
      <w:r>
        <w:t>Tekniska fel</w:t>
      </w:r>
    </w:p>
    <w:p w14:paraId="72A8945C" w14:textId="77777777" w:rsidR="005C1E7F" w:rsidRDefault="005C1E7F" w:rsidP="005C1E7F">
      <w:pPr>
        <w:rPr>
          <w:rFonts w:asciiTheme="minorHAnsi" w:eastAsiaTheme="minorHAnsi" w:hAnsiTheme="minorHAnsi" w:cstheme="minorBidi"/>
          <w:i/>
          <w:sz w:val="24"/>
          <w:szCs w:val="24"/>
        </w:rPr>
      </w:pPr>
      <w:r>
        <w:t>Tekniska fel definieras med en text och en kod i ett SOAP-</w:t>
      </w:r>
      <w:proofErr w:type="spellStart"/>
      <w:r>
        <w:t>Exception</w:t>
      </w:r>
      <w:proofErr w:type="spellEnd"/>
      <w:r>
        <w:t>. Tjänstekonsumenten rekommenderas logga detta fel för att underlätta felsökning.</w:t>
      </w:r>
    </w:p>
    <w:p w14:paraId="771A6D75" w14:textId="77777777" w:rsidR="004B5728" w:rsidRDefault="004B5728" w:rsidP="00C92C1A"/>
    <w:p w14:paraId="7FB84D03" w14:textId="601F3ADB" w:rsidR="00C92C1A" w:rsidRDefault="00C92C1A" w:rsidP="00C92C1A">
      <w:pPr>
        <w:pStyle w:val="Rubrik3"/>
      </w:pPr>
      <w:bookmarkStart w:id="76" w:name="_Toc180141776"/>
      <w:proofErr w:type="spellStart"/>
      <w:r>
        <w:t>Konfidentialitet</w:t>
      </w:r>
      <w:bookmarkEnd w:id="76"/>
      <w:proofErr w:type="spellEnd"/>
    </w:p>
    <w:p w14:paraId="2921C737" w14:textId="03E7AD4C" w:rsidR="00C92C1A" w:rsidRPr="009A3CD6" w:rsidRDefault="00C92C1A" w:rsidP="00C92C1A">
      <w:r w:rsidRPr="00580286">
        <w:t xml:space="preserve">All kommunikation med tjänsterna sker via </w:t>
      </w:r>
      <w:r>
        <w:t>TLS</w:t>
      </w:r>
      <w:r w:rsidRPr="00580286">
        <w:t>-krypterad förbindelse</w:t>
      </w:r>
      <w:r>
        <w:t>, se ref [R5]</w:t>
      </w:r>
      <w:r w:rsidRPr="00580286">
        <w:t>.</w:t>
      </w:r>
    </w:p>
    <w:p w14:paraId="26EE8F2E" w14:textId="5F2B9F3F" w:rsidR="00C92C1A" w:rsidRDefault="00C92C1A">
      <w:pPr>
        <w:spacing w:line="240" w:lineRule="auto"/>
        <w:rPr>
          <w:highlight w:val="yellow"/>
        </w:rPr>
      </w:pPr>
      <w:r>
        <w:rPr>
          <w:highlight w:val="yellow"/>
        </w:rPr>
        <w:br w:type="page"/>
      </w:r>
    </w:p>
    <w:p w14:paraId="2CBDBDA5" w14:textId="77777777" w:rsidR="0039481C" w:rsidRDefault="0039481C" w:rsidP="0039481C">
      <w:pPr>
        <w:pStyle w:val="Rubrik1"/>
      </w:pPr>
      <w:bookmarkStart w:id="77" w:name="_Toc243452565"/>
      <w:bookmarkStart w:id="78" w:name="_Toc180141777"/>
      <w:r>
        <w:lastRenderedPageBreak/>
        <w:t xml:space="preserve">Tjänstedomänens </w:t>
      </w:r>
      <w:bookmarkEnd w:id="69"/>
      <w:r>
        <w:t>meddelandemodeller</w:t>
      </w:r>
      <w:bookmarkEnd w:id="70"/>
      <w:bookmarkEnd w:id="77"/>
      <w:bookmarkEnd w:id="78"/>
    </w:p>
    <w:p w14:paraId="062125DB" w14:textId="32ACCCA5" w:rsidR="0039481C" w:rsidRDefault="0039481C" w:rsidP="0039481C">
      <w:pPr>
        <w:rPr>
          <w:i/>
        </w:rPr>
      </w:pPr>
      <w:bookmarkStart w:id="79" w:name="_Toc224960923"/>
      <w:r w:rsidRPr="007E3F3B">
        <w:rPr>
          <w:i/>
        </w:rPr>
        <w:t xml:space="preserve">Här beskrivs de meddelandemodeller som tjänstekontrakten bygger på. För varje meddelandemodell beskrivs hur mappning ser ut delvis mot </w:t>
      </w:r>
      <w:r w:rsidR="00B720CB" w:rsidRPr="00B720CB">
        <w:rPr>
          <w:i/>
        </w:rPr>
        <w:t>Nationell Informationsstruktur 2016:1</w:t>
      </w:r>
      <w:r w:rsidR="00B720CB">
        <w:rPr>
          <w:i/>
        </w:rPr>
        <w:t xml:space="preserve"> </w:t>
      </w:r>
      <w:r w:rsidRPr="007E3F3B">
        <w:rPr>
          <w:i/>
        </w:rPr>
        <w:t>samt mot schema (XSD) för tjänstekontrakt.</w:t>
      </w:r>
    </w:p>
    <w:p w14:paraId="53AEC150" w14:textId="094F8D0C" w:rsidR="001C00D3" w:rsidRDefault="001C00D3" w:rsidP="0039481C"/>
    <w:p w14:paraId="09B1802B" w14:textId="0886611E" w:rsidR="0039481C" w:rsidRPr="001C00D3" w:rsidRDefault="004B5728" w:rsidP="004B5728">
      <w:r>
        <w:t>Se AB.</w:t>
      </w:r>
    </w:p>
    <w:p w14:paraId="70DEFC10" w14:textId="77777777" w:rsidR="0039481C" w:rsidRPr="001C00D3" w:rsidRDefault="0039481C" w:rsidP="0039481C"/>
    <w:p w14:paraId="3578D5D8" w14:textId="77777777" w:rsidR="0039481C" w:rsidRPr="001C00D3" w:rsidRDefault="0039481C" w:rsidP="0039481C">
      <w:pPr>
        <w:pStyle w:val="Rubrik2"/>
      </w:pPr>
      <w:bookmarkStart w:id="80" w:name="_Toc357754857"/>
      <w:bookmarkStart w:id="81" w:name="_Toc243452567"/>
      <w:bookmarkStart w:id="82" w:name="_Toc180141778"/>
      <w:r w:rsidRPr="001C00D3">
        <w:t>Formatregler</w:t>
      </w:r>
      <w:bookmarkEnd w:id="80"/>
      <w:bookmarkEnd w:id="81"/>
      <w:bookmarkEnd w:id="82"/>
    </w:p>
    <w:p w14:paraId="77B085D3" w14:textId="4CCA171C" w:rsidR="0039481C" w:rsidRDefault="005C1E7F" w:rsidP="0039481C">
      <w:pPr>
        <w:pStyle w:val="Rubrik3"/>
      </w:pPr>
      <w:bookmarkStart w:id="83" w:name="_Toc180141779"/>
      <w:r>
        <w:t>Format för datum</w:t>
      </w:r>
      <w:bookmarkEnd w:id="83"/>
    </w:p>
    <w:p w14:paraId="39A9415A" w14:textId="77777777" w:rsidR="005C1E7F" w:rsidRPr="00A51835" w:rsidRDefault="005C1E7F" w:rsidP="005C1E7F">
      <w:r w:rsidRPr="00A51835">
        <w:t xml:space="preserve">Datum anges alltid på formatet ”ÅÅÅÅ-MM-DD”, vilket motsvara den ISO 8601 och ISO 8824-kompatibla formatbeskrivningen ”YYYY-MM-DD”. W3C-datatypen </w:t>
      </w:r>
      <w:r w:rsidRPr="00A51835">
        <w:rPr>
          <w:i/>
        </w:rPr>
        <w:t>date</w:t>
      </w:r>
      <w:r w:rsidRPr="00A51835">
        <w:t xml:space="preserve"> används i tjänstekontrakten för att realisera detta.</w:t>
      </w:r>
    </w:p>
    <w:p w14:paraId="7FE573E5" w14:textId="0BBD3CDA" w:rsidR="005C1E7F" w:rsidRDefault="005C1E7F" w:rsidP="005C1E7F"/>
    <w:p w14:paraId="75D41CE2" w14:textId="33BC8723" w:rsidR="005C1E7F" w:rsidRDefault="005C1E7F" w:rsidP="005C1E7F">
      <w:pPr>
        <w:pStyle w:val="Rubrik3"/>
      </w:pPr>
      <w:bookmarkStart w:id="84" w:name="_Toc180141780"/>
      <w:r>
        <w:t>Format för tidpunkter</w:t>
      </w:r>
      <w:bookmarkEnd w:id="84"/>
    </w:p>
    <w:p w14:paraId="5ABE72A1" w14:textId="77777777" w:rsidR="005C1E7F" w:rsidRPr="00A51835" w:rsidRDefault="005C1E7F" w:rsidP="005C1E7F">
      <w:r w:rsidRPr="00A51835">
        <w:t>Flera av tjänsterna handlar om att utbyta information om tidpunkter.</w:t>
      </w:r>
    </w:p>
    <w:p w14:paraId="57405F15" w14:textId="77777777" w:rsidR="005C1E7F" w:rsidRPr="00A51835" w:rsidRDefault="005C1E7F" w:rsidP="005C1E7F">
      <w:r w:rsidRPr="00A51835">
        <w:t>Tidpunkter anges alltid på formatet ”</w:t>
      </w:r>
      <w:proofErr w:type="spellStart"/>
      <w:r w:rsidRPr="00A51835">
        <w:t>ÅÅÅÅ-MM-DDTtt:</w:t>
      </w:r>
      <w:proofErr w:type="gramStart"/>
      <w:r w:rsidRPr="00A51835">
        <w:t>mm:ss</w:t>
      </w:r>
      <w:proofErr w:type="spellEnd"/>
      <w:proofErr w:type="gramEnd"/>
      <w:r w:rsidRPr="00A51835">
        <w:t>”, vilket motsvara den ISO 8601 och ISO 8824-kompatibla formatbeskrivningen ”</w:t>
      </w:r>
      <w:proofErr w:type="spellStart"/>
      <w:r w:rsidRPr="00A51835">
        <w:t>YYYY-MM-DDThh:mm:ss</w:t>
      </w:r>
      <w:proofErr w:type="spellEnd"/>
      <w:r w:rsidRPr="00A51835">
        <w:t xml:space="preserve">”. W3C-datatypen </w:t>
      </w:r>
      <w:proofErr w:type="spellStart"/>
      <w:r w:rsidRPr="00A51835">
        <w:rPr>
          <w:i/>
        </w:rPr>
        <w:t>dateTime</w:t>
      </w:r>
      <w:proofErr w:type="spellEnd"/>
      <w:r w:rsidRPr="00A51835">
        <w:t xml:space="preserve"> används i tjänstekontrakten för att realisera detta.</w:t>
      </w:r>
    </w:p>
    <w:p w14:paraId="62990FEC" w14:textId="59A19296" w:rsidR="005C1E7F" w:rsidRDefault="005C1E7F" w:rsidP="005C1E7F"/>
    <w:p w14:paraId="26815B56" w14:textId="562F12DF" w:rsidR="005C1E7F" w:rsidRDefault="005C1E7F" w:rsidP="005C1E7F">
      <w:pPr>
        <w:pStyle w:val="Rubrik3"/>
      </w:pPr>
      <w:bookmarkStart w:id="85" w:name="_Toc180141781"/>
      <w:r>
        <w:t>Tidszon för tidpunkter</w:t>
      </w:r>
      <w:bookmarkEnd w:id="85"/>
    </w:p>
    <w:p w14:paraId="60D51883" w14:textId="77777777" w:rsidR="005C1E7F" w:rsidRPr="00A51835" w:rsidRDefault="005C1E7F" w:rsidP="005C1E7F">
      <w:r w:rsidRPr="00A51835">
        <w:t xml:space="preserve">Tidszon anges inte i meddelandeformaten. </w:t>
      </w:r>
      <w:proofErr w:type="gramStart"/>
      <w:r w:rsidRPr="00A51835">
        <w:t>Alla information</w:t>
      </w:r>
      <w:proofErr w:type="gramEnd"/>
      <w:r w:rsidRPr="00A51835">
        <w:t xml:space="preserve">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66F3D059" w14:textId="22F72B93" w:rsidR="004B5728" w:rsidRDefault="004B5728">
      <w:pPr>
        <w:spacing w:line="240" w:lineRule="auto"/>
      </w:pPr>
      <w:r>
        <w:br w:type="page"/>
      </w:r>
    </w:p>
    <w:p w14:paraId="3FC25909" w14:textId="77777777" w:rsidR="0039481C" w:rsidRDefault="0039481C" w:rsidP="0039481C">
      <w:pPr>
        <w:pStyle w:val="Rubrik1"/>
      </w:pPr>
      <w:bookmarkStart w:id="86" w:name="_Toc357754858"/>
      <w:bookmarkStart w:id="87" w:name="_Toc243452569"/>
      <w:bookmarkStart w:id="88" w:name="_Toc180141782"/>
      <w:r>
        <w:lastRenderedPageBreak/>
        <w:t>Tjänstekontrakt</w:t>
      </w:r>
      <w:bookmarkEnd w:id="79"/>
      <w:bookmarkEnd w:id="86"/>
      <w:bookmarkEnd w:id="87"/>
      <w:bookmarkEnd w:id="88"/>
    </w:p>
    <w:p w14:paraId="1305121E" w14:textId="77777777" w:rsidR="00E003C7" w:rsidRPr="00E003C7" w:rsidRDefault="00E003C7" w:rsidP="00E003C7"/>
    <w:p w14:paraId="1DDE93E0" w14:textId="3CCDFEE3" w:rsidR="0039481C" w:rsidRPr="00E003C7" w:rsidRDefault="0019277E" w:rsidP="0039481C">
      <w:pPr>
        <w:pStyle w:val="Rubrik2"/>
      </w:pPr>
      <w:bookmarkStart w:id="89" w:name="_Toc180141783"/>
      <w:r w:rsidRPr="00E003C7">
        <w:t>GetBlocks</w:t>
      </w:r>
      <w:bookmarkEnd w:id="89"/>
    </w:p>
    <w:p w14:paraId="3AA0C275" w14:textId="2EDBB547" w:rsidR="0019277E" w:rsidRDefault="0019277E" w:rsidP="0019277E">
      <w:bookmarkStart w:id="90" w:name="_Toc243452571"/>
      <w:r>
        <w:t xml:space="preserve">Tjänst som </w:t>
      </w:r>
      <w:r w:rsidR="00AF1FE3">
        <w:t>hämtar</w:t>
      </w:r>
      <w:r>
        <w:t xml:space="preserve"> registrerade spärrar för en </w:t>
      </w:r>
      <w:r w:rsidR="00AF1FE3">
        <w:t>patient och/eller vårdgivare</w:t>
      </w:r>
      <w:r>
        <w:t xml:space="preserve">. Endast aktiva spärrar returneras (ej makulerade eller permanent hävda). Varje spärr kompletteras också med aktiva tillfälliga hävningar om sådana finns. </w:t>
      </w:r>
    </w:p>
    <w:p w14:paraId="4450C664" w14:textId="77777777" w:rsidR="0019277E" w:rsidRDefault="0019277E" w:rsidP="0019277E"/>
    <w:p w14:paraId="4E167DE8" w14:textId="77777777" w:rsidR="0019277E" w:rsidRDefault="0019277E" w:rsidP="0019277E">
      <w:r>
        <w:t>Det går även att ange ett datum (CreatedOnOrAfter) från när man önskar inhämta nyare uppgifter och på så sätt undvika att inhämta data som redan hämtats vid ett tidigare tillfälle. Detta inkluderar även tillfälliga hävningar som skett efter angivet datum. Här avses datum då spärruppgiften lagrades i tjänsten.</w:t>
      </w:r>
    </w:p>
    <w:p w14:paraId="4E37E657" w14:textId="77777777" w:rsidR="006247CF" w:rsidRDefault="006247CF" w:rsidP="0019277E"/>
    <w:p w14:paraId="4E1D07B1" w14:textId="77777777" w:rsidR="0039481C" w:rsidRDefault="0039481C" w:rsidP="0039481C">
      <w:pPr>
        <w:pStyle w:val="Rubrik3"/>
      </w:pPr>
      <w:bookmarkStart w:id="91" w:name="_Toc180141784"/>
      <w:r>
        <w:t>Version</w:t>
      </w:r>
      <w:bookmarkEnd w:id="90"/>
      <w:bookmarkEnd w:id="91"/>
    </w:p>
    <w:p w14:paraId="4DEE863B" w14:textId="555956A4" w:rsidR="0039481C" w:rsidRDefault="00E777F6" w:rsidP="0039481C">
      <w:r>
        <w:t>4</w:t>
      </w:r>
      <w:r w:rsidR="006247CF">
        <w:t>.0</w:t>
      </w:r>
    </w:p>
    <w:p w14:paraId="52A06305" w14:textId="77777777" w:rsidR="0039481C" w:rsidRPr="00C55071" w:rsidRDefault="0039481C" w:rsidP="0039481C"/>
    <w:p w14:paraId="6E038BA2" w14:textId="77777777" w:rsidR="0039481C" w:rsidRDefault="0039481C" w:rsidP="0039481C">
      <w:pPr>
        <w:pStyle w:val="Rubrik3"/>
      </w:pPr>
      <w:bookmarkStart w:id="92" w:name="_Toc243452572"/>
      <w:bookmarkStart w:id="93" w:name="_Toc180141785"/>
      <w:r>
        <w:t>Fältregler</w:t>
      </w:r>
      <w:bookmarkEnd w:id="92"/>
      <w:bookmarkEnd w:id="93"/>
    </w:p>
    <w:p w14:paraId="7BE898B9" w14:textId="28694C7D" w:rsidR="00E777F6" w:rsidRDefault="00E777F6" w:rsidP="00E777F6">
      <w:pPr>
        <w:spacing w:line="240" w:lineRule="auto"/>
        <w:rPr>
          <w:rFonts w:ascii="Times New Roman" w:eastAsia="ヒラギノ角ゴ Pro W3" w:hAnsi="Times New Roman"/>
          <w:noProof/>
          <w:color w:val="000000"/>
          <w:szCs w:val="24"/>
        </w:rPr>
      </w:pPr>
      <w:r w:rsidRPr="00E777F6">
        <w:rPr>
          <w:rFonts w:ascii="Times New Roman" w:eastAsia="ヒラギノ角ゴ Pro W3" w:hAnsi="Times New Roman"/>
          <w:noProof/>
          <w:color w:val="000000"/>
          <w:szCs w:val="24"/>
        </w:rPr>
        <w:t>Nedanstående tabell beskriver varje element i begäran och svar samt vilka datatyper som används.</w:t>
      </w:r>
    </w:p>
    <w:p w14:paraId="6AA81E4A" w14:textId="61D83418" w:rsidR="00E777F6" w:rsidRDefault="00E777F6" w:rsidP="00E777F6">
      <w:pPr>
        <w:spacing w:line="240" w:lineRule="auto"/>
        <w:rPr>
          <w:rFonts w:ascii="Times New Roman" w:eastAsia="ヒラギノ角ゴ Pro W3" w:hAnsi="Times New Roman"/>
          <w:noProof/>
          <w:color w:val="000000"/>
          <w:szCs w:val="24"/>
        </w:rPr>
      </w:pPr>
    </w:p>
    <w:tbl>
      <w:tblPr>
        <w:tblStyle w:val="Tabellrutnt"/>
        <w:tblW w:w="10314" w:type="dxa"/>
        <w:tblLayout w:type="fixed"/>
        <w:tblLook w:val="04A0" w:firstRow="1" w:lastRow="0" w:firstColumn="1" w:lastColumn="0" w:noHBand="0" w:noVBand="1"/>
      </w:tblPr>
      <w:tblGrid>
        <w:gridCol w:w="1951"/>
        <w:gridCol w:w="2109"/>
        <w:gridCol w:w="4695"/>
        <w:gridCol w:w="1559"/>
      </w:tblGrid>
      <w:tr w:rsidR="00E777F6" w14:paraId="6F625AC8" w14:textId="77777777" w:rsidTr="00E777F6">
        <w:trPr>
          <w:trHeight w:val="384"/>
        </w:trPr>
        <w:tc>
          <w:tcPr>
            <w:tcW w:w="1951" w:type="dxa"/>
            <w:shd w:val="clear" w:color="auto" w:fill="D9D9D9" w:themeFill="background1" w:themeFillShade="D9"/>
            <w:vAlign w:val="bottom"/>
          </w:tcPr>
          <w:p w14:paraId="5DB4E763" w14:textId="77777777" w:rsidR="00E777F6" w:rsidRDefault="00E777F6" w:rsidP="00A81C96">
            <w:pPr>
              <w:rPr>
                <w:b/>
              </w:rPr>
            </w:pPr>
            <w:r>
              <w:rPr>
                <w:b/>
              </w:rPr>
              <w:t>Namn</w:t>
            </w:r>
          </w:p>
        </w:tc>
        <w:tc>
          <w:tcPr>
            <w:tcW w:w="2109" w:type="dxa"/>
            <w:shd w:val="clear" w:color="auto" w:fill="D9D9D9" w:themeFill="background1" w:themeFillShade="D9"/>
            <w:vAlign w:val="bottom"/>
          </w:tcPr>
          <w:p w14:paraId="001DAA9E" w14:textId="77777777" w:rsidR="00E777F6" w:rsidRDefault="00E777F6" w:rsidP="00A81C96">
            <w:pPr>
              <w:rPr>
                <w:b/>
              </w:rPr>
            </w:pPr>
            <w:proofErr w:type="spellStart"/>
            <w:r>
              <w:rPr>
                <w:b/>
              </w:rPr>
              <w:t>Datatyp</w:t>
            </w:r>
            <w:proofErr w:type="spellEnd"/>
          </w:p>
        </w:tc>
        <w:tc>
          <w:tcPr>
            <w:tcW w:w="4695" w:type="dxa"/>
            <w:shd w:val="clear" w:color="auto" w:fill="D9D9D9" w:themeFill="background1" w:themeFillShade="D9"/>
            <w:vAlign w:val="bottom"/>
          </w:tcPr>
          <w:p w14:paraId="0D272739" w14:textId="77777777" w:rsidR="00E777F6" w:rsidRDefault="00E777F6" w:rsidP="00A81C96">
            <w:pPr>
              <w:rPr>
                <w:b/>
              </w:rPr>
            </w:pPr>
            <w:r>
              <w:rPr>
                <w:b/>
              </w:rPr>
              <w:t>Beskrivning</w:t>
            </w:r>
          </w:p>
        </w:tc>
        <w:tc>
          <w:tcPr>
            <w:tcW w:w="1559" w:type="dxa"/>
            <w:shd w:val="clear" w:color="auto" w:fill="D9D9D9" w:themeFill="background1" w:themeFillShade="D9"/>
            <w:vAlign w:val="bottom"/>
          </w:tcPr>
          <w:p w14:paraId="3218758C" w14:textId="77777777" w:rsidR="00E777F6" w:rsidRDefault="00E777F6" w:rsidP="00A81C96">
            <w:pPr>
              <w:rPr>
                <w:b/>
              </w:rPr>
            </w:pPr>
            <w:proofErr w:type="spellStart"/>
            <w:r>
              <w:rPr>
                <w:b/>
              </w:rPr>
              <w:t>Kardinalitet</w:t>
            </w:r>
            <w:proofErr w:type="spellEnd"/>
          </w:p>
        </w:tc>
      </w:tr>
      <w:tr w:rsidR="00E777F6" w14:paraId="1CE2504C" w14:textId="77777777" w:rsidTr="00E777F6">
        <w:tc>
          <w:tcPr>
            <w:tcW w:w="1951" w:type="dxa"/>
            <w:shd w:val="clear" w:color="auto" w:fill="F9F9F9" w:themeFill="background1" w:themeFillShade="F9"/>
            <w:vAlign w:val="bottom"/>
          </w:tcPr>
          <w:p w14:paraId="2B41A0EF" w14:textId="77777777" w:rsidR="00E777F6" w:rsidRDefault="00E777F6" w:rsidP="00A81C96">
            <w:pPr>
              <w:rPr>
                <w:b/>
              </w:rPr>
            </w:pPr>
            <w:r>
              <w:rPr>
                <w:b/>
                <w:i/>
              </w:rPr>
              <w:t>Begäran</w:t>
            </w:r>
          </w:p>
        </w:tc>
        <w:tc>
          <w:tcPr>
            <w:tcW w:w="2109" w:type="dxa"/>
            <w:shd w:val="clear" w:color="auto" w:fill="F9F9F9" w:themeFill="background1" w:themeFillShade="F9"/>
            <w:vAlign w:val="bottom"/>
          </w:tcPr>
          <w:p w14:paraId="0FC7ACD8" w14:textId="77777777" w:rsidR="00E777F6" w:rsidRDefault="00E777F6" w:rsidP="00A81C96">
            <w:pPr>
              <w:rPr>
                <w:b/>
              </w:rPr>
            </w:pPr>
          </w:p>
        </w:tc>
        <w:tc>
          <w:tcPr>
            <w:tcW w:w="4695" w:type="dxa"/>
            <w:shd w:val="clear" w:color="auto" w:fill="F9F9F9" w:themeFill="background1" w:themeFillShade="F9"/>
            <w:vAlign w:val="bottom"/>
          </w:tcPr>
          <w:p w14:paraId="7A3EA0E6" w14:textId="77777777" w:rsidR="00E777F6" w:rsidRDefault="00E777F6" w:rsidP="00A81C96">
            <w:pPr>
              <w:rPr>
                <w:b/>
              </w:rPr>
            </w:pPr>
          </w:p>
        </w:tc>
        <w:tc>
          <w:tcPr>
            <w:tcW w:w="1559" w:type="dxa"/>
            <w:shd w:val="clear" w:color="auto" w:fill="F9F9F9" w:themeFill="background1" w:themeFillShade="F9"/>
            <w:vAlign w:val="bottom"/>
          </w:tcPr>
          <w:p w14:paraId="4FAF8DDE" w14:textId="77777777" w:rsidR="00E777F6" w:rsidRDefault="00E777F6" w:rsidP="00A81C96">
            <w:pPr>
              <w:rPr>
                <w:b/>
              </w:rPr>
            </w:pPr>
          </w:p>
        </w:tc>
      </w:tr>
      <w:tr w:rsidR="00E777F6" w14:paraId="60C3A8C8" w14:textId="77777777" w:rsidTr="00E777F6">
        <w:tc>
          <w:tcPr>
            <w:tcW w:w="1951" w:type="dxa"/>
          </w:tcPr>
          <w:p w14:paraId="312F3480" w14:textId="77777777" w:rsidR="00E777F6" w:rsidRDefault="00E777F6" w:rsidP="00A81C96">
            <w:r>
              <w:t>patientId</w:t>
            </w:r>
          </w:p>
        </w:tc>
        <w:tc>
          <w:tcPr>
            <w:tcW w:w="2109" w:type="dxa"/>
          </w:tcPr>
          <w:p w14:paraId="7AFDD183" w14:textId="77777777" w:rsidR="00E777F6" w:rsidRPr="00E777F6" w:rsidRDefault="00E777F6" w:rsidP="00A81C96">
            <w:pPr>
              <w:rPr>
                <w:lang w:val="en-US"/>
              </w:rPr>
            </w:pPr>
            <w:proofErr w:type="gramStart"/>
            <w:r w:rsidRPr="00E777F6">
              <w:rPr>
                <w:lang w:val="en-US"/>
              </w:rPr>
              <w:t>urn:riv</w:t>
            </w:r>
            <w:proofErr w:type="gramEnd"/>
            <w:r w:rsidRPr="00E777F6">
              <w:rPr>
                <w:lang w:val="en-US"/>
              </w:rPr>
              <w:t>:informationsecurity:authorization:blocking:4:IIType</w:t>
            </w:r>
          </w:p>
        </w:tc>
        <w:tc>
          <w:tcPr>
            <w:tcW w:w="4695" w:type="dxa"/>
          </w:tcPr>
          <w:p w14:paraId="765B8593" w14:textId="77777777" w:rsidR="00E777F6" w:rsidRDefault="00E777F6" w:rsidP="00A81C96">
            <w:r>
              <w:t>Ej obligatorisk patientidentitet såsom personnummer, samordningsnummer eller reservnummer vars spärrar skall hämtas.</w:t>
            </w:r>
          </w:p>
        </w:tc>
        <w:tc>
          <w:tcPr>
            <w:tcW w:w="1559" w:type="dxa"/>
          </w:tcPr>
          <w:p w14:paraId="30204354" w14:textId="77777777" w:rsidR="00E777F6" w:rsidRDefault="00E777F6" w:rsidP="00A81C96">
            <w:r>
              <w:t>0..1</w:t>
            </w:r>
          </w:p>
        </w:tc>
      </w:tr>
      <w:tr w:rsidR="00E777F6" w14:paraId="70E1B66C" w14:textId="77777777" w:rsidTr="00E777F6">
        <w:tc>
          <w:tcPr>
            <w:tcW w:w="1951" w:type="dxa"/>
          </w:tcPr>
          <w:p w14:paraId="4D2EF47F" w14:textId="77777777" w:rsidR="00E777F6" w:rsidRDefault="00E777F6" w:rsidP="00A81C96">
            <w:proofErr w:type="spellStart"/>
            <w:r>
              <w:t>careProviderIds</w:t>
            </w:r>
            <w:proofErr w:type="spellEnd"/>
          </w:p>
        </w:tc>
        <w:tc>
          <w:tcPr>
            <w:tcW w:w="2109" w:type="dxa"/>
          </w:tcPr>
          <w:p w14:paraId="1D667EEF" w14:textId="77777777" w:rsidR="00E777F6" w:rsidRPr="00E777F6" w:rsidRDefault="00E777F6" w:rsidP="00A81C96">
            <w:pPr>
              <w:rPr>
                <w:lang w:val="en-US"/>
              </w:rPr>
            </w:pPr>
            <w:proofErr w:type="gramStart"/>
            <w:r w:rsidRPr="00E777F6">
              <w:rPr>
                <w:lang w:val="en-US"/>
              </w:rPr>
              <w:t>urn:riv</w:t>
            </w:r>
            <w:proofErr w:type="gramEnd"/>
            <w:r w:rsidRPr="00E777F6">
              <w:rPr>
                <w:lang w:val="en-US"/>
              </w:rPr>
              <w:t>:informationsecurity:authorization:blocking:4:HsaId</w:t>
            </w:r>
          </w:p>
        </w:tc>
        <w:tc>
          <w:tcPr>
            <w:tcW w:w="4695" w:type="dxa"/>
          </w:tcPr>
          <w:p w14:paraId="002065A7" w14:textId="01A5596B" w:rsidR="00E777F6" w:rsidRDefault="00E777F6" w:rsidP="00A81C96">
            <w:r>
              <w:t>Ej obligatorisk lista med HSA-id på de vårdgivare vars spärrar skall hämtas.</w:t>
            </w:r>
          </w:p>
        </w:tc>
        <w:tc>
          <w:tcPr>
            <w:tcW w:w="1559" w:type="dxa"/>
          </w:tcPr>
          <w:p w14:paraId="75E86E70" w14:textId="77777777" w:rsidR="00E777F6" w:rsidRDefault="00E777F6" w:rsidP="00A81C96">
            <w:r>
              <w:t>0..*</w:t>
            </w:r>
          </w:p>
        </w:tc>
      </w:tr>
      <w:tr w:rsidR="00E777F6" w14:paraId="504B6CB4" w14:textId="77777777" w:rsidTr="00E777F6">
        <w:tc>
          <w:tcPr>
            <w:tcW w:w="1951" w:type="dxa"/>
          </w:tcPr>
          <w:p w14:paraId="1E203F81" w14:textId="77777777" w:rsidR="00E777F6" w:rsidRDefault="00E777F6" w:rsidP="00A81C96">
            <w:proofErr w:type="spellStart"/>
            <w:r>
              <w:t>createdOnOrAfter</w:t>
            </w:r>
            <w:proofErr w:type="spellEnd"/>
          </w:p>
        </w:tc>
        <w:tc>
          <w:tcPr>
            <w:tcW w:w="2109" w:type="dxa"/>
          </w:tcPr>
          <w:p w14:paraId="5630EB7D" w14:textId="77777777" w:rsidR="00E777F6" w:rsidRDefault="00E777F6" w:rsidP="00A81C96">
            <w:proofErr w:type="spellStart"/>
            <w:proofErr w:type="gramStart"/>
            <w:r>
              <w:t>xs:DateTime</w:t>
            </w:r>
            <w:proofErr w:type="spellEnd"/>
            <w:proofErr w:type="gramEnd"/>
          </w:p>
        </w:tc>
        <w:tc>
          <w:tcPr>
            <w:tcW w:w="4695" w:type="dxa"/>
          </w:tcPr>
          <w:p w14:paraId="2DC6FA05" w14:textId="77777777" w:rsidR="00E777F6" w:rsidRDefault="00E777F6" w:rsidP="00A81C96">
            <w:r>
              <w:t>Ej obligatoriskt startdatum för hur gamla spärrobjekt som skall hämtas. Om angivet returneras endast spärrar och/eller tillfälliga hävningar lagrade/förändrade i tjänsten på eller efter denna tidpunkt. Användbart vid upprepande förfrågningar och undviker att data som redan inhämtats returneras.</w:t>
            </w:r>
          </w:p>
        </w:tc>
        <w:tc>
          <w:tcPr>
            <w:tcW w:w="1559" w:type="dxa"/>
          </w:tcPr>
          <w:p w14:paraId="457262F7" w14:textId="77777777" w:rsidR="00E777F6" w:rsidRDefault="00E777F6" w:rsidP="00A81C96">
            <w:r>
              <w:t>0..1</w:t>
            </w:r>
          </w:p>
        </w:tc>
      </w:tr>
      <w:tr w:rsidR="00E777F6" w14:paraId="7458F9BB" w14:textId="77777777" w:rsidTr="00E777F6">
        <w:tc>
          <w:tcPr>
            <w:tcW w:w="1951" w:type="dxa"/>
            <w:shd w:val="clear" w:color="auto" w:fill="F9F9F9" w:themeFill="background1" w:themeFillShade="F9"/>
            <w:vAlign w:val="bottom"/>
          </w:tcPr>
          <w:p w14:paraId="78962076" w14:textId="77777777" w:rsidR="00E777F6" w:rsidRDefault="00E777F6" w:rsidP="00A81C96">
            <w:pPr>
              <w:rPr>
                <w:b/>
              </w:rPr>
            </w:pPr>
            <w:r>
              <w:rPr>
                <w:b/>
                <w:i/>
              </w:rPr>
              <w:t>Svar</w:t>
            </w:r>
          </w:p>
        </w:tc>
        <w:tc>
          <w:tcPr>
            <w:tcW w:w="2109" w:type="dxa"/>
            <w:shd w:val="clear" w:color="auto" w:fill="F9F9F9" w:themeFill="background1" w:themeFillShade="F9"/>
            <w:vAlign w:val="bottom"/>
          </w:tcPr>
          <w:p w14:paraId="32683E5D" w14:textId="77777777" w:rsidR="00E777F6" w:rsidRDefault="00E777F6" w:rsidP="00A81C96">
            <w:pPr>
              <w:rPr>
                <w:b/>
              </w:rPr>
            </w:pPr>
          </w:p>
        </w:tc>
        <w:tc>
          <w:tcPr>
            <w:tcW w:w="4695" w:type="dxa"/>
            <w:shd w:val="clear" w:color="auto" w:fill="F9F9F9" w:themeFill="background1" w:themeFillShade="F9"/>
            <w:vAlign w:val="bottom"/>
          </w:tcPr>
          <w:p w14:paraId="642D340C" w14:textId="77777777" w:rsidR="00E777F6" w:rsidRDefault="00E777F6" w:rsidP="00A81C96">
            <w:pPr>
              <w:rPr>
                <w:b/>
              </w:rPr>
            </w:pPr>
          </w:p>
        </w:tc>
        <w:tc>
          <w:tcPr>
            <w:tcW w:w="1559" w:type="dxa"/>
            <w:shd w:val="clear" w:color="auto" w:fill="F9F9F9" w:themeFill="background1" w:themeFillShade="F9"/>
            <w:vAlign w:val="bottom"/>
          </w:tcPr>
          <w:p w14:paraId="3532AE64" w14:textId="77777777" w:rsidR="00E777F6" w:rsidRDefault="00E777F6" w:rsidP="00A81C96">
            <w:pPr>
              <w:rPr>
                <w:b/>
              </w:rPr>
            </w:pPr>
          </w:p>
        </w:tc>
      </w:tr>
      <w:tr w:rsidR="00E777F6" w14:paraId="16B181D5" w14:textId="77777777" w:rsidTr="00E777F6">
        <w:tc>
          <w:tcPr>
            <w:tcW w:w="1951" w:type="dxa"/>
          </w:tcPr>
          <w:p w14:paraId="14717F1C" w14:textId="77777777" w:rsidR="00E777F6" w:rsidRDefault="00E777F6" w:rsidP="00A81C96">
            <w:proofErr w:type="spellStart"/>
            <w:r>
              <w:t>blockHeader</w:t>
            </w:r>
            <w:proofErr w:type="spellEnd"/>
          </w:p>
        </w:tc>
        <w:tc>
          <w:tcPr>
            <w:tcW w:w="2109" w:type="dxa"/>
          </w:tcPr>
          <w:p w14:paraId="61261888" w14:textId="77777777" w:rsidR="00E777F6" w:rsidRPr="00E777F6" w:rsidRDefault="00E777F6" w:rsidP="00A81C96">
            <w:pPr>
              <w:rPr>
                <w:lang w:val="en-US"/>
              </w:rPr>
            </w:pPr>
            <w:proofErr w:type="gramStart"/>
            <w:r w:rsidRPr="00E777F6">
              <w:rPr>
                <w:lang w:val="en-US"/>
              </w:rPr>
              <w:t>urn:riv</w:t>
            </w:r>
            <w:proofErr w:type="gramEnd"/>
            <w:r w:rsidRPr="00E777F6">
              <w:rPr>
                <w:lang w:val="en-US"/>
              </w:rPr>
              <w:t>:informationsecurity:authorization:blocking:4:BlockHeaderType</w:t>
            </w:r>
          </w:p>
        </w:tc>
        <w:tc>
          <w:tcPr>
            <w:tcW w:w="4695" w:type="dxa"/>
          </w:tcPr>
          <w:p w14:paraId="0D87FE90" w14:textId="77777777" w:rsidR="00E777F6" w:rsidRDefault="00E777F6" w:rsidP="00A81C96">
            <w:r>
              <w:t>Lista över funna spärrar som är aktiva.</w:t>
            </w:r>
          </w:p>
        </w:tc>
        <w:tc>
          <w:tcPr>
            <w:tcW w:w="1559" w:type="dxa"/>
          </w:tcPr>
          <w:p w14:paraId="353D9608" w14:textId="77777777" w:rsidR="00E777F6" w:rsidRDefault="00E777F6" w:rsidP="00A81C96">
            <w:r>
              <w:t>1..1</w:t>
            </w:r>
          </w:p>
        </w:tc>
      </w:tr>
    </w:tbl>
    <w:p w14:paraId="3E536492" w14:textId="77777777" w:rsidR="00E777F6" w:rsidRPr="00E777F6" w:rsidRDefault="00E777F6" w:rsidP="00E777F6">
      <w:pPr>
        <w:spacing w:line="240" w:lineRule="auto"/>
        <w:rPr>
          <w:rFonts w:ascii="Times New Roman" w:eastAsia="ヒラギノ角ゴ Pro W3" w:hAnsi="Times New Roman"/>
          <w:noProof/>
          <w:color w:val="000000"/>
          <w:szCs w:val="24"/>
        </w:rPr>
      </w:pPr>
    </w:p>
    <w:p w14:paraId="3157722F" w14:textId="77777777" w:rsidR="0039481C" w:rsidRDefault="0039481C" w:rsidP="0039481C"/>
    <w:p w14:paraId="77E9D006" w14:textId="77777777" w:rsidR="0039481C" w:rsidRPr="00ED19D0" w:rsidRDefault="0039481C" w:rsidP="0039481C">
      <w:pPr>
        <w:pStyle w:val="Brdtext"/>
      </w:pPr>
    </w:p>
    <w:p w14:paraId="5FDE6A04" w14:textId="77777777" w:rsidR="0039481C" w:rsidRDefault="0039481C" w:rsidP="0039481C">
      <w:pPr>
        <w:pStyle w:val="Rubrik3"/>
      </w:pPr>
      <w:bookmarkStart w:id="94" w:name="_Toc243452573"/>
      <w:bookmarkStart w:id="95" w:name="_Toc180141786"/>
      <w:r>
        <w:t>Övriga regler</w:t>
      </w:r>
      <w:bookmarkEnd w:id="94"/>
      <w:bookmarkEnd w:id="95"/>
    </w:p>
    <w:p w14:paraId="54C7F2F8" w14:textId="7A2FFBE5" w:rsidR="0039481C" w:rsidRPr="007B0FBC" w:rsidRDefault="007B0FBC" w:rsidP="0039481C">
      <w:r w:rsidRPr="007B0FBC">
        <w:t>N/A</w:t>
      </w:r>
    </w:p>
    <w:p w14:paraId="15C0FFB2" w14:textId="77777777" w:rsidR="0039481C" w:rsidRDefault="0039481C" w:rsidP="0039481C">
      <w:pPr>
        <w:rPr>
          <w:color w:val="4F81BD" w:themeColor="accent1"/>
        </w:rPr>
      </w:pPr>
    </w:p>
    <w:p w14:paraId="281DFCD9" w14:textId="77777777" w:rsidR="0039481C" w:rsidRPr="00776D68" w:rsidRDefault="0039481C" w:rsidP="0039481C">
      <w:pPr>
        <w:pStyle w:val="Rubrik4"/>
      </w:pPr>
      <w:r w:rsidRPr="00776D68">
        <w:t>Icke funktionella krav</w:t>
      </w:r>
    </w:p>
    <w:p w14:paraId="2179D89E" w14:textId="61C03C18" w:rsidR="0039481C" w:rsidRPr="00A14582" w:rsidRDefault="00A14582" w:rsidP="0039481C">
      <w:r w:rsidRPr="00A14582">
        <w:t>N/A</w:t>
      </w:r>
    </w:p>
    <w:p w14:paraId="5A77D953" w14:textId="77777777" w:rsidR="0039481C" w:rsidRPr="00776D68" w:rsidRDefault="0039481C" w:rsidP="0039481C">
      <w:pPr>
        <w:pStyle w:val="Rubrik5"/>
      </w:pPr>
      <w:r w:rsidRPr="00776D68">
        <w:t>SLA-krav</w:t>
      </w:r>
    </w:p>
    <w:p w14:paraId="6368FA7A" w14:textId="77777777" w:rsidR="005D1663" w:rsidRDefault="005D1663" w:rsidP="0039481C"/>
    <w:p w14:paraId="42D91A45" w14:textId="74B502D7" w:rsidR="0039481C" w:rsidRDefault="0039481C" w:rsidP="0039481C">
      <w:r w:rsidRPr="008B016A">
        <w:t>Följande SLA-krav gäller för producenter av detta tjänstekontrakt.</w:t>
      </w:r>
    </w:p>
    <w:p w14:paraId="34CB47E4" w14:textId="77777777" w:rsidR="005D1663" w:rsidRDefault="005D1663"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0"/>
        <w:gridCol w:w="3251"/>
        <w:gridCol w:w="5327"/>
      </w:tblGrid>
      <w:tr w:rsidR="005D1663" w:rsidRPr="00D957CA" w14:paraId="3759053B" w14:textId="77777777" w:rsidTr="00B07037">
        <w:tc>
          <w:tcPr>
            <w:tcW w:w="1110" w:type="dxa"/>
            <w:shd w:val="clear" w:color="auto" w:fill="D9D9D9" w:themeFill="background1" w:themeFillShade="D9"/>
          </w:tcPr>
          <w:p w14:paraId="143FCEC2" w14:textId="77777777" w:rsidR="005D1663" w:rsidRPr="00CC5A95" w:rsidRDefault="005D1663" w:rsidP="00D66E46">
            <w:pPr>
              <w:rPr>
                <w:b/>
              </w:rPr>
            </w:pPr>
            <w:r w:rsidRPr="00CC5A95">
              <w:rPr>
                <w:b/>
              </w:rPr>
              <w:t>Kategori</w:t>
            </w:r>
          </w:p>
        </w:tc>
        <w:tc>
          <w:tcPr>
            <w:tcW w:w="3251" w:type="dxa"/>
            <w:shd w:val="clear" w:color="auto" w:fill="D9D9D9" w:themeFill="background1" w:themeFillShade="D9"/>
          </w:tcPr>
          <w:p w14:paraId="6EEB9282" w14:textId="77777777" w:rsidR="005D1663" w:rsidRPr="00CC5A95" w:rsidRDefault="005D1663" w:rsidP="00D66E46">
            <w:pPr>
              <w:rPr>
                <w:b/>
              </w:rPr>
            </w:pPr>
            <w:r w:rsidRPr="00CC5A95">
              <w:rPr>
                <w:b/>
              </w:rPr>
              <w:t>Värde</w:t>
            </w:r>
          </w:p>
        </w:tc>
        <w:tc>
          <w:tcPr>
            <w:tcW w:w="5327" w:type="dxa"/>
            <w:shd w:val="clear" w:color="auto" w:fill="D9D9D9" w:themeFill="background1" w:themeFillShade="D9"/>
          </w:tcPr>
          <w:p w14:paraId="5E60819B" w14:textId="77777777" w:rsidR="005D1663" w:rsidRDefault="005D1663" w:rsidP="00D66E46">
            <w:pPr>
              <w:rPr>
                <w:b/>
              </w:rPr>
            </w:pPr>
            <w:r>
              <w:rPr>
                <w:b/>
              </w:rPr>
              <w:t>Beskrivning</w:t>
            </w:r>
          </w:p>
        </w:tc>
      </w:tr>
      <w:tr w:rsidR="005D1663" w14:paraId="511BCF7B" w14:textId="77777777" w:rsidTr="00B07037">
        <w:trPr>
          <w:trHeight w:val="689"/>
        </w:trPr>
        <w:tc>
          <w:tcPr>
            <w:tcW w:w="1110" w:type="dxa"/>
          </w:tcPr>
          <w:p w14:paraId="6D2A6DD1" w14:textId="77777777" w:rsidR="005D1663" w:rsidRPr="00CC5A95" w:rsidRDefault="005D1663" w:rsidP="00D66E46">
            <w:r w:rsidRPr="00CC5A95">
              <w:t>Svarstid</w:t>
            </w:r>
          </w:p>
        </w:tc>
        <w:tc>
          <w:tcPr>
            <w:tcW w:w="3251" w:type="dxa"/>
          </w:tcPr>
          <w:p w14:paraId="0FC3CC69" w14:textId="4A9C188D" w:rsidR="005D1663" w:rsidRPr="00CC5A95" w:rsidRDefault="005D1663" w:rsidP="00D66E46">
            <w:proofErr w:type="gramStart"/>
            <w:r w:rsidRPr="00CC5A95">
              <w:t>&lt; 1</w:t>
            </w:r>
            <w:r>
              <w:t>0</w:t>
            </w:r>
            <w:proofErr w:type="gramEnd"/>
            <w:r w:rsidRPr="00CC5A95">
              <w:t xml:space="preserve"> sekund för 95% av alla anrop</w:t>
            </w:r>
          </w:p>
        </w:tc>
        <w:tc>
          <w:tcPr>
            <w:tcW w:w="5327" w:type="dxa"/>
          </w:tcPr>
          <w:p w14:paraId="658597C2" w14:textId="4D08DFB4" w:rsidR="005D1663" w:rsidRDefault="005D1663" w:rsidP="00B07037">
            <w:r>
              <w:t xml:space="preserve">För de fall då man anropar tjänsten med varken </w:t>
            </w:r>
            <w:proofErr w:type="spellStart"/>
            <w:r>
              <w:t>vårdgivarId</w:t>
            </w:r>
            <w:proofErr w:type="spellEnd"/>
            <w:r>
              <w:t xml:space="preserve"> eller patientId</w:t>
            </w:r>
            <w:r w:rsidR="007B0FBC">
              <w:t>. I övrigt enligt kap 4.4.1</w:t>
            </w:r>
            <w:r>
              <w:t xml:space="preserve"> </w:t>
            </w:r>
          </w:p>
        </w:tc>
      </w:tr>
    </w:tbl>
    <w:p w14:paraId="5EC5CF50" w14:textId="77777777" w:rsidR="005D1663" w:rsidRDefault="005D1663" w:rsidP="0039481C"/>
    <w:p w14:paraId="105D5932" w14:textId="77777777" w:rsidR="0039481C" w:rsidRPr="008B016A" w:rsidRDefault="0039481C" w:rsidP="0039481C"/>
    <w:p w14:paraId="7FE850A1" w14:textId="2658E9C9" w:rsidR="00332BF2" w:rsidRDefault="0039481C" w:rsidP="0039481C">
      <w:pPr>
        <w:pStyle w:val="Rubrik3"/>
      </w:pPr>
      <w:bookmarkStart w:id="96" w:name="_Toc243452574"/>
      <w:bookmarkStart w:id="97" w:name="_Toc180141787"/>
      <w:r w:rsidRPr="00776D68">
        <w:t>Annan information om kontraktet</w:t>
      </w:r>
      <w:bookmarkEnd w:id="96"/>
      <w:bookmarkEnd w:id="97"/>
    </w:p>
    <w:p w14:paraId="494729ED" w14:textId="506E918F" w:rsidR="00332BF2" w:rsidRDefault="005D1663" w:rsidP="00332BF2">
      <w:r>
        <w:t>N/A</w:t>
      </w:r>
    </w:p>
    <w:p w14:paraId="3CD2EC52" w14:textId="77777777" w:rsidR="005D1663" w:rsidRDefault="005D1663" w:rsidP="00332BF2"/>
    <w:p w14:paraId="32A4F798" w14:textId="4784BF78" w:rsidR="00332BF2" w:rsidRDefault="00332BF2" w:rsidP="0002328A">
      <w:pPr>
        <w:pStyle w:val="Rubrik3"/>
      </w:pPr>
      <w:bookmarkStart w:id="98" w:name="_Toc180141788"/>
      <w:r>
        <w:t>Exempel</w:t>
      </w:r>
      <w:bookmarkEnd w:id="98"/>
    </w:p>
    <w:p w14:paraId="4AB23E94" w14:textId="77777777" w:rsidR="0071764B" w:rsidRPr="0071764B" w:rsidRDefault="0071764B" w:rsidP="0071764B"/>
    <w:p w14:paraId="287C2CEA" w14:textId="77777777" w:rsidR="0002328A" w:rsidRDefault="00332BF2" w:rsidP="0002328A">
      <w:pPr>
        <w:pStyle w:val="Rubrik4"/>
      </w:pPr>
      <w:r>
        <w:t>Exempel på anrop</w:t>
      </w:r>
    </w:p>
    <w:p w14:paraId="1FE505A4" w14:textId="04412DA6" w:rsidR="00F44B37" w:rsidRDefault="00F44B37" w:rsidP="0002328A">
      <w:r>
        <w:t>Följande XML visar strukturen på ett anrop till tjänsten.</w:t>
      </w:r>
    </w:p>
    <w:p w14:paraId="1C54D3EA" w14:textId="77777777" w:rsidR="0002328A" w:rsidRDefault="0002328A" w:rsidP="0002328A"/>
    <w:p w14:paraId="7BBB504F" w14:textId="3A026E23" w:rsidR="00F44B37" w:rsidRPr="0002328A" w:rsidRDefault="0002328A" w:rsidP="00F44B37">
      <w:r>
        <w:t>Se GetBlocksRequest.xml</w:t>
      </w:r>
    </w:p>
    <w:p w14:paraId="15AB1570" w14:textId="53034381" w:rsidR="00332BF2" w:rsidRPr="00F44B37" w:rsidRDefault="00332BF2" w:rsidP="00F44B37">
      <w:pPr>
        <w:pStyle w:val="Rubrik4"/>
        <w:numPr>
          <w:ilvl w:val="0"/>
          <w:numId w:val="0"/>
        </w:numPr>
        <w:ind w:left="864" w:hanging="864"/>
        <w:rPr>
          <w:lang w:val="en-US"/>
        </w:rPr>
      </w:pPr>
    </w:p>
    <w:p w14:paraId="3D881F8F" w14:textId="77777777" w:rsidR="0002328A" w:rsidRDefault="00332BF2" w:rsidP="0071764B">
      <w:pPr>
        <w:pStyle w:val="Rubrik4"/>
      </w:pPr>
      <w:r>
        <w:t>Exempel på svar</w:t>
      </w:r>
    </w:p>
    <w:p w14:paraId="3476659D" w14:textId="1A0F5314" w:rsidR="00AC00FF" w:rsidRDefault="00AC00FF" w:rsidP="0002328A">
      <w:r>
        <w:t>F</w:t>
      </w:r>
      <w:r w:rsidRPr="0002328A">
        <w:t>öljande XML visar strukturen på svarsmeddelandet från tjänsten.</w:t>
      </w:r>
    </w:p>
    <w:p w14:paraId="58F2EFB2" w14:textId="77777777" w:rsidR="0002328A" w:rsidRDefault="0002328A" w:rsidP="0002328A"/>
    <w:p w14:paraId="10F234E7" w14:textId="652EB4EE" w:rsidR="0002328A" w:rsidRPr="0002328A" w:rsidRDefault="0002328A" w:rsidP="0002328A">
      <w:r>
        <w:t>Se GetBlocksRespons.xml</w:t>
      </w:r>
    </w:p>
    <w:p w14:paraId="28D38B17" w14:textId="77777777" w:rsidR="0002328A" w:rsidRPr="0002328A" w:rsidRDefault="0002328A" w:rsidP="0002328A"/>
    <w:p w14:paraId="7892CDB0" w14:textId="0B4ADE0F" w:rsidR="0020201C" w:rsidRPr="00DC38CC" w:rsidRDefault="0039481C" w:rsidP="0002328A">
      <w:pPr>
        <w:pStyle w:val="Rubrik2"/>
      </w:pPr>
      <w:r>
        <w:br w:type="page"/>
      </w:r>
      <w:r w:rsidR="0002328A" w:rsidRPr="00F44B37">
        <w:rPr>
          <w:lang w:val="en-US"/>
        </w:rPr>
        <w:lastRenderedPageBreak/>
        <w:t xml:space="preserve"> </w:t>
      </w:r>
      <w:bookmarkStart w:id="99" w:name="_Toc180141789"/>
      <w:r w:rsidR="00114082" w:rsidRPr="00DC38CC">
        <w:t>GetExtendedBlocksForPatient</w:t>
      </w:r>
      <w:bookmarkEnd w:id="99"/>
    </w:p>
    <w:p w14:paraId="3A11CC5F" w14:textId="77777777" w:rsidR="0035770E" w:rsidRDefault="0035770E" w:rsidP="0035770E">
      <w:r>
        <w:t>Tjänst som läser alla spärrar för en viss patient och organisation. Varje spärr innehåller också tillfälliga hävningar om sådana finns.</w:t>
      </w:r>
    </w:p>
    <w:p w14:paraId="57DA25D6" w14:textId="77777777" w:rsidR="0035770E" w:rsidRDefault="0035770E" w:rsidP="0035770E"/>
    <w:p w14:paraId="66EA6DF6" w14:textId="77777777" w:rsidR="0035770E" w:rsidRDefault="0035770E" w:rsidP="0035770E">
      <w:r>
        <w:t>Tjänsten returnerar även makulerade och permanent hävda spärrar, samt tidigare gjorda tillfälliga hävningar, för att ge ett historikunderlag (vad som har hänt med patientens spärrar tidigare).</w:t>
      </w:r>
    </w:p>
    <w:p w14:paraId="4A8973CC" w14:textId="77777777" w:rsidR="0035770E" w:rsidRDefault="0035770E" w:rsidP="0035770E"/>
    <w:p w14:paraId="162C3580" w14:textId="77777777" w:rsidR="0035770E" w:rsidRDefault="0035770E" w:rsidP="0035770E">
      <w:r>
        <w:t>Tjänsten används för att på lokal nivå kunna söka fram och administrera patientens spärrar och dess eventuella tillfälliga hävningar för en viss vårdgivare.</w:t>
      </w:r>
    </w:p>
    <w:p w14:paraId="4EB7FD35" w14:textId="77777777" w:rsidR="0020201C" w:rsidRDefault="0020201C" w:rsidP="0020201C"/>
    <w:p w14:paraId="44B89A3F" w14:textId="77777777" w:rsidR="00DC38CC" w:rsidRDefault="00DC38CC" w:rsidP="00DC38CC">
      <w:pPr>
        <w:pStyle w:val="Rubrik3"/>
      </w:pPr>
      <w:bookmarkStart w:id="100" w:name="_Toc180141790"/>
      <w:r>
        <w:t>Version</w:t>
      </w:r>
      <w:bookmarkEnd w:id="100"/>
    </w:p>
    <w:p w14:paraId="2F9B7247" w14:textId="16FE3B48" w:rsidR="00DC38CC" w:rsidRDefault="0071764B" w:rsidP="00DC38CC">
      <w:r>
        <w:t>4</w:t>
      </w:r>
      <w:r w:rsidR="00DC38CC">
        <w:t>.0</w:t>
      </w:r>
    </w:p>
    <w:p w14:paraId="1E85ACEB" w14:textId="77777777" w:rsidR="0035770E" w:rsidRDefault="0035770E" w:rsidP="00DC38CC"/>
    <w:p w14:paraId="13E09571" w14:textId="77777777" w:rsidR="0035770E" w:rsidRPr="00C55071" w:rsidRDefault="0035770E" w:rsidP="00DC38CC"/>
    <w:p w14:paraId="797BDFE9" w14:textId="1CB17B2E" w:rsidR="00DC38CC" w:rsidRDefault="00DC38CC" w:rsidP="00DC38CC">
      <w:pPr>
        <w:pStyle w:val="Rubrik3"/>
      </w:pPr>
      <w:bookmarkStart w:id="101" w:name="_Toc180141791"/>
      <w:r>
        <w:t>Fältregler</w:t>
      </w:r>
      <w:bookmarkEnd w:id="101"/>
    </w:p>
    <w:p w14:paraId="2DFEED35" w14:textId="77777777" w:rsidR="00B07037" w:rsidRDefault="00B07037" w:rsidP="00B07037">
      <w:r w:rsidRPr="002057C6">
        <w:t>Nedanstående tabell beskriver varje element i begäran och svar samt vilka datatyper som används. Har namnet en * finns ytterligare regler för detta element och beskrivs mer i detalj i avsnittet Övriga regler.</w:t>
      </w:r>
    </w:p>
    <w:p w14:paraId="5FCF47B6" w14:textId="77777777" w:rsidR="00B07037" w:rsidRPr="00B07037" w:rsidRDefault="00B07037" w:rsidP="00B07037"/>
    <w:tbl>
      <w:tblPr>
        <w:tblStyle w:val="Tabellrutnt"/>
        <w:tblW w:w="9889" w:type="dxa"/>
        <w:tblLayout w:type="fixed"/>
        <w:tblLook w:val="04A0" w:firstRow="1" w:lastRow="0" w:firstColumn="1" w:lastColumn="0" w:noHBand="0" w:noVBand="1"/>
      </w:tblPr>
      <w:tblGrid>
        <w:gridCol w:w="2518"/>
        <w:gridCol w:w="2977"/>
        <w:gridCol w:w="2835"/>
        <w:gridCol w:w="1559"/>
      </w:tblGrid>
      <w:tr w:rsidR="0071764B" w14:paraId="173F25BE" w14:textId="77777777" w:rsidTr="00B07037">
        <w:trPr>
          <w:trHeight w:val="384"/>
        </w:trPr>
        <w:tc>
          <w:tcPr>
            <w:tcW w:w="2518" w:type="dxa"/>
            <w:shd w:val="clear" w:color="auto" w:fill="D9D9D9" w:themeFill="background1" w:themeFillShade="D9"/>
            <w:vAlign w:val="bottom"/>
          </w:tcPr>
          <w:p w14:paraId="0276FA22" w14:textId="77777777" w:rsidR="0071764B" w:rsidRDefault="0071764B" w:rsidP="00D66E46">
            <w:pPr>
              <w:rPr>
                <w:b/>
              </w:rPr>
            </w:pPr>
            <w:r>
              <w:rPr>
                <w:b/>
              </w:rPr>
              <w:t>Namn</w:t>
            </w:r>
          </w:p>
        </w:tc>
        <w:tc>
          <w:tcPr>
            <w:tcW w:w="2977" w:type="dxa"/>
            <w:shd w:val="clear" w:color="auto" w:fill="D9D9D9" w:themeFill="background1" w:themeFillShade="D9"/>
            <w:vAlign w:val="bottom"/>
          </w:tcPr>
          <w:p w14:paraId="29668ADF" w14:textId="77777777" w:rsidR="0071764B" w:rsidRDefault="0071764B" w:rsidP="00D66E46">
            <w:pPr>
              <w:rPr>
                <w:b/>
              </w:rPr>
            </w:pPr>
            <w:proofErr w:type="spellStart"/>
            <w:r>
              <w:rPr>
                <w:b/>
              </w:rPr>
              <w:t>Datatyp</w:t>
            </w:r>
            <w:proofErr w:type="spellEnd"/>
          </w:p>
        </w:tc>
        <w:tc>
          <w:tcPr>
            <w:tcW w:w="2835" w:type="dxa"/>
            <w:shd w:val="clear" w:color="auto" w:fill="D9D9D9" w:themeFill="background1" w:themeFillShade="D9"/>
            <w:vAlign w:val="bottom"/>
          </w:tcPr>
          <w:p w14:paraId="5DEA6068" w14:textId="77777777" w:rsidR="0071764B" w:rsidRDefault="0071764B" w:rsidP="00D66E46">
            <w:pPr>
              <w:rPr>
                <w:b/>
              </w:rPr>
            </w:pPr>
            <w:r>
              <w:rPr>
                <w:b/>
              </w:rPr>
              <w:t>Beskrivning</w:t>
            </w:r>
          </w:p>
        </w:tc>
        <w:tc>
          <w:tcPr>
            <w:tcW w:w="1559" w:type="dxa"/>
            <w:shd w:val="clear" w:color="auto" w:fill="D9D9D9" w:themeFill="background1" w:themeFillShade="D9"/>
            <w:vAlign w:val="bottom"/>
          </w:tcPr>
          <w:p w14:paraId="03816CFF" w14:textId="77777777" w:rsidR="0071764B" w:rsidRDefault="0071764B" w:rsidP="00D66E46">
            <w:pPr>
              <w:rPr>
                <w:b/>
              </w:rPr>
            </w:pPr>
            <w:proofErr w:type="spellStart"/>
            <w:r>
              <w:rPr>
                <w:b/>
              </w:rPr>
              <w:t>Kardinalitet</w:t>
            </w:r>
            <w:proofErr w:type="spellEnd"/>
          </w:p>
        </w:tc>
      </w:tr>
      <w:tr w:rsidR="0071764B" w14:paraId="1D863B53" w14:textId="77777777" w:rsidTr="00B07037">
        <w:tc>
          <w:tcPr>
            <w:tcW w:w="2518" w:type="dxa"/>
            <w:shd w:val="clear" w:color="auto" w:fill="F9F9F9" w:themeFill="background1" w:themeFillShade="F9"/>
            <w:vAlign w:val="bottom"/>
          </w:tcPr>
          <w:p w14:paraId="6C9798DA" w14:textId="77777777" w:rsidR="0071764B" w:rsidRDefault="0071764B" w:rsidP="00D66E46">
            <w:pPr>
              <w:rPr>
                <w:b/>
              </w:rPr>
            </w:pPr>
            <w:r>
              <w:rPr>
                <w:b/>
                <w:i/>
              </w:rPr>
              <w:t>Begäran</w:t>
            </w:r>
          </w:p>
        </w:tc>
        <w:tc>
          <w:tcPr>
            <w:tcW w:w="2977" w:type="dxa"/>
            <w:shd w:val="clear" w:color="auto" w:fill="F9F9F9" w:themeFill="background1" w:themeFillShade="F9"/>
            <w:vAlign w:val="bottom"/>
          </w:tcPr>
          <w:p w14:paraId="0ECFD132" w14:textId="77777777" w:rsidR="0071764B" w:rsidRDefault="0071764B" w:rsidP="00D66E46">
            <w:pPr>
              <w:rPr>
                <w:b/>
              </w:rPr>
            </w:pPr>
          </w:p>
        </w:tc>
        <w:tc>
          <w:tcPr>
            <w:tcW w:w="2835" w:type="dxa"/>
            <w:shd w:val="clear" w:color="auto" w:fill="F9F9F9" w:themeFill="background1" w:themeFillShade="F9"/>
            <w:vAlign w:val="bottom"/>
          </w:tcPr>
          <w:p w14:paraId="55991127" w14:textId="77777777" w:rsidR="0071764B" w:rsidRDefault="0071764B" w:rsidP="00D66E46">
            <w:pPr>
              <w:rPr>
                <w:b/>
              </w:rPr>
            </w:pPr>
          </w:p>
        </w:tc>
        <w:tc>
          <w:tcPr>
            <w:tcW w:w="1559" w:type="dxa"/>
            <w:shd w:val="clear" w:color="auto" w:fill="F9F9F9" w:themeFill="background1" w:themeFillShade="F9"/>
            <w:vAlign w:val="bottom"/>
          </w:tcPr>
          <w:p w14:paraId="6C33E287" w14:textId="77777777" w:rsidR="0071764B" w:rsidRDefault="0071764B" w:rsidP="00D66E46">
            <w:pPr>
              <w:rPr>
                <w:b/>
              </w:rPr>
            </w:pPr>
          </w:p>
        </w:tc>
      </w:tr>
      <w:tr w:rsidR="0071764B" w14:paraId="75926DF0" w14:textId="77777777" w:rsidTr="00B07037">
        <w:tc>
          <w:tcPr>
            <w:tcW w:w="2518" w:type="dxa"/>
          </w:tcPr>
          <w:p w14:paraId="419E9061" w14:textId="77777777" w:rsidR="0071764B" w:rsidRDefault="0071764B" w:rsidP="00D66E46">
            <w:proofErr w:type="spellStart"/>
            <w:r>
              <w:t>careProviderId</w:t>
            </w:r>
            <w:proofErr w:type="spellEnd"/>
          </w:p>
        </w:tc>
        <w:tc>
          <w:tcPr>
            <w:tcW w:w="2977" w:type="dxa"/>
          </w:tcPr>
          <w:p w14:paraId="7B15C009" w14:textId="77777777" w:rsidR="0071764B" w:rsidRPr="0071764B" w:rsidRDefault="0071764B" w:rsidP="00D66E46">
            <w:pPr>
              <w:rPr>
                <w:lang w:val="en-US"/>
              </w:rPr>
            </w:pPr>
            <w:proofErr w:type="gramStart"/>
            <w:r w:rsidRPr="0071764B">
              <w:rPr>
                <w:lang w:val="en-US"/>
              </w:rPr>
              <w:t>urn:riv</w:t>
            </w:r>
            <w:proofErr w:type="gramEnd"/>
            <w:r w:rsidRPr="0071764B">
              <w:rPr>
                <w:lang w:val="en-US"/>
              </w:rPr>
              <w:t>:informationsecurity:authorization:blocking:4:HsaId</w:t>
            </w:r>
          </w:p>
        </w:tc>
        <w:tc>
          <w:tcPr>
            <w:tcW w:w="2835" w:type="dxa"/>
          </w:tcPr>
          <w:p w14:paraId="0C752191" w14:textId="77777777" w:rsidR="0071764B" w:rsidRDefault="0071764B" w:rsidP="00D66E46">
            <w:r>
              <w:t>HSA-id på den vårdgivare vars spärrar skall hämtas.</w:t>
            </w:r>
          </w:p>
        </w:tc>
        <w:tc>
          <w:tcPr>
            <w:tcW w:w="1559" w:type="dxa"/>
          </w:tcPr>
          <w:p w14:paraId="04957ABE" w14:textId="77777777" w:rsidR="0071764B" w:rsidRDefault="0071764B" w:rsidP="00D66E46">
            <w:r>
              <w:t>1..1</w:t>
            </w:r>
          </w:p>
        </w:tc>
      </w:tr>
      <w:tr w:rsidR="0071764B" w14:paraId="48E59F75" w14:textId="77777777" w:rsidTr="00B07037">
        <w:tc>
          <w:tcPr>
            <w:tcW w:w="2518" w:type="dxa"/>
          </w:tcPr>
          <w:p w14:paraId="0D9082C2" w14:textId="77777777" w:rsidR="0071764B" w:rsidRDefault="0071764B" w:rsidP="00D66E46">
            <w:r>
              <w:t>patientId</w:t>
            </w:r>
          </w:p>
        </w:tc>
        <w:tc>
          <w:tcPr>
            <w:tcW w:w="2977" w:type="dxa"/>
          </w:tcPr>
          <w:p w14:paraId="7BF4F59C" w14:textId="77777777" w:rsidR="0071764B" w:rsidRPr="0071764B" w:rsidRDefault="0071764B" w:rsidP="00D66E46">
            <w:pPr>
              <w:rPr>
                <w:lang w:val="en-US"/>
              </w:rPr>
            </w:pPr>
            <w:proofErr w:type="gramStart"/>
            <w:r w:rsidRPr="0071764B">
              <w:rPr>
                <w:lang w:val="en-US"/>
              </w:rPr>
              <w:t>urn:riv</w:t>
            </w:r>
            <w:proofErr w:type="gramEnd"/>
            <w:r w:rsidRPr="0071764B">
              <w:rPr>
                <w:lang w:val="en-US"/>
              </w:rPr>
              <w:t>:informationsecurity:authorization:blocking:4:IIType</w:t>
            </w:r>
          </w:p>
        </w:tc>
        <w:tc>
          <w:tcPr>
            <w:tcW w:w="2835" w:type="dxa"/>
          </w:tcPr>
          <w:p w14:paraId="7F7F5728" w14:textId="77777777" w:rsidR="0071764B" w:rsidRDefault="0071764B" w:rsidP="00D66E46">
            <w:r>
              <w:t>Personidentitet på patienten såsom personnummer, samordningsnummer eller reservnummer vars spärrar skall hämtas.</w:t>
            </w:r>
          </w:p>
        </w:tc>
        <w:tc>
          <w:tcPr>
            <w:tcW w:w="1559" w:type="dxa"/>
          </w:tcPr>
          <w:p w14:paraId="533F928A" w14:textId="77777777" w:rsidR="0071764B" w:rsidRDefault="0071764B" w:rsidP="00D66E46">
            <w:r>
              <w:t>1..1</w:t>
            </w:r>
          </w:p>
        </w:tc>
      </w:tr>
      <w:tr w:rsidR="0071764B" w14:paraId="493BFFAF" w14:textId="77777777" w:rsidTr="00B07037">
        <w:tc>
          <w:tcPr>
            <w:tcW w:w="2518" w:type="dxa"/>
            <w:shd w:val="clear" w:color="auto" w:fill="F9F9F9" w:themeFill="background1" w:themeFillShade="F9"/>
            <w:vAlign w:val="bottom"/>
          </w:tcPr>
          <w:p w14:paraId="2C2337DA" w14:textId="77777777" w:rsidR="0071764B" w:rsidRDefault="0071764B" w:rsidP="00D66E46">
            <w:pPr>
              <w:rPr>
                <w:b/>
              </w:rPr>
            </w:pPr>
            <w:r>
              <w:rPr>
                <w:b/>
                <w:i/>
              </w:rPr>
              <w:t>Svar</w:t>
            </w:r>
          </w:p>
        </w:tc>
        <w:tc>
          <w:tcPr>
            <w:tcW w:w="2977" w:type="dxa"/>
            <w:shd w:val="clear" w:color="auto" w:fill="F9F9F9" w:themeFill="background1" w:themeFillShade="F9"/>
            <w:vAlign w:val="bottom"/>
          </w:tcPr>
          <w:p w14:paraId="5E2272B2" w14:textId="77777777" w:rsidR="0071764B" w:rsidRDefault="0071764B" w:rsidP="00D66E46">
            <w:pPr>
              <w:rPr>
                <w:b/>
              </w:rPr>
            </w:pPr>
          </w:p>
        </w:tc>
        <w:tc>
          <w:tcPr>
            <w:tcW w:w="2835" w:type="dxa"/>
            <w:shd w:val="clear" w:color="auto" w:fill="F9F9F9" w:themeFill="background1" w:themeFillShade="F9"/>
            <w:vAlign w:val="bottom"/>
          </w:tcPr>
          <w:p w14:paraId="6A9701F6" w14:textId="77777777" w:rsidR="0071764B" w:rsidRDefault="0071764B" w:rsidP="00D66E46">
            <w:pPr>
              <w:rPr>
                <w:b/>
              </w:rPr>
            </w:pPr>
          </w:p>
        </w:tc>
        <w:tc>
          <w:tcPr>
            <w:tcW w:w="1559" w:type="dxa"/>
            <w:shd w:val="clear" w:color="auto" w:fill="F9F9F9" w:themeFill="background1" w:themeFillShade="F9"/>
            <w:vAlign w:val="bottom"/>
          </w:tcPr>
          <w:p w14:paraId="3E331867" w14:textId="77777777" w:rsidR="0071764B" w:rsidRDefault="0071764B" w:rsidP="00D66E46">
            <w:pPr>
              <w:rPr>
                <w:b/>
              </w:rPr>
            </w:pPr>
          </w:p>
        </w:tc>
      </w:tr>
      <w:tr w:rsidR="0071764B" w14:paraId="674E1A12" w14:textId="77777777" w:rsidTr="00B07037">
        <w:tc>
          <w:tcPr>
            <w:tcW w:w="2518" w:type="dxa"/>
          </w:tcPr>
          <w:p w14:paraId="1DCCB55E" w14:textId="77777777" w:rsidR="0071764B" w:rsidRDefault="0071764B" w:rsidP="00D66E46">
            <w:proofErr w:type="spellStart"/>
            <w:r>
              <w:t>getExtendedBlocksResult</w:t>
            </w:r>
            <w:proofErr w:type="spellEnd"/>
          </w:p>
        </w:tc>
        <w:tc>
          <w:tcPr>
            <w:tcW w:w="2977" w:type="dxa"/>
          </w:tcPr>
          <w:p w14:paraId="515693FD" w14:textId="77777777" w:rsidR="0071764B" w:rsidRPr="0071764B" w:rsidRDefault="0071764B" w:rsidP="00D66E46">
            <w:pPr>
              <w:rPr>
                <w:lang w:val="en-US"/>
              </w:rPr>
            </w:pPr>
            <w:proofErr w:type="gramStart"/>
            <w:r w:rsidRPr="0071764B">
              <w:rPr>
                <w:lang w:val="en-US"/>
              </w:rPr>
              <w:t>urn:riv</w:t>
            </w:r>
            <w:proofErr w:type="gramEnd"/>
            <w:r w:rsidRPr="0071764B">
              <w:rPr>
                <w:lang w:val="en-US"/>
              </w:rPr>
              <w:t>:informationsecurity:authorization:blocking:4:GetExtendedBlocksResultType</w:t>
            </w:r>
          </w:p>
        </w:tc>
        <w:tc>
          <w:tcPr>
            <w:tcW w:w="2835" w:type="dxa"/>
          </w:tcPr>
          <w:p w14:paraId="01783DA3" w14:textId="77777777" w:rsidR="0071764B" w:rsidRDefault="0071764B" w:rsidP="00D66E46">
            <w:r>
              <w:t>Svaret består av en spärrlista enligt det utökade, lokala spärrformatet.</w:t>
            </w:r>
          </w:p>
        </w:tc>
        <w:tc>
          <w:tcPr>
            <w:tcW w:w="1559" w:type="dxa"/>
          </w:tcPr>
          <w:p w14:paraId="7CE138D4" w14:textId="77777777" w:rsidR="0071764B" w:rsidRDefault="0071764B" w:rsidP="00D66E46">
            <w:r>
              <w:t>1..1</w:t>
            </w:r>
          </w:p>
        </w:tc>
      </w:tr>
    </w:tbl>
    <w:p w14:paraId="23E0BF0F" w14:textId="77777777" w:rsidR="00DC38CC" w:rsidRPr="00ED19D0" w:rsidRDefault="00DC38CC" w:rsidP="00DC38CC">
      <w:pPr>
        <w:pStyle w:val="Brdtext"/>
      </w:pPr>
    </w:p>
    <w:p w14:paraId="000E654A" w14:textId="77777777" w:rsidR="00DC38CC" w:rsidRDefault="00DC38CC" w:rsidP="00DC38CC">
      <w:pPr>
        <w:pStyle w:val="Rubrik3"/>
      </w:pPr>
      <w:bookmarkStart w:id="102" w:name="_Toc180141792"/>
      <w:r>
        <w:t>Övriga regler</w:t>
      </w:r>
      <w:bookmarkEnd w:id="102"/>
    </w:p>
    <w:p w14:paraId="5DFC5896" w14:textId="59389239" w:rsidR="002C24A6" w:rsidRDefault="007B0FBC" w:rsidP="002C24A6">
      <w:r>
        <w:t>N/A</w:t>
      </w:r>
    </w:p>
    <w:p w14:paraId="69DA1470" w14:textId="5CF9F8B6" w:rsidR="00F44B37" w:rsidRDefault="00F44B37" w:rsidP="00625270">
      <w:pPr>
        <w:pStyle w:val="Rubrik4"/>
        <w:numPr>
          <w:ilvl w:val="0"/>
          <w:numId w:val="0"/>
        </w:numPr>
      </w:pPr>
    </w:p>
    <w:p w14:paraId="65C48056" w14:textId="77777777" w:rsidR="00DC38CC" w:rsidRDefault="00DC38CC" w:rsidP="00DC38CC">
      <w:pPr>
        <w:rPr>
          <w:color w:val="4F81BD" w:themeColor="accent1"/>
        </w:rPr>
      </w:pPr>
    </w:p>
    <w:p w14:paraId="3E7C5941" w14:textId="1886800E" w:rsidR="00DC38CC" w:rsidRDefault="00DC38CC" w:rsidP="00DC38CC">
      <w:pPr>
        <w:pStyle w:val="Rubrik4"/>
      </w:pPr>
      <w:r w:rsidRPr="00776D68">
        <w:lastRenderedPageBreak/>
        <w:t>Icke funktionella krav</w:t>
      </w:r>
    </w:p>
    <w:p w14:paraId="7AEB5420" w14:textId="0FD07172" w:rsidR="0071764B" w:rsidRPr="0071764B" w:rsidRDefault="0071764B" w:rsidP="0071764B">
      <w:r>
        <w:t>N/A</w:t>
      </w:r>
    </w:p>
    <w:p w14:paraId="4378EFAD" w14:textId="7EC81FE4" w:rsidR="00DC38CC" w:rsidRPr="00776D68" w:rsidRDefault="00DC38CC" w:rsidP="00DC38CC"/>
    <w:p w14:paraId="118F8A41" w14:textId="3C43A647" w:rsidR="00DC38CC" w:rsidRDefault="00DC38CC" w:rsidP="00DC38CC">
      <w:pPr>
        <w:pStyle w:val="Rubrik5"/>
        <w:rPr>
          <w:color w:val="auto"/>
        </w:rPr>
      </w:pPr>
      <w:r w:rsidRPr="0071764B">
        <w:rPr>
          <w:color w:val="auto"/>
        </w:rPr>
        <w:t>SLA-krav</w:t>
      </w:r>
    </w:p>
    <w:p w14:paraId="0A4EC993" w14:textId="5396426F" w:rsidR="0071764B" w:rsidRPr="0071764B" w:rsidRDefault="0071764B" w:rsidP="0071764B">
      <w:r>
        <w:t>N/A</w:t>
      </w:r>
    </w:p>
    <w:p w14:paraId="22B43245" w14:textId="77777777" w:rsidR="00DC38CC" w:rsidRPr="008B016A" w:rsidRDefault="00DC38CC" w:rsidP="00DC38CC"/>
    <w:p w14:paraId="66275FF4" w14:textId="77777777" w:rsidR="00625270" w:rsidRDefault="00625270" w:rsidP="0071764B">
      <w:pPr>
        <w:pStyle w:val="Rubrik3"/>
      </w:pPr>
      <w:bookmarkStart w:id="103" w:name="_Toc180141793"/>
      <w:r>
        <w:t>Exempel</w:t>
      </w:r>
      <w:bookmarkEnd w:id="103"/>
      <w:r>
        <w:br/>
      </w:r>
    </w:p>
    <w:p w14:paraId="290F22F6" w14:textId="77777777" w:rsidR="0071764B" w:rsidRDefault="00625270" w:rsidP="007B0FBC">
      <w:pPr>
        <w:pStyle w:val="Rubrik4"/>
      </w:pPr>
      <w:r w:rsidRPr="00F44B37">
        <w:t>Exempel på anrop</w:t>
      </w:r>
    </w:p>
    <w:p w14:paraId="65C74731" w14:textId="77777777" w:rsidR="0071764B" w:rsidRDefault="0071764B" w:rsidP="0071764B">
      <w:r>
        <w:t>Se GetExtendedBlocksForPatientRequest.xml</w:t>
      </w:r>
    </w:p>
    <w:p w14:paraId="484441F7" w14:textId="76AF27A6" w:rsidR="00625270" w:rsidRDefault="00625270" w:rsidP="00625270"/>
    <w:p w14:paraId="670C8BD4" w14:textId="77777777" w:rsidR="0071764B" w:rsidRDefault="00625270" w:rsidP="007B0FBC">
      <w:pPr>
        <w:pStyle w:val="Rubrik4"/>
      </w:pPr>
      <w:r>
        <w:t>Exempel på svar</w:t>
      </w:r>
    </w:p>
    <w:p w14:paraId="45614A0A" w14:textId="6A72E999" w:rsidR="0071764B" w:rsidRDefault="0071764B" w:rsidP="0071764B">
      <w:r>
        <w:t>Se GetExtendedBlocksForPatientRespons.xml</w:t>
      </w:r>
    </w:p>
    <w:p w14:paraId="7DA37386" w14:textId="72E178BE" w:rsidR="00072559" w:rsidRDefault="00625270" w:rsidP="0071764B">
      <w:pPr>
        <w:rPr>
          <w:szCs w:val="24"/>
        </w:rPr>
      </w:pPr>
      <w:r>
        <w:br/>
      </w:r>
    </w:p>
    <w:p w14:paraId="4EE2163F" w14:textId="77777777" w:rsidR="00072559" w:rsidRDefault="00072559">
      <w:pPr>
        <w:spacing w:line="240" w:lineRule="auto"/>
        <w:rPr>
          <w:szCs w:val="24"/>
        </w:rPr>
      </w:pPr>
      <w:r>
        <w:rPr>
          <w:szCs w:val="24"/>
        </w:rPr>
        <w:br w:type="page"/>
      </w:r>
    </w:p>
    <w:p w14:paraId="64612AF5" w14:textId="77777777" w:rsidR="005B5439" w:rsidRDefault="005B5439" w:rsidP="005B5439">
      <w:pPr>
        <w:pStyle w:val="Rubrik2"/>
      </w:pPr>
      <w:bookmarkStart w:id="104" w:name="_Toc180141794"/>
      <w:r>
        <w:lastRenderedPageBreak/>
        <w:t>GetPatientIds</w:t>
      </w:r>
      <w:bookmarkEnd w:id="104"/>
    </w:p>
    <w:p w14:paraId="3E020A4A" w14:textId="058FD057" w:rsidR="005B5439" w:rsidRDefault="005B5439" w:rsidP="005B5439">
      <w:r>
        <w:t xml:space="preserve">Tjänst som läser alla patienter med minst </w:t>
      </w:r>
      <w:proofErr w:type="gramStart"/>
      <w:r>
        <w:t>en aktivt spärr</w:t>
      </w:r>
      <w:proofErr w:type="gramEnd"/>
      <w:r>
        <w:t xml:space="preserve"> för en viss organisation. Endast en distinkt lista med unika patienter returneras.</w:t>
      </w:r>
    </w:p>
    <w:p w14:paraId="6F519C03" w14:textId="77777777" w:rsidR="005B5439" w:rsidRDefault="005B5439" w:rsidP="005B5439">
      <w:r>
        <w:t>Konsumerande system anger vilken vårdgivare som ska omfattas av sökningen.</w:t>
      </w:r>
    </w:p>
    <w:p w14:paraId="44569822" w14:textId="77777777" w:rsidR="005B5439" w:rsidRDefault="005B5439" w:rsidP="005B5439"/>
    <w:p w14:paraId="70DD3A18" w14:textId="77777777" w:rsidR="005B5439" w:rsidRDefault="005B5439" w:rsidP="005B5439">
      <w:pPr>
        <w:pStyle w:val="Rubrik3"/>
      </w:pPr>
      <w:bookmarkStart w:id="105" w:name="_Toc180141795"/>
      <w:r>
        <w:t>Version</w:t>
      </w:r>
      <w:bookmarkEnd w:id="105"/>
    </w:p>
    <w:p w14:paraId="720AAC6B" w14:textId="660C50C1" w:rsidR="005B5439" w:rsidRDefault="005B5439" w:rsidP="005B5439">
      <w:r>
        <w:t>4.0</w:t>
      </w:r>
    </w:p>
    <w:p w14:paraId="0182F666" w14:textId="77777777" w:rsidR="005B5439" w:rsidRDefault="005B5439" w:rsidP="005B5439"/>
    <w:p w14:paraId="1E856EE6" w14:textId="77777777" w:rsidR="005B5439" w:rsidRDefault="005B5439" w:rsidP="005B5439">
      <w:pPr>
        <w:pStyle w:val="Rubrik3"/>
      </w:pPr>
      <w:bookmarkStart w:id="106" w:name="_Toc180141796"/>
      <w:r>
        <w:t>Fältregler</w:t>
      </w:r>
      <w:bookmarkEnd w:id="106"/>
    </w:p>
    <w:p w14:paraId="7FFC21ED" w14:textId="77777777" w:rsidR="005B5439" w:rsidRDefault="005B5439" w:rsidP="005B5439">
      <w:r>
        <w:t>Nedanstående tabell beskriver varje element i begäran och svar samt vilka datatyper som används.</w:t>
      </w:r>
    </w:p>
    <w:p w14:paraId="06AE8008" w14:textId="77777777" w:rsidR="005B5439" w:rsidRDefault="005B5439" w:rsidP="005B5439"/>
    <w:tbl>
      <w:tblPr>
        <w:tblStyle w:val="Tabellrutnt"/>
        <w:tblW w:w="10314" w:type="dxa"/>
        <w:tblLayout w:type="fixed"/>
        <w:tblLook w:val="04A0" w:firstRow="1" w:lastRow="0" w:firstColumn="1" w:lastColumn="0" w:noHBand="0" w:noVBand="1"/>
      </w:tblPr>
      <w:tblGrid>
        <w:gridCol w:w="1951"/>
        <w:gridCol w:w="3260"/>
        <w:gridCol w:w="3544"/>
        <w:gridCol w:w="1559"/>
      </w:tblGrid>
      <w:tr w:rsidR="005B5439" w14:paraId="3E384666" w14:textId="77777777" w:rsidTr="005B5439">
        <w:trPr>
          <w:trHeight w:val="384"/>
        </w:trPr>
        <w:tc>
          <w:tcPr>
            <w:tcW w:w="1951" w:type="dxa"/>
            <w:shd w:val="clear" w:color="auto" w:fill="D9D9D9" w:themeFill="background1" w:themeFillShade="D9"/>
            <w:vAlign w:val="bottom"/>
          </w:tcPr>
          <w:p w14:paraId="6F725AFE" w14:textId="77777777" w:rsidR="005B5439" w:rsidRDefault="005B5439" w:rsidP="005B5439">
            <w:pPr>
              <w:rPr>
                <w:b/>
              </w:rPr>
            </w:pPr>
            <w:r>
              <w:rPr>
                <w:b/>
              </w:rPr>
              <w:t>Namn</w:t>
            </w:r>
          </w:p>
        </w:tc>
        <w:tc>
          <w:tcPr>
            <w:tcW w:w="3260" w:type="dxa"/>
            <w:shd w:val="clear" w:color="auto" w:fill="D9D9D9" w:themeFill="background1" w:themeFillShade="D9"/>
            <w:vAlign w:val="bottom"/>
          </w:tcPr>
          <w:p w14:paraId="1119A2EF" w14:textId="77777777" w:rsidR="005B5439" w:rsidRDefault="005B5439" w:rsidP="005B5439">
            <w:pPr>
              <w:rPr>
                <w:b/>
              </w:rPr>
            </w:pPr>
            <w:proofErr w:type="spellStart"/>
            <w:r>
              <w:rPr>
                <w:b/>
              </w:rPr>
              <w:t>Datatyp</w:t>
            </w:r>
            <w:proofErr w:type="spellEnd"/>
          </w:p>
        </w:tc>
        <w:tc>
          <w:tcPr>
            <w:tcW w:w="3544" w:type="dxa"/>
            <w:shd w:val="clear" w:color="auto" w:fill="D9D9D9" w:themeFill="background1" w:themeFillShade="D9"/>
            <w:vAlign w:val="bottom"/>
          </w:tcPr>
          <w:p w14:paraId="1F8C6A97" w14:textId="77777777" w:rsidR="005B5439" w:rsidRDefault="005B5439" w:rsidP="005B5439">
            <w:pPr>
              <w:rPr>
                <w:b/>
              </w:rPr>
            </w:pPr>
            <w:r>
              <w:rPr>
                <w:b/>
              </w:rPr>
              <w:t>Beskrivning</w:t>
            </w:r>
          </w:p>
        </w:tc>
        <w:tc>
          <w:tcPr>
            <w:tcW w:w="1559" w:type="dxa"/>
            <w:shd w:val="clear" w:color="auto" w:fill="D9D9D9" w:themeFill="background1" w:themeFillShade="D9"/>
            <w:vAlign w:val="bottom"/>
          </w:tcPr>
          <w:p w14:paraId="68E1EC6F" w14:textId="77777777" w:rsidR="005B5439" w:rsidRDefault="005B5439" w:rsidP="005B5439">
            <w:pPr>
              <w:rPr>
                <w:b/>
              </w:rPr>
            </w:pPr>
            <w:proofErr w:type="spellStart"/>
            <w:r>
              <w:rPr>
                <w:b/>
              </w:rPr>
              <w:t>Kardinalitet</w:t>
            </w:r>
            <w:proofErr w:type="spellEnd"/>
          </w:p>
        </w:tc>
      </w:tr>
      <w:tr w:rsidR="005B5439" w14:paraId="5318741C" w14:textId="77777777" w:rsidTr="005B5439">
        <w:tc>
          <w:tcPr>
            <w:tcW w:w="1951" w:type="dxa"/>
            <w:shd w:val="clear" w:color="auto" w:fill="F9F9F9" w:themeFill="background1" w:themeFillShade="F9"/>
            <w:vAlign w:val="bottom"/>
          </w:tcPr>
          <w:p w14:paraId="0FF19C5C" w14:textId="77777777" w:rsidR="005B5439" w:rsidRDefault="005B5439" w:rsidP="005B5439">
            <w:pPr>
              <w:rPr>
                <w:b/>
              </w:rPr>
            </w:pPr>
            <w:r>
              <w:rPr>
                <w:b/>
                <w:i/>
              </w:rPr>
              <w:t>Begäran</w:t>
            </w:r>
          </w:p>
        </w:tc>
        <w:tc>
          <w:tcPr>
            <w:tcW w:w="3260" w:type="dxa"/>
            <w:shd w:val="clear" w:color="auto" w:fill="F9F9F9" w:themeFill="background1" w:themeFillShade="F9"/>
            <w:vAlign w:val="bottom"/>
          </w:tcPr>
          <w:p w14:paraId="43083F14" w14:textId="77777777" w:rsidR="005B5439" w:rsidRDefault="005B5439" w:rsidP="005B5439">
            <w:pPr>
              <w:rPr>
                <w:b/>
              </w:rPr>
            </w:pPr>
          </w:p>
        </w:tc>
        <w:tc>
          <w:tcPr>
            <w:tcW w:w="3544" w:type="dxa"/>
            <w:shd w:val="clear" w:color="auto" w:fill="F9F9F9" w:themeFill="background1" w:themeFillShade="F9"/>
            <w:vAlign w:val="bottom"/>
          </w:tcPr>
          <w:p w14:paraId="2E68AAF3" w14:textId="77777777" w:rsidR="005B5439" w:rsidRDefault="005B5439" w:rsidP="005B5439">
            <w:pPr>
              <w:rPr>
                <w:b/>
              </w:rPr>
            </w:pPr>
          </w:p>
        </w:tc>
        <w:tc>
          <w:tcPr>
            <w:tcW w:w="1559" w:type="dxa"/>
            <w:shd w:val="clear" w:color="auto" w:fill="F9F9F9" w:themeFill="background1" w:themeFillShade="F9"/>
            <w:vAlign w:val="bottom"/>
          </w:tcPr>
          <w:p w14:paraId="0072E71A" w14:textId="77777777" w:rsidR="005B5439" w:rsidRDefault="005B5439" w:rsidP="005B5439">
            <w:pPr>
              <w:rPr>
                <w:b/>
              </w:rPr>
            </w:pPr>
          </w:p>
        </w:tc>
      </w:tr>
      <w:tr w:rsidR="005B5439" w14:paraId="1CF09A25" w14:textId="77777777" w:rsidTr="005B5439">
        <w:tc>
          <w:tcPr>
            <w:tcW w:w="1951" w:type="dxa"/>
          </w:tcPr>
          <w:p w14:paraId="6C2B41B1" w14:textId="77777777" w:rsidR="005B5439" w:rsidRDefault="005B5439" w:rsidP="005B5439">
            <w:proofErr w:type="spellStart"/>
            <w:r>
              <w:t>careProviderId</w:t>
            </w:r>
            <w:proofErr w:type="spellEnd"/>
          </w:p>
        </w:tc>
        <w:tc>
          <w:tcPr>
            <w:tcW w:w="3260" w:type="dxa"/>
          </w:tcPr>
          <w:p w14:paraId="528421B4" w14:textId="77777777" w:rsidR="005B5439" w:rsidRPr="005B5439" w:rsidRDefault="005B5439" w:rsidP="005B5439">
            <w:pPr>
              <w:rPr>
                <w:lang w:val="en-US"/>
              </w:rPr>
            </w:pPr>
            <w:proofErr w:type="gramStart"/>
            <w:r w:rsidRPr="005B5439">
              <w:rPr>
                <w:lang w:val="en-US"/>
              </w:rPr>
              <w:t>urn:riv</w:t>
            </w:r>
            <w:proofErr w:type="gramEnd"/>
            <w:r w:rsidRPr="005B5439">
              <w:rPr>
                <w:lang w:val="en-US"/>
              </w:rPr>
              <w:t>:informationsecurity:authorization:blocking:4:HsaId</w:t>
            </w:r>
          </w:p>
        </w:tc>
        <w:tc>
          <w:tcPr>
            <w:tcW w:w="3544" w:type="dxa"/>
          </w:tcPr>
          <w:p w14:paraId="320DE0B7" w14:textId="77777777" w:rsidR="005B5439" w:rsidRDefault="005B5439" w:rsidP="005B5439">
            <w:r>
              <w:t>HSA-id på den vårdgivare vars spärrar skall hämtas.</w:t>
            </w:r>
          </w:p>
        </w:tc>
        <w:tc>
          <w:tcPr>
            <w:tcW w:w="1559" w:type="dxa"/>
          </w:tcPr>
          <w:p w14:paraId="59729CA7" w14:textId="77777777" w:rsidR="005B5439" w:rsidRDefault="005B5439" w:rsidP="005B5439">
            <w:r>
              <w:t>1..1</w:t>
            </w:r>
          </w:p>
        </w:tc>
      </w:tr>
      <w:tr w:rsidR="005B5439" w14:paraId="4A52D212" w14:textId="77777777" w:rsidTr="005B5439">
        <w:tc>
          <w:tcPr>
            <w:tcW w:w="1951" w:type="dxa"/>
            <w:shd w:val="clear" w:color="auto" w:fill="F9F9F9" w:themeFill="background1" w:themeFillShade="F9"/>
            <w:vAlign w:val="bottom"/>
          </w:tcPr>
          <w:p w14:paraId="5556515C" w14:textId="77777777" w:rsidR="005B5439" w:rsidRDefault="005B5439" w:rsidP="005B5439">
            <w:pPr>
              <w:rPr>
                <w:b/>
              </w:rPr>
            </w:pPr>
            <w:r>
              <w:rPr>
                <w:b/>
                <w:i/>
              </w:rPr>
              <w:t>Svar</w:t>
            </w:r>
          </w:p>
        </w:tc>
        <w:tc>
          <w:tcPr>
            <w:tcW w:w="3260" w:type="dxa"/>
            <w:shd w:val="clear" w:color="auto" w:fill="F9F9F9" w:themeFill="background1" w:themeFillShade="F9"/>
            <w:vAlign w:val="bottom"/>
          </w:tcPr>
          <w:p w14:paraId="6B7C210B" w14:textId="77777777" w:rsidR="005B5439" w:rsidRDefault="005B5439" w:rsidP="005B5439">
            <w:pPr>
              <w:rPr>
                <w:b/>
              </w:rPr>
            </w:pPr>
          </w:p>
        </w:tc>
        <w:tc>
          <w:tcPr>
            <w:tcW w:w="3544" w:type="dxa"/>
            <w:shd w:val="clear" w:color="auto" w:fill="F9F9F9" w:themeFill="background1" w:themeFillShade="F9"/>
            <w:vAlign w:val="bottom"/>
          </w:tcPr>
          <w:p w14:paraId="140C8F0C" w14:textId="77777777" w:rsidR="005B5439" w:rsidRDefault="005B5439" w:rsidP="005B5439">
            <w:pPr>
              <w:rPr>
                <w:b/>
              </w:rPr>
            </w:pPr>
          </w:p>
        </w:tc>
        <w:tc>
          <w:tcPr>
            <w:tcW w:w="1559" w:type="dxa"/>
            <w:shd w:val="clear" w:color="auto" w:fill="F9F9F9" w:themeFill="background1" w:themeFillShade="F9"/>
            <w:vAlign w:val="bottom"/>
          </w:tcPr>
          <w:p w14:paraId="40D87023" w14:textId="77777777" w:rsidR="005B5439" w:rsidRDefault="005B5439" w:rsidP="005B5439">
            <w:pPr>
              <w:rPr>
                <w:b/>
              </w:rPr>
            </w:pPr>
          </w:p>
        </w:tc>
      </w:tr>
      <w:tr w:rsidR="005B5439" w14:paraId="4089F974" w14:textId="77777777" w:rsidTr="005B5439">
        <w:tc>
          <w:tcPr>
            <w:tcW w:w="1951" w:type="dxa"/>
          </w:tcPr>
          <w:p w14:paraId="6651D0D5" w14:textId="77777777" w:rsidR="005B5439" w:rsidRDefault="005B5439" w:rsidP="005B5439">
            <w:proofErr w:type="spellStart"/>
            <w:r>
              <w:t>getPatientIdResult</w:t>
            </w:r>
            <w:proofErr w:type="spellEnd"/>
          </w:p>
        </w:tc>
        <w:tc>
          <w:tcPr>
            <w:tcW w:w="3260" w:type="dxa"/>
          </w:tcPr>
          <w:p w14:paraId="6BC5627A" w14:textId="77777777" w:rsidR="005B5439" w:rsidRPr="005B5439" w:rsidRDefault="005B5439" w:rsidP="005B5439">
            <w:pPr>
              <w:rPr>
                <w:lang w:val="en-US"/>
              </w:rPr>
            </w:pPr>
            <w:proofErr w:type="gramStart"/>
            <w:r w:rsidRPr="005B5439">
              <w:rPr>
                <w:lang w:val="en-US"/>
              </w:rPr>
              <w:t>urn:riv</w:t>
            </w:r>
            <w:proofErr w:type="gramEnd"/>
            <w:r w:rsidRPr="005B5439">
              <w:rPr>
                <w:lang w:val="en-US"/>
              </w:rPr>
              <w:t>:informationsecurity:authorization:blocking:4:GetPatientIdResultType</w:t>
            </w:r>
          </w:p>
        </w:tc>
        <w:tc>
          <w:tcPr>
            <w:tcW w:w="3544" w:type="dxa"/>
          </w:tcPr>
          <w:p w14:paraId="0E5FE021" w14:textId="77777777" w:rsidR="005B5439" w:rsidRDefault="005B5439" w:rsidP="005B5439">
            <w:r>
              <w:t>Lista över unika patienter som har aktiva spärrar.</w:t>
            </w:r>
          </w:p>
        </w:tc>
        <w:tc>
          <w:tcPr>
            <w:tcW w:w="1559" w:type="dxa"/>
          </w:tcPr>
          <w:p w14:paraId="0F260491" w14:textId="77777777" w:rsidR="005B5439" w:rsidRDefault="005B5439" w:rsidP="005B5439">
            <w:r>
              <w:t>1..1</w:t>
            </w:r>
          </w:p>
        </w:tc>
      </w:tr>
    </w:tbl>
    <w:p w14:paraId="1ED6F73C" w14:textId="77777777" w:rsidR="005B5439" w:rsidRDefault="005B5439" w:rsidP="005B5439"/>
    <w:p w14:paraId="0833BBA0" w14:textId="0B690938" w:rsidR="005B5439" w:rsidRDefault="005B5439" w:rsidP="005B5439">
      <w:pPr>
        <w:pStyle w:val="Rubrik3"/>
      </w:pPr>
      <w:bookmarkStart w:id="107" w:name="_Toc180141797"/>
      <w:r>
        <w:t>Övriga regler</w:t>
      </w:r>
      <w:bookmarkEnd w:id="107"/>
    </w:p>
    <w:p w14:paraId="56F447ED" w14:textId="77777777" w:rsidR="005B5439" w:rsidRDefault="005B5439" w:rsidP="005B5439">
      <w:r>
        <w:t>N/A</w:t>
      </w:r>
    </w:p>
    <w:p w14:paraId="42F7D7A4" w14:textId="77777777" w:rsidR="005B5439" w:rsidRDefault="005B5439" w:rsidP="005B5439">
      <w:pPr>
        <w:rPr>
          <w:color w:val="4F81BD" w:themeColor="accent1"/>
        </w:rPr>
      </w:pPr>
    </w:p>
    <w:p w14:paraId="39188A11" w14:textId="77777777" w:rsidR="005B5439" w:rsidRDefault="005B5439" w:rsidP="005B5439">
      <w:pPr>
        <w:pStyle w:val="Rubrik4"/>
      </w:pPr>
      <w:r w:rsidRPr="00776D68">
        <w:t>Icke funktionella krav</w:t>
      </w:r>
    </w:p>
    <w:p w14:paraId="1FB0C17C" w14:textId="3ED5ABB6" w:rsidR="005B5439" w:rsidRPr="00776D68" w:rsidRDefault="005B5439" w:rsidP="005B5439">
      <w:r>
        <w:t>N/A</w:t>
      </w:r>
    </w:p>
    <w:p w14:paraId="5AFB6239" w14:textId="77777777" w:rsidR="005B5439" w:rsidRDefault="005B5439" w:rsidP="005B5439">
      <w:pPr>
        <w:pStyle w:val="Rubrik5"/>
        <w:rPr>
          <w:color w:val="auto"/>
        </w:rPr>
      </w:pPr>
      <w:r w:rsidRPr="0071764B">
        <w:rPr>
          <w:color w:val="auto"/>
        </w:rPr>
        <w:t>SLA-krav</w:t>
      </w:r>
    </w:p>
    <w:p w14:paraId="78F41D0A" w14:textId="77777777" w:rsidR="005B5439" w:rsidRPr="0071764B" w:rsidRDefault="005B5439" w:rsidP="005B5439">
      <w:r>
        <w:t>N/A</w:t>
      </w:r>
    </w:p>
    <w:p w14:paraId="480AFDE5" w14:textId="77777777" w:rsidR="005B5439" w:rsidRPr="008B016A" w:rsidRDefault="005B5439" w:rsidP="005B5439"/>
    <w:p w14:paraId="68BB1E5E" w14:textId="34E7EF32" w:rsidR="005B5439" w:rsidRDefault="005B5439" w:rsidP="005B5439">
      <w:pPr>
        <w:pStyle w:val="Rubrik3"/>
      </w:pPr>
      <w:bookmarkStart w:id="108" w:name="_Toc180141798"/>
      <w:r>
        <w:t>Exempel</w:t>
      </w:r>
      <w:bookmarkEnd w:id="108"/>
    </w:p>
    <w:p w14:paraId="6D88F6BB" w14:textId="77777777" w:rsidR="005B5439" w:rsidRDefault="005B5439" w:rsidP="005B5439">
      <w:pPr>
        <w:pStyle w:val="Rubrik4"/>
      </w:pPr>
      <w:r w:rsidRPr="00F44B37">
        <w:t>Exempel på anrop</w:t>
      </w:r>
    </w:p>
    <w:p w14:paraId="3A6E4411" w14:textId="01E7B62D" w:rsidR="005B5439" w:rsidRDefault="005B5439" w:rsidP="005B5439">
      <w:r>
        <w:t>Se GetPatientIdsRequest.xml</w:t>
      </w:r>
    </w:p>
    <w:p w14:paraId="33361BD0" w14:textId="77777777" w:rsidR="005B5439" w:rsidRDefault="005B5439" w:rsidP="005B5439"/>
    <w:p w14:paraId="3DD5DA06" w14:textId="77777777" w:rsidR="005B5439" w:rsidRDefault="005B5439" w:rsidP="005B5439">
      <w:pPr>
        <w:pStyle w:val="Rubrik4"/>
      </w:pPr>
      <w:r>
        <w:t>Exempel på svar</w:t>
      </w:r>
    </w:p>
    <w:p w14:paraId="5019DB64" w14:textId="290C8849" w:rsidR="005B5439" w:rsidRDefault="005B5439" w:rsidP="005B5439">
      <w:r>
        <w:t>Se GetPatientIdsRespons.xml</w:t>
      </w:r>
    </w:p>
    <w:p w14:paraId="34F9796B" w14:textId="77777777" w:rsidR="005B5439" w:rsidRDefault="005B5439" w:rsidP="0071764B">
      <w:pPr>
        <w:rPr>
          <w:szCs w:val="24"/>
        </w:rPr>
      </w:pPr>
    </w:p>
    <w:p w14:paraId="744D5258" w14:textId="4307C67E" w:rsidR="005B5439" w:rsidRDefault="005B5439">
      <w:pPr>
        <w:spacing w:line="240" w:lineRule="auto"/>
        <w:rPr>
          <w:szCs w:val="24"/>
        </w:rPr>
      </w:pPr>
      <w:r>
        <w:rPr>
          <w:szCs w:val="24"/>
        </w:rPr>
        <w:br w:type="page"/>
      </w:r>
    </w:p>
    <w:p w14:paraId="3AB08CE3" w14:textId="41734A56" w:rsidR="002D4870" w:rsidRPr="00B54EA0" w:rsidRDefault="002D4870" w:rsidP="002D4870">
      <w:pPr>
        <w:pStyle w:val="Rubrik2"/>
        <w:rPr>
          <w:szCs w:val="24"/>
        </w:rPr>
      </w:pPr>
      <w:bookmarkStart w:id="109" w:name="_Toc180141799"/>
      <w:r w:rsidRPr="00B54EA0">
        <w:rPr>
          <w:szCs w:val="24"/>
        </w:rPr>
        <w:lastRenderedPageBreak/>
        <w:t>CheckBlocks</w:t>
      </w:r>
      <w:bookmarkEnd w:id="109"/>
      <w:r w:rsidRPr="00B54EA0">
        <w:rPr>
          <w:szCs w:val="24"/>
        </w:rPr>
        <w:t xml:space="preserve"> </w:t>
      </w:r>
    </w:p>
    <w:p w14:paraId="0A96337E" w14:textId="77777777" w:rsidR="00D966E5" w:rsidRDefault="00D966E5" w:rsidP="00D966E5">
      <w:r>
        <w:t>Tjänst som kontrollerar om given information är spärrad eller inte. Den utvärderar alla spärrar som gäller mot andra vårdgivare/vårdenheter som finns i tjänsten och om någon spärr är helt applicerbar för given information och tillfälle kommer tjänsten att markera den informationen som spärrad. Om det finns minst en tillfällig hävning för spärren som applicerar på den angivna aktören blir informationen ospärrad.</w:t>
      </w:r>
    </w:p>
    <w:p w14:paraId="3FEC01E0" w14:textId="77777777" w:rsidR="00E14151" w:rsidRDefault="00E14151" w:rsidP="00E14151"/>
    <w:p w14:paraId="5C10D0AE" w14:textId="77777777" w:rsidR="00E14151" w:rsidRDefault="00E14151" w:rsidP="00E14151">
      <w:r>
        <w:t>Denna tjänst kan användas då tjänstekonsumenten inte själv kan avgöra/kontrollera om information är spärrad eller inte. Tjänsten stödjer kontroll av flertal informationsmängder i ett och samma anrop.</w:t>
      </w:r>
    </w:p>
    <w:p w14:paraId="0C22890B" w14:textId="77777777" w:rsidR="00E14151" w:rsidRDefault="00E14151" w:rsidP="00E14151"/>
    <w:p w14:paraId="23F018B4" w14:textId="77777777" w:rsidR="00E14151" w:rsidRDefault="00E14151" w:rsidP="00E14151">
      <w:r>
        <w:t>Evalueringen av huruvida informationen är spärrad eller ej görs enligt följande:</w:t>
      </w:r>
    </w:p>
    <w:p w14:paraId="4CF08396" w14:textId="77777777" w:rsidR="00E14151" w:rsidRDefault="00E14151" w:rsidP="00E14151">
      <w:r>
        <w:t xml:space="preserve">- Om spärr föreligger (inre eller yttre) blir informationen spärrad. </w:t>
      </w:r>
    </w:p>
    <w:p w14:paraId="41F4F54C" w14:textId="1AF3E379" w:rsidR="00E14151" w:rsidRDefault="00E14151" w:rsidP="00E14151">
      <w:r>
        <w:t>- Om undantag av spärr för '</w:t>
      </w:r>
      <w:proofErr w:type="spellStart"/>
      <w:r>
        <w:t>lak</w:t>
      </w:r>
      <w:proofErr w:type="spellEnd"/>
      <w:r>
        <w:t>' och/eller 'upp' har a</w:t>
      </w:r>
      <w:r w:rsidR="002139CA">
        <w:t>ngivets blir denna information</w:t>
      </w:r>
      <w:r>
        <w:t xml:space="preserve"> EJ spärrad.</w:t>
      </w:r>
    </w:p>
    <w:p w14:paraId="6D733C59" w14:textId="77777777" w:rsidR="00E14151" w:rsidRDefault="00E14151" w:rsidP="00E14151">
      <w:r>
        <w:t>- Om spärren inte innehåller någon giltighetstid blir informationen spärrad.</w:t>
      </w:r>
    </w:p>
    <w:p w14:paraId="78DF1711" w14:textId="77777777" w:rsidR="00E14151" w:rsidRDefault="00E14151" w:rsidP="00E14151">
      <w:r>
        <w:t>- Om tidsspannet för informationen ligger inom spärrens giltighetstid blir informationen spärrad.</w:t>
      </w:r>
    </w:p>
    <w:p w14:paraId="2184E761" w14:textId="77777777" w:rsidR="00E14151" w:rsidRDefault="00E14151" w:rsidP="00E14151">
      <w:r>
        <w:t>- Om spärrens giltighetstid delvis överlappar tidsspannet (start- eller sluttid) för informationen blir informationen spärrad.</w:t>
      </w:r>
    </w:p>
    <w:p w14:paraId="02AD45FD" w14:textId="77777777" w:rsidR="00E14151" w:rsidRDefault="00E14151" w:rsidP="00E14151">
      <w:r>
        <w:t xml:space="preserve">- Om tidsspannet för informationen ligger helt utanför spärrens giltighetstid blir informationen EJ spärrad.    </w:t>
      </w:r>
    </w:p>
    <w:p w14:paraId="4C62B4E7" w14:textId="77777777" w:rsidR="00E14151" w:rsidRDefault="00E14151" w:rsidP="00E14151"/>
    <w:p w14:paraId="2ED9A319" w14:textId="6414EE02" w:rsidR="00E14151" w:rsidRDefault="00D966E5" w:rsidP="00E14151">
      <w:r>
        <w:t>e-</w:t>
      </w:r>
      <w:r w:rsidR="00E14151">
        <w:t>Tjänster på nationell nivå kräver ett komplett spärrunderlag.</w:t>
      </w:r>
    </w:p>
    <w:p w14:paraId="7CE3C943" w14:textId="016A950D" w:rsidR="00E14151" w:rsidRPr="00C83567" w:rsidRDefault="00E14151" w:rsidP="00E14151">
      <w:pPr>
        <w:rPr>
          <w:color w:val="4F81BD" w:themeColor="accent1"/>
        </w:rPr>
      </w:pPr>
    </w:p>
    <w:p w14:paraId="1011AF9F" w14:textId="53CDD80A" w:rsidR="00E14151" w:rsidRPr="00E14151" w:rsidRDefault="00E14151" w:rsidP="00E14151">
      <w:pPr>
        <w:pStyle w:val="Rubrik3"/>
      </w:pPr>
      <w:bookmarkStart w:id="110" w:name="_Toc180141800"/>
      <w:r>
        <w:t>Version</w:t>
      </w:r>
      <w:r w:rsidRPr="00E14151">
        <w:rPr>
          <w:color w:val="4F81BD" w:themeColor="accent1"/>
        </w:rPr>
        <w:t>.</w:t>
      </w:r>
      <w:bookmarkEnd w:id="110"/>
      <w:r w:rsidRPr="00E14151">
        <w:rPr>
          <w:color w:val="4F81BD" w:themeColor="accent1"/>
        </w:rPr>
        <w:t xml:space="preserve"> </w:t>
      </w:r>
    </w:p>
    <w:p w14:paraId="118B258E" w14:textId="63F431E3" w:rsidR="00E14151" w:rsidRDefault="00072559" w:rsidP="00E14151">
      <w:r>
        <w:t>4</w:t>
      </w:r>
      <w:r w:rsidR="00E14151">
        <w:t>.0</w:t>
      </w:r>
    </w:p>
    <w:p w14:paraId="64AA61BC" w14:textId="77777777" w:rsidR="00E14151" w:rsidRPr="00C55071" w:rsidRDefault="00E14151" w:rsidP="00E14151"/>
    <w:p w14:paraId="1E76A543" w14:textId="79C262F1" w:rsidR="00E14151" w:rsidRDefault="00E14151" w:rsidP="00E14151">
      <w:pPr>
        <w:pStyle w:val="Rubrik3"/>
      </w:pPr>
      <w:bookmarkStart w:id="111" w:name="_Toc180141801"/>
      <w:r>
        <w:t>Fältregler</w:t>
      </w:r>
      <w:bookmarkEnd w:id="111"/>
    </w:p>
    <w:tbl>
      <w:tblPr>
        <w:tblStyle w:val="Tabellrutnt"/>
        <w:tblW w:w="10173" w:type="dxa"/>
        <w:tblLayout w:type="fixed"/>
        <w:tblLook w:val="04A0" w:firstRow="1" w:lastRow="0" w:firstColumn="1" w:lastColumn="0" w:noHBand="0" w:noVBand="1"/>
      </w:tblPr>
      <w:tblGrid>
        <w:gridCol w:w="2093"/>
        <w:gridCol w:w="2977"/>
        <w:gridCol w:w="3543"/>
        <w:gridCol w:w="1560"/>
      </w:tblGrid>
      <w:tr w:rsidR="002139CA" w14:paraId="39992B58" w14:textId="77777777" w:rsidTr="002139CA">
        <w:trPr>
          <w:trHeight w:val="384"/>
        </w:trPr>
        <w:tc>
          <w:tcPr>
            <w:tcW w:w="2093" w:type="dxa"/>
            <w:shd w:val="clear" w:color="auto" w:fill="D9D9D9" w:themeFill="background1" w:themeFillShade="D9"/>
            <w:vAlign w:val="bottom"/>
          </w:tcPr>
          <w:p w14:paraId="66D92E3C" w14:textId="77777777" w:rsidR="002139CA" w:rsidRDefault="002139CA" w:rsidP="00D66E46">
            <w:pPr>
              <w:rPr>
                <w:b/>
              </w:rPr>
            </w:pPr>
            <w:r>
              <w:rPr>
                <w:b/>
              </w:rPr>
              <w:t>Namn</w:t>
            </w:r>
          </w:p>
        </w:tc>
        <w:tc>
          <w:tcPr>
            <w:tcW w:w="2977" w:type="dxa"/>
            <w:shd w:val="clear" w:color="auto" w:fill="D9D9D9" w:themeFill="background1" w:themeFillShade="D9"/>
            <w:vAlign w:val="bottom"/>
          </w:tcPr>
          <w:p w14:paraId="34CFB26D" w14:textId="77777777" w:rsidR="002139CA" w:rsidRDefault="002139CA" w:rsidP="00D66E46">
            <w:pPr>
              <w:rPr>
                <w:b/>
              </w:rPr>
            </w:pPr>
            <w:proofErr w:type="spellStart"/>
            <w:r>
              <w:rPr>
                <w:b/>
              </w:rPr>
              <w:t>Datatyp</w:t>
            </w:r>
            <w:proofErr w:type="spellEnd"/>
          </w:p>
        </w:tc>
        <w:tc>
          <w:tcPr>
            <w:tcW w:w="3543" w:type="dxa"/>
            <w:shd w:val="clear" w:color="auto" w:fill="D9D9D9" w:themeFill="background1" w:themeFillShade="D9"/>
            <w:vAlign w:val="bottom"/>
          </w:tcPr>
          <w:p w14:paraId="1EFCD864" w14:textId="77777777" w:rsidR="002139CA" w:rsidRDefault="002139CA" w:rsidP="00D66E46">
            <w:pPr>
              <w:rPr>
                <w:b/>
              </w:rPr>
            </w:pPr>
            <w:r>
              <w:rPr>
                <w:b/>
              </w:rPr>
              <w:t>Beskrivning</w:t>
            </w:r>
          </w:p>
        </w:tc>
        <w:tc>
          <w:tcPr>
            <w:tcW w:w="1560" w:type="dxa"/>
            <w:shd w:val="clear" w:color="auto" w:fill="D9D9D9" w:themeFill="background1" w:themeFillShade="D9"/>
            <w:vAlign w:val="bottom"/>
          </w:tcPr>
          <w:p w14:paraId="6506312B" w14:textId="77777777" w:rsidR="002139CA" w:rsidRDefault="002139CA" w:rsidP="00D66E46">
            <w:pPr>
              <w:rPr>
                <w:b/>
              </w:rPr>
            </w:pPr>
            <w:proofErr w:type="spellStart"/>
            <w:r>
              <w:rPr>
                <w:b/>
              </w:rPr>
              <w:t>Kardinalitet</w:t>
            </w:r>
            <w:proofErr w:type="spellEnd"/>
          </w:p>
        </w:tc>
      </w:tr>
      <w:tr w:rsidR="002139CA" w14:paraId="78EC1EAB" w14:textId="77777777" w:rsidTr="002139CA">
        <w:tc>
          <w:tcPr>
            <w:tcW w:w="2093" w:type="dxa"/>
            <w:shd w:val="clear" w:color="auto" w:fill="F9F9F9" w:themeFill="background1" w:themeFillShade="F9"/>
            <w:vAlign w:val="bottom"/>
          </w:tcPr>
          <w:p w14:paraId="442097F3" w14:textId="77777777" w:rsidR="002139CA" w:rsidRDefault="002139CA" w:rsidP="00D66E46">
            <w:pPr>
              <w:rPr>
                <w:b/>
              </w:rPr>
            </w:pPr>
            <w:r>
              <w:rPr>
                <w:b/>
                <w:i/>
              </w:rPr>
              <w:t>Begäran</w:t>
            </w:r>
          </w:p>
        </w:tc>
        <w:tc>
          <w:tcPr>
            <w:tcW w:w="2977" w:type="dxa"/>
            <w:shd w:val="clear" w:color="auto" w:fill="F9F9F9" w:themeFill="background1" w:themeFillShade="F9"/>
            <w:vAlign w:val="bottom"/>
          </w:tcPr>
          <w:p w14:paraId="31721BF8" w14:textId="77777777" w:rsidR="002139CA" w:rsidRDefault="002139CA" w:rsidP="00D66E46">
            <w:pPr>
              <w:rPr>
                <w:b/>
              </w:rPr>
            </w:pPr>
          </w:p>
        </w:tc>
        <w:tc>
          <w:tcPr>
            <w:tcW w:w="3543" w:type="dxa"/>
            <w:shd w:val="clear" w:color="auto" w:fill="F9F9F9" w:themeFill="background1" w:themeFillShade="F9"/>
            <w:vAlign w:val="bottom"/>
          </w:tcPr>
          <w:p w14:paraId="01A7D902" w14:textId="77777777" w:rsidR="002139CA" w:rsidRDefault="002139CA" w:rsidP="00D66E46">
            <w:pPr>
              <w:rPr>
                <w:b/>
              </w:rPr>
            </w:pPr>
          </w:p>
        </w:tc>
        <w:tc>
          <w:tcPr>
            <w:tcW w:w="1560" w:type="dxa"/>
            <w:shd w:val="clear" w:color="auto" w:fill="F9F9F9" w:themeFill="background1" w:themeFillShade="F9"/>
            <w:vAlign w:val="bottom"/>
          </w:tcPr>
          <w:p w14:paraId="1F3CC206" w14:textId="77777777" w:rsidR="002139CA" w:rsidRDefault="002139CA" w:rsidP="00D66E46">
            <w:pPr>
              <w:rPr>
                <w:b/>
              </w:rPr>
            </w:pPr>
          </w:p>
        </w:tc>
      </w:tr>
      <w:tr w:rsidR="002139CA" w14:paraId="03A58E3B" w14:textId="77777777" w:rsidTr="002139CA">
        <w:tc>
          <w:tcPr>
            <w:tcW w:w="2093" w:type="dxa"/>
          </w:tcPr>
          <w:p w14:paraId="15617E32" w14:textId="77777777" w:rsidR="002139CA" w:rsidRDefault="002139CA" w:rsidP="00D66E46">
            <w:r>
              <w:t>accessingActor</w:t>
            </w:r>
          </w:p>
        </w:tc>
        <w:tc>
          <w:tcPr>
            <w:tcW w:w="2977" w:type="dxa"/>
          </w:tcPr>
          <w:p w14:paraId="58330DF8" w14:textId="77777777" w:rsidR="002139CA" w:rsidRPr="002139CA" w:rsidRDefault="002139CA" w:rsidP="00D66E46">
            <w:pPr>
              <w:rPr>
                <w:lang w:val="en-US"/>
              </w:rPr>
            </w:pPr>
            <w:proofErr w:type="gramStart"/>
            <w:r w:rsidRPr="002139CA">
              <w:rPr>
                <w:lang w:val="en-US"/>
              </w:rPr>
              <w:t>urn:riv</w:t>
            </w:r>
            <w:proofErr w:type="gramEnd"/>
            <w:r w:rsidRPr="002139CA">
              <w:rPr>
                <w:lang w:val="en-US"/>
              </w:rPr>
              <w:t>:informationsecurity:authorization:blocking:4:AccessingActorType</w:t>
            </w:r>
          </w:p>
        </w:tc>
        <w:tc>
          <w:tcPr>
            <w:tcW w:w="3543" w:type="dxa"/>
          </w:tcPr>
          <w:p w14:paraId="39ABB9B6" w14:textId="77777777" w:rsidR="002139CA" w:rsidRDefault="002139CA" w:rsidP="00D66E46">
            <w:r>
              <w:t>Representerar den aktör/person som önskar åtkomst till informationen.</w:t>
            </w:r>
          </w:p>
        </w:tc>
        <w:tc>
          <w:tcPr>
            <w:tcW w:w="1560" w:type="dxa"/>
          </w:tcPr>
          <w:p w14:paraId="0C005410" w14:textId="77777777" w:rsidR="002139CA" w:rsidRDefault="002139CA" w:rsidP="00D66E46">
            <w:r>
              <w:t>1..1</w:t>
            </w:r>
          </w:p>
        </w:tc>
      </w:tr>
      <w:tr w:rsidR="002139CA" w14:paraId="38EB9E6E" w14:textId="77777777" w:rsidTr="002139CA">
        <w:tc>
          <w:tcPr>
            <w:tcW w:w="2093" w:type="dxa"/>
          </w:tcPr>
          <w:p w14:paraId="014E2B8E" w14:textId="77777777" w:rsidR="002139CA" w:rsidRDefault="002139CA" w:rsidP="00D66E46">
            <w:r>
              <w:t>patientId</w:t>
            </w:r>
          </w:p>
        </w:tc>
        <w:tc>
          <w:tcPr>
            <w:tcW w:w="2977" w:type="dxa"/>
          </w:tcPr>
          <w:p w14:paraId="2EE989F4" w14:textId="77777777" w:rsidR="002139CA" w:rsidRPr="002139CA" w:rsidRDefault="002139CA" w:rsidP="00D66E46">
            <w:pPr>
              <w:rPr>
                <w:lang w:val="en-US"/>
              </w:rPr>
            </w:pPr>
            <w:proofErr w:type="gramStart"/>
            <w:r w:rsidRPr="002139CA">
              <w:rPr>
                <w:lang w:val="en-US"/>
              </w:rPr>
              <w:t>urn:riv</w:t>
            </w:r>
            <w:proofErr w:type="gramEnd"/>
            <w:r w:rsidRPr="002139CA">
              <w:rPr>
                <w:lang w:val="en-US"/>
              </w:rPr>
              <w:t>:informationsecurity:authorization:blocking:4:IIType</w:t>
            </w:r>
          </w:p>
        </w:tc>
        <w:tc>
          <w:tcPr>
            <w:tcW w:w="3543" w:type="dxa"/>
          </w:tcPr>
          <w:p w14:paraId="505E254A" w14:textId="77777777" w:rsidR="002139CA" w:rsidRDefault="002139CA" w:rsidP="00D66E46">
            <w:r>
              <w:t>Personidentitet på patienten vars information aktören önskar åtkomst till.</w:t>
            </w:r>
          </w:p>
        </w:tc>
        <w:tc>
          <w:tcPr>
            <w:tcW w:w="1560" w:type="dxa"/>
          </w:tcPr>
          <w:p w14:paraId="46C97072" w14:textId="77777777" w:rsidR="002139CA" w:rsidRDefault="002139CA" w:rsidP="00D66E46">
            <w:r>
              <w:t>1..1</w:t>
            </w:r>
          </w:p>
        </w:tc>
      </w:tr>
      <w:tr w:rsidR="002139CA" w14:paraId="3B3B4036" w14:textId="77777777" w:rsidTr="002139CA">
        <w:tc>
          <w:tcPr>
            <w:tcW w:w="2093" w:type="dxa"/>
          </w:tcPr>
          <w:p w14:paraId="4229B3B5" w14:textId="77777777" w:rsidR="002139CA" w:rsidRDefault="002139CA" w:rsidP="00D66E46">
            <w:r>
              <w:t>informationEntities</w:t>
            </w:r>
          </w:p>
        </w:tc>
        <w:tc>
          <w:tcPr>
            <w:tcW w:w="2977" w:type="dxa"/>
          </w:tcPr>
          <w:p w14:paraId="54E0071C" w14:textId="77777777" w:rsidR="002139CA" w:rsidRPr="002139CA" w:rsidRDefault="002139CA" w:rsidP="00D66E46">
            <w:pPr>
              <w:rPr>
                <w:lang w:val="en-US"/>
              </w:rPr>
            </w:pPr>
            <w:proofErr w:type="gramStart"/>
            <w:r w:rsidRPr="002139CA">
              <w:rPr>
                <w:lang w:val="en-US"/>
              </w:rPr>
              <w:t>urn:riv</w:t>
            </w:r>
            <w:proofErr w:type="gramEnd"/>
            <w:r w:rsidRPr="002139CA">
              <w:rPr>
                <w:lang w:val="en-US"/>
              </w:rPr>
              <w:t>:informationsecurity:authorization:blocking:4:InformationEntityType</w:t>
            </w:r>
          </w:p>
        </w:tc>
        <w:tc>
          <w:tcPr>
            <w:tcW w:w="3543" w:type="dxa"/>
          </w:tcPr>
          <w:p w14:paraId="317DADA4" w14:textId="77777777" w:rsidR="002139CA" w:rsidRDefault="002139CA" w:rsidP="00D66E46">
            <w:r>
              <w:t>Lista över de informationsentiteter som aktören önskar åtkomst till.</w:t>
            </w:r>
          </w:p>
        </w:tc>
        <w:tc>
          <w:tcPr>
            <w:tcW w:w="1560" w:type="dxa"/>
          </w:tcPr>
          <w:p w14:paraId="3D7B38B5" w14:textId="77777777" w:rsidR="002139CA" w:rsidRDefault="002139CA" w:rsidP="00D66E46">
            <w:r>
              <w:t>1..*</w:t>
            </w:r>
          </w:p>
        </w:tc>
      </w:tr>
      <w:tr w:rsidR="002139CA" w14:paraId="221BE652" w14:textId="77777777" w:rsidTr="002139CA">
        <w:tc>
          <w:tcPr>
            <w:tcW w:w="2093" w:type="dxa"/>
            <w:shd w:val="clear" w:color="auto" w:fill="F9F9F9" w:themeFill="background1" w:themeFillShade="F9"/>
            <w:vAlign w:val="bottom"/>
          </w:tcPr>
          <w:p w14:paraId="6B1B23E4" w14:textId="77777777" w:rsidR="002139CA" w:rsidRDefault="002139CA" w:rsidP="00D66E46">
            <w:pPr>
              <w:rPr>
                <w:b/>
              </w:rPr>
            </w:pPr>
            <w:r>
              <w:rPr>
                <w:b/>
                <w:i/>
              </w:rPr>
              <w:t>Svar</w:t>
            </w:r>
          </w:p>
        </w:tc>
        <w:tc>
          <w:tcPr>
            <w:tcW w:w="2977" w:type="dxa"/>
            <w:shd w:val="clear" w:color="auto" w:fill="F9F9F9" w:themeFill="background1" w:themeFillShade="F9"/>
            <w:vAlign w:val="bottom"/>
          </w:tcPr>
          <w:p w14:paraId="0B3CDE96" w14:textId="77777777" w:rsidR="002139CA" w:rsidRDefault="002139CA" w:rsidP="00D66E46">
            <w:pPr>
              <w:rPr>
                <w:b/>
              </w:rPr>
            </w:pPr>
          </w:p>
        </w:tc>
        <w:tc>
          <w:tcPr>
            <w:tcW w:w="3543" w:type="dxa"/>
            <w:shd w:val="clear" w:color="auto" w:fill="F9F9F9" w:themeFill="background1" w:themeFillShade="F9"/>
            <w:vAlign w:val="bottom"/>
          </w:tcPr>
          <w:p w14:paraId="3933E49A" w14:textId="77777777" w:rsidR="002139CA" w:rsidRDefault="002139CA" w:rsidP="00D66E46">
            <w:pPr>
              <w:rPr>
                <w:b/>
              </w:rPr>
            </w:pPr>
          </w:p>
        </w:tc>
        <w:tc>
          <w:tcPr>
            <w:tcW w:w="1560" w:type="dxa"/>
            <w:shd w:val="clear" w:color="auto" w:fill="F9F9F9" w:themeFill="background1" w:themeFillShade="F9"/>
            <w:vAlign w:val="bottom"/>
          </w:tcPr>
          <w:p w14:paraId="16D5C60F" w14:textId="77777777" w:rsidR="002139CA" w:rsidRDefault="002139CA" w:rsidP="00D66E46">
            <w:pPr>
              <w:rPr>
                <w:b/>
              </w:rPr>
            </w:pPr>
          </w:p>
        </w:tc>
      </w:tr>
      <w:tr w:rsidR="002139CA" w14:paraId="55320DAD" w14:textId="77777777" w:rsidTr="002139CA">
        <w:tc>
          <w:tcPr>
            <w:tcW w:w="2093" w:type="dxa"/>
          </w:tcPr>
          <w:p w14:paraId="235FAC76" w14:textId="77777777" w:rsidR="002139CA" w:rsidRDefault="002139CA" w:rsidP="00D66E46">
            <w:r>
              <w:lastRenderedPageBreak/>
              <w:t>checkBlocksResult</w:t>
            </w:r>
          </w:p>
        </w:tc>
        <w:tc>
          <w:tcPr>
            <w:tcW w:w="2977" w:type="dxa"/>
          </w:tcPr>
          <w:p w14:paraId="2867E816" w14:textId="77777777" w:rsidR="002139CA" w:rsidRPr="002139CA" w:rsidRDefault="002139CA" w:rsidP="00D66E46">
            <w:pPr>
              <w:rPr>
                <w:lang w:val="en-US"/>
              </w:rPr>
            </w:pPr>
            <w:proofErr w:type="gramStart"/>
            <w:r w:rsidRPr="002139CA">
              <w:rPr>
                <w:lang w:val="en-US"/>
              </w:rPr>
              <w:t>urn:riv</w:t>
            </w:r>
            <w:proofErr w:type="gramEnd"/>
            <w:r w:rsidRPr="002139CA">
              <w:rPr>
                <w:lang w:val="en-US"/>
              </w:rPr>
              <w:t>:informationsecurity:authorization:blocking:4:CheckBlocksResultType</w:t>
            </w:r>
          </w:p>
        </w:tc>
        <w:tc>
          <w:tcPr>
            <w:tcW w:w="3543" w:type="dxa"/>
          </w:tcPr>
          <w:p w14:paraId="353F56D4" w14:textId="77777777" w:rsidR="002139CA" w:rsidRDefault="002139CA" w:rsidP="00D66E46">
            <w:r>
              <w:t xml:space="preserve">Lista med resultat motsvarande den informationslista som angavs som </w:t>
            </w:r>
            <w:proofErr w:type="spellStart"/>
            <w:r>
              <w:t>inparameter</w:t>
            </w:r>
            <w:proofErr w:type="spellEnd"/>
            <w:r>
              <w:t>.</w:t>
            </w:r>
          </w:p>
        </w:tc>
        <w:tc>
          <w:tcPr>
            <w:tcW w:w="1560" w:type="dxa"/>
          </w:tcPr>
          <w:p w14:paraId="59F2DDC1" w14:textId="77777777" w:rsidR="002139CA" w:rsidRDefault="002139CA" w:rsidP="00D66E46">
            <w:r>
              <w:t>1..1</w:t>
            </w:r>
          </w:p>
        </w:tc>
      </w:tr>
    </w:tbl>
    <w:p w14:paraId="315AC312" w14:textId="276D368C" w:rsidR="002139CA" w:rsidRDefault="002139CA" w:rsidP="002139CA"/>
    <w:p w14:paraId="768F0706" w14:textId="77777777" w:rsidR="00E14151" w:rsidRPr="00ED19D0" w:rsidRDefault="00E14151" w:rsidP="00E14151">
      <w:pPr>
        <w:pStyle w:val="Brdtext"/>
      </w:pPr>
    </w:p>
    <w:p w14:paraId="740682C7" w14:textId="342B5356" w:rsidR="00E14151" w:rsidRDefault="00E14151" w:rsidP="00E14151">
      <w:pPr>
        <w:pStyle w:val="Rubrik3"/>
      </w:pPr>
      <w:bookmarkStart w:id="112" w:name="_Toc180141802"/>
      <w:r>
        <w:t>Övriga regler</w:t>
      </w:r>
      <w:bookmarkEnd w:id="112"/>
    </w:p>
    <w:p w14:paraId="38D40348" w14:textId="77777777" w:rsidR="00E14151" w:rsidRDefault="00E14151" w:rsidP="00E14151">
      <w:r>
        <w:t xml:space="preserve">Parametrar till tjänsten skall valideras och resultera i </w:t>
      </w:r>
      <w:proofErr w:type="spellStart"/>
      <w:r>
        <w:t>resultkoden</w:t>
      </w:r>
      <w:proofErr w:type="spellEnd"/>
      <w:r>
        <w:t xml:space="preserve"> VALIDATIONERROR om dessa är felaktiga. Informationsresurser och dess fält skall valideras och hanteras separat. Ogiltiga eller felaktiga fält i informationsresursen skall resultera i VALIDATIONERROR på resursnivå, dvs felkoden ges per informationsresurs i CheckBlocksResult med </w:t>
      </w:r>
      <w:proofErr w:type="spellStart"/>
      <w:r>
        <w:t>CheckStatus</w:t>
      </w:r>
      <w:proofErr w:type="spellEnd"/>
      <w:r>
        <w:t>.</w:t>
      </w:r>
    </w:p>
    <w:p w14:paraId="388EA5B7" w14:textId="6396EC64" w:rsidR="00E14151" w:rsidRDefault="00E14151" w:rsidP="00E14151">
      <w:r>
        <w:t xml:space="preserve">Om någon informationsresurs får valideringsfel skall tjänsten returnera </w:t>
      </w:r>
      <w:r w:rsidR="007B0FBC">
        <w:t>fel</w:t>
      </w:r>
      <w:r>
        <w:t>koden INFO med meddelandet "Informationsresurs(er) innehåller valideringsfel".</w:t>
      </w:r>
    </w:p>
    <w:p w14:paraId="53783F09" w14:textId="77777777" w:rsidR="00E14151" w:rsidRDefault="00E14151" w:rsidP="00E14151"/>
    <w:p w14:paraId="47172924" w14:textId="77777777" w:rsidR="00E14151" w:rsidRDefault="00E14151" w:rsidP="00E14151">
      <w:r>
        <w:t>Tjänsten skall hantera valfria informationstyper samt tomma/icke existerande värden.</w:t>
      </w:r>
    </w:p>
    <w:p w14:paraId="2878A9C9" w14:textId="0E8D332C" w:rsidR="00E14151" w:rsidRPr="007E3F3B" w:rsidRDefault="00E14151" w:rsidP="00E14151">
      <w:pPr>
        <w:rPr>
          <w:i/>
          <w:sz w:val="22"/>
          <w:u w:val="single"/>
        </w:rPr>
      </w:pPr>
      <w:r>
        <w:t>Alla andra värden än de definierade i kontraktet hanteras som en uppgift av ospecificerad typ i den kontroll som tjänsten utför</w:t>
      </w:r>
      <w:r w:rsidR="0044305B">
        <w:t>.</w:t>
      </w:r>
      <w:r>
        <w:br/>
      </w:r>
    </w:p>
    <w:p w14:paraId="36501F09" w14:textId="77777777" w:rsidR="00E14151" w:rsidRPr="00B925FB" w:rsidRDefault="00E14151" w:rsidP="00E14151">
      <w:pPr>
        <w:rPr>
          <w:color w:val="4F81BD" w:themeColor="accent1"/>
        </w:rPr>
      </w:pPr>
    </w:p>
    <w:p w14:paraId="3AC37C2E" w14:textId="05FF6699" w:rsidR="00E14151" w:rsidRDefault="00E14151" w:rsidP="00E14151">
      <w:pPr>
        <w:pStyle w:val="Rubrik4"/>
      </w:pPr>
      <w:r w:rsidRPr="00776D68">
        <w:t>Icke funktionella krav</w:t>
      </w:r>
    </w:p>
    <w:p w14:paraId="320FBDAC" w14:textId="54239AAC" w:rsidR="0044305B" w:rsidRPr="0044305B" w:rsidRDefault="0044305B" w:rsidP="0044305B">
      <w:r>
        <w:t>N/A</w:t>
      </w:r>
    </w:p>
    <w:p w14:paraId="787FB75D" w14:textId="5465B80F" w:rsidR="00E14151" w:rsidRPr="00776D68" w:rsidRDefault="00E14151" w:rsidP="00E14151"/>
    <w:p w14:paraId="56AA7600" w14:textId="29F6E84E" w:rsidR="00E14151" w:rsidRDefault="00E14151" w:rsidP="00E14151">
      <w:pPr>
        <w:pStyle w:val="Rubrik5"/>
      </w:pPr>
      <w:r w:rsidRPr="00776D68">
        <w:t>SLA-krav</w:t>
      </w:r>
    </w:p>
    <w:p w14:paraId="003ACA29" w14:textId="4BCB0AEE" w:rsidR="0044305B" w:rsidRDefault="0044305B" w:rsidP="0044305B">
      <w:r>
        <w:t>N/A</w:t>
      </w:r>
    </w:p>
    <w:p w14:paraId="476F2A32" w14:textId="77777777" w:rsidR="0044305B" w:rsidRPr="0044305B" w:rsidRDefault="0044305B" w:rsidP="0044305B"/>
    <w:p w14:paraId="69E7C163" w14:textId="1B5EC75F" w:rsidR="00E92950" w:rsidRDefault="00E92950" w:rsidP="0044305B">
      <w:pPr>
        <w:pStyle w:val="Rubrik3"/>
      </w:pPr>
      <w:bookmarkStart w:id="113" w:name="_Toc180141803"/>
      <w:r>
        <w:t>Exempel</w:t>
      </w:r>
      <w:bookmarkEnd w:id="113"/>
      <w:r>
        <w:br/>
      </w:r>
    </w:p>
    <w:p w14:paraId="46BC73A5" w14:textId="573F4950" w:rsidR="0034437F" w:rsidRDefault="0034437F" w:rsidP="0044305B">
      <w:pPr>
        <w:pStyle w:val="Rubrik4"/>
      </w:pPr>
      <w:r>
        <w:t>Exempel på anrop</w:t>
      </w:r>
    </w:p>
    <w:p w14:paraId="31EC566F" w14:textId="087CB410" w:rsidR="0044305B" w:rsidRDefault="0044305B" w:rsidP="0044305B">
      <w:r>
        <w:t>Se CheckBlocksRequest.xml</w:t>
      </w:r>
    </w:p>
    <w:p w14:paraId="33146F5A" w14:textId="77777777" w:rsidR="0044305B" w:rsidRPr="0044305B" w:rsidRDefault="0044305B" w:rsidP="0044305B"/>
    <w:p w14:paraId="618148B2" w14:textId="77777777" w:rsidR="0034437F" w:rsidRDefault="0034437F" w:rsidP="0034437F"/>
    <w:p w14:paraId="37CEAE81" w14:textId="1E204557" w:rsidR="0034437F" w:rsidRDefault="0034437F" w:rsidP="0044305B">
      <w:pPr>
        <w:pStyle w:val="Rubrik4"/>
      </w:pPr>
      <w:r>
        <w:t>Exempel på svar</w:t>
      </w:r>
    </w:p>
    <w:p w14:paraId="3CA0DA2A" w14:textId="7DA591BA" w:rsidR="00B54EA0" w:rsidRPr="0034437F" w:rsidRDefault="0044305B" w:rsidP="0044305B">
      <w:pPr>
        <w:rPr>
          <w:lang w:val="en-US"/>
        </w:rPr>
      </w:pPr>
      <w:r>
        <w:t>Se CheckBlocksRespons.xml</w:t>
      </w:r>
    </w:p>
    <w:p w14:paraId="50690FDE" w14:textId="7B05CF20" w:rsidR="007B0FBC" w:rsidRDefault="007B0FBC">
      <w:pPr>
        <w:spacing w:line="240" w:lineRule="auto"/>
        <w:rPr>
          <w:lang w:val="en-US"/>
        </w:rPr>
      </w:pPr>
      <w:r>
        <w:rPr>
          <w:lang w:val="en-US"/>
        </w:rPr>
        <w:br w:type="page"/>
      </w:r>
    </w:p>
    <w:p w14:paraId="5B3B3EE4" w14:textId="303A20AA" w:rsidR="00E14151" w:rsidRPr="00B54EA0" w:rsidRDefault="00E14151" w:rsidP="00E14151">
      <w:pPr>
        <w:pStyle w:val="Rubrik2"/>
      </w:pPr>
      <w:bookmarkStart w:id="114" w:name="_Toc180141804"/>
      <w:r w:rsidRPr="00B54EA0">
        <w:lastRenderedPageBreak/>
        <w:t>RegisterBlock</w:t>
      </w:r>
      <w:bookmarkEnd w:id="114"/>
    </w:p>
    <w:p w14:paraId="63C85F9D" w14:textId="288C9433" w:rsidR="00E14151" w:rsidRDefault="00E14151" w:rsidP="00E14151">
      <w:r>
        <w:t>Tjänst som registrerar en ny spärr i den nationella spärrtjänsten</w:t>
      </w:r>
      <w:r w:rsidR="0044305B">
        <w:t xml:space="preserve"> (</w:t>
      </w:r>
      <w:r w:rsidR="00FB69C9">
        <w:t xml:space="preserve">den </w:t>
      </w:r>
      <w:r w:rsidR="0044305B">
        <w:t>aggregerad</w:t>
      </w:r>
      <w:r w:rsidR="00FB69C9">
        <w:t>e</w:t>
      </w:r>
      <w:r w:rsidR="007B0FBC">
        <w:t>/replikerade</w:t>
      </w:r>
      <w:r w:rsidR="0044305B">
        <w:t xml:space="preserve"> spärrinformation</w:t>
      </w:r>
      <w:r w:rsidR="00FB69C9">
        <w:t>en</w:t>
      </w:r>
      <w:r w:rsidR="0044305B">
        <w:t>)</w:t>
      </w:r>
      <w:r>
        <w:t>.</w:t>
      </w:r>
    </w:p>
    <w:p w14:paraId="06206E48" w14:textId="70F4AB49" w:rsidR="00E14151" w:rsidRDefault="00E14151" w:rsidP="00E14151">
      <w:r>
        <w:t>En spärr gäller i normal fallet alla informationstyper som rör patienten på en vårdenhet och således spärrar ut all obehörig tillgång till informationen.</w:t>
      </w:r>
      <w:r w:rsidR="0044305B">
        <w:t xml:space="preserve"> </w:t>
      </w:r>
      <w:r>
        <w:t xml:space="preserve">Informationstyperna </w:t>
      </w:r>
      <w:proofErr w:type="spellStart"/>
      <w:r>
        <w:t>lak</w:t>
      </w:r>
      <w:proofErr w:type="spellEnd"/>
      <w:r>
        <w:t xml:space="preserve"> och upp kan undantas från spärren. Om detta sker blir dessa informationstyper ej spärrade.</w:t>
      </w:r>
    </w:p>
    <w:p w14:paraId="25337BCD" w14:textId="77777777" w:rsidR="00E14151" w:rsidRDefault="00E14151" w:rsidP="00E14151"/>
    <w:p w14:paraId="4321316D" w14:textId="77777777" w:rsidR="00E14151" w:rsidRDefault="00E14151" w:rsidP="00E14151">
      <w:r>
        <w:t>Tjänsten används för att synkronisera en lokal spärr till den nationella spärrtjänsten.</w:t>
      </w:r>
    </w:p>
    <w:p w14:paraId="5D737711" w14:textId="77777777" w:rsidR="0070694F" w:rsidRDefault="0070694F" w:rsidP="00E14151"/>
    <w:p w14:paraId="186CB928" w14:textId="77777777" w:rsidR="00E14151" w:rsidRDefault="00E14151" w:rsidP="00E14151">
      <w:pPr>
        <w:pStyle w:val="Rubrik3"/>
      </w:pPr>
      <w:bookmarkStart w:id="115" w:name="_Toc180141805"/>
      <w:r>
        <w:t>Version</w:t>
      </w:r>
      <w:bookmarkEnd w:id="115"/>
    </w:p>
    <w:p w14:paraId="2F6712B6" w14:textId="4EAD374E" w:rsidR="00E14151" w:rsidRDefault="0044305B" w:rsidP="00E14151">
      <w:r>
        <w:t>4</w:t>
      </w:r>
      <w:r w:rsidR="00AA6260">
        <w:t>.0</w:t>
      </w:r>
    </w:p>
    <w:p w14:paraId="20459F52" w14:textId="77777777" w:rsidR="00E14151" w:rsidRPr="00C55071" w:rsidRDefault="00E14151" w:rsidP="00E14151"/>
    <w:p w14:paraId="29FDC00B" w14:textId="1376B1D5" w:rsidR="00E14151" w:rsidRDefault="00E14151" w:rsidP="00E14151">
      <w:pPr>
        <w:pStyle w:val="Rubrik3"/>
      </w:pPr>
      <w:bookmarkStart w:id="116" w:name="_Toc180141806"/>
      <w:r>
        <w:t>Fältregler</w:t>
      </w:r>
      <w:bookmarkEnd w:id="116"/>
    </w:p>
    <w:tbl>
      <w:tblPr>
        <w:tblStyle w:val="Tabellrutnt"/>
        <w:tblW w:w="10314" w:type="dxa"/>
        <w:tblLayout w:type="fixed"/>
        <w:tblLook w:val="04A0" w:firstRow="1" w:lastRow="0" w:firstColumn="1" w:lastColumn="0" w:noHBand="0" w:noVBand="1"/>
      </w:tblPr>
      <w:tblGrid>
        <w:gridCol w:w="1668"/>
        <w:gridCol w:w="2835"/>
        <w:gridCol w:w="4252"/>
        <w:gridCol w:w="1559"/>
      </w:tblGrid>
      <w:tr w:rsidR="00FB69C9" w14:paraId="0916FE35" w14:textId="77777777" w:rsidTr="009562C6">
        <w:trPr>
          <w:trHeight w:val="384"/>
        </w:trPr>
        <w:tc>
          <w:tcPr>
            <w:tcW w:w="1668" w:type="dxa"/>
            <w:shd w:val="clear" w:color="auto" w:fill="D9D9D9" w:themeFill="background1" w:themeFillShade="D9"/>
            <w:vAlign w:val="bottom"/>
          </w:tcPr>
          <w:p w14:paraId="383A6D97" w14:textId="77777777" w:rsidR="00FB69C9" w:rsidRDefault="00FB69C9" w:rsidP="00D66E46">
            <w:pPr>
              <w:rPr>
                <w:b/>
              </w:rPr>
            </w:pPr>
            <w:r>
              <w:rPr>
                <w:b/>
              </w:rPr>
              <w:t>Namn</w:t>
            </w:r>
          </w:p>
        </w:tc>
        <w:tc>
          <w:tcPr>
            <w:tcW w:w="2835" w:type="dxa"/>
            <w:shd w:val="clear" w:color="auto" w:fill="D9D9D9" w:themeFill="background1" w:themeFillShade="D9"/>
            <w:vAlign w:val="bottom"/>
          </w:tcPr>
          <w:p w14:paraId="348AFC18" w14:textId="77777777" w:rsidR="00FB69C9" w:rsidRDefault="00FB69C9" w:rsidP="00D66E46">
            <w:pPr>
              <w:rPr>
                <w:b/>
              </w:rPr>
            </w:pPr>
            <w:proofErr w:type="spellStart"/>
            <w:r>
              <w:rPr>
                <w:b/>
              </w:rPr>
              <w:t>Datatyp</w:t>
            </w:r>
            <w:proofErr w:type="spellEnd"/>
          </w:p>
        </w:tc>
        <w:tc>
          <w:tcPr>
            <w:tcW w:w="4252" w:type="dxa"/>
            <w:shd w:val="clear" w:color="auto" w:fill="D9D9D9" w:themeFill="background1" w:themeFillShade="D9"/>
            <w:vAlign w:val="bottom"/>
          </w:tcPr>
          <w:p w14:paraId="52F5EE13" w14:textId="77777777" w:rsidR="00FB69C9" w:rsidRDefault="00FB69C9" w:rsidP="00D66E46">
            <w:pPr>
              <w:rPr>
                <w:b/>
              </w:rPr>
            </w:pPr>
            <w:r>
              <w:rPr>
                <w:b/>
              </w:rPr>
              <w:t>Beskrivning</w:t>
            </w:r>
          </w:p>
        </w:tc>
        <w:tc>
          <w:tcPr>
            <w:tcW w:w="1559" w:type="dxa"/>
            <w:shd w:val="clear" w:color="auto" w:fill="D9D9D9" w:themeFill="background1" w:themeFillShade="D9"/>
            <w:vAlign w:val="bottom"/>
          </w:tcPr>
          <w:p w14:paraId="3FBB2213" w14:textId="77777777" w:rsidR="00FB69C9" w:rsidRDefault="00FB69C9" w:rsidP="00D66E46">
            <w:pPr>
              <w:rPr>
                <w:b/>
              </w:rPr>
            </w:pPr>
            <w:proofErr w:type="spellStart"/>
            <w:r>
              <w:rPr>
                <w:b/>
              </w:rPr>
              <w:t>Kardinalitet</w:t>
            </w:r>
            <w:proofErr w:type="spellEnd"/>
          </w:p>
        </w:tc>
      </w:tr>
      <w:tr w:rsidR="00FB69C9" w14:paraId="3EB39521" w14:textId="77777777" w:rsidTr="009562C6">
        <w:tc>
          <w:tcPr>
            <w:tcW w:w="1668" w:type="dxa"/>
            <w:shd w:val="clear" w:color="auto" w:fill="F9F9F9" w:themeFill="background1" w:themeFillShade="F9"/>
            <w:vAlign w:val="bottom"/>
          </w:tcPr>
          <w:p w14:paraId="5222FFC9" w14:textId="77777777" w:rsidR="00FB69C9" w:rsidRDefault="00FB69C9" w:rsidP="00D66E46">
            <w:pPr>
              <w:rPr>
                <w:b/>
              </w:rPr>
            </w:pPr>
            <w:r>
              <w:rPr>
                <w:b/>
                <w:i/>
              </w:rPr>
              <w:t>Begäran</w:t>
            </w:r>
          </w:p>
        </w:tc>
        <w:tc>
          <w:tcPr>
            <w:tcW w:w="2835" w:type="dxa"/>
            <w:shd w:val="clear" w:color="auto" w:fill="F9F9F9" w:themeFill="background1" w:themeFillShade="F9"/>
            <w:vAlign w:val="bottom"/>
          </w:tcPr>
          <w:p w14:paraId="23BB9544" w14:textId="77777777" w:rsidR="00FB69C9" w:rsidRDefault="00FB69C9" w:rsidP="00D66E46">
            <w:pPr>
              <w:rPr>
                <w:b/>
              </w:rPr>
            </w:pPr>
          </w:p>
        </w:tc>
        <w:tc>
          <w:tcPr>
            <w:tcW w:w="4252" w:type="dxa"/>
            <w:shd w:val="clear" w:color="auto" w:fill="F9F9F9" w:themeFill="background1" w:themeFillShade="F9"/>
            <w:vAlign w:val="bottom"/>
          </w:tcPr>
          <w:p w14:paraId="6E5A23F9" w14:textId="77777777" w:rsidR="00FB69C9" w:rsidRDefault="00FB69C9" w:rsidP="00D66E46">
            <w:pPr>
              <w:rPr>
                <w:b/>
              </w:rPr>
            </w:pPr>
          </w:p>
        </w:tc>
        <w:tc>
          <w:tcPr>
            <w:tcW w:w="1559" w:type="dxa"/>
            <w:shd w:val="clear" w:color="auto" w:fill="F9F9F9" w:themeFill="background1" w:themeFillShade="F9"/>
            <w:vAlign w:val="bottom"/>
          </w:tcPr>
          <w:p w14:paraId="1322F23C" w14:textId="77777777" w:rsidR="00FB69C9" w:rsidRDefault="00FB69C9" w:rsidP="00D66E46">
            <w:pPr>
              <w:rPr>
                <w:b/>
              </w:rPr>
            </w:pPr>
          </w:p>
        </w:tc>
      </w:tr>
      <w:tr w:rsidR="00FB69C9" w14:paraId="6E7CAE7B" w14:textId="77777777" w:rsidTr="009562C6">
        <w:tc>
          <w:tcPr>
            <w:tcW w:w="1668" w:type="dxa"/>
          </w:tcPr>
          <w:p w14:paraId="0A6CE8B6" w14:textId="77777777" w:rsidR="00FB69C9" w:rsidRDefault="00FB69C9" w:rsidP="00D66E46">
            <w:r>
              <w:t>blockId</w:t>
            </w:r>
          </w:p>
        </w:tc>
        <w:tc>
          <w:tcPr>
            <w:tcW w:w="2835" w:type="dxa"/>
          </w:tcPr>
          <w:p w14:paraId="0F2839CE"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:informationsecurity:authorization:blocking:4:Id</w:t>
            </w:r>
          </w:p>
        </w:tc>
        <w:tc>
          <w:tcPr>
            <w:tcW w:w="4252" w:type="dxa"/>
          </w:tcPr>
          <w:p w14:paraId="153E4358" w14:textId="77777777" w:rsidR="00FB69C9" w:rsidRDefault="00FB69C9" w:rsidP="00D66E46">
            <w:r>
              <w:t xml:space="preserve">Unik, global identifierare för spärren. Anropande system ansvarar för att generera </w:t>
            </w:r>
            <w:proofErr w:type="spellStart"/>
            <w:r>
              <w:t>id:et</w:t>
            </w:r>
            <w:proofErr w:type="spellEnd"/>
            <w:r>
              <w:t>.</w:t>
            </w:r>
          </w:p>
        </w:tc>
        <w:tc>
          <w:tcPr>
            <w:tcW w:w="1559" w:type="dxa"/>
          </w:tcPr>
          <w:p w14:paraId="10AA4098" w14:textId="77777777" w:rsidR="00FB69C9" w:rsidRDefault="00FB69C9" w:rsidP="00D66E46">
            <w:r>
              <w:t>1..1</w:t>
            </w:r>
          </w:p>
        </w:tc>
      </w:tr>
      <w:tr w:rsidR="00FB69C9" w14:paraId="411B3A3F" w14:textId="77777777" w:rsidTr="009562C6">
        <w:tc>
          <w:tcPr>
            <w:tcW w:w="1668" w:type="dxa"/>
          </w:tcPr>
          <w:p w14:paraId="403E856B" w14:textId="77777777" w:rsidR="00FB69C9" w:rsidRDefault="00FB69C9" w:rsidP="00D66E46">
            <w:proofErr w:type="spellStart"/>
            <w:r>
              <w:t>blockType</w:t>
            </w:r>
            <w:proofErr w:type="spellEnd"/>
          </w:p>
        </w:tc>
        <w:tc>
          <w:tcPr>
            <w:tcW w:w="2835" w:type="dxa"/>
          </w:tcPr>
          <w:p w14:paraId="39912087"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:informationsecurity:authorization:blocking:4:BlockTypeType</w:t>
            </w:r>
          </w:p>
        </w:tc>
        <w:tc>
          <w:tcPr>
            <w:tcW w:w="4252" w:type="dxa"/>
          </w:tcPr>
          <w:p w14:paraId="0F99BFE6" w14:textId="77777777" w:rsidR="00FB69C9" w:rsidRDefault="00FB69C9" w:rsidP="00D66E46">
            <w:r>
              <w:t>Enumerationsvärde som anger om spärren är en inre (inom vårdenhet) eller yttre (inom vårdgivare).</w:t>
            </w:r>
          </w:p>
        </w:tc>
        <w:tc>
          <w:tcPr>
            <w:tcW w:w="1559" w:type="dxa"/>
          </w:tcPr>
          <w:p w14:paraId="1863A0C4" w14:textId="77777777" w:rsidR="00FB69C9" w:rsidRDefault="00FB69C9" w:rsidP="00D66E46">
            <w:r>
              <w:t>1..1</w:t>
            </w:r>
          </w:p>
        </w:tc>
      </w:tr>
      <w:tr w:rsidR="00FB69C9" w14:paraId="4D5E0DA4" w14:textId="77777777" w:rsidTr="009562C6">
        <w:tc>
          <w:tcPr>
            <w:tcW w:w="1668" w:type="dxa"/>
          </w:tcPr>
          <w:p w14:paraId="4C9661D2" w14:textId="77777777" w:rsidR="00FB69C9" w:rsidRDefault="00FB69C9" w:rsidP="00D66E46">
            <w:r>
              <w:t>patientId</w:t>
            </w:r>
          </w:p>
        </w:tc>
        <w:tc>
          <w:tcPr>
            <w:tcW w:w="2835" w:type="dxa"/>
          </w:tcPr>
          <w:p w14:paraId="40339473"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:informationsecurity:authorization:blocking:4:IIType</w:t>
            </w:r>
          </w:p>
        </w:tc>
        <w:tc>
          <w:tcPr>
            <w:tcW w:w="4252" w:type="dxa"/>
          </w:tcPr>
          <w:p w14:paraId="15D2CD7B" w14:textId="77777777" w:rsidR="00FB69C9" w:rsidRDefault="00FB69C9" w:rsidP="00D66E46">
            <w:r>
              <w:t>Personidentitet på patienten såsom personnummer, samordningsnummer eller reservnummer.</w:t>
            </w:r>
          </w:p>
        </w:tc>
        <w:tc>
          <w:tcPr>
            <w:tcW w:w="1559" w:type="dxa"/>
          </w:tcPr>
          <w:p w14:paraId="5321A905" w14:textId="77777777" w:rsidR="00FB69C9" w:rsidRDefault="00FB69C9" w:rsidP="00D66E46">
            <w:r>
              <w:t>1..1</w:t>
            </w:r>
          </w:p>
        </w:tc>
      </w:tr>
      <w:tr w:rsidR="00FB69C9" w14:paraId="52785BD3" w14:textId="77777777" w:rsidTr="009562C6">
        <w:tc>
          <w:tcPr>
            <w:tcW w:w="1668" w:type="dxa"/>
          </w:tcPr>
          <w:p w14:paraId="2C3E2AD7" w14:textId="77777777" w:rsidR="00FB69C9" w:rsidRDefault="00FB69C9" w:rsidP="00D66E46">
            <w:r>
              <w:t>informationStartDate</w:t>
            </w:r>
          </w:p>
        </w:tc>
        <w:tc>
          <w:tcPr>
            <w:tcW w:w="2835" w:type="dxa"/>
          </w:tcPr>
          <w:p w14:paraId="67FE40E9" w14:textId="77777777" w:rsidR="00FB69C9" w:rsidRDefault="00FB69C9" w:rsidP="00D66E46">
            <w:proofErr w:type="spellStart"/>
            <w:proofErr w:type="gramStart"/>
            <w:r>
              <w:t>xs:DateTime</w:t>
            </w:r>
            <w:proofErr w:type="spellEnd"/>
            <w:proofErr w:type="gramEnd"/>
          </w:p>
        </w:tc>
        <w:tc>
          <w:tcPr>
            <w:tcW w:w="4252" w:type="dxa"/>
          </w:tcPr>
          <w:p w14:paraId="200D1D70" w14:textId="77777777" w:rsidR="00FB69C9" w:rsidRDefault="00FB69C9" w:rsidP="00D66E46">
            <w:r>
              <w:t>Ej obligatoriskt startdatum för vilken information i tiden som spärren avser. Om angivet spärras information som registrerats på eller efter denna tidpunkt.</w:t>
            </w:r>
          </w:p>
        </w:tc>
        <w:tc>
          <w:tcPr>
            <w:tcW w:w="1559" w:type="dxa"/>
          </w:tcPr>
          <w:p w14:paraId="322F0FA8" w14:textId="77777777" w:rsidR="00FB69C9" w:rsidRDefault="00FB69C9" w:rsidP="00D66E46">
            <w:r>
              <w:t>0..1</w:t>
            </w:r>
          </w:p>
        </w:tc>
      </w:tr>
      <w:tr w:rsidR="00FB69C9" w14:paraId="3CC7BEF9" w14:textId="77777777" w:rsidTr="009562C6">
        <w:tc>
          <w:tcPr>
            <w:tcW w:w="1668" w:type="dxa"/>
          </w:tcPr>
          <w:p w14:paraId="6E67858A" w14:textId="77777777" w:rsidR="00FB69C9" w:rsidRDefault="00FB69C9" w:rsidP="00D66E46">
            <w:r>
              <w:t>informationEndDate</w:t>
            </w:r>
          </w:p>
        </w:tc>
        <w:tc>
          <w:tcPr>
            <w:tcW w:w="2835" w:type="dxa"/>
          </w:tcPr>
          <w:p w14:paraId="147B01D0" w14:textId="77777777" w:rsidR="00FB69C9" w:rsidRDefault="00FB69C9" w:rsidP="00D66E46">
            <w:proofErr w:type="spellStart"/>
            <w:proofErr w:type="gramStart"/>
            <w:r>
              <w:t>xs:DateTime</w:t>
            </w:r>
            <w:proofErr w:type="spellEnd"/>
            <w:proofErr w:type="gramEnd"/>
          </w:p>
        </w:tc>
        <w:tc>
          <w:tcPr>
            <w:tcW w:w="4252" w:type="dxa"/>
          </w:tcPr>
          <w:p w14:paraId="4E0133A5" w14:textId="77777777" w:rsidR="00FB69C9" w:rsidRDefault="00FB69C9" w:rsidP="00D66E46">
            <w:r>
              <w:t>Ej obligatoriskt slutdatum för vilken information i tiden som spärren avser. Om angivet spärras information som registrerats på eller före denna tidpunkt.</w:t>
            </w:r>
          </w:p>
        </w:tc>
        <w:tc>
          <w:tcPr>
            <w:tcW w:w="1559" w:type="dxa"/>
          </w:tcPr>
          <w:p w14:paraId="1F272BCB" w14:textId="77777777" w:rsidR="00FB69C9" w:rsidRDefault="00FB69C9" w:rsidP="00D66E46">
            <w:r>
              <w:t>0..1</w:t>
            </w:r>
          </w:p>
        </w:tc>
      </w:tr>
      <w:tr w:rsidR="00FB69C9" w14:paraId="69B588D6" w14:textId="77777777" w:rsidTr="009562C6">
        <w:tc>
          <w:tcPr>
            <w:tcW w:w="1668" w:type="dxa"/>
          </w:tcPr>
          <w:p w14:paraId="55F62116" w14:textId="77777777" w:rsidR="00FB69C9" w:rsidRDefault="00FB69C9" w:rsidP="00D66E46">
            <w:r>
              <w:t>informationCareUnitId</w:t>
            </w:r>
          </w:p>
        </w:tc>
        <w:tc>
          <w:tcPr>
            <w:tcW w:w="2835" w:type="dxa"/>
          </w:tcPr>
          <w:p w14:paraId="5E601F88"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:informationsecurity:authorization:blocking:4:HsaId</w:t>
            </w:r>
          </w:p>
        </w:tc>
        <w:tc>
          <w:tcPr>
            <w:tcW w:w="4252" w:type="dxa"/>
          </w:tcPr>
          <w:p w14:paraId="28A69CBE" w14:textId="77777777" w:rsidR="00FB69C9" w:rsidRDefault="00FB69C9" w:rsidP="00D66E46">
            <w:r>
              <w:t>Obligatoriskt om spärren är en inre och endast då. Anger HSA-id för den vårdenhet spärren gäller för.</w:t>
            </w:r>
          </w:p>
        </w:tc>
        <w:tc>
          <w:tcPr>
            <w:tcW w:w="1559" w:type="dxa"/>
          </w:tcPr>
          <w:p w14:paraId="1AD7F3ED" w14:textId="77777777" w:rsidR="00FB69C9" w:rsidRDefault="00FB69C9" w:rsidP="00D66E46">
            <w:r>
              <w:t>0..1</w:t>
            </w:r>
          </w:p>
        </w:tc>
      </w:tr>
      <w:tr w:rsidR="00FB69C9" w14:paraId="7986B90E" w14:textId="77777777" w:rsidTr="009562C6">
        <w:tc>
          <w:tcPr>
            <w:tcW w:w="1668" w:type="dxa"/>
          </w:tcPr>
          <w:p w14:paraId="744F6D5B" w14:textId="77777777" w:rsidR="00FB69C9" w:rsidRDefault="00FB69C9" w:rsidP="00D66E46">
            <w:r>
              <w:t>informationCareProviderId</w:t>
            </w:r>
          </w:p>
        </w:tc>
        <w:tc>
          <w:tcPr>
            <w:tcW w:w="2835" w:type="dxa"/>
          </w:tcPr>
          <w:p w14:paraId="26232051"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:informationsecurity:authorization:blocking:4:HsaId</w:t>
            </w:r>
          </w:p>
        </w:tc>
        <w:tc>
          <w:tcPr>
            <w:tcW w:w="4252" w:type="dxa"/>
          </w:tcPr>
          <w:p w14:paraId="2C9B7867" w14:textId="77777777" w:rsidR="00FB69C9" w:rsidRDefault="00FB69C9" w:rsidP="00D66E46">
            <w:r>
              <w:t>Obligatoriskt HSA-id för den vårdgivare spärren gäller för.</w:t>
            </w:r>
          </w:p>
        </w:tc>
        <w:tc>
          <w:tcPr>
            <w:tcW w:w="1559" w:type="dxa"/>
          </w:tcPr>
          <w:p w14:paraId="6366CB00" w14:textId="77777777" w:rsidR="00FB69C9" w:rsidRDefault="00FB69C9" w:rsidP="00D66E46">
            <w:r>
              <w:t>1..1</w:t>
            </w:r>
          </w:p>
        </w:tc>
      </w:tr>
      <w:tr w:rsidR="00FB69C9" w14:paraId="4C1BB9E4" w14:textId="77777777" w:rsidTr="009562C6">
        <w:tc>
          <w:tcPr>
            <w:tcW w:w="1668" w:type="dxa"/>
          </w:tcPr>
          <w:p w14:paraId="40764A2B" w14:textId="77777777" w:rsidR="00FB69C9" w:rsidRDefault="00FB69C9" w:rsidP="00D66E46">
            <w:r>
              <w:lastRenderedPageBreak/>
              <w:t>excludedInformationTypes</w:t>
            </w:r>
          </w:p>
        </w:tc>
        <w:tc>
          <w:tcPr>
            <w:tcW w:w="2835" w:type="dxa"/>
          </w:tcPr>
          <w:p w14:paraId="150825AC"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:informationsecurity:authorization:blocking:4:InformationTypeIdValue</w:t>
            </w:r>
          </w:p>
        </w:tc>
        <w:tc>
          <w:tcPr>
            <w:tcW w:w="4252" w:type="dxa"/>
          </w:tcPr>
          <w:p w14:paraId="7499E6FC" w14:textId="77777777" w:rsidR="00FB69C9" w:rsidRDefault="00FB69C9" w:rsidP="00D66E46">
            <w:r>
              <w:t>Ej obligatorisk lista med de informationstyper som skall undantas från spärren. Tillåtna värden är '</w:t>
            </w:r>
            <w:proofErr w:type="spellStart"/>
            <w:r>
              <w:t>lak</w:t>
            </w:r>
            <w:proofErr w:type="spellEnd"/>
            <w:r>
              <w:t>' och 'upp'.</w:t>
            </w:r>
          </w:p>
        </w:tc>
        <w:tc>
          <w:tcPr>
            <w:tcW w:w="1559" w:type="dxa"/>
          </w:tcPr>
          <w:p w14:paraId="4F3F57E5" w14:textId="77777777" w:rsidR="00FB69C9" w:rsidRDefault="00FB69C9" w:rsidP="00D66E46">
            <w:r>
              <w:t>0..*</w:t>
            </w:r>
          </w:p>
        </w:tc>
      </w:tr>
      <w:tr w:rsidR="00FB69C9" w14:paraId="0939D392" w14:textId="77777777" w:rsidTr="009562C6">
        <w:tc>
          <w:tcPr>
            <w:tcW w:w="1668" w:type="dxa"/>
          </w:tcPr>
          <w:p w14:paraId="5EB74787" w14:textId="77777777" w:rsidR="00FB69C9" w:rsidRDefault="00FB69C9" w:rsidP="00D66E46">
            <w:r>
              <w:t>temporaryRevokeRegistration</w:t>
            </w:r>
          </w:p>
        </w:tc>
        <w:tc>
          <w:tcPr>
            <w:tcW w:w="2835" w:type="dxa"/>
          </w:tcPr>
          <w:p w14:paraId="383FEEDE"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:informationsecurity:authorization:blocking:4:TemporaryRevokeRegistrationType</w:t>
            </w:r>
          </w:p>
        </w:tc>
        <w:tc>
          <w:tcPr>
            <w:tcW w:w="4252" w:type="dxa"/>
          </w:tcPr>
          <w:p w14:paraId="07BB98E9" w14:textId="77777777" w:rsidR="00FB69C9" w:rsidRDefault="00FB69C9" w:rsidP="00D66E46">
            <w:r>
              <w:t>Ej obligatorisk lista med tillfälliga hävningar. Detta möjliggör registrering/överföring av en spärr och tillhörande hävningar på en och samma gång. Denna lista lämnas tom i normalfallet.</w:t>
            </w:r>
          </w:p>
        </w:tc>
        <w:tc>
          <w:tcPr>
            <w:tcW w:w="1559" w:type="dxa"/>
          </w:tcPr>
          <w:p w14:paraId="42E5E974" w14:textId="77777777" w:rsidR="00FB69C9" w:rsidRDefault="00FB69C9" w:rsidP="00D66E46">
            <w:r>
              <w:t>0..*</w:t>
            </w:r>
          </w:p>
        </w:tc>
      </w:tr>
      <w:tr w:rsidR="00FB69C9" w14:paraId="6F45A8FE" w14:textId="77777777" w:rsidTr="009562C6">
        <w:tc>
          <w:tcPr>
            <w:tcW w:w="1668" w:type="dxa"/>
            <w:shd w:val="clear" w:color="auto" w:fill="F9F9F9" w:themeFill="background1" w:themeFillShade="F9"/>
            <w:vAlign w:val="bottom"/>
          </w:tcPr>
          <w:p w14:paraId="0A764602" w14:textId="77777777" w:rsidR="00FB69C9" w:rsidRDefault="00FB69C9" w:rsidP="00D66E46">
            <w:pPr>
              <w:rPr>
                <w:b/>
              </w:rPr>
            </w:pPr>
            <w:r>
              <w:rPr>
                <w:b/>
                <w:i/>
              </w:rPr>
              <w:t>Svar</w:t>
            </w:r>
          </w:p>
        </w:tc>
        <w:tc>
          <w:tcPr>
            <w:tcW w:w="2835" w:type="dxa"/>
            <w:shd w:val="clear" w:color="auto" w:fill="F9F9F9" w:themeFill="background1" w:themeFillShade="F9"/>
            <w:vAlign w:val="bottom"/>
          </w:tcPr>
          <w:p w14:paraId="76687684" w14:textId="77777777" w:rsidR="00FB69C9" w:rsidRDefault="00FB69C9" w:rsidP="00D66E46">
            <w:pPr>
              <w:rPr>
                <w:b/>
              </w:rPr>
            </w:pPr>
          </w:p>
        </w:tc>
        <w:tc>
          <w:tcPr>
            <w:tcW w:w="4252" w:type="dxa"/>
            <w:shd w:val="clear" w:color="auto" w:fill="F9F9F9" w:themeFill="background1" w:themeFillShade="F9"/>
            <w:vAlign w:val="bottom"/>
          </w:tcPr>
          <w:p w14:paraId="2097A436" w14:textId="77777777" w:rsidR="00FB69C9" w:rsidRDefault="00FB69C9" w:rsidP="00D66E46">
            <w:pPr>
              <w:rPr>
                <w:b/>
              </w:rPr>
            </w:pPr>
          </w:p>
        </w:tc>
        <w:tc>
          <w:tcPr>
            <w:tcW w:w="1559" w:type="dxa"/>
            <w:shd w:val="clear" w:color="auto" w:fill="F9F9F9" w:themeFill="background1" w:themeFillShade="F9"/>
            <w:vAlign w:val="bottom"/>
          </w:tcPr>
          <w:p w14:paraId="748361A3" w14:textId="77777777" w:rsidR="00FB69C9" w:rsidRDefault="00FB69C9" w:rsidP="00D66E46">
            <w:pPr>
              <w:rPr>
                <w:b/>
              </w:rPr>
            </w:pPr>
          </w:p>
        </w:tc>
      </w:tr>
      <w:tr w:rsidR="00FB69C9" w14:paraId="2D70A70C" w14:textId="77777777" w:rsidTr="009562C6">
        <w:tc>
          <w:tcPr>
            <w:tcW w:w="1668" w:type="dxa"/>
          </w:tcPr>
          <w:p w14:paraId="5E70FF00" w14:textId="77777777" w:rsidR="00FB69C9" w:rsidRDefault="00FB69C9" w:rsidP="00D66E46">
            <w:r>
              <w:t>result</w:t>
            </w:r>
          </w:p>
        </w:tc>
        <w:tc>
          <w:tcPr>
            <w:tcW w:w="2835" w:type="dxa"/>
          </w:tcPr>
          <w:p w14:paraId="2FF37E0A" w14:textId="77777777" w:rsidR="00FB69C9" w:rsidRPr="00FB69C9" w:rsidRDefault="00FB69C9" w:rsidP="00D66E46">
            <w:pPr>
              <w:rPr>
                <w:lang w:val="en-US"/>
              </w:rPr>
            </w:pPr>
            <w:proofErr w:type="gramStart"/>
            <w:r w:rsidRPr="00FB69C9">
              <w:rPr>
                <w:lang w:val="en-US"/>
              </w:rPr>
              <w:t>urn:riv</w:t>
            </w:r>
            <w:proofErr w:type="gramEnd"/>
            <w:r w:rsidRPr="00FB69C9">
              <w:rPr>
                <w:lang w:val="en-US"/>
              </w:rPr>
              <w:t>:informationsecurity:authorization:blocking:4:ResultType</w:t>
            </w:r>
          </w:p>
        </w:tc>
        <w:tc>
          <w:tcPr>
            <w:tcW w:w="4252" w:type="dxa"/>
          </w:tcPr>
          <w:p w14:paraId="2B3713B6" w14:textId="77777777" w:rsidR="00FB69C9" w:rsidRDefault="00FB69C9" w:rsidP="00D66E46">
            <w:r>
              <w:t>Status för om operationen lyckades eller inte.</w:t>
            </w:r>
          </w:p>
        </w:tc>
        <w:tc>
          <w:tcPr>
            <w:tcW w:w="1559" w:type="dxa"/>
          </w:tcPr>
          <w:p w14:paraId="7AFBEAEE" w14:textId="77777777" w:rsidR="00FB69C9" w:rsidRDefault="00FB69C9" w:rsidP="00D66E46">
            <w:r>
              <w:t>1..1</w:t>
            </w:r>
          </w:p>
        </w:tc>
      </w:tr>
    </w:tbl>
    <w:p w14:paraId="20EB7898" w14:textId="77777777" w:rsidR="00E14151" w:rsidRPr="00ED19D0" w:rsidRDefault="00E14151" w:rsidP="00E14151">
      <w:pPr>
        <w:pStyle w:val="Brdtext"/>
      </w:pPr>
    </w:p>
    <w:p w14:paraId="047E2C53" w14:textId="77777777" w:rsidR="00E14151" w:rsidRDefault="00E14151" w:rsidP="00E14151">
      <w:pPr>
        <w:pStyle w:val="Rubrik3"/>
      </w:pPr>
      <w:bookmarkStart w:id="117" w:name="_Toc180141807"/>
      <w:r>
        <w:t>Övriga regler</w:t>
      </w:r>
      <w:bookmarkEnd w:id="117"/>
    </w:p>
    <w:p w14:paraId="73CEC42D" w14:textId="1B9951D8" w:rsidR="00D84096" w:rsidRDefault="0066319E" w:rsidP="0070694F">
      <w:bookmarkStart w:id="118" w:name="_Hlk2080812"/>
      <w:r>
        <w:t>Regel # 1</w:t>
      </w:r>
      <w:r>
        <w:br/>
        <w:t>Producent som nyttjar detta kontrakt för att till den nationella spärrtjänsten synkronisera lokalt lagrade spärrar ansvarar för att hantera eventuella fel vid anropet, så att det inte uppstår diskrepans mellan lokalt lagrade spärrar och nationellt synkroniserade.</w:t>
      </w:r>
    </w:p>
    <w:bookmarkEnd w:id="118"/>
    <w:p w14:paraId="3EE9C816" w14:textId="5ECDDFAD" w:rsidR="00E14151" w:rsidRDefault="00E14151" w:rsidP="00E14151">
      <w:pPr>
        <w:rPr>
          <w:color w:val="4F81BD" w:themeColor="accent1"/>
        </w:rPr>
      </w:pPr>
    </w:p>
    <w:p w14:paraId="29ADC7B0" w14:textId="68D2118D" w:rsidR="00E14151" w:rsidRDefault="00E14151" w:rsidP="00E14151">
      <w:pPr>
        <w:pStyle w:val="Rubrik4"/>
      </w:pPr>
      <w:r w:rsidRPr="00776D68">
        <w:t>Icke funktionella krav</w:t>
      </w:r>
    </w:p>
    <w:p w14:paraId="2C6DAE75" w14:textId="590D7148" w:rsidR="0070694F" w:rsidRPr="00776D68" w:rsidRDefault="00FB69C9" w:rsidP="00E14151">
      <w:r>
        <w:t>N/A</w:t>
      </w:r>
    </w:p>
    <w:p w14:paraId="489E7F14" w14:textId="0283445C" w:rsidR="00E14151" w:rsidRDefault="00E14151" w:rsidP="00E14151">
      <w:pPr>
        <w:pStyle w:val="Rubrik5"/>
      </w:pPr>
      <w:r w:rsidRPr="00776D68">
        <w:t>SLA-krav</w:t>
      </w:r>
    </w:p>
    <w:p w14:paraId="00E21C85" w14:textId="763A3290" w:rsidR="00FB69C9" w:rsidRPr="00FB69C9" w:rsidRDefault="00FB69C9" w:rsidP="00FB69C9"/>
    <w:tbl>
      <w:tblPr>
        <w:tblStyle w:val="Tabellrutnt"/>
        <w:tblW w:w="10173" w:type="dxa"/>
        <w:tblLayout w:type="fixed"/>
        <w:tblLook w:val="04A0" w:firstRow="1" w:lastRow="0" w:firstColumn="1" w:lastColumn="0" w:noHBand="0" w:noVBand="1"/>
      </w:tblPr>
      <w:tblGrid>
        <w:gridCol w:w="1384"/>
        <w:gridCol w:w="6927"/>
        <w:gridCol w:w="1862"/>
      </w:tblGrid>
      <w:tr w:rsidR="00FB69C9" w14:paraId="3AFF5133" w14:textId="77777777" w:rsidTr="008E1E19">
        <w:trPr>
          <w:trHeight w:val="384"/>
        </w:trPr>
        <w:tc>
          <w:tcPr>
            <w:tcW w:w="1384" w:type="dxa"/>
            <w:shd w:val="clear" w:color="auto" w:fill="D9D9D9" w:themeFill="background1" w:themeFillShade="D9"/>
            <w:vAlign w:val="bottom"/>
          </w:tcPr>
          <w:p w14:paraId="5BB23F2F" w14:textId="77777777" w:rsidR="00FB69C9" w:rsidRDefault="00FB69C9" w:rsidP="00F44B37">
            <w:pPr>
              <w:rPr>
                <w:b/>
              </w:rPr>
            </w:pPr>
            <w:r>
              <w:rPr>
                <w:b/>
              </w:rPr>
              <w:t>Kategori</w:t>
            </w:r>
          </w:p>
        </w:tc>
        <w:tc>
          <w:tcPr>
            <w:tcW w:w="6927" w:type="dxa"/>
            <w:shd w:val="clear" w:color="auto" w:fill="D9D9D9" w:themeFill="background1" w:themeFillShade="D9"/>
            <w:vAlign w:val="bottom"/>
          </w:tcPr>
          <w:p w14:paraId="602ED327" w14:textId="35CF4924" w:rsidR="00FB69C9" w:rsidRDefault="00FB69C9" w:rsidP="00F44B37">
            <w:pPr>
              <w:rPr>
                <w:b/>
              </w:rPr>
            </w:pPr>
            <w:r>
              <w:rPr>
                <w:b/>
              </w:rPr>
              <w:t>Värde</w:t>
            </w:r>
          </w:p>
        </w:tc>
        <w:tc>
          <w:tcPr>
            <w:tcW w:w="1862" w:type="dxa"/>
            <w:shd w:val="clear" w:color="auto" w:fill="D9D9D9" w:themeFill="background1" w:themeFillShade="D9"/>
            <w:vAlign w:val="bottom"/>
          </w:tcPr>
          <w:p w14:paraId="7F675A47" w14:textId="77777777" w:rsidR="00FB69C9" w:rsidRDefault="00FB69C9" w:rsidP="00F44B37">
            <w:pPr>
              <w:rPr>
                <w:b/>
              </w:rPr>
            </w:pPr>
            <w:r>
              <w:rPr>
                <w:b/>
              </w:rPr>
              <w:t>Kommentar</w:t>
            </w:r>
          </w:p>
        </w:tc>
      </w:tr>
      <w:tr w:rsidR="00FB69C9" w14:paraId="483B77BF" w14:textId="77777777" w:rsidTr="008E1E19">
        <w:tc>
          <w:tcPr>
            <w:tcW w:w="1384" w:type="dxa"/>
          </w:tcPr>
          <w:p w14:paraId="4EB43255" w14:textId="77777777" w:rsidR="00FB69C9" w:rsidRDefault="00FB69C9" w:rsidP="00F44B37">
            <w:r>
              <w:t>Aktualitet</w:t>
            </w:r>
          </w:p>
        </w:tc>
        <w:tc>
          <w:tcPr>
            <w:tcW w:w="6927" w:type="dxa"/>
          </w:tcPr>
          <w:p w14:paraId="71FBC07E" w14:textId="379ECB3F" w:rsidR="00FB69C9" w:rsidRDefault="00FB69C9" w:rsidP="00F44B37">
            <w:r>
              <w:t>Tjänsten garanterar att registrering av spärren skett då anropet genomförts utan fel. Registreringen speglas omedelbart i svar från frågor genom tjänsterna (</w:t>
            </w:r>
            <w:proofErr w:type="gramStart"/>
            <w:r>
              <w:t>t ex</w:t>
            </w:r>
            <w:proofErr w:type="gramEnd"/>
            <w:r>
              <w:t xml:space="preserve"> </w:t>
            </w:r>
            <w:proofErr w:type="spellStart"/>
            <w:r>
              <w:t>Getblocks</w:t>
            </w:r>
            <w:proofErr w:type="spellEnd"/>
            <w:r>
              <w:t>).</w:t>
            </w:r>
          </w:p>
        </w:tc>
        <w:tc>
          <w:tcPr>
            <w:tcW w:w="1862" w:type="dxa"/>
          </w:tcPr>
          <w:p w14:paraId="621484E7" w14:textId="77777777" w:rsidR="00FB69C9" w:rsidRDefault="00FB69C9" w:rsidP="00F44B37"/>
        </w:tc>
      </w:tr>
    </w:tbl>
    <w:p w14:paraId="68B0B400" w14:textId="77777777" w:rsidR="00176FAF" w:rsidRPr="008B016A" w:rsidRDefault="00176FAF" w:rsidP="00E14151"/>
    <w:p w14:paraId="5DEAD87D" w14:textId="7F6504AF" w:rsidR="00176FAF" w:rsidRDefault="00176FAF" w:rsidP="00FB69C9">
      <w:pPr>
        <w:pStyle w:val="Rubrik3"/>
      </w:pPr>
      <w:bookmarkStart w:id="119" w:name="_Toc180141808"/>
      <w:r>
        <w:t>Exempel</w:t>
      </w:r>
      <w:bookmarkEnd w:id="119"/>
    </w:p>
    <w:p w14:paraId="6171A84E" w14:textId="77777777" w:rsidR="008E1E19" w:rsidRPr="008E1E19" w:rsidRDefault="008E1E19" w:rsidP="008E1E19"/>
    <w:p w14:paraId="15801E30" w14:textId="3257A55C" w:rsidR="00176FAF" w:rsidRDefault="00176FAF" w:rsidP="008E1E19">
      <w:pPr>
        <w:pStyle w:val="Rubrik4"/>
      </w:pPr>
      <w:r>
        <w:t>Exempel på anrop</w:t>
      </w:r>
    </w:p>
    <w:p w14:paraId="676F893F" w14:textId="799E0F67" w:rsidR="00FB69C9" w:rsidRDefault="00FB69C9" w:rsidP="00FB69C9">
      <w:r>
        <w:t>Se RegisterBlockRequest.xml</w:t>
      </w:r>
    </w:p>
    <w:p w14:paraId="3FC1C912" w14:textId="77777777" w:rsidR="00FB69C9" w:rsidRPr="00FB69C9" w:rsidRDefault="00FB69C9" w:rsidP="00FB69C9"/>
    <w:p w14:paraId="2B097873" w14:textId="3824CE88" w:rsidR="00176FAF" w:rsidRDefault="00176FAF" w:rsidP="008E1E19">
      <w:pPr>
        <w:pStyle w:val="Rubrik4"/>
      </w:pPr>
      <w:r>
        <w:t>Exempel på svar</w:t>
      </w:r>
    </w:p>
    <w:p w14:paraId="77141823" w14:textId="7E10B7BD" w:rsidR="00FB69C9" w:rsidRPr="00FB69C9" w:rsidRDefault="00FB69C9" w:rsidP="00FB69C9">
      <w:r>
        <w:t>Se RegisterBlockRespons.xml</w:t>
      </w:r>
    </w:p>
    <w:p w14:paraId="6768C887" w14:textId="0A40B13D" w:rsidR="009562C6" w:rsidRDefault="009562C6">
      <w:pPr>
        <w:spacing w:line="240" w:lineRule="auto"/>
        <w:rPr>
          <w:rFonts w:eastAsia="Times New Roman"/>
          <w:bCs/>
          <w:sz w:val="30"/>
          <w:szCs w:val="28"/>
        </w:rPr>
      </w:pPr>
      <w:r>
        <w:rPr>
          <w:rFonts w:eastAsia="Times New Roman"/>
          <w:bCs/>
          <w:sz w:val="30"/>
          <w:szCs w:val="28"/>
        </w:rPr>
        <w:br w:type="page"/>
      </w:r>
    </w:p>
    <w:p w14:paraId="6F5DCEF6" w14:textId="515D8406" w:rsidR="00C31071" w:rsidRPr="00B54EA0" w:rsidRDefault="00C31071" w:rsidP="00C31071">
      <w:pPr>
        <w:pStyle w:val="Rubrik2"/>
      </w:pPr>
      <w:bookmarkStart w:id="120" w:name="_Toc180141809"/>
      <w:r w:rsidRPr="00B54EA0">
        <w:lastRenderedPageBreak/>
        <w:t>UnregisterBlock</w:t>
      </w:r>
      <w:bookmarkEnd w:id="120"/>
    </w:p>
    <w:p w14:paraId="1368AC3F" w14:textId="77777777" w:rsidR="005634F9" w:rsidRDefault="005634F9" w:rsidP="005634F9">
      <w:r>
        <w:t>Tjänst som avregistrerar/raderar en befintlig spärr i den nationella spärrtjänsten, om spärren finns.</w:t>
      </w:r>
    </w:p>
    <w:p w14:paraId="1604864D" w14:textId="77777777" w:rsidR="005634F9" w:rsidRDefault="005634F9" w:rsidP="005634F9">
      <w:r>
        <w:t>Tjänsten används för att synkronisera borttag av en lokal spärr till den nationella spärrtjänsten.</w:t>
      </w:r>
    </w:p>
    <w:p w14:paraId="4651511D" w14:textId="77777777" w:rsidR="005634F9" w:rsidRDefault="005634F9" w:rsidP="005634F9"/>
    <w:p w14:paraId="4726B5A6" w14:textId="77777777" w:rsidR="00C31071" w:rsidRDefault="00C31071" w:rsidP="00C31071">
      <w:pPr>
        <w:pStyle w:val="Rubrik3"/>
      </w:pPr>
      <w:bookmarkStart w:id="121" w:name="_Toc180141810"/>
      <w:r>
        <w:t>Version</w:t>
      </w:r>
      <w:bookmarkEnd w:id="121"/>
    </w:p>
    <w:p w14:paraId="0BE11DB4" w14:textId="6FF74A73" w:rsidR="00C31071" w:rsidRDefault="008E1E19" w:rsidP="00C31071">
      <w:r>
        <w:t>4</w:t>
      </w:r>
      <w:r w:rsidR="005634F9">
        <w:t>.0</w:t>
      </w:r>
    </w:p>
    <w:p w14:paraId="563D4CCB" w14:textId="77777777" w:rsidR="00C31071" w:rsidRPr="00C55071" w:rsidRDefault="00C31071" w:rsidP="00C31071"/>
    <w:p w14:paraId="153F311C" w14:textId="53A6C399" w:rsidR="00C35EEF" w:rsidRDefault="00C31071" w:rsidP="00FD3D96">
      <w:pPr>
        <w:pStyle w:val="Rubrik3"/>
      </w:pPr>
      <w:bookmarkStart w:id="122" w:name="_Toc180141811"/>
      <w:r>
        <w:t>Fältregler</w:t>
      </w:r>
      <w:bookmarkEnd w:id="122"/>
    </w:p>
    <w:p w14:paraId="3FAA9E59" w14:textId="77777777" w:rsidR="00C35EEF" w:rsidRPr="00C35EEF" w:rsidRDefault="00C35EEF" w:rsidP="00C35EEF"/>
    <w:tbl>
      <w:tblPr>
        <w:tblStyle w:val="Tabellrutnt"/>
        <w:tblW w:w="10314" w:type="dxa"/>
        <w:tblLayout w:type="fixed"/>
        <w:tblLook w:val="04A0" w:firstRow="1" w:lastRow="0" w:firstColumn="1" w:lastColumn="0" w:noHBand="0" w:noVBand="1"/>
      </w:tblPr>
      <w:tblGrid>
        <w:gridCol w:w="1384"/>
        <w:gridCol w:w="3119"/>
        <w:gridCol w:w="4252"/>
        <w:gridCol w:w="1559"/>
      </w:tblGrid>
      <w:tr w:rsidR="008E1E19" w14:paraId="6EE7BC1D" w14:textId="77777777" w:rsidTr="008E1E19">
        <w:trPr>
          <w:trHeight w:val="384"/>
        </w:trPr>
        <w:tc>
          <w:tcPr>
            <w:tcW w:w="1384" w:type="dxa"/>
            <w:shd w:val="clear" w:color="auto" w:fill="D9D9D9" w:themeFill="background1" w:themeFillShade="D9"/>
            <w:vAlign w:val="bottom"/>
          </w:tcPr>
          <w:p w14:paraId="7E542781" w14:textId="77777777" w:rsidR="008E1E19" w:rsidRDefault="008E1E19" w:rsidP="00D66E46">
            <w:pPr>
              <w:rPr>
                <w:b/>
              </w:rPr>
            </w:pPr>
            <w:r>
              <w:rPr>
                <w:b/>
              </w:rPr>
              <w:t>Namn</w:t>
            </w:r>
          </w:p>
        </w:tc>
        <w:tc>
          <w:tcPr>
            <w:tcW w:w="3119" w:type="dxa"/>
            <w:shd w:val="clear" w:color="auto" w:fill="D9D9D9" w:themeFill="background1" w:themeFillShade="D9"/>
            <w:vAlign w:val="bottom"/>
          </w:tcPr>
          <w:p w14:paraId="7D7C8322" w14:textId="77777777" w:rsidR="008E1E19" w:rsidRDefault="008E1E19" w:rsidP="00D66E46">
            <w:pPr>
              <w:rPr>
                <w:b/>
              </w:rPr>
            </w:pPr>
            <w:proofErr w:type="spellStart"/>
            <w:r>
              <w:rPr>
                <w:b/>
              </w:rPr>
              <w:t>Datatyp</w:t>
            </w:r>
            <w:proofErr w:type="spellEnd"/>
          </w:p>
        </w:tc>
        <w:tc>
          <w:tcPr>
            <w:tcW w:w="4252" w:type="dxa"/>
            <w:shd w:val="clear" w:color="auto" w:fill="D9D9D9" w:themeFill="background1" w:themeFillShade="D9"/>
            <w:vAlign w:val="bottom"/>
          </w:tcPr>
          <w:p w14:paraId="2CBFB88C" w14:textId="77777777" w:rsidR="008E1E19" w:rsidRDefault="008E1E19" w:rsidP="00D66E46">
            <w:pPr>
              <w:rPr>
                <w:b/>
              </w:rPr>
            </w:pPr>
            <w:r>
              <w:rPr>
                <w:b/>
              </w:rPr>
              <w:t>Beskrivning</w:t>
            </w:r>
          </w:p>
        </w:tc>
        <w:tc>
          <w:tcPr>
            <w:tcW w:w="1559" w:type="dxa"/>
            <w:shd w:val="clear" w:color="auto" w:fill="D9D9D9" w:themeFill="background1" w:themeFillShade="D9"/>
            <w:vAlign w:val="bottom"/>
          </w:tcPr>
          <w:p w14:paraId="52179CD0" w14:textId="77777777" w:rsidR="008E1E19" w:rsidRDefault="008E1E19" w:rsidP="00D66E46">
            <w:pPr>
              <w:rPr>
                <w:b/>
              </w:rPr>
            </w:pPr>
            <w:proofErr w:type="spellStart"/>
            <w:r>
              <w:rPr>
                <w:b/>
              </w:rPr>
              <w:t>Kardinalitet</w:t>
            </w:r>
            <w:proofErr w:type="spellEnd"/>
          </w:p>
        </w:tc>
      </w:tr>
      <w:tr w:rsidR="008E1E19" w14:paraId="5F90852F" w14:textId="77777777" w:rsidTr="008E1E19">
        <w:tc>
          <w:tcPr>
            <w:tcW w:w="1384" w:type="dxa"/>
            <w:shd w:val="clear" w:color="auto" w:fill="F9F9F9" w:themeFill="background1" w:themeFillShade="F9"/>
            <w:vAlign w:val="bottom"/>
          </w:tcPr>
          <w:p w14:paraId="4B289B99" w14:textId="77777777" w:rsidR="008E1E19" w:rsidRDefault="008E1E19" w:rsidP="00D66E46">
            <w:pPr>
              <w:rPr>
                <w:b/>
              </w:rPr>
            </w:pPr>
            <w:r>
              <w:rPr>
                <w:b/>
                <w:i/>
              </w:rPr>
              <w:t>Begäran</w:t>
            </w:r>
          </w:p>
        </w:tc>
        <w:tc>
          <w:tcPr>
            <w:tcW w:w="3119" w:type="dxa"/>
            <w:shd w:val="clear" w:color="auto" w:fill="F9F9F9" w:themeFill="background1" w:themeFillShade="F9"/>
            <w:vAlign w:val="bottom"/>
          </w:tcPr>
          <w:p w14:paraId="6FE6082F" w14:textId="77777777" w:rsidR="008E1E19" w:rsidRDefault="008E1E19" w:rsidP="00D66E46">
            <w:pPr>
              <w:rPr>
                <w:b/>
              </w:rPr>
            </w:pPr>
          </w:p>
        </w:tc>
        <w:tc>
          <w:tcPr>
            <w:tcW w:w="4252" w:type="dxa"/>
            <w:shd w:val="clear" w:color="auto" w:fill="F9F9F9" w:themeFill="background1" w:themeFillShade="F9"/>
            <w:vAlign w:val="bottom"/>
          </w:tcPr>
          <w:p w14:paraId="66D4D77A" w14:textId="77777777" w:rsidR="008E1E19" w:rsidRDefault="008E1E19" w:rsidP="00D66E46">
            <w:pPr>
              <w:rPr>
                <w:b/>
              </w:rPr>
            </w:pPr>
          </w:p>
        </w:tc>
        <w:tc>
          <w:tcPr>
            <w:tcW w:w="1559" w:type="dxa"/>
            <w:shd w:val="clear" w:color="auto" w:fill="F9F9F9" w:themeFill="background1" w:themeFillShade="F9"/>
            <w:vAlign w:val="bottom"/>
          </w:tcPr>
          <w:p w14:paraId="0E5B4C73" w14:textId="77777777" w:rsidR="008E1E19" w:rsidRDefault="008E1E19" w:rsidP="00D66E46">
            <w:pPr>
              <w:rPr>
                <w:b/>
              </w:rPr>
            </w:pPr>
          </w:p>
        </w:tc>
      </w:tr>
      <w:tr w:rsidR="008E1E19" w14:paraId="3B4370C2" w14:textId="77777777" w:rsidTr="008E1E19">
        <w:tc>
          <w:tcPr>
            <w:tcW w:w="1384" w:type="dxa"/>
          </w:tcPr>
          <w:p w14:paraId="465238C3" w14:textId="77777777" w:rsidR="008E1E19" w:rsidRDefault="008E1E19" w:rsidP="00D66E46">
            <w:r>
              <w:t>blockId</w:t>
            </w:r>
          </w:p>
        </w:tc>
        <w:tc>
          <w:tcPr>
            <w:tcW w:w="3119" w:type="dxa"/>
          </w:tcPr>
          <w:p w14:paraId="5B585EC4" w14:textId="77777777" w:rsidR="008E1E19" w:rsidRPr="008E1E19" w:rsidRDefault="008E1E19" w:rsidP="00D66E46">
            <w:pPr>
              <w:rPr>
                <w:lang w:val="en-US"/>
              </w:rPr>
            </w:pPr>
            <w:proofErr w:type="gramStart"/>
            <w:r w:rsidRPr="008E1E19">
              <w:rPr>
                <w:lang w:val="en-US"/>
              </w:rPr>
              <w:t>urn:riv</w:t>
            </w:r>
            <w:proofErr w:type="gramEnd"/>
            <w:r w:rsidRPr="008E1E19">
              <w:rPr>
                <w:lang w:val="en-US"/>
              </w:rPr>
              <w:t>:informationsecurity:authorization:blocking:4:Id</w:t>
            </w:r>
          </w:p>
        </w:tc>
        <w:tc>
          <w:tcPr>
            <w:tcW w:w="4252" w:type="dxa"/>
          </w:tcPr>
          <w:p w14:paraId="68385B72" w14:textId="77777777" w:rsidR="008E1E19" w:rsidRDefault="008E1E19" w:rsidP="00D66E46">
            <w:r>
              <w:t>Unik, global identifierare för spärren.</w:t>
            </w:r>
          </w:p>
        </w:tc>
        <w:tc>
          <w:tcPr>
            <w:tcW w:w="1559" w:type="dxa"/>
          </w:tcPr>
          <w:p w14:paraId="551900E0" w14:textId="77777777" w:rsidR="008E1E19" w:rsidRDefault="008E1E19" w:rsidP="00D66E46">
            <w:r>
              <w:t>1..1</w:t>
            </w:r>
          </w:p>
        </w:tc>
      </w:tr>
      <w:tr w:rsidR="008E1E19" w14:paraId="0173F201" w14:textId="77777777" w:rsidTr="008E1E19">
        <w:tc>
          <w:tcPr>
            <w:tcW w:w="1384" w:type="dxa"/>
            <w:shd w:val="clear" w:color="auto" w:fill="F9F9F9" w:themeFill="background1" w:themeFillShade="F9"/>
            <w:vAlign w:val="bottom"/>
          </w:tcPr>
          <w:p w14:paraId="2549A516" w14:textId="77777777" w:rsidR="008E1E19" w:rsidRDefault="008E1E19" w:rsidP="00D66E46">
            <w:pPr>
              <w:rPr>
                <w:b/>
              </w:rPr>
            </w:pPr>
            <w:r>
              <w:rPr>
                <w:b/>
                <w:i/>
              </w:rPr>
              <w:t>Svar</w:t>
            </w:r>
          </w:p>
        </w:tc>
        <w:tc>
          <w:tcPr>
            <w:tcW w:w="3119" w:type="dxa"/>
            <w:shd w:val="clear" w:color="auto" w:fill="F9F9F9" w:themeFill="background1" w:themeFillShade="F9"/>
            <w:vAlign w:val="bottom"/>
          </w:tcPr>
          <w:p w14:paraId="154EF1F8" w14:textId="77777777" w:rsidR="008E1E19" w:rsidRDefault="008E1E19" w:rsidP="00D66E46">
            <w:pPr>
              <w:rPr>
                <w:b/>
              </w:rPr>
            </w:pPr>
          </w:p>
        </w:tc>
        <w:tc>
          <w:tcPr>
            <w:tcW w:w="4252" w:type="dxa"/>
            <w:shd w:val="clear" w:color="auto" w:fill="F9F9F9" w:themeFill="background1" w:themeFillShade="F9"/>
            <w:vAlign w:val="bottom"/>
          </w:tcPr>
          <w:p w14:paraId="10A57AAF" w14:textId="77777777" w:rsidR="008E1E19" w:rsidRDefault="008E1E19" w:rsidP="00D66E46">
            <w:pPr>
              <w:rPr>
                <w:b/>
              </w:rPr>
            </w:pPr>
          </w:p>
        </w:tc>
        <w:tc>
          <w:tcPr>
            <w:tcW w:w="1559" w:type="dxa"/>
            <w:shd w:val="clear" w:color="auto" w:fill="F9F9F9" w:themeFill="background1" w:themeFillShade="F9"/>
            <w:vAlign w:val="bottom"/>
          </w:tcPr>
          <w:p w14:paraId="376038E8" w14:textId="77777777" w:rsidR="008E1E19" w:rsidRDefault="008E1E19" w:rsidP="00D66E46">
            <w:pPr>
              <w:rPr>
                <w:b/>
              </w:rPr>
            </w:pPr>
          </w:p>
        </w:tc>
      </w:tr>
      <w:tr w:rsidR="008E1E19" w14:paraId="60A47D1F" w14:textId="77777777" w:rsidTr="008E1E19">
        <w:tc>
          <w:tcPr>
            <w:tcW w:w="1384" w:type="dxa"/>
          </w:tcPr>
          <w:p w14:paraId="5817BC0C" w14:textId="77777777" w:rsidR="008E1E19" w:rsidRDefault="008E1E19" w:rsidP="00D66E46">
            <w:r>
              <w:t>result</w:t>
            </w:r>
          </w:p>
        </w:tc>
        <w:tc>
          <w:tcPr>
            <w:tcW w:w="3119" w:type="dxa"/>
          </w:tcPr>
          <w:p w14:paraId="2195EE3B" w14:textId="77777777" w:rsidR="008E1E19" w:rsidRPr="008E1E19" w:rsidRDefault="008E1E19" w:rsidP="00D66E46">
            <w:pPr>
              <w:rPr>
                <w:lang w:val="en-US"/>
              </w:rPr>
            </w:pPr>
            <w:proofErr w:type="gramStart"/>
            <w:r w:rsidRPr="008E1E19">
              <w:rPr>
                <w:lang w:val="en-US"/>
              </w:rPr>
              <w:t>urn:riv</w:t>
            </w:r>
            <w:proofErr w:type="gramEnd"/>
            <w:r w:rsidRPr="008E1E19">
              <w:rPr>
                <w:lang w:val="en-US"/>
              </w:rPr>
              <w:t>:informationsecurity:authorization:blocking:4:ResultType</w:t>
            </w:r>
          </w:p>
        </w:tc>
        <w:tc>
          <w:tcPr>
            <w:tcW w:w="4252" w:type="dxa"/>
          </w:tcPr>
          <w:p w14:paraId="0FE11285" w14:textId="77777777" w:rsidR="008E1E19" w:rsidRDefault="008E1E19" w:rsidP="00D66E46">
            <w:r>
              <w:t>Status för om operationen lyckades eller inte.</w:t>
            </w:r>
          </w:p>
        </w:tc>
        <w:tc>
          <w:tcPr>
            <w:tcW w:w="1559" w:type="dxa"/>
          </w:tcPr>
          <w:p w14:paraId="48903DED" w14:textId="77777777" w:rsidR="008E1E19" w:rsidRDefault="008E1E19" w:rsidP="00D66E46">
            <w:r>
              <w:t>1..1</w:t>
            </w:r>
          </w:p>
        </w:tc>
      </w:tr>
    </w:tbl>
    <w:p w14:paraId="16A696FC" w14:textId="77777777" w:rsidR="00C31071" w:rsidRPr="00ED19D0" w:rsidRDefault="00C31071" w:rsidP="00C31071">
      <w:pPr>
        <w:pStyle w:val="Brdtext"/>
      </w:pPr>
    </w:p>
    <w:p w14:paraId="0FFB09DB" w14:textId="77777777" w:rsidR="00C31071" w:rsidRDefault="00C31071" w:rsidP="00C31071">
      <w:pPr>
        <w:pStyle w:val="Rubrik3"/>
      </w:pPr>
      <w:bookmarkStart w:id="123" w:name="_Toc180141812"/>
      <w:r>
        <w:t>Övriga regler</w:t>
      </w:r>
      <w:bookmarkEnd w:id="123"/>
    </w:p>
    <w:p w14:paraId="511E89CD" w14:textId="63E5932C" w:rsidR="00C35EEF" w:rsidRDefault="00C35EEF" w:rsidP="00C35EEF">
      <w:r>
        <w:t>Regel # 1</w:t>
      </w:r>
      <w:r>
        <w:br/>
        <w:t>Producent som nyttjar detta kontrakt för att till den nationella spärrtjänsten synkronisera lokalt lagrade spärrar ansvarar för att hantera eventuella fel vid anropet, så att det inte uppstår diskrepans mellan lokalt lagrade spärrar och nationellt synkroniserade.</w:t>
      </w:r>
    </w:p>
    <w:p w14:paraId="0B35A32E" w14:textId="77777777" w:rsidR="00C31071" w:rsidRDefault="00C31071" w:rsidP="00C31071">
      <w:pPr>
        <w:rPr>
          <w:color w:val="4F81BD" w:themeColor="accent1"/>
        </w:rPr>
      </w:pPr>
    </w:p>
    <w:p w14:paraId="23C1DB8D" w14:textId="2E81246E" w:rsidR="00C31071" w:rsidRDefault="00C31071" w:rsidP="00C31071">
      <w:pPr>
        <w:pStyle w:val="Rubrik4"/>
      </w:pPr>
      <w:r w:rsidRPr="00776D68">
        <w:t>Icke funktionella krav</w:t>
      </w:r>
    </w:p>
    <w:p w14:paraId="2B5F49BB" w14:textId="31BA7669" w:rsidR="008E1E19" w:rsidRPr="008E1E19" w:rsidRDefault="008E1E19" w:rsidP="008E1E19">
      <w:r>
        <w:t>N/A</w:t>
      </w:r>
    </w:p>
    <w:p w14:paraId="5B418BBD" w14:textId="0F89870A" w:rsidR="00C35EEF" w:rsidRDefault="00C31071" w:rsidP="00FD3D96">
      <w:pPr>
        <w:pStyle w:val="Rubrik5"/>
      </w:pPr>
      <w:r w:rsidRPr="00776D68">
        <w:t>SLA-krav</w:t>
      </w:r>
    </w:p>
    <w:p w14:paraId="2A0E41C8" w14:textId="77777777" w:rsidR="00C35EEF" w:rsidRPr="00C35EEF" w:rsidRDefault="00C35EEF" w:rsidP="00C35EEF"/>
    <w:tbl>
      <w:tblPr>
        <w:tblStyle w:val="Tabellrutnt"/>
        <w:tblW w:w="9100" w:type="dxa"/>
        <w:tblLayout w:type="fixed"/>
        <w:tblLook w:val="04A0" w:firstRow="1" w:lastRow="0" w:firstColumn="1" w:lastColumn="0" w:noHBand="0" w:noVBand="1"/>
      </w:tblPr>
      <w:tblGrid>
        <w:gridCol w:w="1384"/>
        <w:gridCol w:w="6237"/>
        <w:gridCol w:w="1479"/>
      </w:tblGrid>
      <w:tr w:rsidR="005634F9" w14:paraId="2D6DB7BA" w14:textId="77777777" w:rsidTr="008E1E19">
        <w:trPr>
          <w:trHeight w:val="384"/>
        </w:trPr>
        <w:tc>
          <w:tcPr>
            <w:tcW w:w="1384" w:type="dxa"/>
            <w:shd w:val="clear" w:color="auto" w:fill="D9D9D9" w:themeFill="background1" w:themeFillShade="D9"/>
            <w:vAlign w:val="bottom"/>
          </w:tcPr>
          <w:p w14:paraId="48A9954F" w14:textId="77777777" w:rsidR="005634F9" w:rsidRDefault="005634F9" w:rsidP="00F44B37">
            <w:pPr>
              <w:rPr>
                <w:b/>
              </w:rPr>
            </w:pPr>
            <w:r>
              <w:rPr>
                <w:b/>
              </w:rPr>
              <w:t>Kategori</w:t>
            </w:r>
          </w:p>
        </w:tc>
        <w:tc>
          <w:tcPr>
            <w:tcW w:w="6237" w:type="dxa"/>
            <w:shd w:val="clear" w:color="auto" w:fill="D9D9D9" w:themeFill="background1" w:themeFillShade="D9"/>
            <w:vAlign w:val="bottom"/>
          </w:tcPr>
          <w:p w14:paraId="2CD1CF24" w14:textId="77777777" w:rsidR="005634F9" w:rsidRDefault="005634F9" w:rsidP="00F44B37">
            <w:pPr>
              <w:rPr>
                <w:b/>
              </w:rPr>
            </w:pPr>
            <w:r>
              <w:rPr>
                <w:b/>
              </w:rPr>
              <w:t>Värde</w:t>
            </w:r>
          </w:p>
        </w:tc>
        <w:tc>
          <w:tcPr>
            <w:tcW w:w="1479" w:type="dxa"/>
            <w:shd w:val="clear" w:color="auto" w:fill="D9D9D9" w:themeFill="background1" w:themeFillShade="D9"/>
            <w:vAlign w:val="bottom"/>
          </w:tcPr>
          <w:p w14:paraId="080470F2" w14:textId="77777777" w:rsidR="005634F9" w:rsidRDefault="005634F9" w:rsidP="00F44B37">
            <w:pPr>
              <w:rPr>
                <w:b/>
              </w:rPr>
            </w:pPr>
            <w:r>
              <w:rPr>
                <w:b/>
              </w:rPr>
              <w:t>Kommentar</w:t>
            </w:r>
          </w:p>
        </w:tc>
      </w:tr>
      <w:tr w:rsidR="005634F9" w14:paraId="17C2DCE0" w14:textId="77777777" w:rsidTr="008E1E19">
        <w:tc>
          <w:tcPr>
            <w:tcW w:w="1384" w:type="dxa"/>
          </w:tcPr>
          <w:p w14:paraId="43C47436" w14:textId="77777777" w:rsidR="005634F9" w:rsidRDefault="005634F9" w:rsidP="00F44B37">
            <w:r>
              <w:t>Aktualitet</w:t>
            </w:r>
          </w:p>
        </w:tc>
        <w:tc>
          <w:tcPr>
            <w:tcW w:w="6237" w:type="dxa"/>
          </w:tcPr>
          <w:p w14:paraId="62AB0D23" w14:textId="3A45E46E" w:rsidR="005634F9" w:rsidRDefault="005634F9" w:rsidP="00F44B37">
            <w:r>
              <w:t>Tjänsten garanterar att borttag av spärren skett då anropet genomförts utan fel. Registreringen speglas omedelbart i svar från fråg</w:t>
            </w:r>
            <w:r w:rsidR="00B667FA">
              <w:t>or genom tjänsterna (</w:t>
            </w:r>
            <w:proofErr w:type="gramStart"/>
            <w:r w:rsidR="00B667FA">
              <w:t>t ex</w:t>
            </w:r>
            <w:proofErr w:type="gramEnd"/>
            <w:r w:rsidR="00B667FA">
              <w:t xml:space="preserve"> </w:t>
            </w:r>
            <w:proofErr w:type="spellStart"/>
            <w:r w:rsidR="00B667FA">
              <w:t>Get</w:t>
            </w:r>
            <w:r>
              <w:t>blocks</w:t>
            </w:r>
            <w:proofErr w:type="spellEnd"/>
            <w:r>
              <w:t>).</w:t>
            </w:r>
          </w:p>
        </w:tc>
        <w:tc>
          <w:tcPr>
            <w:tcW w:w="1479" w:type="dxa"/>
          </w:tcPr>
          <w:p w14:paraId="5723E988" w14:textId="77777777" w:rsidR="005634F9" w:rsidRDefault="005634F9" w:rsidP="00F44B37"/>
        </w:tc>
      </w:tr>
    </w:tbl>
    <w:p w14:paraId="78792400" w14:textId="77777777" w:rsidR="00C31071" w:rsidRPr="008B016A" w:rsidRDefault="00C31071" w:rsidP="00C31071"/>
    <w:p w14:paraId="5D6AD9E2" w14:textId="77777777" w:rsidR="003E6B12" w:rsidRDefault="003E6B12" w:rsidP="008E1E19">
      <w:pPr>
        <w:pStyle w:val="Rubrik3"/>
      </w:pPr>
      <w:bookmarkStart w:id="124" w:name="_Toc180141813"/>
      <w:r>
        <w:t>Exempel</w:t>
      </w:r>
      <w:bookmarkEnd w:id="124"/>
    </w:p>
    <w:p w14:paraId="6735A2AB" w14:textId="1CBF98D6" w:rsidR="003E6B12" w:rsidRDefault="003E6B12" w:rsidP="008E1E19">
      <w:pPr>
        <w:pStyle w:val="Rubrik4"/>
      </w:pPr>
      <w:r>
        <w:t>Exempel på anrop</w:t>
      </w:r>
    </w:p>
    <w:p w14:paraId="4669CD62" w14:textId="4C7B8291" w:rsidR="008E1E19" w:rsidRDefault="008E1E19" w:rsidP="008E1E19">
      <w:r>
        <w:t>Se UnregisterBlockRequest.xml</w:t>
      </w:r>
    </w:p>
    <w:p w14:paraId="394CD57C" w14:textId="77777777" w:rsidR="00C35EEF" w:rsidRPr="008E1E19" w:rsidRDefault="00C35EEF" w:rsidP="008E1E19"/>
    <w:p w14:paraId="3E1636FC" w14:textId="6D380366" w:rsidR="003E6B12" w:rsidRDefault="003E6B12" w:rsidP="008E1E19">
      <w:pPr>
        <w:pStyle w:val="Rubrik4"/>
      </w:pPr>
      <w:r>
        <w:lastRenderedPageBreak/>
        <w:t>Exempel på svar</w:t>
      </w:r>
    </w:p>
    <w:p w14:paraId="18E7401E" w14:textId="7B2D97B1" w:rsidR="008E1E19" w:rsidRPr="008E1E19" w:rsidRDefault="008E1E19" w:rsidP="008E1E19">
      <w:r>
        <w:t>Se UnregisterBlockRespons.xml</w:t>
      </w:r>
    </w:p>
    <w:p w14:paraId="104069BA" w14:textId="71EE4136" w:rsidR="009305AB" w:rsidRDefault="009305AB">
      <w:pPr>
        <w:spacing w:line="240" w:lineRule="auto"/>
      </w:pPr>
    </w:p>
    <w:p w14:paraId="543C4479" w14:textId="77777777" w:rsidR="00C35EEF" w:rsidRDefault="00C35EEF">
      <w:pPr>
        <w:spacing w:line="240" w:lineRule="auto"/>
        <w:rPr>
          <w:rFonts w:eastAsia="Times New Roman"/>
          <w:bCs/>
          <w:sz w:val="24"/>
          <w:szCs w:val="26"/>
        </w:rPr>
      </w:pPr>
      <w:r>
        <w:br w:type="page"/>
      </w:r>
    </w:p>
    <w:p w14:paraId="533500A9" w14:textId="7C9AA86C" w:rsidR="000B09B2" w:rsidRPr="00B54EA0" w:rsidRDefault="000B09B2" w:rsidP="000B09B2">
      <w:pPr>
        <w:pStyle w:val="Rubrik2"/>
      </w:pPr>
      <w:bookmarkStart w:id="125" w:name="_Toc180141814"/>
      <w:r w:rsidRPr="00B54EA0">
        <w:lastRenderedPageBreak/>
        <w:t>RegisterTemporaryRevoke</w:t>
      </w:r>
      <w:bookmarkEnd w:id="125"/>
    </w:p>
    <w:p w14:paraId="4C51DF48" w14:textId="77777777" w:rsidR="000B09B2" w:rsidRDefault="000B09B2" w:rsidP="000B09B2">
      <w:r>
        <w:t>Tjänst som registrerar en tillfällig hävning för en given spärr i den nationella spärrtjänsten, om spärren finns.</w:t>
      </w:r>
    </w:p>
    <w:p w14:paraId="358443B0" w14:textId="77777777" w:rsidR="000B09B2" w:rsidRDefault="000B09B2" w:rsidP="000B09B2">
      <w:r>
        <w:t>Tjänsten används för att synkronisera en lokal tillfällig hävning till den nationella spärrtjänsten.</w:t>
      </w:r>
    </w:p>
    <w:p w14:paraId="199236CD" w14:textId="77777777" w:rsidR="000B09B2" w:rsidRDefault="000B09B2" w:rsidP="000B09B2"/>
    <w:p w14:paraId="1C2A5B56" w14:textId="77777777" w:rsidR="000B09B2" w:rsidRDefault="000B09B2" w:rsidP="000B09B2">
      <w:pPr>
        <w:pStyle w:val="Rubrik3"/>
      </w:pPr>
      <w:bookmarkStart w:id="126" w:name="_Toc180141815"/>
      <w:r>
        <w:t>Version</w:t>
      </w:r>
      <w:bookmarkEnd w:id="126"/>
    </w:p>
    <w:p w14:paraId="0A05548B" w14:textId="46796593" w:rsidR="000B09B2" w:rsidRDefault="00B667FA" w:rsidP="000B09B2">
      <w:r>
        <w:t>4</w:t>
      </w:r>
      <w:r w:rsidR="000B09B2">
        <w:t>.0</w:t>
      </w:r>
    </w:p>
    <w:p w14:paraId="0988FC77" w14:textId="77777777" w:rsidR="000B09B2" w:rsidRPr="00C55071" w:rsidRDefault="000B09B2" w:rsidP="000B09B2"/>
    <w:p w14:paraId="674A1BE6" w14:textId="53C5A711" w:rsidR="000B09B2" w:rsidRDefault="000B09B2" w:rsidP="000B09B2">
      <w:pPr>
        <w:pStyle w:val="Rubrik3"/>
      </w:pPr>
      <w:bookmarkStart w:id="127" w:name="_Toc180141816"/>
      <w:r>
        <w:t>Fältregler</w:t>
      </w:r>
      <w:bookmarkEnd w:id="127"/>
    </w:p>
    <w:p w14:paraId="60A71AAE" w14:textId="77777777" w:rsidR="00C35EEF" w:rsidRPr="00C35EEF" w:rsidRDefault="00C35EEF" w:rsidP="00C35EEF"/>
    <w:tbl>
      <w:tblPr>
        <w:tblStyle w:val="Tabellrutnt"/>
        <w:tblW w:w="10314" w:type="dxa"/>
        <w:tblLayout w:type="fixed"/>
        <w:tblLook w:val="04A0" w:firstRow="1" w:lastRow="0" w:firstColumn="1" w:lastColumn="0" w:noHBand="0" w:noVBand="1"/>
      </w:tblPr>
      <w:tblGrid>
        <w:gridCol w:w="1809"/>
        <w:gridCol w:w="3119"/>
        <w:gridCol w:w="3827"/>
        <w:gridCol w:w="1559"/>
      </w:tblGrid>
      <w:tr w:rsidR="00B667FA" w14:paraId="1FD2D709" w14:textId="77777777" w:rsidTr="00B667FA">
        <w:trPr>
          <w:trHeight w:val="384"/>
        </w:trPr>
        <w:tc>
          <w:tcPr>
            <w:tcW w:w="1809" w:type="dxa"/>
            <w:shd w:val="clear" w:color="auto" w:fill="D9D9D9" w:themeFill="background1" w:themeFillShade="D9"/>
            <w:vAlign w:val="bottom"/>
          </w:tcPr>
          <w:p w14:paraId="6840CDF5" w14:textId="77777777" w:rsidR="00B667FA" w:rsidRDefault="00B667FA" w:rsidP="00D66E46">
            <w:pPr>
              <w:rPr>
                <w:b/>
              </w:rPr>
            </w:pPr>
            <w:r>
              <w:rPr>
                <w:b/>
              </w:rPr>
              <w:t>Namn</w:t>
            </w:r>
          </w:p>
        </w:tc>
        <w:tc>
          <w:tcPr>
            <w:tcW w:w="3119" w:type="dxa"/>
            <w:shd w:val="clear" w:color="auto" w:fill="D9D9D9" w:themeFill="background1" w:themeFillShade="D9"/>
            <w:vAlign w:val="bottom"/>
          </w:tcPr>
          <w:p w14:paraId="192A2545" w14:textId="77777777" w:rsidR="00B667FA" w:rsidRDefault="00B667FA" w:rsidP="00D66E46">
            <w:pPr>
              <w:rPr>
                <w:b/>
              </w:rPr>
            </w:pPr>
            <w:proofErr w:type="spellStart"/>
            <w:r>
              <w:rPr>
                <w:b/>
              </w:rPr>
              <w:t>Datatyp</w:t>
            </w:r>
            <w:proofErr w:type="spellEnd"/>
          </w:p>
        </w:tc>
        <w:tc>
          <w:tcPr>
            <w:tcW w:w="3827" w:type="dxa"/>
            <w:shd w:val="clear" w:color="auto" w:fill="D9D9D9" w:themeFill="background1" w:themeFillShade="D9"/>
            <w:vAlign w:val="bottom"/>
          </w:tcPr>
          <w:p w14:paraId="00E485D0" w14:textId="77777777" w:rsidR="00B667FA" w:rsidRDefault="00B667FA" w:rsidP="00D66E46">
            <w:pPr>
              <w:rPr>
                <w:b/>
              </w:rPr>
            </w:pPr>
            <w:r>
              <w:rPr>
                <w:b/>
              </w:rPr>
              <w:t>Beskrivning</w:t>
            </w:r>
          </w:p>
        </w:tc>
        <w:tc>
          <w:tcPr>
            <w:tcW w:w="1559" w:type="dxa"/>
            <w:shd w:val="clear" w:color="auto" w:fill="D9D9D9" w:themeFill="background1" w:themeFillShade="D9"/>
            <w:vAlign w:val="bottom"/>
          </w:tcPr>
          <w:p w14:paraId="59EE2373" w14:textId="77777777" w:rsidR="00B667FA" w:rsidRDefault="00B667FA" w:rsidP="00D66E46">
            <w:pPr>
              <w:rPr>
                <w:b/>
              </w:rPr>
            </w:pPr>
            <w:proofErr w:type="spellStart"/>
            <w:r>
              <w:rPr>
                <w:b/>
              </w:rPr>
              <w:t>Kardinalitet</w:t>
            </w:r>
            <w:proofErr w:type="spellEnd"/>
          </w:p>
        </w:tc>
      </w:tr>
      <w:tr w:rsidR="00B667FA" w14:paraId="0718E0A0" w14:textId="77777777" w:rsidTr="00B667FA">
        <w:tc>
          <w:tcPr>
            <w:tcW w:w="1809" w:type="dxa"/>
            <w:shd w:val="clear" w:color="auto" w:fill="F9F9F9" w:themeFill="background1" w:themeFillShade="F9"/>
            <w:vAlign w:val="bottom"/>
          </w:tcPr>
          <w:p w14:paraId="7690348E" w14:textId="77777777" w:rsidR="00B667FA" w:rsidRDefault="00B667FA" w:rsidP="00D66E46">
            <w:pPr>
              <w:rPr>
                <w:b/>
              </w:rPr>
            </w:pPr>
            <w:r>
              <w:rPr>
                <w:b/>
                <w:i/>
              </w:rPr>
              <w:t>Begäran</w:t>
            </w:r>
          </w:p>
        </w:tc>
        <w:tc>
          <w:tcPr>
            <w:tcW w:w="3119" w:type="dxa"/>
            <w:shd w:val="clear" w:color="auto" w:fill="F9F9F9" w:themeFill="background1" w:themeFillShade="F9"/>
            <w:vAlign w:val="bottom"/>
          </w:tcPr>
          <w:p w14:paraId="153D25F2" w14:textId="77777777" w:rsidR="00B667FA" w:rsidRDefault="00B667FA" w:rsidP="00D66E46">
            <w:pPr>
              <w:rPr>
                <w:b/>
              </w:rPr>
            </w:pPr>
          </w:p>
        </w:tc>
        <w:tc>
          <w:tcPr>
            <w:tcW w:w="3827" w:type="dxa"/>
            <w:shd w:val="clear" w:color="auto" w:fill="F9F9F9" w:themeFill="background1" w:themeFillShade="F9"/>
            <w:vAlign w:val="bottom"/>
          </w:tcPr>
          <w:p w14:paraId="65E58037" w14:textId="77777777" w:rsidR="00B667FA" w:rsidRDefault="00B667FA" w:rsidP="00D66E46">
            <w:pPr>
              <w:rPr>
                <w:b/>
              </w:rPr>
            </w:pPr>
          </w:p>
        </w:tc>
        <w:tc>
          <w:tcPr>
            <w:tcW w:w="1559" w:type="dxa"/>
            <w:shd w:val="clear" w:color="auto" w:fill="F9F9F9" w:themeFill="background1" w:themeFillShade="F9"/>
            <w:vAlign w:val="bottom"/>
          </w:tcPr>
          <w:p w14:paraId="3074ACE0" w14:textId="77777777" w:rsidR="00B667FA" w:rsidRDefault="00B667FA" w:rsidP="00D66E46">
            <w:pPr>
              <w:rPr>
                <w:b/>
              </w:rPr>
            </w:pPr>
          </w:p>
        </w:tc>
      </w:tr>
      <w:tr w:rsidR="00B667FA" w14:paraId="7471673A" w14:textId="77777777" w:rsidTr="00B667FA">
        <w:tc>
          <w:tcPr>
            <w:tcW w:w="1809" w:type="dxa"/>
          </w:tcPr>
          <w:p w14:paraId="606E0608" w14:textId="77777777" w:rsidR="00B667FA" w:rsidRDefault="00B667FA" w:rsidP="00D66E46">
            <w:r>
              <w:t>temporaryRevokeRegistration</w:t>
            </w:r>
          </w:p>
        </w:tc>
        <w:tc>
          <w:tcPr>
            <w:tcW w:w="3119" w:type="dxa"/>
          </w:tcPr>
          <w:p w14:paraId="77EA4BAD" w14:textId="77777777" w:rsidR="00B667FA" w:rsidRPr="00B667FA" w:rsidRDefault="00B667FA" w:rsidP="00D66E46">
            <w:pPr>
              <w:rPr>
                <w:lang w:val="en-US"/>
              </w:rPr>
            </w:pPr>
            <w:proofErr w:type="gramStart"/>
            <w:r w:rsidRPr="00B667FA">
              <w:rPr>
                <w:lang w:val="en-US"/>
              </w:rPr>
              <w:t>urn:riv</w:t>
            </w:r>
            <w:proofErr w:type="gramEnd"/>
            <w:r w:rsidRPr="00B667FA">
              <w:rPr>
                <w:lang w:val="en-US"/>
              </w:rPr>
              <w:t>:informationsecurity:authorization:blocking:4:TemporaryRevokeRegistrationType</w:t>
            </w:r>
          </w:p>
        </w:tc>
        <w:tc>
          <w:tcPr>
            <w:tcW w:w="3827" w:type="dxa"/>
          </w:tcPr>
          <w:p w14:paraId="726625D4" w14:textId="77777777" w:rsidR="00B667FA" w:rsidRDefault="00B667FA" w:rsidP="00D66E46">
            <w:r>
              <w:t>Registreringsuppgifter för tillfällig hävning.</w:t>
            </w:r>
          </w:p>
        </w:tc>
        <w:tc>
          <w:tcPr>
            <w:tcW w:w="1559" w:type="dxa"/>
          </w:tcPr>
          <w:p w14:paraId="53C62B21" w14:textId="77777777" w:rsidR="00B667FA" w:rsidRDefault="00B667FA" w:rsidP="00D66E46">
            <w:r>
              <w:t>1..1</w:t>
            </w:r>
          </w:p>
        </w:tc>
      </w:tr>
      <w:tr w:rsidR="00B667FA" w14:paraId="5853A02A" w14:textId="77777777" w:rsidTr="00B667FA">
        <w:tc>
          <w:tcPr>
            <w:tcW w:w="1809" w:type="dxa"/>
            <w:shd w:val="clear" w:color="auto" w:fill="F9F9F9" w:themeFill="background1" w:themeFillShade="F9"/>
            <w:vAlign w:val="bottom"/>
          </w:tcPr>
          <w:p w14:paraId="3D921EE5" w14:textId="77777777" w:rsidR="00B667FA" w:rsidRDefault="00B667FA" w:rsidP="00D66E46">
            <w:pPr>
              <w:rPr>
                <w:b/>
              </w:rPr>
            </w:pPr>
            <w:r>
              <w:rPr>
                <w:b/>
                <w:i/>
              </w:rPr>
              <w:t>Svar</w:t>
            </w:r>
          </w:p>
        </w:tc>
        <w:tc>
          <w:tcPr>
            <w:tcW w:w="3119" w:type="dxa"/>
            <w:shd w:val="clear" w:color="auto" w:fill="F9F9F9" w:themeFill="background1" w:themeFillShade="F9"/>
            <w:vAlign w:val="bottom"/>
          </w:tcPr>
          <w:p w14:paraId="29B816BA" w14:textId="77777777" w:rsidR="00B667FA" w:rsidRDefault="00B667FA" w:rsidP="00D66E46">
            <w:pPr>
              <w:rPr>
                <w:b/>
              </w:rPr>
            </w:pPr>
          </w:p>
        </w:tc>
        <w:tc>
          <w:tcPr>
            <w:tcW w:w="3827" w:type="dxa"/>
            <w:shd w:val="clear" w:color="auto" w:fill="F9F9F9" w:themeFill="background1" w:themeFillShade="F9"/>
            <w:vAlign w:val="bottom"/>
          </w:tcPr>
          <w:p w14:paraId="164CA7C1" w14:textId="77777777" w:rsidR="00B667FA" w:rsidRDefault="00B667FA" w:rsidP="00D66E46">
            <w:pPr>
              <w:rPr>
                <w:b/>
              </w:rPr>
            </w:pPr>
          </w:p>
        </w:tc>
        <w:tc>
          <w:tcPr>
            <w:tcW w:w="1559" w:type="dxa"/>
            <w:shd w:val="clear" w:color="auto" w:fill="F9F9F9" w:themeFill="background1" w:themeFillShade="F9"/>
            <w:vAlign w:val="bottom"/>
          </w:tcPr>
          <w:p w14:paraId="15CC43D9" w14:textId="77777777" w:rsidR="00B667FA" w:rsidRDefault="00B667FA" w:rsidP="00D66E46">
            <w:pPr>
              <w:rPr>
                <w:b/>
              </w:rPr>
            </w:pPr>
          </w:p>
        </w:tc>
      </w:tr>
      <w:tr w:rsidR="00B667FA" w14:paraId="18887318" w14:textId="77777777" w:rsidTr="00B667FA">
        <w:tc>
          <w:tcPr>
            <w:tcW w:w="1809" w:type="dxa"/>
          </w:tcPr>
          <w:p w14:paraId="1B345E46" w14:textId="77777777" w:rsidR="00B667FA" w:rsidRDefault="00B667FA" w:rsidP="00D66E46">
            <w:r>
              <w:t>result</w:t>
            </w:r>
          </w:p>
        </w:tc>
        <w:tc>
          <w:tcPr>
            <w:tcW w:w="3119" w:type="dxa"/>
          </w:tcPr>
          <w:p w14:paraId="4311764D" w14:textId="77777777" w:rsidR="00B667FA" w:rsidRPr="00B667FA" w:rsidRDefault="00B667FA" w:rsidP="00D66E46">
            <w:pPr>
              <w:rPr>
                <w:lang w:val="en-US"/>
              </w:rPr>
            </w:pPr>
            <w:proofErr w:type="gramStart"/>
            <w:r w:rsidRPr="00B667FA">
              <w:rPr>
                <w:lang w:val="en-US"/>
              </w:rPr>
              <w:t>urn:riv</w:t>
            </w:r>
            <w:proofErr w:type="gramEnd"/>
            <w:r w:rsidRPr="00B667FA">
              <w:rPr>
                <w:lang w:val="en-US"/>
              </w:rPr>
              <w:t>:informationsecurity:authorization:blocking:4:ResultType</w:t>
            </w:r>
          </w:p>
        </w:tc>
        <w:tc>
          <w:tcPr>
            <w:tcW w:w="3827" w:type="dxa"/>
          </w:tcPr>
          <w:p w14:paraId="0FF43DC5" w14:textId="77777777" w:rsidR="00B667FA" w:rsidRDefault="00B667FA" w:rsidP="00D66E46">
            <w:r>
              <w:t>Status för om operationen lyckades eller inte.</w:t>
            </w:r>
          </w:p>
        </w:tc>
        <w:tc>
          <w:tcPr>
            <w:tcW w:w="1559" w:type="dxa"/>
          </w:tcPr>
          <w:p w14:paraId="27F26138" w14:textId="77777777" w:rsidR="00B667FA" w:rsidRDefault="00B667FA" w:rsidP="00D66E46">
            <w:r>
              <w:t>1..1</w:t>
            </w:r>
          </w:p>
        </w:tc>
      </w:tr>
    </w:tbl>
    <w:p w14:paraId="5C388819" w14:textId="22135C63" w:rsidR="00B667FA" w:rsidRDefault="00B667FA" w:rsidP="00B667FA"/>
    <w:p w14:paraId="049A1E9B" w14:textId="77777777" w:rsidR="000B09B2" w:rsidRDefault="000B09B2" w:rsidP="000B09B2">
      <w:pPr>
        <w:pStyle w:val="Rubrik3"/>
      </w:pPr>
      <w:bookmarkStart w:id="128" w:name="_Toc180141817"/>
      <w:r>
        <w:t>Övriga regler</w:t>
      </w:r>
      <w:bookmarkEnd w:id="128"/>
    </w:p>
    <w:p w14:paraId="7FFE6381" w14:textId="5D3C4180" w:rsidR="00C35EEF" w:rsidRDefault="00C35EEF" w:rsidP="00C35EEF">
      <w:r>
        <w:t>Regel # 1</w:t>
      </w:r>
      <w:r>
        <w:br/>
        <w:t>Producent som nyttjar detta kontrakt för att till den nationella spärrtjänsten synkronisera lokalt lagrade spärrar ansvarar för att hantera eventuella fel vid anropet, så att det inte uppstår diskrepans mellan lokalt lagrade spärrar och nationellt synkroniserade.</w:t>
      </w:r>
    </w:p>
    <w:p w14:paraId="68323589" w14:textId="77777777" w:rsidR="00B667FA" w:rsidRPr="00B925FB" w:rsidRDefault="00B667FA" w:rsidP="00B667FA">
      <w:pPr>
        <w:rPr>
          <w:color w:val="4F81BD" w:themeColor="accent1"/>
        </w:rPr>
      </w:pPr>
    </w:p>
    <w:p w14:paraId="25DDAEDA" w14:textId="4FA48156" w:rsidR="000B09B2" w:rsidRDefault="000B09B2" w:rsidP="000B09B2">
      <w:pPr>
        <w:pStyle w:val="Rubrik4"/>
      </w:pPr>
      <w:r w:rsidRPr="00776D68">
        <w:t>Icke funktionella krav</w:t>
      </w:r>
    </w:p>
    <w:p w14:paraId="75028D31" w14:textId="6ABBF718" w:rsidR="00B667FA" w:rsidRPr="00B667FA" w:rsidRDefault="00B667FA" w:rsidP="00B667FA">
      <w:r>
        <w:t>N/A</w:t>
      </w:r>
    </w:p>
    <w:p w14:paraId="1688B8AB" w14:textId="05B76772" w:rsidR="00B667FA" w:rsidRDefault="000B09B2" w:rsidP="00FD3D96">
      <w:pPr>
        <w:pStyle w:val="Rubrik5"/>
      </w:pPr>
      <w:r w:rsidRPr="00776D68">
        <w:t>SLA-krav</w:t>
      </w:r>
    </w:p>
    <w:p w14:paraId="680838E8" w14:textId="77777777" w:rsidR="00C35EEF" w:rsidRPr="00C35EEF" w:rsidRDefault="00C35EEF" w:rsidP="00C35EEF"/>
    <w:tbl>
      <w:tblPr>
        <w:tblStyle w:val="Tabellrutnt"/>
        <w:tblW w:w="9100" w:type="dxa"/>
        <w:tblLayout w:type="fixed"/>
        <w:tblLook w:val="04A0" w:firstRow="1" w:lastRow="0" w:firstColumn="1" w:lastColumn="0" w:noHBand="0" w:noVBand="1"/>
      </w:tblPr>
      <w:tblGrid>
        <w:gridCol w:w="1668"/>
        <w:gridCol w:w="5953"/>
        <w:gridCol w:w="1479"/>
      </w:tblGrid>
      <w:tr w:rsidR="000B09B2" w14:paraId="353F920E" w14:textId="77777777" w:rsidTr="00B667FA">
        <w:trPr>
          <w:trHeight w:val="384"/>
        </w:trPr>
        <w:tc>
          <w:tcPr>
            <w:tcW w:w="1668" w:type="dxa"/>
            <w:shd w:val="clear" w:color="auto" w:fill="D9D9D9" w:themeFill="background1" w:themeFillShade="D9"/>
            <w:vAlign w:val="bottom"/>
          </w:tcPr>
          <w:p w14:paraId="331B91B7" w14:textId="77777777" w:rsidR="000B09B2" w:rsidRDefault="000B09B2" w:rsidP="00F44B37">
            <w:pPr>
              <w:rPr>
                <w:b/>
              </w:rPr>
            </w:pPr>
            <w:r>
              <w:rPr>
                <w:b/>
              </w:rPr>
              <w:t>Kategori</w:t>
            </w:r>
          </w:p>
        </w:tc>
        <w:tc>
          <w:tcPr>
            <w:tcW w:w="5953" w:type="dxa"/>
            <w:shd w:val="clear" w:color="auto" w:fill="D9D9D9" w:themeFill="background1" w:themeFillShade="D9"/>
            <w:vAlign w:val="bottom"/>
          </w:tcPr>
          <w:p w14:paraId="43B1D80C" w14:textId="77777777" w:rsidR="000B09B2" w:rsidRDefault="000B09B2" w:rsidP="00F44B37">
            <w:pPr>
              <w:rPr>
                <w:b/>
              </w:rPr>
            </w:pPr>
            <w:r>
              <w:rPr>
                <w:b/>
              </w:rPr>
              <w:t>Värde</w:t>
            </w:r>
          </w:p>
        </w:tc>
        <w:tc>
          <w:tcPr>
            <w:tcW w:w="1479" w:type="dxa"/>
            <w:shd w:val="clear" w:color="auto" w:fill="D9D9D9" w:themeFill="background1" w:themeFillShade="D9"/>
            <w:vAlign w:val="bottom"/>
          </w:tcPr>
          <w:p w14:paraId="18BA118A" w14:textId="77777777" w:rsidR="000B09B2" w:rsidRDefault="000B09B2" w:rsidP="00F44B37">
            <w:pPr>
              <w:rPr>
                <w:b/>
              </w:rPr>
            </w:pPr>
            <w:r>
              <w:rPr>
                <w:b/>
              </w:rPr>
              <w:t>Kommentar</w:t>
            </w:r>
          </w:p>
        </w:tc>
      </w:tr>
      <w:tr w:rsidR="000B09B2" w14:paraId="3C8DBEA6" w14:textId="77777777" w:rsidTr="00B667FA">
        <w:tc>
          <w:tcPr>
            <w:tcW w:w="1668" w:type="dxa"/>
          </w:tcPr>
          <w:p w14:paraId="3C965292" w14:textId="77777777" w:rsidR="000B09B2" w:rsidRDefault="000B09B2" w:rsidP="00F44B37">
            <w:r>
              <w:t>Aktualitet</w:t>
            </w:r>
          </w:p>
        </w:tc>
        <w:tc>
          <w:tcPr>
            <w:tcW w:w="5953" w:type="dxa"/>
          </w:tcPr>
          <w:p w14:paraId="6DEA7883" w14:textId="7A55EE5D" w:rsidR="000B09B2" w:rsidRDefault="000B09B2" w:rsidP="00F44B37">
            <w:r>
              <w:t>Tjänsten garanterar att registrering av hävningen skett då anropet genomförts utan fel. Registreringen speglas omedelbart i svar från fråg</w:t>
            </w:r>
            <w:r w:rsidR="00B667FA">
              <w:t>or genom tjänsterna (</w:t>
            </w:r>
            <w:proofErr w:type="gramStart"/>
            <w:r w:rsidR="00B667FA">
              <w:t>t ex</w:t>
            </w:r>
            <w:proofErr w:type="gramEnd"/>
            <w:r w:rsidR="00B667FA">
              <w:t xml:space="preserve"> </w:t>
            </w:r>
            <w:proofErr w:type="spellStart"/>
            <w:r w:rsidR="00B667FA">
              <w:t>Get</w:t>
            </w:r>
            <w:r>
              <w:t>blocks</w:t>
            </w:r>
            <w:proofErr w:type="spellEnd"/>
            <w:r>
              <w:t>).</w:t>
            </w:r>
          </w:p>
        </w:tc>
        <w:tc>
          <w:tcPr>
            <w:tcW w:w="1479" w:type="dxa"/>
          </w:tcPr>
          <w:p w14:paraId="571E32BF" w14:textId="77777777" w:rsidR="000B09B2" w:rsidRDefault="000B09B2" w:rsidP="00F44B37"/>
        </w:tc>
      </w:tr>
    </w:tbl>
    <w:p w14:paraId="2DEE9A16" w14:textId="77777777" w:rsidR="000B09B2" w:rsidRPr="008B016A" w:rsidRDefault="000B09B2" w:rsidP="000B09B2"/>
    <w:p w14:paraId="644D3B1E" w14:textId="77777777" w:rsidR="00963192" w:rsidRDefault="00963192" w:rsidP="00B667FA">
      <w:pPr>
        <w:pStyle w:val="Rubrik3"/>
      </w:pPr>
      <w:bookmarkStart w:id="129" w:name="_Toc180141818"/>
      <w:r>
        <w:t>Exempel</w:t>
      </w:r>
      <w:bookmarkEnd w:id="129"/>
    </w:p>
    <w:p w14:paraId="01E1E1F7" w14:textId="74D10FFD" w:rsidR="00963192" w:rsidRDefault="00963192" w:rsidP="00B667FA">
      <w:pPr>
        <w:pStyle w:val="Rubrik4"/>
      </w:pPr>
      <w:r>
        <w:t>Exempel på anrop</w:t>
      </w:r>
    </w:p>
    <w:p w14:paraId="4B8228A5" w14:textId="206F2C0F" w:rsidR="00B667FA" w:rsidRDefault="00B667FA" w:rsidP="00B667FA">
      <w:r>
        <w:t>Se RegisterTemporaryRe</w:t>
      </w:r>
      <w:r w:rsidR="00836964">
        <w:t>vokeRequest</w:t>
      </w:r>
      <w:r>
        <w:t>.xml</w:t>
      </w:r>
    </w:p>
    <w:p w14:paraId="4C1F97A3" w14:textId="77777777" w:rsidR="00B667FA" w:rsidRPr="00B667FA" w:rsidRDefault="00B667FA" w:rsidP="00B667FA"/>
    <w:p w14:paraId="5FD15D74" w14:textId="574BA27E" w:rsidR="00963192" w:rsidRDefault="00963192" w:rsidP="00B667FA">
      <w:pPr>
        <w:pStyle w:val="Rubrik4"/>
      </w:pPr>
      <w:r>
        <w:t>Exempel på svar</w:t>
      </w:r>
    </w:p>
    <w:p w14:paraId="793954DE" w14:textId="77777777" w:rsidR="00836964" w:rsidRPr="00B667FA" w:rsidRDefault="00836964" w:rsidP="00836964">
      <w:r>
        <w:t>Se RegisterTemporaryRevokeResponder.xml</w:t>
      </w:r>
    </w:p>
    <w:p w14:paraId="2B4C0969" w14:textId="5EC93BF2" w:rsidR="00836964" w:rsidRDefault="00836964">
      <w:pPr>
        <w:spacing w:line="240" w:lineRule="auto"/>
        <w:rPr>
          <w:lang w:val="en-US"/>
        </w:rPr>
      </w:pPr>
    </w:p>
    <w:p w14:paraId="1A1E5591" w14:textId="77777777" w:rsidR="00C35EEF" w:rsidRDefault="00C35EEF">
      <w:pPr>
        <w:spacing w:line="240" w:lineRule="auto"/>
        <w:rPr>
          <w:rFonts w:eastAsia="Times New Roman"/>
          <w:bCs/>
          <w:sz w:val="24"/>
          <w:szCs w:val="26"/>
        </w:rPr>
      </w:pPr>
      <w:r>
        <w:br w:type="page"/>
      </w:r>
    </w:p>
    <w:p w14:paraId="5C427705" w14:textId="1E7C1AD6" w:rsidR="004D3C1A" w:rsidRPr="00B54EA0" w:rsidRDefault="004D3C1A" w:rsidP="004D3C1A">
      <w:pPr>
        <w:pStyle w:val="Rubrik2"/>
      </w:pPr>
      <w:bookmarkStart w:id="130" w:name="_Toc180141819"/>
      <w:r w:rsidRPr="00B54EA0">
        <w:lastRenderedPageBreak/>
        <w:t>UnregisterTemporaryRevoke</w:t>
      </w:r>
      <w:bookmarkEnd w:id="130"/>
    </w:p>
    <w:p w14:paraId="0A90E26D" w14:textId="07D1CC57" w:rsidR="004D3C1A" w:rsidRDefault="004D3C1A" w:rsidP="004D3C1A">
      <w:r>
        <w:t>Tjänst som avregistrerar/raderar en tillfällig hävning i den nationella spä</w:t>
      </w:r>
      <w:r w:rsidR="00922E32">
        <w:t>rrtjänsten, om hävningen finns.</w:t>
      </w:r>
    </w:p>
    <w:p w14:paraId="258A5632" w14:textId="7FC17853" w:rsidR="004D3C1A" w:rsidRDefault="004D3C1A" w:rsidP="004D3C1A">
      <w:r>
        <w:t>Tjänsten används för att synkronisera borttag av en lokal tillfällig hävning til</w:t>
      </w:r>
      <w:r w:rsidR="00922E32">
        <w:t>l den nationella spärrtjänsten.</w:t>
      </w:r>
    </w:p>
    <w:p w14:paraId="38F6148F" w14:textId="77777777" w:rsidR="004D3C1A" w:rsidRDefault="004D3C1A" w:rsidP="004D3C1A"/>
    <w:p w14:paraId="42189D33" w14:textId="77777777" w:rsidR="004D3C1A" w:rsidRDefault="004D3C1A" w:rsidP="004D3C1A">
      <w:pPr>
        <w:pStyle w:val="Rubrik3"/>
      </w:pPr>
      <w:bookmarkStart w:id="131" w:name="_Toc180141820"/>
      <w:r>
        <w:t>Version</w:t>
      </w:r>
      <w:bookmarkEnd w:id="131"/>
    </w:p>
    <w:p w14:paraId="2F8B7DAF" w14:textId="6FDA55C4" w:rsidR="004D3C1A" w:rsidRDefault="00836964" w:rsidP="004D3C1A">
      <w:r>
        <w:t>4</w:t>
      </w:r>
      <w:r w:rsidR="004D3C1A">
        <w:t>.0</w:t>
      </w:r>
    </w:p>
    <w:p w14:paraId="15617CDE" w14:textId="77777777" w:rsidR="004D3C1A" w:rsidRPr="00C55071" w:rsidRDefault="004D3C1A" w:rsidP="004D3C1A"/>
    <w:p w14:paraId="57FFFF67" w14:textId="2DAC75E5" w:rsidR="004D3C1A" w:rsidRDefault="004D3C1A" w:rsidP="004D3C1A">
      <w:pPr>
        <w:pStyle w:val="Rubrik3"/>
      </w:pPr>
      <w:bookmarkStart w:id="132" w:name="_Toc180141821"/>
      <w:r>
        <w:t>Fältregler</w:t>
      </w:r>
      <w:bookmarkEnd w:id="132"/>
    </w:p>
    <w:tbl>
      <w:tblPr>
        <w:tblStyle w:val="Tabellrutnt"/>
        <w:tblW w:w="10173" w:type="dxa"/>
        <w:tblLayout w:type="fixed"/>
        <w:tblLook w:val="04A0" w:firstRow="1" w:lastRow="0" w:firstColumn="1" w:lastColumn="0" w:noHBand="0" w:noVBand="1"/>
      </w:tblPr>
      <w:tblGrid>
        <w:gridCol w:w="2093"/>
        <w:gridCol w:w="3260"/>
        <w:gridCol w:w="3260"/>
        <w:gridCol w:w="1560"/>
      </w:tblGrid>
      <w:tr w:rsidR="00836964" w14:paraId="4166682C" w14:textId="77777777" w:rsidTr="00836964">
        <w:trPr>
          <w:trHeight w:val="384"/>
        </w:trPr>
        <w:tc>
          <w:tcPr>
            <w:tcW w:w="2093" w:type="dxa"/>
            <w:shd w:val="clear" w:color="auto" w:fill="D9D9D9" w:themeFill="background1" w:themeFillShade="D9"/>
            <w:vAlign w:val="bottom"/>
          </w:tcPr>
          <w:p w14:paraId="2EC1DA2A" w14:textId="77777777" w:rsidR="00836964" w:rsidRDefault="00836964" w:rsidP="00D66E46">
            <w:pPr>
              <w:rPr>
                <w:b/>
              </w:rPr>
            </w:pPr>
            <w:r>
              <w:rPr>
                <w:b/>
              </w:rPr>
              <w:t>Namn</w:t>
            </w:r>
          </w:p>
        </w:tc>
        <w:tc>
          <w:tcPr>
            <w:tcW w:w="3260" w:type="dxa"/>
            <w:shd w:val="clear" w:color="auto" w:fill="D9D9D9" w:themeFill="background1" w:themeFillShade="D9"/>
            <w:vAlign w:val="bottom"/>
          </w:tcPr>
          <w:p w14:paraId="5DDB4C4F" w14:textId="77777777" w:rsidR="00836964" w:rsidRDefault="00836964" w:rsidP="00D66E46">
            <w:pPr>
              <w:rPr>
                <w:b/>
              </w:rPr>
            </w:pPr>
            <w:proofErr w:type="spellStart"/>
            <w:r>
              <w:rPr>
                <w:b/>
              </w:rPr>
              <w:t>Datatyp</w:t>
            </w:r>
            <w:proofErr w:type="spellEnd"/>
          </w:p>
        </w:tc>
        <w:tc>
          <w:tcPr>
            <w:tcW w:w="3260" w:type="dxa"/>
            <w:shd w:val="clear" w:color="auto" w:fill="D9D9D9" w:themeFill="background1" w:themeFillShade="D9"/>
            <w:vAlign w:val="bottom"/>
          </w:tcPr>
          <w:p w14:paraId="410B49E1" w14:textId="77777777" w:rsidR="00836964" w:rsidRDefault="00836964" w:rsidP="00D66E46">
            <w:pPr>
              <w:rPr>
                <w:b/>
              </w:rPr>
            </w:pPr>
            <w:r>
              <w:rPr>
                <w:b/>
              </w:rPr>
              <w:t>Beskrivning</w:t>
            </w:r>
          </w:p>
        </w:tc>
        <w:tc>
          <w:tcPr>
            <w:tcW w:w="1560" w:type="dxa"/>
            <w:shd w:val="clear" w:color="auto" w:fill="D9D9D9" w:themeFill="background1" w:themeFillShade="D9"/>
            <w:vAlign w:val="bottom"/>
          </w:tcPr>
          <w:p w14:paraId="691E105B" w14:textId="77777777" w:rsidR="00836964" w:rsidRDefault="00836964" w:rsidP="00D66E46">
            <w:pPr>
              <w:rPr>
                <w:b/>
              </w:rPr>
            </w:pPr>
            <w:proofErr w:type="spellStart"/>
            <w:r>
              <w:rPr>
                <w:b/>
              </w:rPr>
              <w:t>Kardinalitet</w:t>
            </w:r>
            <w:proofErr w:type="spellEnd"/>
          </w:p>
        </w:tc>
      </w:tr>
      <w:tr w:rsidR="00836964" w14:paraId="25452FE1" w14:textId="77777777" w:rsidTr="00836964">
        <w:tc>
          <w:tcPr>
            <w:tcW w:w="2093" w:type="dxa"/>
            <w:shd w:val="clear" w:color="auto" w:fill="F9F9F9" w:themeFill="background1" w:themeFillShade="F9"/>
            <w:vAlign w:val="bottom"/>
          </w:tcPr>
          <w:p w14:paraId="10B73628" w14:textId="77777777" w:rsidR="00836964" w:rsidRDefault="00836964" w:rsidP="00D66E46">
            <w:pPr>
              <w:rPr>
                <w:b/>
              </w:rPr>
            </w:pPr>
            <w:r>
              <w:rPr>
                <w:b/>
                <w:i/>
              </w:rPr>
              <w:t>Begäran</w:t>
            </w:r>
          </w:p>
        </w:tc>
        <w:tc>
          <w:tcPr>
            <w:tcW w:w="3260" w:type="dxa"/>
            <w:shd w:val="clear" w:color="auto" w:fill="F9F9F9" w:themeFill="background1" w:themeFillShade="F9"/>
            <w:vAlign w:val="bottom"/>
          </w:tcPr>
          <w:p w14:paraId="5FA54BA9" w14:textId="77777777" w:rsidR="00836964" w:rsidRDefault="00836964" w:rsidP="00D66E46">
            <w:pPr>
              <w:rPr>
                <w:b/>
              </w:rPr>
            </w:pPr>
          </w:p>
        </w:tc>
        <w:tc>
          <w:tcPr>
            <w:tcW w:w="3260" w:type="dxa"/>
            <w:shd w:val="clear" w:color="auto" w:fill="F9F9F9" w:themeFill="background1" w:themeFillShade="F9"/>
            <w:vAlign w:val="bottom"/>
          </w:tcPr>
          <w:p w14:paraId="635475E6" w14:textId="77777777" w:rsidR="00836964" w:rsidRDefault="00836964" w:rsidP="00D66E46">
            <w:pPr>
              <w:rPr>
                <w:b/>
              </w:rPr>
            </w:pPr>
          </w:p>
        </w:tc>
        <w:tc>
          <w:tcPr>
            <w:tcW w:w="1560" w:type="dxa"/>
            <w:shd w:val="clear" w:color="auto" w:fill="F9F9F9" w:themeFill="background1" w:themeFillShade="F9"/>
            <w:vAlign w:val="bottom"/>
          </w:tcPr>
          <w:p w14:paraId="3A3BDAC9" w14:textId="77777777" w:rsidR="00836964" w:rsidRDefault="00836964" w:rsidP="00D66E46">
            <w:pPr>
              <w:rPr>
                <w:b/>
              </w:rPr>
            </w:pPr>
          </w:p>
        </w:tc>
      </w:tr>
      <w:tr w:rsidR="00836964" w14:paraId="1A29B569" w14:textId="77777777" w:rsidTr="00836964">
        <w:tc>
          <w:tcPr>
            <w:tcW w:w="2093" w:type="dxa"/>
          </w:tcPr>
          <w:p w14:paraId="6A4AA2ED" w14:textId="77777777" w:rsidR="00836964" w:rsidRDefault="00836964" w:rsidP="00D66E46">
            <w:proofErr w:type="spellStart"/>
            <w:r>
              <w:t>temporaryRevokeId</w:t>
            </w:r>
            <w:proofErr w:type="spellEnd"/>
          </w:p>
        </w:tc>
        <w:tc>
          <w:tcPr>
            <w:tcW w:w="3260" w:type="dxa"/>
          </w:tcPr>
          <w:p w14:paraId="4C595648"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:informationsecurity:authorization:blocking:4:Id</w:t>
            </w:r>
          </w:p>
        </w:tc>
        <w:tc>
          <w:tcPr>
            <w:tcW w:w="3260" w:type="dxa"/>
          </w:tcPr>
          <w:p w14:paraId="1A4FEF7C" w14:textId="77777777" w:rsidR="00836964" w:rsidRDefault="00836964" w:rsidP="00D66E46">
            <w:r>
              <w:t>Identifierare för den tillfälliga hävning som skall raderas.</w:t>
            </w:r>
          </w:p>
        </w:tc>
        <w:tc>
          <w:tcPr>
            <w:tcW w:w="1560" w:type="dxa"/>
          </w:tcPr>
          <w:p w14:paraId="07A32E09" w14:textId="77777777" w:rsidR="00836964" w:rsidRDefault="00836964" w:rsidP="00D66E46">
            <w:r>
              <w:t>1..1</w:t>
            </w:r>
          </w:p>
        </w:tc>
      </w:tr>
      <w:tr w:rsidR="00836964" w14:paraId="46C0FE7B" w14:textId="77777777" w:rsidTr="00836964">
        <w:tc>
          <w:tcPr>
            <w:tcW w:w="2093" w:type="dxa"/>
            <w:shd w:val="clear" w:color="auto" w:fill="F9F9F9" w:themeFill="background1" w:themeFillShade="F9"/>
            <w:vAlign w:val="bottom"/>
          </w:tcPr>
          <w:p w14:paraId="4D214214" w14:textId="77777777" w:rsidR="00836964" w:rsidRDefault="00836964" w:rsidP="00D66E46">
            <w:pPr>
              <w:rPr>
                <w:b/>
              </w:rPr>
            </w:pPr>
            <w:r>
              <w:rPr>
                <w:b/>
                <w:i/>
              </w:rPr>
              <w:t>Svar</w:t>
            </w:r>
          </w:p>
        </w:tc>
        <w:tc>
          <w:tcPr>
            <w:tcW w:w="3260" w:type="dxa"/>
            <w:shd w:val="clear" w:color="auto" w:fill="F9F9F9" w:themeFill="background1" w:themeFillShade="F9"/>
            <w:vAlign w:val="bottom"/>
          </w:tcPr>
          <w:p w14:paraId="0FF0D74E" w14:textId="77777777" w:rsidR="00836964" w:rsidRDefault="00836964" w:rsidP="00D66E46">
            <w:pPr>
              <w:rPr>
                <w:b/>
              </w:rPr>
            </w:pPr>
          </w:p>
        </w:tc>
        <w:tc>
          <w:tcPr>
            <w:tcW w:w="3260" w:type="dxa"/>
            <w:shd w:val="clear" w:color="auto" w:fill="F9F9F9" w:themeFill="background1" w:themeFillShade="F9"/>
            <w:vAlign w:val="bottom"/>
          </w:tcPr>
          <w:p w14:paraId="25807D3D" w14:textId="77777777" w:rsidR="00836964" w:rsidRDefault="00836964" w:rsidP="00D66E46">
            <w:pPr>
              <w:rPr>
                <w:b/>
              </w:rPr>
            </w:pPr>
          </w:p>
        </w:tc>
        <w:tc>
          <w:tcPr>
            <w:tcW w:w="1560" w:type="dxa"/>
            <w:shd w:val="clear" w:color="auto" w:fill="F9F9F9" w:themeFill="background1" w:themeFillShade="F9"/>
            <w:vAlign w:val="bottom"/>
          </w:tcPr>
          <w:p w14:paraId="4D5165F3" w14:textId="77777777" w:rsidR="00836964" w:rsidRDefault="00836964" w:rsidP="00D66E46">
            <w:pPr>
              <w:rPr>
                <w:b/>
              </w:rPr>
            </w:pPr>
          </w:p>
        </w:tc>
      </w:tr>
      <w:tr w:rsidR="00836964" w14:paraId="00E068DE" w14:textId="77777777" w:rsidTr="00836964">
        <w:tc>
          <w:tcPr>
            <w:tcW w:w="2093" w:type="dxa"/>
          </w:tcPr>
          <w:p w14:paraId="74EFA167" w14:textId="77777777" w:rsidR="00836964" w:rsidRDefault="00836964" w:rsidP="00D66E46">
            <w:r>
              <w:t>result</w:t>
            </w:r>
          </w:p>
        </w:tc>
        <w:tc>
          <w:tcPr>
            <w:tcW w:w="3260" w:type="dxa"/>
          </w:tcPr>
          <w:p w14:paraId="280FDBC3"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:informationsecurity:authorization:blocking:4:ResultType</w:t>
            </w:r>
          </w:p>
        </w:tc>
        <w:tc>
          <w:tcPr>
            <w:tcW w:w="3260" w:type="dxa"/>
          </w:tcPr>
          <w:p w14:paraId="036E9EB0" w14:textId="77777777" w:rsidR="00836964" w:rsidRDefault="00836964" w:rsidP="00D66E46">
            <w:r>
              <w:t>Status för om operationen lyckades eller inte.</w:t>
            </w:r>
          </w:p>
        </w:tc>
        <w:tc>
          <w:tcPr>
            <w:tcW w:w="1560" w:type="dxa"/>
          </w:tcPr>
          <w:p w14:paraId="45CA670E" w14:textId="77777777" w:rsidR="00836964" w:rsidRDefault="00836964" w:rsidP="00D66E46">
            <w:r>
              <w:t>1..1</w:t>
            </w:r>
          </w:p>
        </w:tc>
      </w:tr>
    </w:tbl>
    <w:p w14:paraId="016F5AE4" w14:textId="77777777" w:rsidR="004D3C1A" w:rsidRPr="00ED19D0" w:rsidRDefault="004D3C1A" w:rsidP="004D3C1A">
      <w:pPr>
        <w:pStyle w:val="Brdtext"/>
      </w:pPr>
    </w:p>
    <w:p w14:paraId="27FE9374" w14:textId="77777777" w:rsidR="004D3C1A" w:rsidRDefault="004D3C1A" w:rsidP="004D3C1A">
      <w:pPr>
        <w:pStyle w:val="Rubrik3"/>
      </w:pPr>
      <w:bookmarkStart w:id="133" w:name="_Toc180141822"/>
      <w:r>
        <w:t>Övriga regler</w:t>
      </w:r>
      <w:bookmarkEnd w:id="133"/>
    </w:p>
    <w:p w14:paraId="4ECAF1D0" w14:textId="5AABA3DC" w:rsidR="00C35EEF" w:rsidRDefault="00C35EEF" w:rsidP="00C35EEF">
      <w:r>
        <w:t>Regel # 1</w:t>
      </w:r>
      <w:r>
        <w:br/>
        <w:t>Producent som nyttjar detta kontrakt för att till den nationella spärrtjänsten synkronisera lokalt lagrade spärrar ansvarar för att hantera eventuella fel vid anropet, så att det inte uppstår diskrepans mellan lokalt lagrade spärrar och nationellt synkroniserade.</w:t>
      </w:r>
    </w:p>
    <w:p w14:paraId="7548367C" w14:textId="77777777" w:rsidR="00A50C01" w:rsidRDefault="00A50C01" w:rsidP="004D3C1A">
      <w:pPr>
        <w:rPr>
          <w:color w:val="4F81BD" w:themeColor="accent1"/>
        </w:rPr>
      </w:pPr>
    </w:p>
    <w:p w14:paraId="797A651D" w14:textId="3BD02A8E" w:rsidR="004D3C1A" w:rsidRDefault="004D3C1A" w:rsidP="004D3C1A">
      <w:pPr>
        <w:pStyle w:val="Rubrik4"/>
      </w:pPr>
      <w:r w:rsidRPr="00776D68">
        <w:t>Icke funktionella krav</w:t>
      </w:r>
    </w:p>
    <w:p w14:paraId="3BFD57E3" w14:textId="7572457F" w:rsidR="00836964" w:rsidRPr="00836964" w:rsidRDefault="00836964" w:rsidP="00836964">
      <w:r>
        <w:t>N/A</w:t>
      </w:r>
    </w:p>
    <w:p w14:paraId="1C7B260C" w14:textId="77777777" w:rsidR="004D3C1A" w:rsidRPr="00776D68" w:rsidRDefault="004D3C1A" w:rsidP="004D3C1A">
      <w:pPr>
        <w:pStyle w:val="Rubrik5"/>
      </w:pPr>
      <w:r w:rsidRPr="00776D68">
        <w:t>SLA-krav</w:t>
      </w:r>
    </w:p>
    <w:tbl>
      <w:tblPr>
        <w:tblStyle w:val="Tabellrutnt"/>
        <w:tblW w:w="9100" w:type="dxa"/>
        <w:tblLayout w:type="fixed"/>
        <w:tblLook w:val="04A0" w:firstRow="1" w:lastRow="0" w:firstColumn="1" w:lastColumn="0" w:noHBand="0" w:noVBand="1"/>
      </w:tblPr>
      <w:tblGrid>
        <w:gridCol w:w="1242"/>
        <w:gridCol w:w="6379"/>
        <w:gridCol w:w="1479"/>
      </w:tblGrid>
      <w:tr w:rsidR="00922E32" w14:paraId="6D1A2B77" w14:textId="77777777" w:rsidTr="00836964">
        <w:trPr>
          <w:trHeight w:val="384"/>
        </w:trPr>
        <w:tc>
          <w:tcPr>
            <w:tcW w:w="1242" w:type="dxa"/>
            <w:shd w:val="clear" w:color="auto" w:fill="D9D9D9" w:themeFill="background1" w:themeFillShade="D9"/>
            <w:vAlign w:val="bottom"/>
          </w:tcPr>
          <w:p w14:paraId="6496FC21" w14:textId="77777777" w:rsidR="00922E32" w:rsidRDefault="00922E32" w:rsidP="00F44B37">
            <w:pPr>
              <w:rPr>
                <w:b/>
              </w:rPr>
            </w:pPr>
            <w:r>
              <w:rPr>
                <w:b/>
              </w:rPr>
              <w:t>Kategori</w:t>
            </w:r>
          </w:p>
        </w:tc>
        <w:tc>
          <w:tcPr>
            <w:tcW w:w="6379" w:type="dxa"/>
            <w:shd w:val="clear" w:color="auto" w:fill="D9D9D9" w:themeFill="background1" w:themeFillShade="D9"/>
            <w:vAlign w:val="bottom"/>
          </w:tcPr>
          <w:p w14:paraId="0F537534" w14:textId="77777777" w:rsidR="00922E32" w:rsidRDefault="00922E32" w:rsidP="00F44B37">
            <w:pPr>
              <w:rPr>
                <w:b/>
              </w:rPr>
            </w:pPr>
            <w:r>
              <w:rPr>
                <w:b/>
              </w:rPr>
              <w:t>Värde</w:t>
            </w:r>
          </w:p>
        </w:tc>
        <w:tc>
          <w:tcPr>
            <w:tcW w:w="1479" w:type="dxa"/>
            <w:shd w:val="clear" w:color="auto" w:fill="D9D9D9" w:themeFill="background1" w:themeFillShade="D9"/>
            <w:vAlign w:val="bottom"/>
          </w:tcPr>
          <w:p w14:paraId="0FC3FEFF" w14:textId="77777777" w:rsidR="00922E32" w:rsidRDefault="00922E32" w:rsidP="00F44B37">
            <w:pPr>
              <w:rPr>
                <w:b/>
              </w:rPr>
            </w:pPr>
            <w:r>
              <w:rPr>
                <w:b/>
              </w:rPr>
              <w:t>Kommentar</w:t>
            </w:r>
          </w:p>
        </w:tc>
      </w:tr>
      <w:tr w:rsidR="00922E32" w14:paraId="3F49AC8E" w14:textId="77777777" w:rsidTr="00836964">
        <w:tc>
          <w:tcPr>
            <w:tcW w:w="1242" w:type="dxa"/>
          </w:tcPr>
          <w:p w14:paraId="5FC820CF" w14:textId="77777777" w:rsidR="00922E32" w:rsidRDefault="00922E32" w:rsidP="00F44B37">
            <w:r>
              <w:t>Aktualitet</w:t>
            </w:r>
          </w:p>
        </w:tc>
        <w:tc>
          <w:tcPr>
            <w:tcW w:w="6379" w:type="dxa"/>
          </w:tcPr>
          <w:p w14:paraId="1B9F8137" w14:textId="0E88627C" w:rsidR="00922E32" w:rsidRDefault="00922E32" w:rsidP="00F44B37">
            <w:r>
              <w:t>Tjänsten garanterar att borttag av hävningen skett då anropet genomförts utan fel. Registreringen speglas omedelbart i svar från fråg</w:t>
            </w:r>
            <w:r w:rsidR="00836964">
              <w:t>or genom tjänsterna (</w:t>
            </w:r>
            <w:proofErr w:type="gramStart"/>
            <w:r w:rsidR="00836964">
              <w:t>t ex</w:t>
            </w:r>
            <w:proofErr w:type="gramEnd"/>
            <w:r w:rsidR="00836964">
              <w:t xml:space="preserve"> </w:t>
            </w:r>
            <w:proofErr w:type="spellStart"/>
            <w:r w:rsidR="00836964">
              <w:t>Get</w:t>
            </w:r>
            <w:r>
              <w:t>blocks</w:t>
            </w:r>
            <w:proofErr w:type="spellEnd"/>
            <w:r>
              <w:t>).</w:t>
            </w:r>
          </w:p>
        </w:tc>
        <w:tc>
          <w:tcPr>
            <w:tcW w:w="1479" w:type="dxa"/>
          </w:tcPr>
          <w:p w14:paraId="512CD08E" w14:textId="77777777" w:rsidR="00922E32" w:rsidRDefault="00922E32" w:rsidP="00F44B37"/>
        </w:tc>
      </w:tr>
    </w:tbl>
    <w:p w14:paraId="106F7CCC" w14:textId="77777777" w:rsidR="004D3C1A" w:rsidRPr="008B016A" w:rsidRDefault="004D3C1A" w:rsidP="004D3C1A"/>
    <w:p w14:paraId="3A14FBCF" w14:textId="77777777" w:rsidR="00963192" w:rsidRDefault="00963192" w:rsidP="00836964">
      <w:pPr>
        <w:pStyle w:val="Rubrik3"/>
      </w:pPr>
      <w:bookmarkStart w:id="134" w:name="_Toc180141823"/>
      <w:r>
        <w:t>Exempel</w:t>
      </w:r>
      <w:bookmarkEnd w:id="134"/>
    </w:p>
    <w:p w14:paraId="520CFAB5" w14:textId="06C3CDEF" w:rsidR="00963192" w:rsidRDefault="00963192" w:rsidP="00836964">
      <w:pPr>
        <w:pStyle w:val="Rubrik4"/>
      </w:pPr>
      <w:r>
        <w:t>Exempel på anrop</w:t>
      </w:r>
    </w:p>
    <w:p w14:paraId="20C0095E" w14:textId="78F0BAC2" w:rsidR="00836964" w:rsidRDefault="00836964" w:rsidP="00836964">
      <w:r>
        <w:t xml:space="preserve">Se </w:t>
      </w:r>
      <w:r w:rsidRPr="00836964">
        <w:t>UnregisterTemporaryRevoke</w:t>
      </w:r>
      <w:r>
        <w:t>Request.xml</w:t>
      </w:r>
    </w:p>
    <w:p w14:paraId="46399026" w14:textId="77777777" w:rsidR="00836964" w:rsidRDefault="00836964" w:rsidP="00836964"/>
    <w:p w14:paraId="07839E25" w14:textId="193010A3" w:rsidR="00963192" w:rsidRDefault="00963192" w:rsidP="00836964">
      <w:pPr>
        <w:pStyle w:val="Rubrik4"/>
      </w:pPr>
      <w:r>
        <w:lastRenderedPageBreak/>
        <w:t>Exempel på svar</w:t>
      </w:r>
    </w:p>
    <w:p w14:paraId="02B652F0" w14:textId="18C55CA4" w:rsidR="00836964" w:rsidRDefault="00836964" w:rsidP="00836964">
      <w:r>
        <w:t xml:space="preserve">Se </w:t>
      </w:r>
      <w:r w:rsidRPr="00836964">
        <w:t>UnregisterTemporaryRevoke</w:t>
      </w:r>
      <w:r>
        <w:t>Request.xml</w:t>
      </w:r>
    </w:p>
    <w:p w14:paraId="667FC58F" w14:textId="77777777" w:rsidR="00C35EEF" w:rsidRDefault="00C35EEF" w:rsidP="00836964"/>
    <w:p w14:paraId="4D8FEB45" w14:textId="77777777" w:rsidR="00C35EEF" w:rsidRDefault="00C35EEF">
      <w:pPr>
        <w:spacing w:line="240" w:lineRule="auto"/>
        <w:rPr>
          <w:rFonts w:eastAsia="Times New Roman"/>
          <w:bCs/>
          <w:sz w:val="24"/>
          <w:szCs w:val="26"/>
        </w:rPr>
      </w:pPr>
      <w:r>
        <w:br w:type="page"/>
      </w:r>
    </w:p>
    <w:p w14:paraId="125F4687" w14:textId="05BA0CF6" w:rsidR="0085005D" w:rsidRPr="00B54EA0" w:rsidRDefault="0085005D" w:rsidP="0085005D">
      <w:pPr>
        <w:pStyle w:val="Rubrik2"/>
      </w:pPr>
      <w:bookmarkStart w:id="135" w:name="_Toc180141824"/>
      <w:r w:rsidRPr="00B54EA0">
        <w:lastRenderedPageBreak/>
        <w:t>RegisterExtendedBlock</w:t>
      </w:r>
      <w:bookmarkEnd w:id="135"/>
    </w:p>
    <w:p w14:paraId="3F7F50A0" w14:textId="77777777" w:rsidR="0085005D" w:rsidRDefault="0085005D" w:rsidP="0085005D">
      <w:r>
        <w:t>Tjänst som registrerar en ny spärr för en viss patient och inom en viss vårdgivare i den lokala spärrtjänsten.</w:t>
      </w:r>
    </w:p>
    <w:p w14:paraId="1244D5CE" w14:textId="77777777" w:rsidR="0085005D" w:rsidRDefault="0085005D" w:rsidP="0085005D">
      <w:r>
        <w:t>En spärr gäller i normal fallet alla informationstyper som rör patienten på en vårdenhet och således spärrar ut all obehörig tillgång till informationen.</w:t>
      </w:r>
    </w:p>
    <w:p w14:paraId="75CB04D8" w14:textId="77777777" w:rsidR="0085005D" w:rsidRDefault="0085005D" w:rsidP="0085005D">
      <w:r>
        <w:t xml:space="preserve">Informationstyperna </w:t>
      </w:r>
      <w:proofErr w:type="spellStart"/>
      <w:r>
        <w:t>lak</w:t>
      </w:r>
      <w:proofErr w:type="spellEnd"/>
      <w:r>
        <w:t xml:space="preserve"> och upp kan undantas från spärren. Om detta sker blir dessa informationstyper ej spärrade. </w:t>
      </w:r>
    </w:p>
    <w:p w14:paraId="0885B77A" w14:textId="77777777" w:rsidR="0085005D" w:rsidRDefault="0085005D" w:rsidP="0085005D">
      <w:r>
        <w:t>Kräver utökad spärrinformation med metainformation kring skapande av spärren.</w:t>
      </w:r>
    </w:p>
    <w:p w14:paraId="0CDC711B" w14:textId="77777777" w:rsidR="0085005D" w:rsidRDefault="0085005D" w:rsidP="0085005D"/>
    <w:p w14:paraId="7FEBCB9B" w14:textId="77777777" w:rsidR="0085005D" w:rsidRDefault="0085005D" w:rsidP="0085005D">
      <w:r>
        <w:t>Tjänsten registrerar även grunddata om spärren på nationell nivå.</w:t>
      </w:r>
    </w:p>
    <w:p w14:paraId="6C999EB7" w14:textId="77777777" w:rsidR="00B54EA0" w:rsidRDefault="00B54EA0" w:rsidP="0085005D"/>
    <w:p w14:paraId="58571B6F" w14:textId="77777777" w:rsidR="0085005D" w:rsidRDefault="0085005D" w:rsidP="0085005D">
      <w:pPr>
        <w:pStyle w:val="Rubrik3"/>
      </w:pPr>
      <w:bookmarkStart w:id="136" w:name="_Toc180141825"/>
      <w:r>
        <w:t>Version</w:t>
      </w:r>
      <w:bookmarkEnd w:id="136"/>
    </w:p>
    <w:p w14:paraId="26E8CBE5" w14:textId="6DFDF46A" w:rsidR="0085005D" w:rsidRDefault="00836964" w:rsidP="0085005D">
      <w:r>
        <w:t>4</w:t>
      </w:r>
      <w:r w:rsidR="0085005D" w:rsidRPr="00B54EA0">
        <w:t>.0</w:t>
      </w:r>
    </w:p>
    <w:p w14:paraId="4BE2DD4B" w14:textId="77777777" w:rsidR="0085005D" w:rsidRPr="00C55071" w:rsidRDefault="0085005D" w:rsidP="0085005D"/>
    <w:p w14:paraId="59505C90" w14:textId="7321F55E" w:rsidR="0085005D" w:rsidRDefault="0085005D" w:rsidP="0085005D">
      <w:pPr>
        <w:pStyle w:val="Rubrik3"/>
      </w:pPr>
      <w:bookmarkStart w:id="137" w:name="_Toc180141826"/>
      <w:r>
        <w:t>Fältregler</w:t>
      </w:r>
      <w:bookmarkEnd w:id="137"/>
    </w:p>
    <w:tbl>
      <w:tblPr>
        <w:tblStyle w:val="Tabellrutnt"/>
        <w:tblW w:w="10598" w:type="dxa"/>
        <w:tblLayout w:type="fixed"/>
        <w:tblLook w:val="04A0" w:firstRow="1" w:lastRow="0" w:firstColumn="1" w:lastColumn="0" w:noHBand="0" w:noVBand="1"/>
      </w:tblPr>
      <w:tblGrid>
        <w:gridCol w:w="1951"/>
        <w:gridCol w:w="2693"/>
        <w:gridCol w:w="4395"/>
        <w:gridCol w:w="1559"/>
      </w:tblGrid>
      <w:tr w:rsidR="00836964" w14:paraId="57A4E240" w14:textId="77777777" w:rsidTr="0091270F">
        <w:trPr>
          <w:trHeight w:val="384"/>
        </w:trPr>
        <w:tc>
          <w:tcPr>
            <w:tcW w:w="1951" w:type="dxa"/>
            <w:shd w:val="clear" w:color="auto" w:fill="D9D9D9" w:themeFill="background1" w:themeFillShade="D9"/>
            <w:vAlign w:val="bottom"/>
          </w:tcPr>
          <w:p w14:paraId="2BC4258C" w14:textId="77777777" w:rsidR="00836964" w:rsidRDefault="00836964" w:rsidP="00D66E46">
            <w:pPr>
              <w:rPr>
                <w:b/>
              </w:rPr>
            </w:pPr>
            <w:r>
              <w:rPr>
                <w:b/>
              </w:rPr>
              <w:t>Namn</w:t>
            </w:r>
          </w:p>
        </w:tc>
        <w:tc>
          <w:tcPr>
            <w:tcW w:w="2693" w:type="dxa"/>
            <w:shd w:val="clear" w:color="auto" w:fill="D9D9D9" w:themeFill="background1" w:themeFillShade="D9"/>
            <w:vAlign w:val="bottom"/>
          </w:tcPr>
          <w:p w14:paraId="1EE12ED9" w14:textId="77777777" w:rsidR="00836964" w:rsidRDefault="00836964" w:rsidP="00D66E46">
            <w:pPr>
              <w:rPr>
                <w:b/>
              </w:rPr>
            </w:pPr>
            <w:proofErr w:type="spellStart"/>
            <w:r>
              <w:rPr>
                <w:b/>
              </w:rPr>
              <w:t>Datatyp</w:t>
            </w:r>
            <w:proofErr w:type="spellEnd"/>
          </w:p>
        </w:tc>
        <w:tc>
          <w:tcPr>
            <w:tcW w:w="4395" w:type="dxa"/>
            <w:shd w:val="clear" w:color="auto" w:fill="D9D9D9" w:themeFill="background1" w:themeFillShade="D9"/>
            <w:vAlign w:val="bottom"/>
          </w:tcPr>
          <w:p w14:paraId="3FCEFD25" w14:textId="77777777" w:rsidR="00836964" w:rsidRDefault="00836964" w:rsidP="00D66E46">
            <w:pPr>
              <w:rPr>
                <w:b/>
              </w:rPr>
            </w:pPr>
            <w:r>
              <w:rPr>
                <w:b/>
              </w:rPr>
              <w:t>Beskrivning</w:t>
            </w:r>
          </w:p>
        </w:tc>
        <w:tc>
          <w:tcPr>
            <w:tcW w:w="1559" w:type="dxa"/>
            <w:shd w:val="clear" w:color="auto" w:fill="D9D9D9" w:themeFill="background1" w:themeFillShade="D9"/>
            <w:vAlign w:val="bottom"/>
          </w:tcPr>
          <w:p w14:paraId="02D244C5" w14:textId="77777777" w:rsidR="00836964" w:rsidRDefault="00836964" w:rsidP="00D66E46">
            <w:pPr>
              <w:rPr>
                <w:b/>
              </w:rPr>
            </w:pPr>
            <w:proofErr w:type="spellStart"/>
            <w:r>
              <w:rPr>
                <w:b/>
              </w:rPr>
              <w:t>Kardinalitet</w:t>
            </w:r>
            <w:proofErr w:type="spellEnd"/>
          </w:p>
        </w:tc>
      </w:tr>
      <w:tr w:rsidR="00836964" w14:paraId="429AE7DB" w14:textId="77777777" w:rsidTr="0091270F">
        <w:tc>
          <w:tcPr>
            <w:tcW w:w="1951" w:type="dxa"/>
            <w:shd w:val="clear" w:color="auto" w:fill="F9F9F9" w:themeFill="background1" w:themeFillShade="F9"/>
            <w:vAlign w:val="bottom"/>
          </w:tcPr>
          <w:p w14:paraId="6B88A34A" w14:textId="77777777" w:rsidR="00836964" w:rsidRDefault="00836964" w:rsidP="00D66E46">
            <w:pPr>
              <w:rPr>
                <w:b/>
              </w:rPr>
            </w:pPr>
            <w:r>
              <w:rPr>
                <w:b/>
                <w:i/>
              </w:rPr>
              <w:t>Begäran</w:t>
            </w:r>
          </w:p>
        </w:tc>
        <w:tc>
          <w:tcPr>
            <w:tcW w:w="2693" w:type="dxa"/>
            <w:shd w:val="clear" w:color="auto" w:fill="F9F9F9" w:themeFill="background1" w:themeFillShade="F9"/>
            <w:vAlign w:val="bottom"/>
          </w:tcPr>
          <w:p w14:paraId="73ED5041" w14:textId="77777777" w:rsidR="00836964" w:rsidRDefault="00836964" w:rsidP="00D66E46">
            <w:pPr>
              <w:rPr>
                <w:b/>
              </w:rPr>
            </w:pPr>
          </w:p>
        </w:tc>
        <w:tc>
          <w:tcPr>
            <w:tcW w:w="4395" w:type="dxa"/>
            <w:shd w:val="clear" w:color="auto" w:fill="F9F9F9" w:themeFill="background1" w:themeFillShade="F9"/>
            <w:vAlign w:val="bottom"/>
          </w:tcPr>
          <w:p w14:paraId="722CCFE9" w14:textId="77777777" w:rsidR="00836964" w:rsidRDefault="00836964" w:rsidP="00D66E46">
            <w:pPr>
              <w:rPr>
                <w:b/>
              </w:rPr>
            </w:pPr>
          </w:p>
        </w:tc>
        <w:tc>
          <w:tcPr>
            <w:tcW w:w="1559" w:type="dxa"/>
            <w:shd w:val="clear" w:color="auto" w:fill="F9F9F9" w:themeFill="background1" w:themeFillShade="F9"/>
            <w:vAlign w:val="bottom"/>
          </w:tcPr>
          <w:p w14:paraId="3C31190D" w14:textId="77777777" w:rsidR="00836964" w:rsidRDefault="00836964" w:rsidP="00D66E46">
            <w:pPr>
              <w:rPr>
                <w:b/>
              </w:rPr>
            </w:pPr>
          </w:p>
        </w:tc>
      </w:tr>
      <w:tr w:rsidR="00836964" w14:paraId="65D27B75" w14:textId="77777777" w:rsidTr="0091270F">
        <w:tc>
          <w:tcPr>
            <w:tcW w:w="1951" w:type="dxa"/>
          </w:tcPr>
          <w:p w14:paraId="4BBD981F" w14:textId="77777777" w:rsidR="00836964" w:rsidRDefault="00836964" w:rsidP="00D66E46">
            <w:r>
              <w:t>blockId</w:t>
            </w:r>
          </w:p>
        </w:tc>
        <w:tc>
          <w:tcPr>
            <w:tcW w:w="2693" w:type="dxa"/>
          </w:tcPr>
          <w:p w14:paraId="4381B5C1"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:informationsecurity:authorization:blocking:4:Id</w:t>
            </w:r>
          </w:p>
        </w:tc>
        <w:tc>
          <w:tcPr>
            <w:tcW w:w="4395" w:type="dxa"/>
          </w:tcPr>
          <w:p w14:paraId="62267471" w14:textId="77777777" w:rsidR="00836964" w:rsidRDefault="00836964" w:rsidP="00D66E46">
            <w:r>
              <w:t xml:space="preserve">Unik, global identifierare för spärren. Tjänstekonsumenten ansvarar för att generera </w:t>
            </w:r>
            <w:proofErr w:type="spellStart"/>
            <w:r>
              <w:t>id:et</w:t>
            </w:r>
            <w:proofErr w:type="spellEnd"/>
            <w:r>
              <w:t>.</w:t>
            </w:r>
          </w:p>
        </w:tc>
        <w:tc>
          <w:tcPr>
            <w:tcW w:w="1559" w:type="dxa"/>
          </w:tcPr>
          <w:p w14:paraId="784E1041" w14:textId="77777777" w:rsidR="00836964" w:rsidRDefault="00836964" w:rsidP="00D66E46">
            <w:r>
              <w:t>1..1</w:t>
            </w:r>
          </w:p>
        </w:tc>
      </w:tr>
      <w:tr w:rsidR="00836964" w14:paraId="79E06226" w14:textId="77777777" w:rsidTr="0091270F">
        <w:tc>
          <w:tcPr>
            <w:tcW w:w="1951" w:type="dxa"/>
          </w:tcPr>
          <w:p w14:paraId="56D71C6E" w14:textId="77777777" w:rsidR="00836964" w:rsidRDefault="00836964" w:rsidP="00D66E46">
            <w:proofErr w:type="spellStart"/>
            <w:r>
              <w:t>blockType</w:t>
            </w:r>
            <w:proofErr w:type="spellEnd"/>
          </w:p>
        </w:tc>
        <w:tc>
          <w:tcPr>
            <w:tcW w:w="2693" w:type="dxa"/>
          </w:tcPr>
          <w:p w14:paraId="156A9B81"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:informationsecurity:authorization:blocking:4:BlockTypeType</w:t>
            </w:r>
          </w:p>
        </w:tc>
        <w:tc>
          <w:tcPr>
            <w:tcW w:w="4395" w:type="dxa"/>
          </w:tcPr>
          <w:p w14:paraId="35DC5AC9" w14:textId="77777777" w:rsidR="00836964" w:rsidRDefault="00836964" w:rsidP="00D66E46">
            <w:r>
              <w:t>Enumerationsvärde som anger om spärren är en inre (inom vårdenhet) eller yttre (inom vårdgivare).</w:t>
            </w:r>
          </w:p>
        </w:tc>
        <w:tc>
          <w:tcPr>
            <w:tcW w:w="1559" w:type="dxa"/>
          </w:tcPr>
          <w:p w14:paraId="6193B054" w14:textId="77777777" w:rsidR="00836964" w:rsidRDefault="00836964" w:rsidP="00D66E46">
            <w:r>
              <w:t>1..1</w:t>
            </w:r>
          </w:p>
        </w:tc>
      </w:tr>
      <w:tr w:rsidR="00836964" w14:paraId="61E0E369" w14:textId="77777777" w:rsidTr="0091270F">
        <w:tc>
          <w:tcPr>
            <w:tcW w:w="1951" w:type="dxa"/>
          </w:tcPr>
          <w:p w14:paraId="302251A1" w14:textId="77777777" w:rsidR="00836964" w:rsidRDefault="00836964" w:rsidP="00D66E46">
            <w:r>
              <w:t>patientId</w:t>
            </w:r>
          </w:p>
        </w:tc>
        <w:tc>
          <w:tcPr>
            <w:tcW w:w="2693" w:type="dxa"/>
          </w:tcPr>
          <w:p w14:paraId="2FA250DA"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:informationsecurity:authorization:blocking:4:IIType</w:t>
            </w:r>
          </w:p>
        </w:tc>
        <w:tc>
          <w:tcPr>
            <w:tcW w:w="4395" w:type="dxa"/>
          </w:tcPr>
          <w:p w14:paraId="010479FD" w14:textId="77777777" w:rsidR="00836964" w:rsidRDefault="00836964" w:rsidP="00D66E46">
            <w:r>
              <w:t>Personidentitet på patienten såsom personnummer, samordningsnummer eller reservnummer.</w:t>
            </w:r>
          </w:p>
        </w:tc>
        <w:tc>
          <w:tcPr>
            <w:tcW w:w="1559" w:type="dxa"/>
          </w:tcPr>
          <w:p w14:paraId="23C89AA1" w14:textId="77777777" w:rsidR="00836964" w:rsidRDefault="00836964" w:rsidP="00D66E46">
            <w:r>
              <w:t>1..1</w:t>
            </w:r>
          </w:p>
        </w:tc>
      </w:tr>
      <w:tr w:rsidR="00836964" w14:paraId="30CD8005" w14:textId="77777777" w:rsidTr="0091270F">
        <w:tc>
          <w:tcPr>
            <w:tcW w:w="1951" w:type="dxa"/>
          </w:tcPr>
          <w:p w14:paraId="0B811F15" w14:textId="77777777" w:rsidR="00836964" w:rsidRDefault="00836964" w:rsidP="00D66E46">
            <w:r>
              <w:t>informationStartDate</w:t>
            </w:r>
          </w:p>
        </w:tc>
        <w:tc>
          <w:tcPr>
            <w:tcW w:w="2693" w:type="dxa"/>
          </w:tcPr>
          <w:p w14:paraId="73922205" w14:textId="77777777" w:rsidR="00836964" w:rsidRDefault="00836964" w:rsidP="00D66E46">
            <w:proofErr w:type="spellStart"/>
            <w:proofErr w:type="gramStart"/>
            <w:r>
              <w:t>xs:DateTime</w:t>
            </w:r>
            <w:proofErr w:type="spellEnd"/>
            <w:proofErr w:type="gramEnd"/>
          </w:p>
        </w:tc>
        <w:tc>
          <w:tcPr>
            <w:tcW w:w="4395" w:type="dxa"/>
          </w:tcPr>
          <w:p w14:paraId="48301F43" w14:textId="77777777" w:rsidR="00836964" w:rsidRDefault="00836964" w:rsidP="00D66E46">
            <w:r>
              <w:t>Ej obligatoriskt startdatum för vilken information i tiden som spärren avser. Om angivet spärras information som registrerats på eller efter denna tidpunkt.</w:t>
            </w:r>
          </w:p>
        </w:tc>
        <w:tc>
          <w:tcPr>
            <w:tcW w:w="1559" w:type="dxa"/>
          </w:tcPr>
          <w:p w14:paraId="792C3A82" w14:textId="77777777" w:rsidR="00836964" w:rsidRDefault="00836964" w:rsidP="00D66E46">
            <w:r>
              <w:t>0..1</w:t>
            </w:r>
          </w:p>
        </w:tc>
      </w:tr>
      <w:tr w:rsidR="00836964" w14:paraId="6ECAC375" w14:textId="77777777" w:rsidTr="0091270F">
        <w:tc>
          <w:tcPr>
            <w:tcW w:w="1951" w:type="dxa"/>
          </w:tcPr>
          <w:p w14:paraId="56B4FDC8" w14:textId="77777777" w:rsidR="00836964" w:rsidRDefault="00836964" w:rsidP="00D66E46">
            <w:r>
              <w:t>informationEndDate</w:t>
            </w:r>
          </w:p>
        </w:tc>
        <w:tc>
          <w:tcPr>
            <w:tcW w:w="2693" w:type="dxa"/>
          </w:tcPr>
          <w:p w14:paraId="7878C3CF" w14:textId="77777777" w:rsidR="00836964" w:rsidRDefault="00836964" w:rsidP="00D66E46">
            <w:proofErr w:type="spellStart"/>
            <w:proofErr w:type="gramStart"/>
            <w:r>
              <w:t>xs:DateTime</w:t>
            </w:r>
            <w:proofErr w:type="spellEnd"/>
            <w:proofErr w:type="gramEnd"/>
          </w:p>
        </w:tc>
        <w:tc>
          <w:tcPr>
            <w:tcW w:w="4395" w:type="dxa"/>
          </w:tcPr>
          <w:p w14:paraId="4BFCDA74" w14:textId="77777777" w:rsidR="00836964" w:rsidRDefault="00836964" w:rsidP="00D66E46">
            <w:r>
              <w:t>Ej obligatoriskt slutdatum för vilken information i tiden som spärren avser. Om angivet spärras information som registrerats på eller före denna tidpunkt.</w:t>
            </w:r>
          </w:p>
        </w:tc>
        <w:tc>
          <w:tcPr>
            <w:tcW w:w="1559" w:type="dxa"/>
          </w:tcPr>
          <w:p w14:paraId="3E557087" w14:textId="77777777" w:rsidR="00836964" w:rsidRDefault="00836964" w:rsidP="00D66E46">
            <w:r>
              <w:t>0..1</w:t>
            </w:r>
          </w:p>
        </w:tc>
      </w:tr>
      <w:tr w:rsidR="00836964" w14:paraId="1D41F51B" w14:textId="77777777" w:rsidTr="0091270F">
        <w:tc>
          <w:tcPr>
            <w:tcW w:w="1951" w:type="dxa"/>
          </w:tcPr>
          <w:p w14:paraId="73B9463A" w14:textId="77777777" w:rsidR="00836964" w:rsidRDefault="00836964" w:rsidP="00D66E46">
            <w:r>
              <w:t>informationCareUnitId</w:t>
            </w:r>
          </w:p>
        </w:tc>
        <w:tc>
          <w:tcPr>
            <w:tcW w:w="2693" w:type="dxa"/>
          </w:tcPr>
          <w:p w14:paraId="25C82079"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:informationsecurity:authorization:blocking:4:HsaId</w:t>
            </w:r>
          </w:p>
        </w:tc>
        <w:tc>
          <w:tcPr>
            <w:tcW w:w="4395" w:type="dxa"/>
          </w:tcPr>
          <w:p w14:paraId="0992901C" w14:textId="77777777" w:rsidR="00836964" w:rsidRDefault="00836964" w:rsidP="00D66E46">
            <w:r>
              <w:t>Obligatoriskt om spärren är en inre och endast då. Anger HSA-id för den vårdenhet spärren gäller för.</w:t>
            </w:r>
          </w:p>
        </w:tc>
        <w:tc>
          <w:tcPr>
            <w:tcW w:w="1559" w:type="dxa"/>
          </w:tcPr>
          <w:p w14:paraId="56AF46F4" w14:textId="77777777" w:rsidR="00836964" w:rsidRDefault="00836964" w:rsidP="00D66E46">
            <w:r>
              <w:t>0..1</w:t>
            </w:r>
          </w:p>
        </w:tc>
      </w:tr>
      <w:tr w:rsidR="00836964" w14:paraId="357D8936" w14:textId="77777777" w:rsidTr="0091270F">
        <w:tc>
          <w:tcPr>
            <w:tcW w:w="1951" w:type="dxa"/>
          </w:tcPr>
          <w:p w14:paraId="0664C6F5" w14:textId="77777777" w:rsidR="00836964" w:rsidRDefault="00836964" w:rsidP="00D66E46">
            <w:r>
              <w:t>informationCareProviderId</w:t>
            </w:r>
          </w:p>
        </w:tc>
        <w:tc>
          <w:tcPr>
            <w:tcW w:w="2693" w:type="dxa"/>
          </w:tcPr>
          <w:p w14:paraId="633156AE"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:informationsecurity:authorization:blocking:4:HsaId</w:t>
            </w:r>
          </w:p>
        </w:tc>
        <w:tc>
          <w:tcPr>
            <w:tcW w:w="4395" w:type="dxa"/>
          </w:tcPr>
          <w:p w14:paraId="76D73B75" w14:textId="77777777" w:rsidR="00836964" w:rsidRDefault="00836964" w:rsidP="00D66E46">
            <w:r>
              <w:t>Obligatoriskt HSA-id för den vårdgivare spärren gäller för.</w:t>
            </w:r>
          </w:p>
        </w:tc>
        <w:tc>
          <w:tcPr>
            <w:tcW w:w="1559" w:type="dxa"/>
          </w:tcPr>
          <w:p w14:paraId="3A10E713" w14:textId="77777777" w:rsidR="00836964" w:rsidRDefault="00836964" w:rsidP="00D66E46">
            <w:r>
              <w:t>1..1</w:t>
            </w:r>
          </w:p>
        </w:tc>
      </w:tr>
      <w:tr w:rsidR="00836964" w14:paraId="1A34A948" w14:textId="77777777" w:rsidTr="0091270F">
        <w:tc>
          <w:tcPr>
            <w:tcW w:w="1951" w:type="dxa"/>
          </w:tcPr>
          <w:p w14:paraId="2C05B722" w14:textId="77777777" w:rsidR="00836964" w:rsidRDefault="00836964" w:rsidP="00D66E46">
            <w:r>
              <w:lastRenderedPageBreak/>
              <w:t>excludedInformationTypes</w:t>
            </w:r>
          </w:p>
        </w:tc>
        <w:tc>
          <w:tcPr>
            <w:tcW w:w="2693" w:type="dxa"/>
          </w:tcPr>
          <w:p w14:paraId="724F5702"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:informationsecurity:authorization:blocking:4:InformationTypeIdValue</w:t>
            </w:r>
          </w:p>
        </w:tc>
        <w:tc>
          <w:tcPr>
            <w:tcW w:w="4395" w:type="dxa"/>
          </w:tcPr>
          <w:p w14:paraId="68C9E8C0" w14:textId="77777777" w:rsidR="00836964" w:rsidRDefault="00836964" w:rsidP="00D66E46">
            <w:r>
              <w:t>Ej obligatorisk lista med de informationstyper som skall undantas från spärren. Tillåtna värden är '</w:t>
            </w:r>
            <w:proofErr w:type="spellStart"/>
            <w:r>
              <w:t>lak</w:t>
            </w:r>
            <w:proofErr w:type="spellEnd"/>
            <w:r>
              <w:t>' och 'upp'.</w:t>
            </w:r>
          </w:p>
        </w:tc>
        <w:tc>
          <w:tcPr>
            <w:tcW w:w="1559" w:type="dxa"/>
          </w:tcPr>
          <w:p w14:paraId="24F305DD" w14:textId="77777777" w:rsidR="00836964" w:rsidRDefault="00836964" w:rsidP="00D66E46">
            <w:r>
              <w:t>0..*</w:t>
            </w:r>
          </w:p>
        </w:tc>
      </w:tr>
      <w:tr w:rsidR="00836964" w14:paraId="05EB7444" w14:textId="77777777" w:rsidTr="0091270F">
        <w:tc>
          <w:tcPr>
            <w:tcW w:w="1951" w:type="dxa"/>
          </w:tcPr>
          <w:p w14:paraId="714EF942" w14:textId="77777777" w:rsidR="00836964" w:rsidRDefault="00836964" w:rsidP="00D66E46">
            <w:proofErr w:type="spellStart"/>
            <w:r>
              <w:t>registerAction</w:t>
            </w:r>
            <w:proofErr w:type="spellEnd"/>
          </w:p>
        </w:tc>
        <w:tc>
          <w:tcPr>
            <w:tcW w:w="2693" w:type="dxa"/>
          </w:tcPr>
          <w:p w14:paraId="7DBD4B77"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:informationsecurity:authorization:blocking:4:ActionType</w:t>
            </w:r>
          </w:p>
        </w:tc>
        <w:tc>
          <w:tcPr>
            <w:tcW w:w="4395" w:type="dxa"/>
          </w:tcPr>
          <w:p w14:paraId="6205030C" w14:textId="77777777" w:rsidR="00836964" w:rsidRDefault="00836964" w:rsidP="00D66E46">
            <w:r>
              <w:t>Identifierar de personer som begärt och registrerat spärren samt tidpunkter för dessa.</w:t>
            </w:r>
          </w:p>
        </w:tc>
        <w:tc>
          <w:tcPr>
            <w:tcW w:w="1559" w:type="dxa"/>
          </w:tcPr>
          <w:p w14:paraId="7552D612" w14:textId="77777777" w:rsidR="00836964" w:rsidRDefault="00836964" w:rsidP="00D66E46">
            <w:r>
              <w:t>1..1</w:t>
            </w:r>
          </w:p>
        </w:tc>
      </w:tr>
      <w:tr w:rsidR="00836964" w14:paraId="117E4601" w14:textId="77777777" w:rsidTr="0091270F">
        <w:tc>
          <w:tcPr>
            <w:tcW w:w="1951" w:type="dxa"/>
          </w:tcPr>
          <w:p w14:paraId="34D814C5" w14:textId="77777777" w:rsidR="00836964" w:rsidRDefault="00836964" w:rsidP="00D66E46">
            <w:proofErr w:type="spellStart"/>
            <w:r>
              <w:t>replicationTimeout</w:t>
            </w:r>
            <w:proofErr w:type="spellEnd"/>
          </w:p>
        </w:tc>
        <w:tc>
          <w:tcPr>
            <w:tcW w:w="2693" w:type="dxa"/>
          </w:tcPr>
          <w:p w14:paraId="60A188A8" w14:textId="77777777" w:rsidR="00836964" w:rsidRDefault="00836964" w:rsidP="00D66E46">
            <w:proofErr w:type="spellStart"/>
            <w:proofErr w:type="gramStart"/>
            <w:r>
              <w:t>xs:Int</w:t>
            </w:r>
            <w:proofErr w:type="spellEnd"/>
            <w:proofErr w:type="gramEnd"/>
          </w:p>
        </w:tc>
        <w:tc>
          <w:tcPr>
            <w:tcW w:w="4395" w:type="dxa"/>
          </w:tcPr>
          <w:p w14:paraId="30046CA0" w14:textId="77777777" w:rsidR="00836964" w:rsidRDefault="00836964" w:rsidP="00D66E46">
            <w:r>
              <w:t xml:space="preserve">Anger hur replikering till nationell spärrtjänst ska ske. </w:t>
            </w:r>
          </w:p>
          <w:p w14:paraId="34C7F690" w14:textId="77777777" w:rsidR="00836964" w:rsidRDefault="00836964" w:rsidP="00D66E46">
            <w:r>
              <w:t xml:space="preserve">-   Om -1 anges kommer anropet att vänta på att replikering är utförd innan det avslutas eller om </w:t>
            </w:r>
            <w:proofErr w:type="spellStart"/>
            <w:r>
              <w:t>ws</w:t>
            </w:r>
            <w:proofErr w:type="spellEnd"/>
            <w:r>
              <w:t xml:space="preserve"> anropet gör timeout. Anropet kommer då att misslyckas.</w:t>
            </w:r>
          </w:p>
          <w:p w14:paraId="764AD43E" w14:textId="77777777" w:rsidR="00836964" w:rsidRDefault="00836964" w:rsidP="00D66E46">
            <w:r>
              <w:t>-   Om 0 anges kommer anropet att avslutas direkt och replikering sker asynkront så snabbt som möjligt.</w:t>
            </w:r>
          </w:p>
          <w:p w14:paraId="2FBD37E0" w14:textId="77777777" w:rsidR="00836964" w:rsidRDefault="00836964" w:rsidP="00D66E46">
            <w:r>
              <w:t xml:space="preserve">-   </w:t>
            </w:r>
            <w:proofErr w:type="gramStart"/>
            <w:r>
              <w:t>Om &gt;</w:t>
            </w:r>
            <w:proofErr w:type="gramEnd"/>
            <w:r>
              <w:t xml:space="preserve"> 0 anges är det den tid, i millisekunder, som anropet väntar på att replikering ska ske innan anropet avslutas. Om anropet avslutas innan replikering är klar (</w:t>
            </w:r>
            <w:proofErr w:type="spellStart"/>
            <w:r>
              <w:t>ReplicationTimeout</w:t>
            </w:r>
            <w:proofErr w:type="spellEnd"/>
            <w:r>
              <w:t xml:space="preserve"> tiden uppnås) kommer replikeringen att ske asynkront så snabbt som möjligt.</w:t>
            </w:r>
          </w:p>
        </w:tc>
        <w:tc>
          <w:tcPr>
            <w:tcW w:w="1559" w:type="dxa"/>
          </w:tcPr>
          <w:p w14:paraId="09154ED7" w14:textId="77777777" w:rsidR="00836964" w:rsidRDefault="00836964" w:rsidP="00D66E46">
            <w:r>
              <w:t>1..1</w:t>
            </w:r>
          </w:p>
        </w:tc>
      </w:tr>
      <w:tr w:rsidR="00836964" w14:paraId="5F3F836D" w14:textId="77777777" w:rsidTr="0091270F">
        <w:tc>
          <w:tcPr>
            <w:tcW w:w="1951" w:type="dxa"/>
            <w:shd w:val="clear" w:color="auto" w:fill="F9F9F9" w:themeFill="background1" w:themeFillShade="F9"/>
            <w:vAlign w:val="bottom"/>
          </w:tcPr>
          <w:p w14:paraId="34505B2C" w14:textId="77777777" w:rsidR="00836964" w:rsidRDefault="00836964" w:rsidP="00D66E46">
            <w:pPr>
              <w:rPr>
                <w:b/>
              </w:rPr>
            </w:pPr>
            <w:r>
              <w:rPr>
                <w:b/>
                <w:i/>
              </w:rPr>
              <w:t>Svar</w:t>
            </w:r>
          </w:p>
        </w:tc>
        <w:tc>
          <w:tcPr>
            <w:tcW w:w="2693" w:type="dxa"/>
            <w:shd w:val="clear" w:color="auto" w:fill="F9F9F9" w:themeFill="background1" w:themeFillShade="F9"/>
            <w:vAlign w:val="bottom"/>
          </w:tcPr>
          <w:p w14:paraId="09C6736A" w14:textId="77777777" w:rsidR="00836964" w:rsidRDefault="00836964" w:rsidP="00D66E46">
            <w:pPr>
              <w:rPr>
                <w:b/>
              </w:rPr>
            </w:pPr>
          </w:p>
        </w:tc>
        <w:tc>
          <w:tcPr>
            <w:tcW w:w="4395" w:type="dxa"/>
            <w:shd w:val="clear" w:color="auto" w:fill="F9F9F9" w:themeFill="background1" w:themeFillShade="F9"/>
            <w:vAlign w:val="bottom"/>
          </w:tcPr>
          <w:p w14:paraId="1D46677A" w14:textId="77777777" w:rsidR="00836964" w:rsidRDefault="00836964" w:rsidP="00D66E46">
            <w:pPr>
              <w:rPr>
                <w:b/>
              </w:rPr>
            </w:pPr>
          </w:p>
        </w:tc>
        <w:tc>
          <w:tcPr>
            <w:tcW w:w="1559" w:type="dxa"/>
            <w:shd w:val="clear" w:color="auto" w:fill="F9F9F9" w:themeFill="background1" w:themeFillShade="F9"/>
            <w:vAlign w:val="bottom"/>
          </w:tcPr>
          <w:p w14:paraId="30FC6F1D" w14:textId="77777777" w:rsidR="00836964" w:rsidRDefault="00836964" w:rsidP="00D66E46">
            <w:pPr>
              <w:rPr>
                <w:b/>
              </w:rPr>
            </w:pPr>
          </w:p>
        </w:tc>
      </w:tr>
      <w:tr w:rsidR="00836964" w14:paraId="5DFA2363" w14:textId="77777777" w:rsidTr="0091270F">
        <w:tc>
          <w:tcPr>
            <w:tcW w:w="1951" w:type="dxa"/>
          </w:tcPr>
          <w:p w14:paraId="22A1C8E9" w14:textId="77777777" w:rsidR="00836964" w:rsidRDefault="00836964" w:rsidP="00D66E46">
            <w:r>
              <w:t>result</w:t>
            </w:r>
          </w:p>
        </w:tc>
        <w:tc>
          <w:tcPr>
            <w:tcW w:w="2693" w:type="dxa"/>
          </w:tcPr>
          <w:p w14:paraId="33A56418" w14:textId="77777777" w:rsidR="00836964" w:rsidRPr="00836964" w:rsidRDefault="00836964" w:rsidP="00D66E46">
            <w:pPr>
              <w:rPr>
                <w:lang w:val="en-US"/>
              </w:rPr>
            </w:pPr>
            <w:proofErr w:type="gramStart"/>
            <w:r w:rsidRPr="00836964">
              <w:rPr>
                <w:lang w:val="en-US"/>
              </w:rPr>
              <w:t>urn:riv</w:t>
            </w:r>
            <w:proofErr w:type="gramEnd"/>
            <w:r w:rsidRPr="00836964">
              <w:rPr>
                <w:lang w:val="en-US"/>
              </w:rPr>
              <w:t>:informationsecurity:authorization:blocking:4:ResultType</w:t>
            </w:r>
          </w:p>
        </w:tc>
        <w:tc>
          <w:tcPr>
            <w:tcW w:w="4395" w:type="dxa"/>
          </w:tcPr>
          <w:p w14:paraId="6AFDB133" w14:textId="77777777" w:rsidR="00836964" w:rsidRDefault="00836964" w:rsidP="00D66E46">
            <w:r>
              <w:t>Status för om operationen lyckades eller inte.</w:t>
            </w:r>
          </w:p>
        </w:tc>
        <w:tc>
          <w:tcPr>
            <w:tcW w:w="1559" w:type="dxa"/>
          </w:tcPr>
          <w:p w14:paraId="2183F27B" w14:textId="77777777" w:rsidR="00836964" w:rsidRDefault="00836964" w:rsidP="00D66E46">
            <w:r>
              <w:t>1..1</w:t>
            </w:r>
          </w:p>
        </w:tc>
      </w:tr>
    </w:tbl>
    <w:p w14:paraId="2C5CCB4A" w14:textId="77777777" w:rsidR="0085005D" w:rsidRPr="00ED19D0" w:rsidRDefault="0085005D" w:rsidP="0085005D">
      <w:pPr>
        <w:pStyle w:val="Brdtext"/>
      </w:pPr>
    </w:p>
    <w:p w14:paraId="7EEF92A5" w14:textId="77777777" w:rsidR="0085005D" w:rsidRDefault="0085005D" w:rsidP="0085005D">
      <w:pPr>
        <w:pStyle w:val="Rubrik3"/>
      </w:pPr>
      <w:bookmarkStart w:id="138" w:name="_Toc180141827"/>
      <w:r>
        <w:t>Övriga regler</w:t>
      </w:r>
      <w:bookmarkEnd w:id="138"/>
    </w:p>
    <w:p w14:paraId="5C4CCB08" w14:textId="2632A577" w:rsidR="00FE15CD" w:rsidRDefault="002A4597" w:rsidP="002A4597">
      <w:bookmarkStart w:id="139" w:name="_Hlk2265867"/>
      <w:r>
        <w:t>Regel # 1</w:t>
      </w:r>
      <w:r>
        <w:br/>
        <w:t xml:space="preserve">Producent som nyttjar detta kontrakt </w:t>
      </w:r>
      <w:r w:rsidR="002A205F">
        <w:t>har att hantera eventuellt uppkommen felsituation</w:t>
      </w:r>
      <w:r w:rsidR="006C3A29">
        <w:t xml:space="preserve"> vad gäller transaktionsintegritet</w:t>
      </w:r>
      <w:r w:rsidR="002A205F">
        <w:t xml:space="preserve"> (</w:t>
      </w:r>
      <w:proofErr w:type="spellStart"/>
      <w:r w:rsidR="002A205F">
        <w:t>Resultcode</w:t>
      </w:r>
      <w:proofErr w:type="spellEnd"/>
      <w:r w:rsidR="002A205F">
        <w:t>&lt;&gt;OK).</w:t>
      </w:r>
    </w:p>
    <w:p w14:paraId="50D15701" w14:textId="41908187" w:rsidR="002A205F" w:rsidRDefault="002A205F" w:rsidP="002A4597">
      <w:r>
        <w:t xml:space="preserve">Felet kan betyda att </w:t>
      </w:r>
      <w:r w:rsidR="00D834E7">
        <w:t>begärd uppdatering ej har skett enligt förväntan. De olika scenarierna kan vara</w:t>
      </w:r>
      <w:r w:rsidR="00324267">
        <w:t xml:space="preserve"> (beroende på värdet på </w:t>
      </w:r>
      <w:proofErr w:type="spellStart"/>
      <w:r w:rsidR="00324267">
        <w:t>replicationTimeout</w:t>
      </w:r>
      <w:proofErr w:type="spellEnd"/>
      <w:r w:rsidR="00324267">
        <w:t>)</w:t>
      </w:r>
      <w:r w:rsidR="00D834E7">
        <w:t>:</w:t>
      </w:r>
    </w:p>
    <w:p w14:paraId="525F6978" w14:textId="31B12221" w:rsidR="00D834E7" w:rsidRDefault="00D834E7" w:rsidP="00D834E7">
      <w:pPr>
        <w:pStyle w:val="Liststycke"/>
        <w:numPr>
          <w:ilvl w:val="0"/>
          <w:numId w:val="37"/>
        </w:numPr>
      </w:pPr>
      <w:r>
        <w:t>Lagrat lokalt -ej nationellt</w:t>
      </w:r>
    </w:p>
    <w:p w14:paraId="69E63D5A" w14:textId="26DA2296" w:rsidR="00D834E7" w:rsidRDefault="00D834E7" w:rsidP="00D834E7">
      <w:pPr>
        <w:pStyle w:val="Liststycke"/>
        <w:numPr>
          <w:ilvl w:val="0"/>
          <w:numId w:val="37"/>
        </w:numPr>
      </w:pPr>
      <w:r>
        <w:t>Ej lagrat lokalt -ej lagrat nationellt</w:t>
      </w:r>
    </w:p>
    <w:p w14:paraId="2E1C9C58" w14:textId="238BE0E4" w:rsidR="0085005D" w:rsidRPr="006C3A29" w:rsidRDefault="00D834E7" w:rsidP="0085005D">
      <w:r>
        <w:t>En producent av kontraktet ansvar</w:t>
      </w:r>
      <w:r w:rsidR="006C3A29">
        <w:t>ar för</w:t>
      </w:r>
      <w:r>
        <w:t xml:space="preserve"> att kunna hantera denna situation</w:t>
      </w:r>
      <w:r w:rsidR="006C3A29">
        <w:t>, kontraktet kan (</w:t>
      </w:r>
      <w:proofErr w:type="spellStart"/>
      <w:r w:rsidR="006C3A29">
        <w:t>f.n</w:t>
      </w:r>
      <w:proofErr w:type="spellEnd"/>
      <w:r w:rsidR="006C3A29">
        <w:t xml:space="preserve">) ej garantera en transaktionsintegritet. En konsument av kontraktet kan underlätta felhantering genom att tillhandahålla en informativ </w:t>
      </w:r>
      <w:proofErr w:type="spellStart"/>
      <w:r w:rsidR="006C3A29">
        <w:t>feltext</w:t>
      </w:r>
      <w:proofErr w:type="spellEnd"/>
      <w:r w:rsidR="006C3A29">
        <w:t xml:space="preserve"> i </w:t>
      </w:r>
      <w:proofErr w:type="spellStart"/>
      <w:r w:rsidR="006C3A29">
        <w:t>ResultText</w:t>
      </w:r>
      <w:proofErr w:type="spellEnd"/>
      <w:r w:rsidR="006C3A29">
        <w:t>.</w:t>
      </w:r>
      <w:r w:rsidR="0091270F">
        <w:br/>
        <w:t xml:space="preserve">OBS! Om </w:t>
      </w:r>
      <w:proofErr w:type="spellStart"/>
      <w:r w:rsidR="0091270F">
        <w:t>replicationTimeout</w:t>
      </w:r>
      <w:proofErr w:type="spellEnd"/>
      <w:r w:rsidR="0091270F">
        <w:t xml:space="preserve"> = 0 och replikeringen till den nationella spärrtjänsten misslyckas så får ej konsumenten reda på detta. </w:t>
      </w:r>
      <w:proofErr w:type="spellStart"/>
      <w:r w:rsidR="0091270F">
        <w:t>ResultCode</w:t>
      </w:r>
      <w:proofErr w:type="spellEnd"/>
      <w:r w:rsidR="0091270F">
        <w:t xml:space="preserve"> blir ändå OK.</w:t>
      </w:r>
    </w:p>
    <w:bookmarkEnd w:id="139"/>
    <w:p w14:paraId="1AA6B7FC" w14:textId="4884DE3E" w:rsidR="0085005D" w:rsidRDefault="0085005D" w:rsidP="0085005D">
      <w:pPr>
        <w:pStyle w:val="Rubrik4"/>
      </w:pPr>
      <w:r w:rsidRPr="00776D68">
        <w:lastRenderedPageBreak/>
        <w:t>Icke funktionella krav</w:t>
      </w:r>
    </w:p>
    <w:p w14:paraId="2C4EC6D8" w14:textId="599EBB14" w:rsidR="00EE4669" w:rsidRPr="00EE4669" w:rsidRDefault="00EE4669" w:rsidP="00EE4669">
      <w:r>
        <w:t>N/A</w:t>
      </w:r>
    </w:p>
    <w:p w14:paraId="055E1E3C" w14:textId="46C35EA0" w:rsidR="0085005D" w:rsidRDefault="0085005D" w:rsidP="0085005D">
      <w:pPr>
        <w:pStyle w:val="Rubrik5"/>
      </w:pPr>
      <w:r w:rsidRPr="00776D68">
        <w:t>SLA-krav</w:t>
      </w:r>
    </w:p>
    <w:tbl>
      <w:tblPr>
        <w:tblStyle w:val="Tabellrutnt"/>
        <w:tblW w:w="9100" w:type="dxa"/>
        <w:tblLayout w:type="fixed"/>
        <w:tblLook w:val="04A0" w:firstRow="1" w:lastRow="0" w:firstColumn="1" w:lastColumn="0" w:noHBand="0" w:noVBand="1"/>
      </w:tblPr>
      <w:tblGrid>
        <w:gridCol w:w="1242"/>
        <w:gridCol w:w="6379"/>
        <w:gridCol w:w="1479"/>
      </w:tblGrid>
      <w:tr w:rsidR="000218B7" w14:paraId="0B749EB2" w14:textId="77777777" w:rsidTr="00D66E46">
        <w:trPr>
          <w:trHeight w:val="384"/>
        </w:trPr>
        <w:tc>
          <w:tcPr>
            <w:tcW w:w="1242" w:type="dxa"/>
            <w:shd w:val="clear" w:color="auto" w:fill="D9D9D9" w:themeFill="background1" w:themeFillShade="D9"/>
            <w:vAlign w:val="bottom"/>
          </w:tcPr>
          <w:p w14:paraId="396B1283" w14:textId="77777777" w:rsidR="000218B7" w:rsidRDefault="000218B7" w:rsidP="00D66E46">
            <w:pPr>
              <w:rPr>
                <w:b/>
              </w:rPr>
            </w:pPr>
            <w:r>
              <w:rPr>
                <w:b/>
              </w:rPr>
              <w:t>Kategori</w:t>
            </w:r>
          </w:p>
        </w:tc>
        <w:tc>
          <w:tcPr>
            <w:tcW w:w="6379" w:type="dxa"/>
            <w:shd w:val="clear" w:color="auto" w:fill="D9D9D9" w:themeFill="background1" w:themeFillShade="D9"/>
            <w:vAlign w:val="bottom"/>
          </w:tcPr>
          <w:p w14:paraId="5BB20102" w14:textId="77777777" w:rsidR="000218B7" w:rsidRDefault="000218B7" w:rsidP="00D66E46">
            <w:pPr>
              <w:rPr>
                <w:b/>
              </w:rPr>
            </w:pPr>
            <w:r>
              <w:rPr>
                <w:b/>
              </w:rPr>
              <w:t>Värde</w:t>
            </w:r>
          </w:p>
        </w:tc>
        <w:tc>
          <w:tcPr>
            <w:tcW w:w="1479" w:type="dxa"/>
            <w:shd w:val="clear" w:color="auto" w:fill="D9D9D9" w:themeFill="background1" w:themeFillShade="D9"/>
            <w:vAlign w:val="bottom"/>
          </w:tcPr>
          <w:p w14:paraId="56DD8643" w14:textId="77777777" w:rsidR="000218B7" w:rsidRDefault="000218B7" w:rsidP="00D66E46">
            <w:pPr>
              <w:rPr>
                <w:b/>
              </w:rPr>
            </w:pPr>
            <w:r>
              <w:rPr>
                <w:b/>
              </w:rPr>
              <w:t>Kommentar</w:t>
            </w:r>
          </w:p>
        </w:tc>
      </w:tr>
      <w:tr w:rsidR="000218B7" w14:paraId="60FCA6E0" w14:textId="77777777" w:rsidTr="00D66E46">
        <w:tc>
          <w:tcPr>
            <w:tcW w:w="1242" w:type="dxa"/>
          </w:tcPr>
          <w:p w14:paraId="13F8CACA" w14:textId="77777777" w:rsidR="000218B7" w:rsidRDefault="000218B7" w:rsidP="00D66E46">
            <w:r>
              <w:t>Aktualitet</w:t>
            </w:r>
          </w:p>
        </w:tc>
        <w:tc>
          <w:tcPr>
            <w:tcW w:w="6379" w:type="dxa"/>
          </w:tcPr>
          <w:p w14:paraId="4A885CBB" w14:textId="5407439A" w:rsidR="000218B7" w:rsidRDefault="000218B7" w:rsidP="00D66E46">
            <w:r>
              <w:t>Tjänsten garanterar att registreringen av spärren skett då anropet genomförts utan fel. Registreringen speglas omedelbart i svar från frågor genom tjänsterna (</w:t>
            </w:r>
            <w:proofErr w:type="gramStart"/>
            <w:r>
              <w:t>t ex</w:t>
            </w:r>
            <w:proofErr w:type="gramEnd"/>
            <w:r>
              <w:t xml:space="preserve"> </w:t>
            </w:r>
            <w:proofErr w:type="spellStart"/>
            <w:r>
              <w:t>Getblocks</w:t>
            </w:r>
            <w:proofErr w:type="spellEnd"/>
            <w:r>
              <w:t>).</w:t>
            </w:r>
          </w:p>
        </w:tc>
        <w:tc>
          <w:tcPr>
            <w:tcW w:w="1479" w:type="dxa"/>
          </w:tcPr>
          <w:p w14:paraId="6C5A585C" w14:textId="77777777" w:rsidR="000218B7" w:rsidRDefault="000218B7" w:rsidP="00D66E46"/>
        </w:tc>
      </w:tr>
    </w:tbl>
    <w:p w14:paraId="5011FC5C" w14:textId="77777777" w:rsidR="000218B7" w:rsidRPr="000218B7" w:rsidRDefault="000218B7" w:rsidP="000218B7"/>
    <w:p w14:paraId="4C7DDDED" w14:textId="77777777" w:rsidR="0085005D" w:rsidRPr="008B016A" w:rsidRDefault="0085005D" w:rsidP="0085005D"/>
    <w:p w14:paraId="49551415" w14:textId="77777777" w:rsidR="00963192" w:rsidRDefault="00963192" w:rsidP="000218B7">
      <w:pPr>
        <w:pStyle w:val="Rubrik3"/>
      </w:pPr>
      <w:bookmarkStart w:id="140" w:name="_Toc180141828"/>
      <w:r>
        <w:t>Exempel</w:t>
      </w:r>
      <w:bookmarkEnd w:id="140"/>
    </w:p>
    <w:p w14:paraId="5FF04843" w14:textId="68B5424F" w:rsidR="00963192" w:rsidRDefault="00963192" w:rsidP="000218B7">
      <w:pPr>
        <w:pStyle w:val="Rubrik4"/>
      </w:pPr>
      <w:r>
        <w:t>Exempel på anrop</w:t>
      </w:r>
    </w:p>
    <w:p w14:paraId="0CBDB99B" w14:textId="31A866F3" w:rsidR="000218B7" w:rsidRDefault="000218B7" w:rsidP="000218B7">
      <w:r>
        <w:t xml:space="preserve">Se </w:t>
      </w:r>
      <w:r w:rsidRPr="000218B7">
        <w:t>RegisterExtendedBlock</w:t>
      </w:r>
      <w:r>
        <w:t xml:space="preserve">Request.xml </w:t>
      </w:r>
    </w:p>
    <w:p w14:paraId="24824E86" w14:textId="77777777" w:rsidR="000218B7" w:rsidRPr="000218B7" w:rsidRDefault="000218B7" w:rsidP="000218B7"/>
    <w:p w14:paraId="37F7DF7D" w14:textId="7ABDC926" w:rsidR="00963192" w:rsidRDefault="00963192" w:rsidP="000218B7">
      <w:pPr>
        <w:pStyle w:val="Rubrik4"/>
      </w:pPr>
      <w:r>
        <w:t>Exempel på svar</w:t>
      </w:r>
    </w:p>
    <w:p w14:paraId="5018AF8E" w14:textId="4B6BDE0E" w:rsidR="000218B7" w:rsidRDefault="000218B7" w:rsidP="000218B7">
      <w:r>
        <w:t xml:space="preserve">Se </w:t>
      </w:r>
      <w:r w:rsidRPr="000218B7">
        <w:t>RegisterExtendedBlock</w:t>
      </w:r>
      <w:r>
        <w:t xml:space="preserve">Respons.xml </w:t>
      </w:r>
    </w:p>
    <w:p w14:paraId="5DDAB00A" w14:textId="77777777" w:rsidR="000218B7" w:rsidRPr="000218B7" w:rsidRDefault="000218B7" w:rsidP="000218B7"/>
    <w:p w14:paraId="58C6E9A2" w14:textId="1105BD96" w:rsidR="00D66E46" w:rsidRDefault="00D66E46">
      <w:pPr>
        <w:spacing w:line="240" w:lineRule="auto"/>
      </w:pPr>
      <w:r>
        <w:br w:type="page"/>
      </w:r>
    </w:p>
    <w:p w14:paraId="0CE3E3A7" w14:textId="7636CF40" w:rsidR="00A92E84" w:rsidRPr="00B54EA0" w:rsidRDefault="00A92E84" w:rsidP="00A92E84">
      <w:pPr>
        <w:pStyle w:val="Rubrik2"/>
      </w:pPr>
      <w:bookmarkStart w:id="141" w:name="_Toc180141829"/>
      <w:r w:rsidRPr="00B54EA0">
        <w:lastRenderedPageBreak/>
        <w:t>RevokeExtendedBlock</w:t>
      </w:r>
      <w:bookmarkEnd w:id="141"/>
    </w:p>
    <w:p w14:paraId="7C0D9808" w14:textId="77777777" w:rsidR="00A92E84" w:rsidRDefault="00A92E84" w:rsidP="00A92E84">
      <w:r>
        <w:t>Tjänst som häver en spärr permanent i den lokala spärrtjänsten, om spärren finns. Denna hävning kan inte återtas.</w:t>
      </w:r>
    </w:p>
    <w:p w14:paraId="611D7506" w14:textId="77777777" w:rsidR="00A92E84" w:rsidRDefault="00A92E84" w:rsidP="00A92E84">
      <w:r>
        <w:t>Tjänsten avregistrerar även spärren på nationell nivå.</w:t>
      </w:r>
    </w:p>
    <w:p w14:paraId="06888D1B" w14:textId="77777777" w:rsidR="00A92E84" w:rsidRDefault="00A92E84" w:rsidP="00A92E84"/>
    <w:p w14:paraId="4B9C6D7A" w14:textId="77777777" w:rsidR="00A92E84" w:rsidRDefault="00A92E84" w:rsidP="00A92E84">
      <w:pPr>
        <w:pStyle w:val="Rubrik3"/>
      </w:pPr>
      <w:bookmarkStart w:id="142" w:name="_Toc180141830"/>
      <w:r>
        <w:t>Version</w:t>
      </w:r>
      <w:bookmarkEnd w:id="142"/>
    </w:p>
    <w:p w14:paraId="4076F40D" w14:textId="65236445" w:rsidR="00A92E84" w:rsidRDefault="00D66E46" w:rsidP="00A92E84">
      <w:r>
        <w:t>4</w:t>
      </w:r>
      <w:r w:rsidR="00A92E84">
        <w:t>.0</w:t>
      </w:r>
    </w:p>
    <w:p w14:paraId="2E7D7150" w14:textId="77777777" w:rsidR="00A92E84" w:rsidRPr="00C55071" w:rsidRDefault="00A92E84" w:rsidP="00A92E84"/>
    <w:p w14:paraId="1D70D4B2" w14:textId="77777777" w:rsidR="00A92E84" w:rsidRDefault="00A92E84" w:rsidP="00A92E84">
      <w:pPr>
        <w:pStyle w:val="Rubrik3"/>
      </w:pPr>
      <w:bookmarkStart w:id="143" w:name="_Toc180141831"/>
      <w:r>
        <w:t>Fältregler</w:t>
      </w:r>
      <w:bookmarkEnd w:id="143"/>
    </w:p>
    <w:tbl>
      <w:tblPr>
        <w:tblStyle w:val="Tabellrutnt"/>
        <w:tblW w:w="10173" w:type="dxa"/>
        <w:tblLayout w:type="fixed"/>
        <w:tblLook w:val="04A0" w:firstRow="1" w:lastRow="0" w:firstColumn="1" w:lastColumn="0" w:noHBand="0" w:noVBand="1"/>
      </w:tblPr>
      <w:tblGrid>
        <w:gridCol w:w="1951"/>
        <w:gridCol w:w="3119"/>
        <w:gridCol w:w="3543"/>
        <w:gridCol w:w="1560"/>
      </w:tblGrid>
      <w:tr w:rsidR="00D66E46" w14:paraId="292A8E0F" w14:textId="77777777" w:rsidTr="00D66E46">
        <w:trPr>
          <w:trHeight w:val="384"/>
        </w:trPr>
        <w:tc>
          <w:tcPr>
            <w:tcW w:w="1951" w:type="dxa"/>
            <w:shd w:val="clear" w:color="auto" w:fill="D9D9D9" w:themeFill="background1" w:themeFillShade="D9"/>
            <w:vAlign w:val="bottom"/>
          </w:tcPr>
          <w:p w14:paraId="016F94FC" w14:textId="77777777" w:rsidR="00D66E46" w:rsidRDefault="00D66E46" w:rsidP="00D66E46">
            <w:pPr>
              <w:rPr>
                <w:b/>
              </w:rPr>
            </w:pPr>
            <w:r>
              <w:rPr>
                <w:b/>
              </w:rPr>
              <w:t>Namn</w:t>
            </w:r>
          </w:p>
        </w:tc>
        <w:tc>
          <w:tcPr>
            <w:tcW w:w="3119" w:type="dxa"/>
            <w:shd w:val="clear" w:color="auto" w:fill="D9D9D9" w:themeFill="background1" w:themeFillShade="D9"/>
            <w:vAlign w:val="bottom"/>
          </w:tcPr>
          <w:p w14:paraId="30B32EE3" w14:textId="77777777" w:rsidR="00D66E46" w:rsidRDefault="00D66E46" w:rsidP="00D66E46">
            <w:pPr>
              <w:rPr>
                <w:b/>
              </w:rPr>
            </w:pPr>
            <w:proofErr w:type="spellStart"/>
            <w:r>
              <w:rPr>
                <w:b/>
              </w:rPr>
              <w:t>Datatyp</w:t>
            </w:r>
            <w:proofErr w:type="spellEnd"/>
          </w:p>
        </w:tc>
        <w:tc>
          <w:tcPr>
            <w:tcW w:w="3543" w:type="dxa"/>
            <w:shd w:val="clear" w:color="auto" w:fill="D9D9D9" w:themeFill="background1" w:themeFillShade="D9"/>
            <w:vAlign w:val="bottom"/>
          </w:tcPr>
          <w:p w14:paraId="651A7BCD" w14:textId="77777777" w:rsidR="00D66E46" w:rsidRDefault="00D66E46" w:rsidP="00D66E46">
            <w:pPr>
              <w:rPr>
                <w:b/>
              </w:rPr>
            </w:pPr>
            <w:r>
              <w:rPr>
                <w:b/>
              </w:rPr>
              <w:t>Beskrivning</w:t>
            </w:r>
          </w:p>
        </w:tc>
        <w:tc>
          <w:tcPr>
            <w:tcW w:w="1560" w:type="dxa"/>
            <w:shd w:val="clear" w:color="auto" w:fill="D9D9D9" w:themeFill="background1" w:themeFillShade="D9"/>
            <w:vAlign w:val="bottom"/>
          </w:tcPr>
          <w:p w14:paraId="440C5BCD" w14:textId="77777777" w:rsidR="00D66E46" w:rsidRDefault="00D66E46" w:rsidP="00D66E46">
            <w:pPr>
              <w:rPr>
                <w:b/>
              </w:rPr>
            </w:pPr>
            <w:proofErr w:type="spellStart"/>
            <w:r>
              <w:rPr>
                <w:b/>
              </w:rPr>
              <w:t>Kardinalitet</w:t>
            </w:r>
            <w:proofErr w:type="spellEnd"/>
          </w:p>
        </w:tc>
      </w:tr>
      <w:tr w:rsidR="00D66E46" w14:paraId="0E00E11E" w14:textId="77777777" w:rsidTr="00D66E46">
        <w:tc>
          <w:tcPr>
            <w:tcW w:w="1951" w:type="dxa"/>
            <w:shd w:val="clear" w:color="auto" w:fill="F9F9F9" w:themeFill="background1" w:themeFillShade="F9"/>
            <w:vAlign w:val="bottom"/>
          </w:tcPr>
          <w:p w14:paraId="60988CF8" w14:textId="77777777" w:rsidR="00D66E46" w:rsidRDefault="00D66E46" w:rsidP="00D66E46">
            <w:pPr>
              <w:rPr>
                <w:b/>
              </w:rPr>
            </w:pPr>
            <w:r>
              <w:rPr>
                <w:b/>
                <w:i/>
              </w:rPr>
              <w:t>Begäran</w:t>
            </w:r>
          </w:p>
        </w:tc>
        <w:tc>
          <w:tcPr>
            <w:tcW w:w="3119" w:type="dxa"/>
            <w:shd w:val="clear" w:color="auto" w:fill="F9F9F9" w:themeFill="background1" w:themeFillShade="F9"/>
            <w:vAlign w:val="bottom"/>
          </w:tcPr>
          <w:p w14:paraId="5764F6C9" w14:textId="77777777" w:rsidR="00D66E46" w:rsidRDefault="00D66E46" w:rsidP="00D66E46">
            <w:pPr>
              <w:rPr>
                <w:b/>
              </w:rPr>
            </w:pPr>
          </w:p>
        </w:tc>
        <w:tc>
          <w:tcPr>
            <w:tcW w:w="3543" w:type="dxa"/>
            <w:shd w:val="clear" w:color="auto" w:fill="F9F9F9" w:themeFill="background1" w:themeFillShade="F9"/>
            <w:vAlign w:val="bottom"/>
          </w:tcPr>
          <w:p w14:paraId="575C5E0D" w14:textId="77777777" w:rsidR="00D66E46" w:rsidRDefault="00D66E46" w:rsidP="00D66E46">
            <w:pPr>
              <w:rPr>
                <w:b/>
              </w:rPr>
            </w:pPr>
          </w:p>
        </w:tc>
        <w:tc>
          <w:tcPr>
            <w:tcW w:w="1560" w:type="dxa"/>
            <w:shd w:val="clear" w:color="auto" w:fill="F9F9F9" w:themeFill="background1" w:themeFillShade="F9"/>
            <w:vAlign w:val="bottom"/>
          </w:tcPr>
          <w:p w14:paraId="0D90FB2F" w14:textId="77777777" w:rsidR="00D66E46" w:rsidRDefault="00D66E46" w:rsidP="00D66E46">
            <w:pPr>
              <w:rPr>
                <w:b/>
              </w:rPr>
            </w:pPr>
          </w:p>
        </w:tc>
      </w:tr>
      <w:tr w:rsidR="00D66E46" w14:paraId="5337C9D0" w14:textId="77777777" w:rsidTr="00D66E46">
        <w:tc>
          <w:tcPr>
            <w:tcW w:w="1951" w:type="dxa"/>
          </w:tcPr>
          <w:p w14:paraId="52C8E15D" w14:textId="77777777" w:rsidR="00D66E46" w:rsidRDefault="00D66E46" w:rsidP="00D66E46">
            <w:r>
              <w:t>blockId</w:t>
            </w:r>
          </w:p>
        </w:tc>
        <w:tc>
          <w:tcPr>
            <w:tcW w:w="3119" w:type="dxa"/>
          </w:tcPr>
          <w:p w14:paraId="7F7A7FBA" w14:textId="77777777" w:rsidR="00D66E46" w:rsidRPr="00D66E46" w:rsidRDefault="00D66E46" w:rsidP="00D66E46">
            <w:pPr>
              <w:rPr>
                <w:lang w:val="en-US"/>
              </w:rPr>
            </w:pPr>
            <w:proofErr w:type="gramStart"/>
            <w:r w:rsidRPr="00D66E46">
              <w:rPr>
                <w:lang w:val="en-US"/>
              </w:rPr>
              <w:t>urn:riv</w:t>
            </w:r>
            <w:proofErr w:type="gramEnd"/>
            <w:r w:rsidRPr="00D66E46">
              <w:rPr>
                <w:lang w:val="en-US"/>
              </w:rPr>
              <w:t>:informationsecurity:authorization:blocking:4:Id</w:t>
            </w:r>
          </w:p>
        </w:tc>
        <w:tc>
          <w:tcPr>
            <w:tcW w:w="3543" w:type="dxa"/>
          </w:tcPr>
          <w:p w14:paraId="198305B3" w14:textId="77777777" w:rsidR="00D66E46" w:rsidRDefault="00D66E46" w:rsidP="00D66E46">
            <w:r>
              <w:t>Unik, global identifierare för spärren.</w:t>
            </w:r>
          </w:p>
        </w:tc>
        <w:tc>
          <w:tcPr>
            <w:tcW w:w="1560" w:type="dxa"/>
          </w:tcPr>
          <w:p w14:paraId="527E52B5" w14:textId="77777777" w:rsidR="00D66E46" w:rsidRDefault="00D66E46" w:rsidP="00D66E46">
            <w:r>
              <w:t>1..1</w:t>
            </w:r>
          </w:p>
        </w:tc>
      </w:tr>
      <w:tr w:rsidR="00D66E46" w14:paraId="5E1A39E7" w14:textId="77777777" w:rsidTr="00D66E46">
        <w:tc>
          <w:tcPr>
            <w:tcW w:w="1951" w:type="dxa"/>
          </w:tcPr>
          <w:p w14:paraId="1E460529" w14:textId="77777777" w:rsidR="00D66E46" w:rsidRDefault="00D66E46" w:rsidP="00D66E46">
            <w:proofErr w:type="spellStart"/>
            <w:r>
              <w:t>revokeAction</w:t>
            </w:r>
            <w:proofErr w:type="spellEnd"/>
          </w:p>
        </w:tc>
        <w:tc>
          <w:tcPr>
            <w:tcW w:w="3119" w:type="dxa"/>
          </w:tcPr>
          <w:p w14:paraId="7F40AC24" w14:textId="77777777" w:rsidR="00D66E46" w:rsidRPr="00D66E46" w:rsidRDefault="00D66E46" w:rsidP="00D66E46">
            <w:pPr>
              <w:rPr>
                <w:lang w:val="en-US"/>
              </w:rPr>
            </w:pPr>
            <w:proofErr w:type="gramStart"/>
            <w:r w:rsidRPr="00D66E46">
              <w:rPr>
                <w:lang w:val="en-US"/>
              </w:rPr>
              <w:t>urn:riv</w:t>
            </w:r>
            <w:proofErr w:type="gramEnd"/>
            <w:r w:rsidRPr="00D66E46">
              <w:rPr>
                <w:lang w:val="en-US"/>
              </w:rPr>
              <w:t>:informationsecurity:authorization:blocking:4:ActionType</w:t>
            </w:r>
          </w:p>
        </w:tc>
        <w:tc>
          <w:tcPr>
            <w:tcW w:w="3543" w:type="dxa"/>
          </w:tcPr>
          <w:p w14:paraId="6F18CE65" w14:textId="77777777" w:rsidR="00D66E46" w:rsidRDefault="00D66E46" w:rsidP="00D66E46">
            <w:r>
              <w:t>Identifierar de personer som begärt och permanent hävt spärren samt tidpunkter för dessa.</w:t>
            </w:r>
          </w:p>
        </w:tc>
        <w:tc>
          <w:tcPr>
            <w:tcW w:w="1560" w:type="dxa"/>
          </w:tcPr>
          <w:p w14:paraId="25B2F97F" w14:textId="77777777" w:rsidR="00D66E46" w:rsidRDefault="00D66E46" w:rsidP="00D66E46">
            <w:r>
              <w:t>1..1</w:t>
            </w:r>
          </w:p>
        </w:tc>
      </w:tr>
      <w:tr w:rsidR="00D66E46" w14:paraId="308CAAC1" w14:textId="77777777" w:rsidTr="00D66E46">
        <w:tc>
          <w:tcPr>
            <w:tcW w:w="1951" w:type="dxa"/>
          </w:tcPr>
          <w:p w14:paraId="2F2C38AC" w14:textId="77777777" w:rsidR="00D66E46" w:rsidRDefault="00D66E46" w:rsidP="00D66E46">
            <w:proofErr w:type="spellStart"/>
            <w:r>
              <w:t>revokeReasonText</w:t>
            </w:r>
            <w:proofErr w:type="spellEnd"/>
          </w:p>
        </w:tc>
        <w:tc>
          <w:tcPr>
            <w:tcW w:w="3119" w:type="dxa"/>
          </w:tcPr>
          <w:p w14:paraId="4E86EB96" w14:textId="77777777" w:rsidR="00D66E46" w:rsidRPr="00D66E46" w:rsidRDefault="00D66E46" w:rsidP="00D66E46">
            <w:pPr>
              <w:rPr>
                <w:lang w:val="en-US"/>
              </w:rPr>
            </w:pPr>
            <w:proofErr w:type="gramStart"/>
            <w:r w:rsidRPr="00D66E46">
              <w:rPr>
                <w:lang w:val="en-US"/>
              </w:rPr>
              <w:t>urn:riv</w:t>
            </w:r>
            <w:proofErr w:type="gramEnd"/>
            <w:r w:rsidRPr="00D66E46">
              <w:rPr>
                <w:lang w:val="en-US"/>
              </w:rPr>
              <w:t>:informationsecurity:authorization:blocking:4:ReasonText</w:t>
            </w:r>
          </w:p>
        </w:tc>
        <w:tc>
          <w:tcPr>
            <w:tcW w:w="3543" w:type="dxa"/>
          </w:tcPr>
          <w:p w14:paraId="2908AFD0" w14:textId="77777777" w:rsidR="00D66E46" w:rsidRDefault="00D66E46" w:rsidP="00D66E46">
            <w:r>
              <w:t>Orsaken till den permanenta hävningen.</w:t>
            </w:r>
          </w:p>
        </w:tc>
        <w:tc>
          <w:tcPr>
            <w:tcW w:w="1560" w:type="dxa"/>
          </w:tcPr>
          <w:p w14:paraId="4D4D7BA1" w14:textId="77777777" w:rsidR="00D66E46" w:rsidRDefault="00D66E46" w:rsidP="00D66E46">
            <w:r>
              <w:t>0..1</w:t>
            </w:r>
          </w:p>
        </w:tc>
      </w:tr>
      <w:tr w:rsidR="00D66E46" w14:paraId="086657FD" w14:textId="77777777" w:rsidTr="00D66E46">
        <w:tc>
          <w:tcPr>
            <w:tcW w:w="1951" w:type="dxa"/>
          </w:tcPr>
          <w:p w14:paraId="1F7F6ABC" w14:textId="77777777" w:rsidR="00D66E46" w:rsidRDefault="00D66E46" w:rsidP="00D66E46">
            <w:proofErr w:type="spellStart"/>
            <w:r>
              <w:t>replicationTimeout</w:t>
            </w:r>
            <w:proofErr w:type="spellEnd"/>
          </w:p>
        </w:tc>
        <w:tc>
          <w:tcPr>
            <w:tcW w:w="3119" w:type="dxa"/>
          </w:tcPr>
          <w:p w14:paraId="762E5FBF" w14:textId="77777777" w:rsidR="00D66E46" w:rsidRDefault="00D66E46" w:rsidP="00D66E46">
            <w:proofErr w:type="spellStart"/>
            <w:proofErr w:type="gramStart"/>
            <w:r>
              <w:t>xs:Int</w:t>
            </w:r>
            <w:proofErr w:type="spellEnd"/>
            <w:proofErr w:type="gramEnd"/>
          </w:p>
        </w:tc>
        <w:tc>
          <w:tcPr>
            <w:tcW w:w="3543" w:type="dxa"/>
          </w:tcPr>
          <w:p w14:paraId="6C1C1E17" w14:textId="77777777" w:rsidR="00D66E46" w:rsidRDefault="00D66E46" w:rsidP="00D66E46">
            <w:r>
              <w:t xml:space="preserve">Anger hur replikering till nationell spärrtjänst ska ske. </w:t>
            </w:r>
          </w:p>
          <w:p w14:paraId="0DBB545D" w14:textId="77777777" w:rsidR="00D66E46" w:rsidRDefault="00D66E46" w:rsidP="00D66E46">
            <w:r>
              <w:t xml:space="preserve">-   Om -1 anges kommer anropet att vänta på att replikering är utförd innan det avslutas eller om </w:t>
            </w:r>
            <w:proofErr w:type="spellStart"/>
            <w:r>
              <w:t>ws</w:t>
            </w:r>
            <w:proofErr w:type="spellEnd"/>
            <w:r>
              <w:t xml:space="preserve"> anropet gör timeout. Anropet kommer då att misslyckas.</w:t>
            </w:r>
          </w:p>
          <w:p w14:paraId="66A03EF0" w14:textId="77777777" w:rsidR="00D66E46" w:rsidRDefault="00D66E46" w:rsidP="00D66E46">
            <w:r>
              <w:t>-   Om 0 anges kommer anropet att avslutas direkt och replikering sker asynkront så snabbt som möjligt.</w:t>
            </w:r>
          </w:p>
          <w:p w14:paraId="2C9B5E25" w14:textId="77777777" w:rsidR="00D66E46" w:rsidRDefault="00D66E46" w:rsidP="00D66E46">
            <w:r>
              <w:t xml:space="preserve">-   </w:t>
            </w:r>
            <w:proofErr w:type="gramStart"/>
            <w:r>
              <w:t>Om &gt;</w:t>
            </w:r>
            <w:proofErr w:type="gramEnd"/>
            <w:r>
              <w:t xml:space="preserve"> 0 anges är det den tid, i millisekunder, som anropet väntar på att replikering ska ske innan anropet avslutas. Om anropet avslutas innan replikering är klar (</w:t>
            </w:r>
            <w:proofErr w:type="spellStart"/>
            <w:r>
              <w:t>ReplicationTimeout</w:t>
            </w:r>
            <w:proofErr w:type="spellEnd"/>
            <w:r>
              <w:t xml:space="preserve"> tiden uppnås) kommer replikeringen att ske asynkront så snabbt som möjligt.</w:t>
            </w:r>
          </w:p>
        </w:tc>
        <w:tc>
          <w:tcPr>
            <w:tcW w:w="1560" w:type="dxa"/>
          </w:tcPr>
          <w:p w14:paraId="5F778CED" w14:textId="77777777" w:rsidR="00D66E46" w:rsidRDefault="00D66E46" w:rsidP="00D66E46">
            <w:r>
              <w:t>1..1</w:t>
            </w:r>
          </w:p>
        </w:tc>
      </w:tr>
      <w:tr w:rsidR="00D66E46" w14:paraId="6FDAA5AC" w14:textId="77777777" w:rsidTr="00D66E46">
        <w:tc>
          <w:tcPr>
            <w:tcW w:w="1951" w:type="dxa"/>
            <w:shd w:val="clear" w:color="auto" w:fill="F9F9F9" w:themeFill="background1" w:themeFillShade="F9"/>
            <w:vAlign w:val="bottom"/>
          </w:tcPr>
          <w:p w14:paraId="594A2A00" w14:textId="77777777" w:rsidR="00D66E46" w:rsidRDefault="00D66E46" w:rsidP="00D66E46">
            <w:pPr>
              <w:rPr>
                <w:b/>
              </w:rPr>
            </w:pPr>
            <w:r>
              <w:rPr>
                <w:b/>
                <w:i/>
              </w:rPr>
              <w:t>Svar</w:t>
            </w:r>
          </w:p>
        </w:tc>
        <w:tc>
          <w:tcPr>
            <w:tcW w:w="3119" w:type="dxa"/>
            <w:shd w:val="clear" w:color="auto" w:fill="F9F9F9" w:themeFill="background1" w:themeFillShade="F9"/>
            <w:vAlign w:val="bottom"/>
          </w:tcPr>
          <w:p w14:paraId="0D3A1878" w14:textId="77777777" w:rsidR="00D66E46" w:rsidRDefault="00D66E46" w:rsidP="00D66E46">
            <w:pPr>
              <w:rPr>
                <w:b/>
              </w:rPr>
            </w:pPr>
          </w:p>
        </w:tc>
        <w:tc>
          <w:tcPr>
            <w:tcW w:w="3543" w:type="dxa"/>
            <w:shd w:val="clear" w:color="auto" w:fill="F9F9F9" w:themeFill="background1" w:themeFillShade="F9"/>
            <w:vAlign w:val="bottom"/>
          </w:tcPr>
          <w:p w14:paraId="08C97E9A" w14:textId="77777777" w:rsidR="00D66E46" w:rsidRDefault="00D66E46" w:rsidP="00D66E46">
            <w:pPr>
              <w:rPr>
                <w:b/>
              </w:rPr>
            </w:pPr>
          </w:p>
        </w:tc>
        <w:tc>
          <w:tcPr>
            <w:tcW w:w="1560" w:type="dxa"/>
            <w:shd w:val="clear" w:color="auto" w:fill="F9F9F9" w:themeFill="background1" w:themeFillShade="F9"/>
            <w:vAlign w:val="bottom"/>
          </w:tcPr>
          <w:p w14:paraId="350A869B" w14:textId="77777777" w:rsidR="00D66E46" w:rsidRDefault="00D66E46" w:rsidP="00D66E46">
            <w:pPr>
              <w:rPr>
                <w:b/>
              </w:rPr>
            </w:pPr>
          </w:p>
        </w:tc>
      </w:tr>
      <w:tr w:rsidR="00D66E46" w14:paraId="3C16EA25" w14:textId="77777777" w:rsidTr="00D66E46">
        <w:tc>
          <w:tcPr>
            <w:tcW w:w="1951" w:type="dxa"/>
          </w:tcPr>
          <w:p w14:paraId="3212AE9F" w14:textId="77777777" w:rsidR="00D66E46" w:rsidRDefault="00D66E46" w:rsidP="00D66E46">
            <w:r>
              <w:t>result</w:t>
            </w:r>
          </w:p>
        </w:tc>
        <w:tc>
          <w:tcPr>
            <w:tcW w:w="3119" w:type="dxa"/>
          </w:tcPr>
          <w:p w14:paraId="11C1DC69" w14:textId="77777777" w:rsidR="00D66E46" w:rsidRPr="00D66E46" w:rsidRDefault="00D66E46" w:rsidP="00D66E46">
            <w:pPr>
              <w:rPr>
                <w:lang w:val="en-US"/>
              </w:rPr>
            </w:pPr>
            <w:proofErr w:type="gramStart"/>
            <w:r w:rsidRPr="00D66E46">
              <w:rPr>
                <w:lang w:val="en-US"/>
              </w:rPr>
              <w:t>urn:riv</w:t>
            </w:r>
            <w:proofErr w:type="gramEnd"/>
            <w:r w:rsidRPr="00D66E46">
              <w:rPr>
                <w:lang w:val="en-US"/>
              </w:rPr>
              <w:t>:informationsecurity:authorization:blocking:4:ResultType</w:t>
            </w:r>
          </w:p>
        </w:tc>
        <w:tc>
          <w:tcPr>
            <w:tcW w:w="3543" w:type="dxa"/>
          </w:tcPr>
          <w:p w14:paraId="55316908" w14:textId="77777777" w:rsidR="00D66E46" w:rsidRDefault="00D66E46" w:rsidP="00D66E46">
            <w:r>
              <w:t>Status för om operationen lyckades eller inte.</w:t>
            </w:r>
          </w:p>
        </w:tc>
        <w:tc>
          <w:tcPr>
            <w:tcW w:w="1560" w:type="dxa"/>
          </w:tcPr>
          <w:p w14:paraId="63973D48" w14:textId="77777777" w:rsidR="00D66E46" w:rsidRDefault="00D66E46" w:rsidP="00D66E46">
            <w:r>
              <w:t>1..1</w:t>
            </w:r>
          </w:p>
        </w:tc>
      </w:tr>
    </w:tbl>
    <w:p w14:paraId="4217701F" w14:textId="77777777" w:rsidR="00A92E84" w:rsidRDefault="00A92E84" w:rsidP="00A92E84"/>
    <w:p w14:paraId="294F8DF4" w14:textId="77777777" w:rsidR="00A92E84" w:rsidRDefault="00A92E84" w:rsidP="00A92E84">
      <w:pPr>
        <w:pStyle w:val="Rubrik3"/>
      </w:pPr>
      <w:bookmarkStart w:id="144" w:name="_Toc180141832"/>
      <w:r>
        <w:t>Övriga regler</w:t>
      </w:r>
      <w:bookmarkEnd w:id="144"/>
    </w:p>
    <w:p w14:paraId="2AC7DEB3" w14:textId="77777777" w:rsidR="00324267" w:rsidRDefault="005578D3" w:rsidP="00324267">
      <w:r>
        <w:t>Regel # 1</w:t>
      </w:r>
      <w:r>
        <w:br/>
      </w:r>
      <w:r w:rsidR="00324267">
        <w:t>Producent som nyttjar detta kontrakt har att hantera eventuellt uppkommen felsituation vad gäller transaktionsintegritet (</w:t>
      </w:r>
      <w:proofErr w:type="spellStart"/>
      <w:r w:rsidR="00324267">
        <w:t>Resultcode</w:t>
      </w:r>
      <w:proofErr w:type="spellEnd"/>
      <w:r w:rsidR="00324267">
        <w:t>&lt;&gt;OK).</w:t>
      </w:r>
    </w:p>
    <w:p w14:paraId="50B7332C" w14:textId="77777777" w:rsidR="00324267" w:rsidRDefault="00324267" w:rsidP="00324267">
      <w:r>
        <w:t xml:space="preserve">Felet kan betyda att begärd uppdatering ej har skett enligt förväntan. De olika scenarierna kan vara (beroende på värdet på </w:t>
      </w:r>
      <w:proofErr w:type="spellStart"/>
      <w:r>
        <w:t>replicationTimeout</w:t>
      </w:r>
      <w:proofErr w:type="spellEnd"/>
      <w:r>
        <w:t>):</w:t>
      </w:r>
    </w:p>
    <w:p w14:paraId="1F32F707" w14:textId="77777777" w:rsidR="00324267" w:rsidRDefault="00324267" w:rsidP="00324267">
      <w:pPr>
        <w:pStyle w:val="Liststycke"/>
        <w:numPr>
          <w:ilvl w:val="0"/>
          <w:numId w:val="37"/>
        </w:numPr>
      </w:pPr>
      <w:r>
        <w:t>Lagrat lokalt -ej nationellt</w:t>
      </w:r>
    </w:p>
    <w:p w14:paraId="013B8B6F" w14:textId="77777777" w:rsidR="00324267" w:rsidRDefault="00324267" w:rsidP="00324267">
      <w:pPr>
        <w:pStyle w:val="Liststycke"/>
        <w:numPr>
          <w:ilvl w:val="0"/>
          <w:numId w:val="37"/>
        </w:numPr>
      </w:pPr>
      <w:r>
        <w:t>Ej lagrat lokalt -ej lagrat nationellt</w:t>
      </w:r>
    </w:p>
    <w:p w14:paraId="6460C42A" w14:textId="77777777" w:rsidR="00324267" w:rsidRPr="006C3A29" w:rsidRDefault="00324267" w:rsidP="00324267">
      <w:r>
        <w:t>En producent av kontraktet ansvarar för att kunna hantera denna situation, kontraktet kan (</w:t>
      </w:r>
      <w:proofErr w:type="spellStart"/>
      <w:r>
        <w:t>f.n</w:t>
      </w:r>
      <w:proofErr w:type="spellEnd"/>
      <w:r>
        <w:t xml:space="preserve">) ej garantera en transaktionsintegritet. En konsument av kontraktet kan underlätta felhantering genom att tillhandahålla en informativ </w:t>
      </w:r>
      <w:proofErr w:type="spellStart"/>
      <w:r>
        <w:t>feltext</w:t>
      </w:r>
      <w:proofErr w:type="spellEnd"/>
      <w:r>
        <w:t xml:space="preserve"> i </w:t>
      </w:r>
      <w:proofErr w:type="spellStart"/>
      <w:r>
        <w:t>ResultText</w:t>
      </w:r>
      <w:proofErr w:type="spellEnd"/>
      <w:r>
        <w:t>.</w:t>
      </w:r>
      <w:r>
        <w:br/>
        <w:t xml:space="preserve">OBS! Om </w:t>
      </w:r>
      <w:proofErr w:type="spellStart"/>
      <w:r>
        <w:t>replicationTimeout</w:t>
      </w:r>
      <w:proofErr w:type="spellEnd"/>
      <w:r>
        <w:t xml:space="preserve"> = 0 och replikeringen till den nationella spärrtjänsten misslyckas så får ej konsumenten reda på detta. </w:t>
      </w:r>
      <w:proofErr w:type="spellStart"/>
      <w:r>
        <w:t>ResultCode</w:t>
      </w:r>
      <w:proofErr w:type="spellEnd"/>
      <w:r>
        <w:t xml:space="preserve"> blir ändå OK.</w:t>
      </w:r>
    </w:p>
    <w:p w14:paraId="079BE8D7" w14:textId="4DCC1ED6" w:rsidR="00A92E84" w:rsidRDefault="00A92E84" w:rsidP="00324267">
      <w:pPr>
        <w:rPr>
          <w:color w:val="4F81BD" w:themeColor="accent1"/>
        </w:rPr>
      </w:pPr>
    </w:p>
    <w:p w14:paraId="034031A3" w14:textId="4A0002E4" w:rsidR="00A92E84" w:rsidRDefault="00A92E84" w:rsidP="00A92E84">
      <w:pPr>
        <w:pStyle w:val="Rubrik4"/>
      </w:pPr>
      <w:r w:rsidRPr="00776D68">
        <w:t>Icke funktionella krav</w:t>
      </w:r>
    </w:p>
    <w:p w14:paraId="7D7BB992" w14:textId="6E1D8F02" w:rsidR="00D66E46" w:rsidRPr="00D66E46" w:rsidRDefault="00D66E46" w:rsidP="00D66E46">
      <w:r>
        <w:t>N/A</w:t>
      </w:r>
    </w:p>
    <w:p w14:paraId="7B564CB4" w14:textId="77777777" w:rsidR="00A92E84" w:rsidRPr="00776D68" w:rsidRDefault="00A92E84" w:rsidP="00A92E84">
      <w:pPr>
        <w:pStyle w:val="Rubrik5"/>
      </w:pPr>
      <w:r w:rsidRPr="00776D68">
        <w:t>SLA-krav</w:t>
      </w:r>
    </w:p>
    <w:p w14:paraId="38C9973E" w14:textId="2B17599B" w:rsidR="00A92E84" w:rsidRDefault="00D66E46" w:rsidP="00A92E84">
      <w:r>
        <w:t>N/A</w:t>
      </w:r>
    </w:p>
    <w:p w14:paraId="39D546FB" w14:textId="77777777" w:rsidR="00D66E46" w:rsidRDefault="00D66E46" w:rsidP="00A92E84"/>
    <w:p w14:paraId="10F245F3" w14:textId="1DC7F2C4" w:rsidR="00D54417" w:rsidRDefault="00D54417" w:rsidP="00D66E46">
      <w:pPr>
        <w:pStyle w:val="Rubrik3"/>
      </w:pPr>
      <w:bookmarkStart w:id="145" w:name="_Toc180141833"/>
      <w:r>
        <w:t>Exempel</w:t>
      </w:r>
      <w:bookmarkEnd w:id="145"/>
    </w:p>
    <w:p w14:paraId="1AB908BF" w14:textId="77777777" w:rsidR="00D66E46" w:rsidRPr="00D66E46" w:rsidRDefault="00D66E46" w:rsidP="00D66E46"/>
    <w:p w14:paraId="397242C2" w14:textId="33BCD7C7" w:rsidR="00D54417" w:rsidRDefault="00D54417" w:rsidP="00D66E46">
      <w:pPr>
        <w:pStyle w:val="Rubrik4"/>
      </w:pPr>
      <w:r>
        <w:t>Exempel på anrop</w:t>
      </w:r>
    </w:p>
    <w:p w14:paraId="6EAEB539" w14:textId="5D6B3F3F" w:rsidR="00D66E46" w:rsidRDefault="00D66E46" w:rsidP="00D66E46">
      <w:r>
        <w:t xml:space="preserve">Se </w:t>
      </w:r>
      <w:r w:rsidRPr="00D66E46">
        <w:t>RevokeExtendedBlock</w:t>
      </w:r>
      <w:r>
        <w:t>Request.xml</w:t>
      </w:r>
    </w:p>
    <w:p w14:paraId="7666379D" w14:textId="77777777" w:rsidR="00D66E46" w:rsidRPr="00D66E46" w:rsidRDefault="00D66E46" w:rsidP="00D66E46"/>
    <w:p w14:paraId="11E1AFDA" w14:textId="77777777" w:rsidR="00D54417" w:rsidRDefault="00D54417" w:rsidP="00D66E46">
      <w:pPr>
        <w:pStyle w:val="Rubrik4"/>
      </w:pPr>
      <w:r>
        <w:t>Exempel på svar</w:t>
      </w:r>
    </w:p>
    <w:p w14:paraId="652077C1" w14:textId="54DAD11D" w:rsidR="00D66E46" w:rsidRDefault="00D66E46" w:rsidP="00D66E46">
      <w:r>
        <w:t xml:space="preserve">Se </w:t>
      </w:r>
      <w:r w:rsidRPr="00D66E46">
        <w:t>RevokeExtendedBlock</w:t>
      </w:r>
      <w:r>
        <w:t>Request.xml</w:t>
      </w:r>
    </w:p>
    <w:p w14:paraId="7114D87B" w14:textId="23800C01" w:rsidR="00D66E46" w:rsidRPr="005B0CFE" w:rsidRDefault="00D66E46" w:rsidP="00D66E46"/>
    <w:p w14:paraId="38CC3396" w14:textId="27F54897" w:rsidR="00D66E46" w:rsidRDefault="00D66E46">
      <w:pPr>
        <w:spacing w:line="240" w:lineRule="auto"/>
      </w:pPr>
      <w:r>
        <w:br w:type="page"/>
      </w:r>
    </w:p>
    <w:p w14:paraId="45A2D487" w14:textId="67CFAA25" w:rsidR="00A92E84" w:rsidRPr="00B54EA0" w:rsidRDefault="00A92E84" w:rsidP="00A92E84">
      <w:pPr>
        <w:pStyle w:val="Rubrik2"/>
      </w:pPr>
      <w:bookmarkStart w:id="146" w:name="_Toc180141834"/>
      <w:r w:rsidRPr="00B54EA0">
        <w:lastRenderedPageBreak/>
        <w:t>DeleteExtendedBlock</w:t>
      </w:r>
      <w:bookmarkEnd w:id="146"/>
    </w:p>
    <w:p w14:paraId="53CBE2CB" w14:textId="77777777" w:rsidR="008B046C" w:rsidRDefault="008B046C" w:rsidP="008B046C">
      <w:r>
        <w:t>Tjänst som makulerar en befintlig spärr i den lokala spärrtjänsten, om spärren finns. Spärren raderas inte från lokal spärrtjänst utan markeras som makulerad (ej längre giltig) för historikens skull. Denna makulering kan inte återtas.</w:t>
      </w:r>
    </w:p>
    <w:p w14:paraId="4FC85B04" w14:textId="77777777" w:rsidR="008B046C" w:rsidRDefault="008B046C" w:rsidP="008B046C"/>
    <w:p w14:paraId="5458770D" w14:textId="77777777" w:rsidR="008B046C" w:rsidRDefault="008B046C" w:rsidP="008B046C">
      <w:r>
        <w:t>Tjänsten avregistrerar även spärren på nationell nivå.</w:t>
      </w:r>
    </w:p>
    <w:p w14:paraId="77372D28" w14:textId="750E0A30" w:rsidR="008B046C" w:rsidRDefault="008B046C" w:rsidP="008B046C"/>
    <w:p w14:paraId="6DE0AF46" w14:textId="77777777" w:rsidR="00A92E84" w:rsidRDefault="00A92E84" w:rsidP="00A92E84">
      <w:pPr>
        <w:pStyle w:val="Rubrik3"/>
      </w:pPr>
      <w:bookmarkStart w:id="147" w:name="_Toc180141835"/>
      <w:r>
        <w:t>Version</w:t>
      </w:r>
      <w:bookmarkEnd w:id="147"/>
    </w:p>
    <w:p w14:paraId="225A1C55" w14:textId="48C28AE2" w:rsidR="00A92E84" w:rsidRDefault="005D4A3F" w:rsidP="00A92E84">
      <w:r>
        <w:t>4</w:t>
      </w:r>
      <w:r w:rsidR="008B046C">
        <w:t>.0</w:t>
      </w:r>
    </w:p>
    <w:p w14:paraId="75FDA1AC" w14:textId="77777777" w:rsidR="00A92E84" w:rsidRPr="00C55071" w:rsidRDefault="00A92E84" w:rsidP="00A92E84"/>
    <w:p w14:paraId="1E30378D" w14:textId="17EFE2CB" w:rsidR="00A92E84" w:rsidRDefault="00A92E84" w:rsidP="00A92E84">
      <w:pPr>
        <w:pStyle w:val="Rubrik3"/>
      </w:pPr>
      <w:bookmarkStart w:id="148" w:name="_Toc180141836"/>
      <w:r>
        <w:t>Fältregler</w:t>
      </w:r>
      <w:bookmarkEnd w:id="148"/>
    </w:p>
    <w:tbl>
      <w:tblPr>
        <w:tblStyle w:val="Tabellrutnt"/>
        <w:tblW w:w="10456" w:type="dxa"/>
        <w:tblLayout w:type="fixed"/>
        <w:tblLook w:val="04A0" w:firstRow="1" w:lastRow="0" w:firstColumn="1" w:lastColumn="0" w:noHBand="0" w:noVBand="1"/>
      </w:tblPr>
      <w:tblGrid>
        <w:gridCol w:w="1951"/>
        <w:gridCol w:w="3260"/>
        <w:gridCol w:w="3686"/>
        <w:gridCol w:w="1559"/>
      </w:tblGrid>
      <w:tr w:rsidR="005D4A3F" w14:paraId="5A200DE9" w14:textId="77777777" w:rsidTr="005D4A3F">
        <w:trPr>
          <w:trHeight w:val="384"/>
        </w:trPr>
        <w:tc>
          <w:tcPr>
            <w:tcW w:w="1951" w:type="dxa"/>
            <w:shd w:val="clear" w:color="auto" w:fill="D9D9D9" w:themeFill="background1" w:themeFillShade="D9"/>
            <w:vAlign w:val="bottom"/>
          </w:tcPr>
          <w:p w14:paraId="6D96C731" w14:textId="77777777" w:rsidR="005D4A3F" w:rsidRDefault="005D4A3F" w:rsidP="00385335">
            <w:pPr>
              <w:rPr>
                <w:b/>
              </w:rPr>
            </w:pPr>
            <w:r>
              <w:rPr>
                <w:b/>
              </w:rPr>
              <w:t>Namn</w:t>
            </w:r>
          </w:p>
        </w:tc>
        <w:tc>
          <w:tcPr>
            <w:tcW w:w="3260" w:type="dxa"/>
            <w:shd w:val="clear" w:color="auto" w:fill="D9D9D9" w:themeFill="background1" w:themeFillShade="D9"/>
            <w:vAlign w:val="bottom"/>
          </w:tcPr>
          <w:p w14:paraId="4C649D9C" w14:textId="77777777" w:rsidR="005D4A3F" w:rsidRDefault="005D4A3F" w:rsidP="00385335">
            <w:pPr>
              <w:rPr>
                <w:b/>
              </w:rPr>
            </w:pPr>
            <w:proofErr w:type="spellStart"/>
            <w:r>
              <w:rPr>
                <w:b/>
              </w:rPr>
              <w:t>Datatyp</w:t>
            </w:r>
            <w:proofErr w:type="spellEnd"/>
          </w:p>
        </w:tc>
        <w:tc>
          <w:tcPr>
            <w:tcW w:w="3686" w:type="dxa"/>
            <w:shd w:val="clear" w:color="auto" w:fill="D9D9D9" w:themeFill="background1" w:themeFillShade="D9"/>
            <w:vAlign w:val="bottom"/>
          </w:tcPr>
          <w:p w14:paraId="4AFF386C" w14:textId="77777777" w:rsidR="005D4A3F" w:rsidRDefault="005D4A3F" w:rsidP="00385335">
            <w:pPr>
              <w:rPr>
                <w:b/>
              </w:rPr>
            </w:pPr>
            <w:r>
              <w:rPr>
                <w:b/>
              </w:rPr>
              <w:t>Beskrivning</w:t>
            </w:r>
          </w:p>
        </w:tc>
        <w:tc>
          <w:tcPr>
            <w:tcW w:w="1559" w:type="dxa"/>
            <w:shd w:val="clear" w:color="auto" w:fill="D9D9D9" w:themeFill="background1" w:themeFillShade="D9"/>
            <w:vAlign w:val="bottom"/>
          </w:tcPr>
          <w:p w14:paraId="3C245D67" w14:textId="77777777" w:rsidR="005D4A3F" w:rsidRDefault="005D4A3F" w:rsidP="00385335">
            <w:pPr>
              <w:rPr>
                <w:b/>
              </w:rPr>
            </w:pPr>
            <w:proofErr w:type="spellStart"/>
            <w:r>
              <w:rPr>
                <w:b/>
              </w:rPr>
              <w:t>Kardinalitet</w:t>
            </w:r>
            <w:proofErr w:type="spellEnd"/>
          </w:p>
        </w:tc>
      </w:tr>
      <w:tr w:rsidR="005D4A3F" w14:paraId="1E262B89" w14:textId="77777777" w:rsidTr="005D4A3F">
        <w:tc>
          <w:tcPr>
            <w:tcW w:w="1951" w:type="dxa"/>
            <w:shd w:val="clear" w:color="auto" w:fill="F9F9F9" w:themeFill="background1" w:themeFillShade="F9"/>
            <w:vAlign w:val="bottom"/>
          </w:tcPr>
          <w:p w14:paraId="1AC28727" w14:textId="77777777" w:rsidR="005D4A3F" w:rsidRDefault="005D4A3F" w:rsidP="00385335">
            <w:pPr>
              <w:rPr>
                <w:b/>
              </w:rPr>
            </w:pPr>
            <w:r>
              <w:rPr>
                <w:b/>
                <w:i/>
              </w:rPr>
              <w:t>Begäran</w:t>
            </w:r>
          </w:p>
        </w:tc>
        <w:tc>
          <w:tcPr>
            <w:tcW w:w="3260" w:type="dxa"/>
            <w:shd w:val="clear" w:color="auto" w:fill="F9F9F9" w:themeFill="background1" w:themeFillShade="F9"/>
            <w:vAlign w:val="bottom"/>
          </w:tcPr>
          <w:p w14:paraId="33C79F09" w14:textId="77777777" w:rsidR="005D4A3F" w:rsidRDefault="005D4A3F" w:rsidP="00385335">
            <w:pPr>
              <w:rPr>
                <w:b/>
              </w:rPr>
            </w:pPr>
          </w:p>
        </w:tc>
        <w:tc>
          <w:tcPr>
            <w:tcW w:w="3686" w:type="dxa"/>
            <w:shd w:val="clear" w:color="auto" w:fill="F9F9F9" w:themeFill="background1" w:themeFillShade="F9"/>
            <w:vAlign w:val="bottom"/>
          </w:tcPr>
          <w:p w14:paraId="0C2CFB22" w14:textId="77777777" w:rsidR="005D4A3F" w:rsidRDefault="005D4A3F" w:rsidP="00385335">
            <w:pPr>
              <w:rPr>
                <w:b/>
              </w:rPr>
            </w:pPr>
          </w:p>
        </w:tc>
        <w:tc>
          <w:tcPr>
            <w:tcW w:w="1559" w:type="dxa"/>
            <w:shd w:val="clear" w:color="auto" w:fill="F9F9F9" w:themeFill="background1" w:themeFillShade="F9"/>
            <w:vAlign w:val="bottom"/>
          </w:tcPr>
          <w:p w14:paraId="34AAF92E" w14:textId="77777777" w:rsidR="005D4A3F" w:rsidRDefault="005D4A3F" w:rsidP="00385335">
            <w:pPr>
              <w:rPr>
                <w:b/>
              </w:rPr>
            </w:pPr>
          </w:p>
        </w:tc>
      </w:tr>
      <w:tr w:rsidR="005D4A3F" w14:paraId="68AD438C" w14:textId="77777777" w:rsidTr="005D4A3F">
        <w:tc>
          <w:tcPr>
            <w:tcW w:w="1951" w:type="dxa"/>
          </w:tcPr>
          <w:p w14:paraId="3960E7BC" w14:textId="77777777" w:rsidR="005D4A3F" w:rsidRDefault="005D4A3F" w:rsidP="00385335">
            <w:r>
              <w:t>blockId</w:t>
            </w:r>
          </w:p>
        </w:tc>
        <w:tc>
          <w:tcPr>
            <w:tcW w:w="3260" w:type="dxa"/>
          </w:tcPr>
          <w:p w14:paraId="55A6DD47" w14:textId="77777777" w:rsidR="005D4A3F" w:rsidRPr="005D4A3F" w:rsidRDefault="005D4A3F" w:rsidP="00385335">
            <w:pPr>
              <w:rPr>
                <w:lang w:val="en-US"/>
              </w:rPr>
            </w:pPr>
            <w:proofErr w:type="gramStart"/>
            <w:r w:rsidRPr="005D4A3F">
              <w:rPr>
                <w:lang w:val="en-US"/>
              </w:rPr>
              <w:t>urn:riv</w:t>
            </w:r>
            <w:proofErr w:type="gramEnd"/>
            <w:r w:rsidRPr="005D4A3F">
              <w:rPr>
                <w:lang w:val="en-US"/>
              </w:rPr>
              <w:t>:informationsecurity:authorization:blocking:4:Id</w:t>
            </w:r>
          </w:p>
        </w:tc>
        <w:tc>
          <w:tcPr>
            <w:tcW w:w="3686" w:type="dxa"/>
          </w:tcPr>
          <w:p w14:paraId="7D83DFA8" w14:textId="77777777" w:rsidR="005D4A3F" w:rsidRDefault="005D4A3F" w:rsidP="00385335">
            <w:r>
              <w:t>Identifierare för den spärr som skall makuleras.</w:t>
            </w:r>
          </w:p>
        </w:tc>
        <w:tc>
          <w:tcPr>
            <w:tcW w:w="1559" w:type="dxa"/>
          </w:tcPr>
          <w:p w14:paraId="47281B54" w14:textId="77777777" w:rsidR="005D4A3F" w:rsidRDefault="005D4A3F" w:rsidP="00385335">
            <w:r>
              <w:t>1..1</w:t>
            </w:r>
          </w:p>
        </w:tc>
      </w:tr>
      <w:tr w:rsidR="005D4A3F" w14:paraId="017F1317" w14:textId="77777777" w:rsidTr="005D4A3F">
        <w:tc>
          <w:tcPr>
            <w:tcW w:w="1951" w:type="dxa"/>
          </w:tcPr>
          <w:p w14:paraId="5A05507D" w14:textId="77777777" w:rsidR="005D4A3F" w:rsidRDefault="005D4A3F" w:rsidP="00385335">
            <w:proofErr w:type="spellStart"/>
            <w:r>
              <w:t>deleteAction</w:t>
            </w:r>
            <w:proofErr w:type="spellEnd"/>
          </w:p>
        </w:tc>
        <w:tc>
          <w:tcPr>
            <w:tcW w:w="3260" w:type="dxa"/>
          </w:tcPr>
          <w:p w14:paraId="18EDA434" w14:textId="77777777" w:rsidR="005D4A3F" w:rsidRPr="005D4A3F" w:rsidRDefault="005D4A3F" w:rsidP="00385335">
            <w:pPr>
              <w:rPr>
                <w:lang w:val="en-US"/>
              </w:rPr>
            </w:pPr>
            <w:proofErr w:type="gramStart"/>
            <w:r w:rsidRPr="005D4A3F">
              <w:rPr>
                <w:lang w:val="en-US"/>
              </w:rPr>
              <w:t>urn:riv</w:t>
            </w:r>
            <w:proofErr w:type="gramEnd"/>
            <w:r w:rsidRPr="005D4A3F">
              <w:rPr>
                <w:lang w:val="en-US"/>
              </w:rPr>
              <w:t>:informationsecurity:authorization:blocking:4:ActionType</w:t>
            </w:r>
          </w:p>
        </w:tc>
        <w:tc>
          <w:tcPr>
            <w:tcW w:w="3686" w:type="dxa"/>
          </w:tcPr>
          <w:p w14:paraId="6FC11BBB" w14:textId="77777777" w:rsidR="005D4A3F" w:rsidRDefault="005D4A3F" w:rsidP="00385335">
            <w:r>
              <w:t>Identifierar de personer som begärt och makulerat spärren samt tidpunkter för dessa.</w:t>
            </w:r>
          </w:p>
        </w:tc>
        <w:tc>
          <w:tcPr>
            <w:tcW w:w="1559" w:type="dxa"/>
          </w:tcPr>
          <w:p w14:paraId="5E51C1A7" w14:textId="77777777" w:rsidR="005D4A3F" w:rsidRDefault="005D4A3F" w:rsidP="00385335">
            <w:r>
              <w:t>1..1</w:t>
            </w:r>
          </w:p>
        </w:tc>
      </w:tr>
      <w:tr w:rsidR="005D4A3F" w14:paraId="6145B9D7" w14:textId="77777777" w:rsidTr="005D4A3F">
        <w:tc>
          <w:tcPr>
            <w:tcW w:w="1951" w:type="dxa"/>
          </w:tcPr>
          <w:p w14:paraId="030C10A8" w14:textId="77777777" w:rsidR="005D4A3F" w:rsidRDefault="005D4A3F" w:rsidP="00385335">
            <w:proofErr w:type="spellStart"/>
            <w:r>
              <w:t>deleteReasonText</w:t>
            </w:r>
            <w:proofErr w:type="spellEnd"/>
          </w:p>
        </w:tc>
        <w:tc>
          <w:tcPr>
            <w:tcW w:w="3260" w:type="dxa"/>
          </w:tcPr>
          <w:p w14:paraId="00E7B276" w14:textId="77777777" w:rsidR="005D4A3F" w:rsidRPr="005D4A3F" w:rsidRDefault="005D4A3F" w:rsidP="00385335">
            <w:pPr>
              <w:rPr>
                <w:lang w:val="en-US"/>
              </w:rPr>
            </w:pPr>
            <w:proofErr w:type="gramStart"/>
            <w:r w:rsidRPr="005D4A3F">
              <w:rPr>
                <w:lang w:val="en-US"/>
              </w:rPr>
              <w:t>urn:riv</w:t>
            </w:r>
            <w:proofErr w:type="gramEnd"/>
            <w:r w:rsidRPr="005D4A3F">
              <w:rPr>
                <w:lang w:val="en-US"/>
              </w:rPr>
              <w:t>:informationsecurity:authorization:blocking:4:ReasonText</w:t>
            </w:r>
          </w:p>
        </w:tc>
        <w:tc>
          <w:tcPr>
            <w:tcW w:w="3686" w:type="dxa"/>
          </w:tcPr>
          <w:p w14:paraId="53B60509" w14:textId="3243ACB0" w:rsidR="005D4A3F" w:rsidRDefault="008549B2" w:rsidP="00385335">
            <w:r>
              <w:t>K</w:t>
            </w:r>
            <w:r w:rsidR="005D4A3F">
              <w:t>ompletterande text för orsak till makuleringen.</w:t>
            </w:r>
          </w:p>
        </w:tc>
        <w:tc>
          <w:tcPr>
            <w:tcW w:w="1559" w:type="dxa"/>
          </w:tcPr>
          <w:p w14:paraId="08EC0342" w14:textId="77777777" w:rsidR="005D4A3F" w:rsidRDefault="005D4A3F" w:rsidP="00385335">
            <w:r>
              <w:t>0..1</w:t>
            </w:r>
          </w:p>
        </w:tc>
      </w:tr>
      <w:tr w:rsidR="005D4A3F" w14:paraId="6C18A094" w14:textId="77777777" w:rsidTr="005D4A3F">
        <w:tc>
          <w:tcPr>
            <w:tcW w:w="1951" w:type="dxa"/>
          </w:tcPr>
          <w:p w14:paraId="4AF75628" w14:textId="77777777" w:rsidR="005D4A3F" w:rsidRDefault="005D4A3F" w:rsidP="00385335">
            <w:proofErr w:type="spellStart"/>
            <w:r>
              <w:t>replicationTimeout</w:t>
            </w:r>
            <w:proofErr w:type="spellEnd"/>
          </w:p>
        </w:tc>
        <w:tc>
          <w:tcPr>
            <w:tcW w:w="3260" w:type="dxa"/>
          </w:tcPr>
          <w:p w14:paraId="0DB10956" w14:textId="77777777" w:rsidR="005D4A3F" w:rsidRDefault="005D4A3F" w:rsidP="00385335">
            <w:proofErr w:type="spellStart"/>
            <w:proofErr w:type="gramStart"/>
            <w:r>
              <w:t>xs:Int</w:t>
            </w:r>
            <w:proofErr w:type="spellEnd"/>
            <w:proofErr w:type="gramEnd"/>
          </w:p>
        </w:tc>
        <w:tc>
          <w:tcPr>
            <w:tcW w:w="3686" w:type="dxa"/>
          </w:tcPr>
          <w:p w14:paraId="5BBFE2AF" w14:textId="77777777" w:rsidR="005D4A3F" w:rsidRDefault="005D4A3F" w:rsidP="00385335">
            <w:r>
              <w:t xml:space="preserve">Anger hur replikering till nationell spärrtjänst ska ske. </w:t>
            </w:r>
          </w:p>
          <w:p w14:paraId="6B68477C" w14:textId="77777777" w:rsidR="005D4A3F" w:rsidRDefault="005D4A3F" w:rsidP="00385335">
            <w:r>
              <w:t xml:space="preserve">-   Om -1 anges kommer anropet att vänta på att replikering är utförd innan det avslutas eller om </w:t>
            </w:r>
            <w:proofErr w:type="spellStart"/>
            <w:r>
              <w:t>ws</w:t>
            </w:r>
            <w:proofErr w:type="spellEnd"/>
            <w:r>
              <w:t xml:space="preserve"> anropet gör timeout. Anropet kommer då att misslyckas.</w:t>
            </w:r>
          </w:p>
          <w:p w14:paraId="1A8B602D" w14:textId="77777777" w:rsidR="005D4A3F" w:rsidRDefault="005D4A3F" w:rsidP="00385335">
            <w:r>
              <w:t>-   Om 0 anges kommer anropet att avslutas direkt och replikering sker asynkront så snabbt som möjligt.</w:t>
            </w:r>
          </w:p>
          <w:p w14:paraId="6FF56933" w14:textId="77777777" w:rsidR="005D4A3F" w:rsidRDefault="005D4A3F" w:rsidP="00385335">
            <w:r>
              <w:t xml:space="preserve">-   </w:t>
            </w:r>
            <w:proofErr w:type="gramStart"/>
            <w:r>
              <w:t>Om &gt;</w:t>
            </w:r>
            <w:proofErr w:type="gramEnd"/>
            <w:r>
              <w:t xml:space="preserve"> 0 anges är det den tid, i millisekunder, som anropet väntar på att replikering ska ske innan anropet avslutas. Om anropet avslutas innan replikering är klar (</w:t>
            </w:r>
            <w:proofErr w:type="spellStart"/>
            <w:r>
              <w:t>ReplicationTimeout</w:t>
            </w:r>
            <w:proofErr w:type="spellEnd"/>
            <w:r>
              <w:t xml:space="preserve"> tiden uppnås) kommer replikeringen att ske asynkront så snabbt som möjligt.</w:t>
            </w:r>
          </w:p>
        </w:tc>
        <w:tc>
          <w:tcPr>
            <w:tcW w:w="1559" w:type="dxa"/>
          </w:tcPr>
          <w:p w14:paraId="34D1B4FA" w14:textId="77777777" w:rsidR="005D4A3F" w:rsidRDefault="005D4A3F" w:rsidP="00385335">
            <w:r>
              <w:t>1..1</w:t>
            </w:r>
          </w:p>
        </w:tc>
      </w:tr>
      <w:tr w:rsidR="005D4A3F" w14:paraId="044FE6F2" w14:textId="77777777" w:rsidTr="005D4A3F">
        <w:tc>
          <w:tcPr>
            <w:tcW w:w="1951" w:type="dxa"/>
            <w:shd w:val="clear" w:color="auto" w:fill="F9F9F9" w:themeFill="background1" w:themeFillShade="F9"/>
            <w:vAlign w:val="bottom"/>
          </w:tcPr>
          <w:p w14:paraId="07D52BBB" w14:textId="77777777" w:rsidR="005D4A3F" w:rsidRDefault="005D4A3F" w:rsidP="00385335">
            <w:pPr>
              <w:rPr>
                <w:b/>
              </w:rPr>
            </w:pPr>
            <w:r>
              <w:rPr>
                <w:b/>
                <w:i/>
              </w:rPr>
              <w:t>Svar</w:t>
            </w:r>
          </w:p>
        </w:tc>
        <w:tc>
          <w:tcPr>
            <w:tcW w:w="3260" w:type="dxa"/>
            <w:shd w:val="clear" w:color="auto" w:fill="F9F9F9" w:themeFill="background1" w:themeFillShade="F9"/>
            <w:vAlign w:val="bottom"/>
          </w:tcPr>
          <w:p w14:paraId="17FB5005" w14:textId="77777777" w:rsidR="005D4A3F" w:rsidRDefault="005D4A3F" w:rsidP="00385335">
            <w:pPr>
              <w:rPr>
                <w:b/>
              </w:rPr>
            </w:pPr>
          </w:p>
        </w:tc>
        <w:tc>
          <w:tcPr>
            <w:tcW w:w="3686" w:type="dxa"/>
            <w:shd w:val="clear" w:color="auto" w:fill="F9F9F9" w:themeFill="background1" w:themeFillShade="F9"/>
            <w:vAlign w:val="bottom"/>
          </w:tcPr>
          <w:p w14:paraId="1F39944E" w14:textId="77777777" w:rsidR="005D4A3F" w:rsidRDefault="005D4A3F" w:rsidP="00385335">
            <w:pPr>
              <w:rPr>
                <w:b/>
              </w:rPr>
            </w:pPr>
          </w:p>
        </w:tc>
        <w:tc>
          <w:tcPr>
            <w:tcW w:w="1559" w:type="dxa"/>
            <w:shd w:val="clear" w:color="auto" w:fill="F9F9F9" w:themeFill="background1" w:themeFillShade="F9"/>
            <w:vAlign w:val="bottom"/>
          </w:tcPr>
          <w:p w14:paraId="7EFB288F" w14:textId="77777777" w:rsidR="005D4A3F" w:rsidRDefault="005D4A3F" w:rsidP="00385335">
            <w:pPr>
              <w:rPr>
                <w:b/>
              </w:rPr>
            </w:pPr>
          </w:p>
        </w:tc>
      </w:tr>
      <w:tr w:rsidR="005D4A3F" w14:paraId="60926D1A" w14:textId="77777777" w:rsidTr="005D4A3F">
        <w:tc>
          <w:tcPr>
            <w:tcW w:w="1951" w:type="dxa"/>
          </w:tcPr>
          <w:p w14:paraId="085B8219" w14:textId="77777777" w:rsidR="005D4A3F" w:rsidRDefault="005D4A3F" w:rsidP="00385335">
            <w:r>
              <w:lastRenderedPageBreak/>
              <w:t>result</w:t>
            </w:r>
          </w:p>
        </w:tc>
        <w:tc>
          <w:tcPr>
            <w:tcW w:w="3260" w:type="dxa"/>
          </w:tcPr>
          <w:p w14:paraId="399AA4B1" w14:textId="77777777" w:rsidR="005D4A3F" w:rsidRPr="005D4A3F" w:rsidRDefault="005D4A3F" w:rsidP="00385335">
            <w:pPr>
              <w:rPr>
                <w:lang w:val="en-US"/>
              </w:rPr>
            </w:pPr>
            <w:proofErr w:type="gramStart"/>
            <w:r w:rsidRPr="005D4A3F">
              <w:rPr>
                <w:lang w:val="en-US"/>
              </w:rPr>
              <w:t>urn:riv</w:t>
            </w:r>
            <w:proofErr w:type="gramEnd"/>
            <w:r w:rsidRPr="005D4A3F">
              <w:rPr>
                <w:lang w:val="en-US"/>
              </w:rPr>
              <w:t>:informationsecurity:authorization:blocking:4:ResultType</w:t>
            </w:r>
          </w:p>
        </w:tc>
        <w:tc>
          <w:tcPr>
            <w:tcW w:w="3686" w:type="dxa"/>
          </w:tcPr>
          <w:p w14:paraId="7CACE932" w14:textId="77777777" w:rsidR="005D4A3F" w:rsidRDefault="005D4A3F" w:rsidP="00385335">
            <w:r>
              <w:t>Status för om operationen lyckades eller inte.</w:t>
            </w:r>
          </w:p>
        </w:tc>
        <w:tc>
          <w:tcPr>
            <w:tcW w:w="1559" w:type="dxa"/>
          </w:tcPr>
          <w:p w14:paraId="107B2DA3" w14:textId="77777777" w:rsidR="005D4A3F" w:rsidRDefault="005D4A3F" w:rsidP="00385335">
            <w:r>
              <w:t>1..1</w:t>
            </w:r>
          </w:p>
        </w:tc>
      </w:tr>
    </w:tbl>
    <w:p w14:paraId="53767FA5" w14:textId="77777777" w:rsidR="00A92E84" w:rsidRPr="00ED19D0" w:rsidRDefault="00A92E84" w:rsidP="00A92E84">
      <w:pPr>
        <w:pStyle w:val="Brdtext"/>
      </w:pPr>
    </w:p>
    <w:p w14:paraId="040BB716" w14:textId="77777777" w:rsidR="00A92E84" w:rsidRDefault="00A92E84" w:rsidP="00A92E84">
      <w:pPr>
        <w:pStyle w:val="Rubrik3"/>
      </w:pPr>
      <w:bookmarkStart w:id="149" w:name="_Toc180141837"/>
      <w:r>
        <w:t>Övriga regler</w:t>
      </w:r>
      <w:bookmarkEnd w:id="149"/>
    </w:p>
    <w:p w14:paraId="47DA3291" w14:textId="77777777" w:rsidR="00324267" w:rsidRDefault="008549B2" w:rsidP="00324267">
      <w:r>
        <w:t>Regel # 1</w:t>
      </w:r>
      <w:r>
        <w:br/>
      </w:r>
      <w:r w:rsidR="00324267">
        <w:t>Producent som nyttjar detta kontrakt har att hantera eventuellt uppkommen felsituation vad gäller transaktionsintegritet (</w:t>
      </w:r>
      <w:proofErr w:type="spellStart"/>
      <w:r w:rsidR="00324267">
        <w:t>Resultcode</w:t>
      </w:r>
      <w:proofErr w:type="spellEnd"/>
      <w:r w:rsidR="00324267">
        <w:t>&lt;&gt;OK).</w:t>
      </w:r>
    </w:p>
    <w:p w14:paraId="18D2CACE" w14:textId="77777777" w:rsidR="00324267" w:rsidRDefault="00324267" w:rsidP="00324267">
      <w:r>
        <w:t xml:space="preserve">Felet kan betyda att begärd uppdatering ej har skett enligt förväntan. De olika scenarierna kan vara (beroende på värdet på </w:t>
      </w:r>
      <w:proofErr w:type="spellStart"/>
      <w:r>
        <w:t>replicationTimeout</w:t>
      </w:r>
      <w:proofErr w:type="spellEnd"/>
      <w:r>
        <w:t>):</w:t>
      </w:r>
    </w:p>
    <w:p w14:paraId="69BB0A6A" w14:textId="77777777" w:rsidR="00324267" w:rsidRDefault="00324267" w:rsidP="00324267">
      <w:pPr>
        <w:pStyle w:val="Liststycke"/>
        <w:numPr>
          <w:ilvl w:val="0"/>
          <w:numId w:val="37"/>
        </w:numPr>
      </w:pPr>
      <w:r>
        <w:t>Lagrat lokalt -ej nationellt</w:t>
      </w:r>
    </w:p>
    <w:p w14:paraId="478B6C95" w14:textId="77777777" w:rsidR="00324267" w:rsidRDefault="00324267" w:rsidP="00324267">
      <w:pPr>
        <w:pStyle w:val="Liststycke"/>
        <w:numPr>
          <w:ilvl w:val="0"/>
          <w:numId w:val="37"/>
        </w:numPr>
      </w:pPr>
      <w:r>
        <w:t>Ej lagrat lokalt -ej lagrat nationellt</w:t>
      </w:r>
    </w:p>
    <w:p w14:paraId="4AD1756E" w14:textId="77777777" w:rsidR="00324267" w:rsidRPr="006C3A29" w:rsidRDefault="00324267" w:rsidP="00324267">
      <w:r>
        <w:t>En producent av kontraktet ansvarar för att kunna hantera denna situation, kontraktet kan (</w:t>
      </w:r>
      <w:proofErr w:type="spellStart"/>
      <w:r>
        <w:t>f.n</w:t>
      </w:r>
      <w:proofErr w:type="spellEnd"/>
      <w:r>
        <w:t xml:space="preserve">) ej garantera en transaktionsintegritet. En konsument av kontraktet kan underlätta felhantering genom att tillhandahålla en informativ </w:t>
      </w:r>
      <w:proofErr w:type="spellStart"/>
      <w:r>
        <w:t>feltext</w:t>
      </w:r>
      <w:proofErr w:type="spellEnd"/>
      <w:r>
        <w:t xml:space="preserve"> i </w:t>
      </w:r>
      <w:proofErr w:type="spellStart"/>
      <w:r>
        <w:t>ResultText</w:t>
      </w:r>
      <w:proofErr w:type="spellEnd"/>
      <w:r>
        <w:t>.</w:t>
      </w:r>
      <w:r>
        <w:br/>
        <w:t xml:space="preserve">OBS! Om </w:t>
      </w:r>
      <w:proofErr w:type="spellStart"/>
      <w:r>
        <w:t>replicationTimeout</w:t>
      </w:r>
      <w:proofErr w:type="spellEnd"/>
      <w:r>
        <w:t xml:space="preserve"> = 0 och replikeringen till den nationella spärrtjänsten misslyckas så får ej konsumenten reda på detta. </w:t>
      </w:r>
      <w:proofErr w:type="spellStart"/>
      <w:r>
        <w:t>ResultCode</w:t>
      </w:r>
      <w:proofErr w:type="spellEnd"/>
      <w:r>
        <w:t xml:space="preserve"> blir ändå OK.</w:t>
      </w:r>
    </w:p>
    <w:p w14:paraId="3BF25D75" w14:textId="6F526ADA" w:rsidR="00A92E84" w:rsidRDefault="00A92E84" w:rsidP="00324267">
      <w:pPr>
        <w:rPr>
          <w:color w:val="4F81BD" w:themeColor="accent1"/>
        </w:rPr>
      </w:pPr>
    </w:p>
    <w:p w14:paraId="5BF817C9" w14:textId="50879BDA" w:rsidR="00A92E84" w:rsidRDefault="00A92E84" w:rsidP="00A92E84">
      <w:pPr>
        <w:pStyle w:val="Rubrik4"/>
      </w:pPr>
      <w:r w:rsidRPr="00776D68">
        <w:t>Icke funktionella krav</w:t>
      </w:r>
    </w:p>
    <w:p w14:paraId="7D72CA84" w14:textId="53CF3B80" w:rsidR="0006023C" w:rsidRPr="0006023C" w:rsidRDefault="0006023C" w:rsidP="0006023C">
      <w:r>
        <w:t>N/A</w:t>
      </w:r>
    </w:p>
    <w:p w14:paraId="648C9781" w14:textId="09AC63B8" w:rsidR="00A92E84" w:rsidRPr="00776D68" w:rsidRDefault="008B046C" w:rsidP="00A92E84">
      <w:pPr>
        <w:pStyle w:val="Rubrik5"/>
      </w:pPr>
      <w:r>
        <w:t xml:space="preserve"> </w:t>
      </w:r>
      <w:r w:rsidR="00A92E84" w:rsidRPr="00776D68">
        <w:t>SLA-krav</w:t>
      </w:r>
    </w:p>
    <w:tbl>
      <w:tblPr>
        <w:tblStyle w:val="Tabellrutnt"/>
        <w:tblW w:w="9100" w:type="dxa"/>
        <w:tblLayout w:type="fixed"/>
        <w:tblLook w:val="04A0" w:firstRow="1" w:lastRow="0" w:firstColumn="1" w:lastColumn="0" w:noHBand="0" w:noVBand="1"/>
      </w:tblPr>
      <w:tblGrid>
        <w:gridCol w:w="1526"/>
        <w:gridCol w:w="6095"/>
        <w:gridCol w:w="1479"/>
      </w:tblGrid>
      <w:tr w:rsidR="008B046C" w14:paraId="58ED9692" w14:textId="77777777" w:rsidTr="0006023C">
        <w:trPr>
          <w:trHeight w:val="384"/>
        </w:trPr>
        <w:tc>
          <w:tcPr>
            <w:tcW w:w="1526" w:type="dxa"/>
            <w:shd w:val="clear" w:color="auto" w:fill="D9D9D9" w:themeFill="background1" w:themeFillShade="D9"/>
            <w:vAlign w:val="bottom"/>
          </w:tcPr>
          <w:p w14:paraId="357A5227" w14:textId="77777777" w:rsidR="008B046C" w:rsidRDefault="008B046C" w:rsidP="00F44B37">
            <w:pPr>
              <w:rPr>
                <w:b/>
              </w:rPr>
            </w:pPr>
            <w:r>
              <w:rPr>
                <w:b/>
              </w:rPr>
              <w:t>Kategori</w:t>
            </w:r>
          </w:p>
        </w:tc>
        <w:tc>
          <w:tcPr>
            <w:tcW w:w="6095" w:type="dxa"/>
            <w:shd w:val="clear" w:color="auto" w:fill="D9D9D9" w:themeFill="background1" w:themeFillShade="D9"/>
            <w:vAlign w:val="bottom"/>
          </w:tcPr>
          <w:p w14:paraId="30AE6082" w14:textId="77777777" w:rsidR="008B046C" w:rsidRDefault="008B046C" w:rsidP="00F44B37">
            <w:pPr>
              <w:rPr>
                <w:b/>
              </w:rPr>
            </w:pPr>
            <w:r>
              <w:rPr>
                <w:b/>
              </w:rPr>
              <w:t>Värde</w:t>
            </w:r>
          </w:p>
        </w:tc>
        <w:tc>
          <w:tcPr>
            <w:tcW w:w="1479" w:type="dxa"/>
            <w:shd w:val="clear" w:color="auto" w:fill="D9D9D9" w:themeFill="background1" w:themeFillShade="D9"/>
            <w:vAlign w:val="bottom"/>
          </w:tcPr>
          <w:p w14:paraId="2CB939DD" w14:textId="77777777" w:rsidR="008B046C" w:rsidRDefault="008B046C" w:rsidP="00F44B37">
            <w:pPr>
              <w:rPr>
                <w:b/>
              </w:rPr>
            </w:pPr>
            <w:r>
              <w:rPr>
                <w:b/>
              </w:rPr>
              <w:t>Kommentar</w:t>
            </w:r>
          </w:p>
        </w:tc>
      </w:tr>
      <w:tr w:rsidR="008B046C" w14:paraId="4B1C68C3" w14:textId="77777777" w:rsidTr="0006023C">
        <w:tc>
          <w:tcPr>
            <w:tcW w:w="1526" w:type="dxa"/>
          </w:tcPr>
          <w:p w14:paraId="39C0189B" w14:textId="77777777" w:rsidR="008B046C" w:rsidRDefault="008B046C" w:rsidP="00F44B37">
            <w:r>
              <w:t>Aktualitet</w:t>
            </w:r>
          </w:p>
        </w:tc>
        <w:tc>
          <w:tcPr>
            <w:tcW w:w="6095" w:type="dxa"/>
          </w:tcPr>
          <w:p w14:paraId="197CB8E5" w14:textId="77777777" w:rsidR="008B046C" w:rsidRDefault="008B046C" w:rsidP="00F44B37">
            <w:r>
              <w:t>Tjänsten garanterar att makulering skett då anropet genomförts utan fel.</w:t>
            </w:r>
          </w:p>
          <w:p w14:paraId="60CDEC2D" w14:textId="77777777" w:rsidR="008B046C" w:rsidRDefault="008B046C" w:rsidP="00F44B37">
            <w:r>
              <w:t xml:space="preserve">Tjänsten garanterar även att makulering skett på nationell nivå då anropet genomförts utan fel om </w:t>
            </w:r>
            <w:proofErr w:type="spellStart"/>
            <w:r>
              <w:t>anroparen</w:t>
            </w:r>
            <w:proofErr w:type="spellEnd"/>
            <w:r>
              <w:t xml:space="preserve"> har begärt det. I annat fall meddelas ej </w:t>
            </w:r>
            <w:proofErr w:type="spellStart"/>
            <w:r>
              <w:t>anroparen</w:t>
            </w:r>
            <w:proofErr w:type="spellEnd"/>
            <w:r>
              <w:t xml:space="preserve"> status på nationell registrering. </w:t>
            </w:r>
          </w:p>
          <w:p w14:paraId="56EA6305" w14:textId="77777777" w:rsidR="008B046C" w:rsidRDefault="008B046C" w:rsidP="00F44B37"/>
          <w:p w14:paraId="78E5AD80" w14:textId="77777777" w:rsidR="008B046C" w:rsidRDefault="008B046C" w:rsidP="00F44B37">
            <w:r>
              <w:t>Det är tjänstens ansvar att förmedla registreringen vidare till den nationella instansen. Detta skall ske så snart som möjligt (synkront), eller med upprepade försök om eventuella problem uppstår.</w:t>
            </w:r>
          </w:p>
        </w:tc>
        <w:tc>
          <w:tcPr>
            <w:tcW w:w="1479" w:type="dxa"/>
          </w:tcPr>
          <w:p w14:paraId="1E3DFCEA" w14:textId="77777777" w:rsidR="008B046C" w:rsidRDefault="008B046C" w:rsidP="00F44B37"/>
        </w:tc>
      </w:tr>
    </w:tbl>
    <w:p w14:paraId="3F7E7EE5" w14:textId="77777777" w:rsidR="00A92E84" w:rsidRPr="008B016A" w:rsidRDefault="00A92E84" w:rsidP="00A92E84"/>
    <w:p w14:paraId="0A5BAA9F" w14:textId="77777777" w:rsidR="00510507" w:rsidRDefault="00510507" w:rsidP="0006023C">
      <w:pPr>
        <w:pStyle w:val="Rubrik3"/>
      </w:pPr>
      <w:bookmarkStart w:id="150" w:name="_Toc180141838"/>
      <w:r>
        <w:t>Exempel</w:t>
      </w:r>
      <w:bookmarkEnd w:id="150"/>
    </w:p>
    <w:p w14:paraId="79AD53E0" w14:textId="45CC3CB6" w:rsidR="00510507" w:rsidRDefault="00510507" w:rsidP="0006023C">
      <w:pPr>
        <w:pStyle w:val="Rubrik4"/>
      </w:pPr>
      <w:r>
        <w:t>Exempel på anrop</w:t>
      </w:r>
    </w:p>
    <w:p w14:paraId="4741DDDF" w14:textId="13DE2ECB" w:rsidR="0006023C" w:rsidRDefault="0006023C" w:rsidP="0006023C">
      <w:r>
        <w:t>Se DeleteExtendedBlockRequest.xml</w:t>
      </w:r>
    </w:p>
    <w:p w14:paraId="4DB5E0D6" w14:textId="1BD84AB0" w:rsidR="0006023C" w:rsidRDefault="0006023C" w:rsidP="0006023C"/>
    <w:p w14:paraId="53B60153" w14:textId="125832A2" w:rsidR="0006023C" w:rsidRDefault="0006023C" w:rsidP="0006023C">
      <w:pPr>
        <w:pStyle w:val="Rubrik4"/>
      </w:pPr>
      <w:r>
        <w:lastRenderedPageBreak/>
        <w:t>Exempel på svar</w:t>
      </w:r>
    </w:p>
    <w:p w14:paraId="11640CB5" w14:textId="69449C99" w:rsidR="0006023C" w:rsidRPr="0006023C" w:rsidRDefault="0006023C" w:rsidP="0006023C">
      <w:r>
        <w:t>Se DeleteExtendedBlockRespons.xml</w:t>
      </w:r>
    </w:p>
    <w:p w14:paraId="51F9CC7C" w14:textId="4654F218" w:rsidR="00A50C01" w:rsidRDefault="00A50C01">
      <w:pPr>
        <w:spacing w:line="240" w:lineRule="auto"/>
        <w:rPr>
          <w:lang w:val="en-US"/>
        </w:rPr>
      </w:pPr>
      <w:r>
        <w:rPr>
          <w:lang w:val="en-US"/>
        </w:rPr>
        <w:br w:type="page"/>
      </w:r>
    </w:p>
    <w:p w14:paraId="43D85EF5" w14:textId="77777777" w:rsidR="00B85979" w:rsidRPr="007F0F45" w:rsidRDefault="00B85979" w:rsidP="0085005D">
      <w:pPr>
        <w:rPr>
          <w:lang w:val="en-US"/>
        </w:rPr>
      </w:pPr>
    </w:p>
    <w:p w14:paraId="1FBBB4D5" w14:textId="5B397C9C" w:rsidR="00B85979" w:rsidRPr="00B54EA0" w:rsidRDefault="00B85979" w:rsidP="00B85979">
      <w:pPr>
        <w:pStyle w:val="Rubrik2"/>
      </w:pPr>
      <w:bookmarkStart w:id="151" w:name="_Toc180141839"/>
      <w:r w:rsidRPr="00B54EA0">
        <w:t>RegisterTemporaryExtendedRevoke</w:t>
      </w:r>
      <w:bookmarkEnd w:id="151"/>
    </w:p>
    <w:p w14:paraId="3FE863C6" w14:textId="77777777" w:rsidR="00B85979" w:rsidRDefault="00B85979" w:rsidP="00B85979">
      <w:r>
        <w:t>Tjänst som häver en spärr tillfälligt i den lokala spärrtjänsten, om spärren finns. En spärr kan ha flera tillfälliga hävningar (gällande olika personal).</w:t>
      </w:r>
    </w:p>
    <w:p w14:paraId="51487460" w14:textId="77777777" w:rsidR="00B85979" w:rsidRDefault="00B85979" w:rsidP="00B85979"/>
    <w:p w14:paraId="63A571B9" w14:textId="2E8EBD52" w:rsidR="00B85979" w:rsidRDefault="00B85979" w:rsidP="00B85979">
      <w:r>
        <w:t>Tjänsten registrerar även den tillfälliga hävningen på nationell nivå.</w:t>
      </w:r>
    </w:p>
    <w:p w14:paraId="3501C2F7" w14:textId="77777777" w:rsidR="008549B2" w:rsidRDefault="008549B2" w:rsidP="00B85979"/>
    <w:p w14:paraId="67ECB142" w14:textId="77777777" w:rsidR="00B85979" w:rsidRDefault="00B85979" w:rsidP="00B85979">
      <w:pPr>
        <w:pStyle w:val="Rubrik3"/>
      </w:pPr>
      <w:bookmarkStart w:id="152" w:name="_Toc180141840"/>
      <w:r>
        <w:t>Version</w:t>
      </w:r>
      <w:bookmarkEnd w:id="152"/>
    </w:p>
    <w:p w14:paraId="3BB2A68F" w14:textId="322C8BAC" w:rsidR="00B85979" w:rsidRDefault="0006023C" w:rsidP="00B85979">
      <w:r>
        <w:t>4</w:t>
      </w:r>
      <w:r w:rsidR="00B85979">
        <w:t>.0</w:t>
      </w:r>
    </w:p>
    <w:p w14:paraId="55211A1C" w14:textId="77777777" w:rsidR="00B85979" w:rsidRPr="00C55071" w:rsidRDefault="00B85979" w:rsidP="00B85979"/>
    <w:p w14:paraId="2C31AA17" w14:textId="3FFE54FF" w:rsidR="00B85979" w:rsidRDefault="00B85979" w:rsidP="00B85979">
      <w:pPr>
        <w:pStyle w:val="Rubrik3"/>
      </w:pPr>
      <w:bookmarkStart w:id="153" w:name="_Toc180141841"/>
      <w:r>
        <w:t>Fältregler</w:t>
      </w:r>
      <w:bookmarkEnd w:id="153"/>
    </w:p>
    <w:tbl>
      <w:tblPr>
        <w:tblStyle w:val="Tabellrutnt"/>
        <w:tblW w:w="10598" w:type="dxa"/>
        <w:tblLayout w:type="fixed"/>
        <w:tblLook w:val="04A0" w:firstRow="1" w:lastRow="0" w:firstColumn="1" w:lastColumn="0" w:noHBand="0" w:noVBand="1"/>
      </w:tblPr>
      <w:tblGrid>
        <w:gridCol w:w="2376"/>
        <w:gridCol w:w="2127"/>
        <w:gridCol w:w="4536"/>
        <w:gridCol w:w="1559"/>
      </w:tblGrid>
      <w:tr w:rsidR="0006023C" w14:paraId="695D68F5" w14:textId="77777777" w:rsidTr="0006023C">
        <w:trPr>
          <w:trHeight w:val="384"/>
        </w:trPr>
        <w:tc>
          <w:tcPr>
            <w:tcW w:w="2376" w:type="dxa"/>
            <w:shd w:val="clear" w:color="auto" w:fill="D9D9D9" w:themeFill="background1" w:themeFillShade="D9"/>
            <w:vAlign w:val="bottom"/>
          </w:tcPr>
          <w:p w14:paraId="1472405D" w14:textId="77777777" w:rsidR="0006023C" w:rsidRDefault="0006023C" w:rsidP="00385335">
            <w:pPr>
              <w:rPr>
                <w:b/>
              </w:rPr>
            </w:pPr>
            <w:r>
              <w:rPr>
                <w:b/>
              </w:rPr>
              <w:t>Namn</w:t>
            </w:r>
          </w:p>
        </w:tc>
        <w:tc>
          <w:tcPr>
            <w:tcW w:w="2127" w:type="dxa"/>
            <w:shd w:val="clear" w:color="auto" w:fill="D9D9D9" w:themeFill="background1" w:themeFillShade="D9"/>
            <w:vAlign w:val="bottom"/>
          </w:tcPr>
          <w:p w14:paraId="7E1BF10B" w14:textId="77777777" w:rsidR="0006023C" w:rsidRDefault="0006023C" w:rsidP="00385335">
            <w:pPr>
              <w:rPr>
                <w:b/>
              </w:rPr>
            </w:pPr>
            <w:proofErr w:type="spellStart"/>
            <w:r>
              <w:rPr>
                <w:b/>
              </w:rPr>
              <w:t>Datatyp</w:t>
            </w:r>
            <w:proofErr w:type="spellEnd"/>
          </w:p>
        </w:tc>
        <w:tc>
          <w:tcPr>
            <w:tcW w:w="4536" w:type="dxa"/>
            <w:shd w:val="clear" w:color="auto" w:fill="D9D9D9" w:themeFill="background1" w:themeFillShade="D9"/>
            <w:vAlign w:val="bottom"/>
          </w:tcPr>
          <w:p w14:paraId="10FB3B38" w14:textId="77777777" w:rsidR="0006023C" w:rsidRDefault="0006023C" w:rsidP="00385335">
            <w:pPr>
              <w:rPr>
                <w:b/>
              </w:rPr>
            </w:pPr>
            <w:r>
              <w:rPr>
                <w:b/>
              </w:rPr>
              <w:t>Beskrivning</w:t>
            </w:r>
          </w:p>
        </w:tc>
        <w:tc>
          <w:tcPr>
            <w:tcW w:w="1559" w:type="dxa"/>
            <w:shd w:val="clear" w:color="auto" w:fill="D9D9D9" w:themeFill="background1" w:themeFillShade="D9"/>
            <w:vAlign w:val="bottom"/>
          </w:tcPr>
          <w:p w14:paraId="111B8F84" w14:textId="77777777" w:rsidR="0006023C" w:rsidRDefault="0006023C" w:rsidP="00385335">
            <w:pPr>
              <w:rPr>
                <w:b/>
              </w:rPr>
            </w:pPr>
            <w:proofErr w:type="spellStart"/>
            <w:r>
              <w:rPr>
                <w:b/>
              </w:rPr>
              <w:t>Kardinalitet</w:t>
            </w:r>
            <w:proofErr w:type="spellEnd"/>
          </w:p>
        </w:tc>
      </w:tr>
      <w:tr w:rsidR="0006023C" w14:paraId="5D8EE4AB" w14:textId="77777777" w:rsidTr="0006023C">
        <w:tc>
          <w:tcPr>
            <w:tcW w:w="2376" w:type="dxa"/>
            <w:shd w:val="clear" w:color="auto" w:fill="F9F9F9" w:themeFill="background1" w:themeFillShade="F9"/>
            <w:vAlign w:val="bottom"/>
          </w:tcPr>
          <w:p w14:paraId="3F906D13" w14:textId="77777777" w:rsidR="0006023C" w:rsidRDefault="0006023C" w:rsidP="00385335">
            <w:pPr>
              <w:rPr>
                <w:b/>
              </w:rPr>
            </w:pPr>
            <w:r>
              <w:rPr>
                <w:b/>
                <w:i/>
              </w:rPr>
              <w:t>Begäran</w:t>
            </w:r>
          </w:p>
        </w:tc>
        <w:tc>
          <w:tcPr>
            <w:tcW w:w="2127" w:type="dxa"/>
            <w:shd w:val="clear" w:color="auto" w:fill="F9F9F9" w:themeFill="background1" w:themeFillShade="F9"/>
            <w:vAlign w:val="bottom"/>
          </w:tcPr>
          <w:p w14:paraId="22B5453A" w14:textId="77777777" w:rsidR="0006023C" w:rsidRDefault="0006023C" w:rsidP="00385335">
            <w:pPr>
              <w:rPr>
                <w:b/>
              </w:rPr>
            </w:pPr>
          </w:p>
        </w:tc>
        <w:tc>
          <w:tcPr>
            <w:tcW w:w="4536" w:type="dxa"/>
            <w:shd w:val="clear" w:color="auto" w:fill="F9F9F9" w:themeFill="background1" w:themeFillShade="F9"/>
            <w:vAlign w:val="bottom"/>
          </w:tcPr>
          <w:p w14:paraId="1F2D74F3" w14:textId="77777777" w:rsidR="0006023C" w:rsidRDefault="0006023C" w:rsidP="00385335">
            <w:pPr>
              <w:rPr>
                <w:b/>
              </w:rPr>
            </w:pPr>
          </w:p>
        </w:tc>
        <w:tc>
          <w:tcPr>
            <w:tcW w:w="1559" w:type="dxa"/>
            <w:shd w:val="clear" w:color="auto" w:fill="F9F9F9" w:themeFill="background1" w:themeFillShade="F9"/>
            <w:vAlign w:val="bottom"/>
          </w:tcPr>
          <w:p w14:paraId="2DEC4E91" w14:textId="77777777" w:rsidR="0006023C" w:rsidRDefault="0006023C" w:rsidP="00385335">
            <w:pPr>
              <w:rPr>
                <w:b/>
              </w:rPr>
            </w:pPr>
          </w:p>
        </w:tc>
      </w:tr>
      <w:tr w:rsidR="0006023C" w14:paraId="49739E81" w14:textId="77777777" w:rsidTr="0006023C">
        <w:tc>
          <w:tcPr>
            <w:tcW w:w="2376" w:type="dxa"/>
          </w:tcPr>
          <w:p w14:paraId="4DE765B6" w14:textId="77777777" w:rsidR="0006023C" w:rsidRDefault="0006023C" w:rsidP="00385335">
            <w:proofErr w:type="spellStart"/>
            <w:r>
              <w:t>temporaryRevokeId</w:t>
            </w:r>
            <w:proofErr w:type="spellEnd"/>
          </w:p>
        </w:tc>
        <w:tc>
          <w:tcPr>
            <w:tcW w:w="2127" w:type="dxa"/>
          </w:tcPr>
          <w:p w14:paraId="4135DF0B"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:informationsecurity:authorization:blocking:4:Id</w:t>
            </w:r>
          </w:p>
        </w:tc>
        <w:tc>
          <w:tcPr>
            <w:tcW w:w="4536" w:type="dxa"/>
          </w:tcPr>
          <w:p w14:paraId="4ABA805D" w14:textId="77777777" w:rsidR="0006023C" w:rsidRDefault="0006023C" w:rsidP="00385335">
            <w:r>
              <w:t xml:space="preserve">Unik, global identifierare för den tillfälliga hävningen. Tjänstekonsumenten ansvarar för att generera </w:t>
            </w:r>
            <w:proofErr w:type="spellStart"/>
            <w:r>
              <w:t>id:et</w:t>
            </w:r>
            <w:proofErr w:type="spellEnd"/>
            <w:r>
              <w:t>.</w:t>
            </w:r>
          </w:p>
        </w:tc>
        <w:tc>
          <w:tcPr>
            <w:tcW w:w="1559" w:type="dxa"/>
          </w:tcPr>
          <w:p w14:paraId="6FDB41AE" w14:textId="77777777" w:rsidR="0006023C" w:rsidRDefault="0006023C" w:rsidP="00385335">
            <w:r>
              <w:t>1..1</w:t>
            </w:r>
          </w:p>
        </w:tc>
      </w:tr>
      <w:tr w:rsidR="0006023C" w14:paraId="6A247C6D" w14:textId="77777777" w:rsidTr="0006023C">
        <w:tc>
          <w:tcPr>
            <w:tcW w:w="2376" w:type="dxa"/>
          </w:tcPr>
          <w:p w14:paraId="7394A316" w14:textId="77777777" w:rsidR="0006023C" w:rsidRDefault="0006023C" w:rsidP="00385335">
            <w:r>
              <w:t>blockId</w:t>
            </w:r>
          </w:p>
        </w:tc>
        <w:tc>
          <w:tcPr>
            <w:tcW w:w="2127" w:type="dxa"/>
          </w:tcPr>
          <w:p w14:paraId="2841763C"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:informationsecurity:authorization:blocking:4:Id</w:t>
            </w:r>
          </w:p>
        </w:tc>
        <w:tc>
          <w:tcPr>
            <w:tcW w:w="4536" w:type="dxa"/>
          </w:tcPr>
          <w:p w14:paraId="72619D5B" w14:textId="77777777" w:rsidR="0006023C" w:rsidRDefault="0006023C" w:rsidP="00385335">
            <w:r>
              <w:t>Identifierare för den spärr som skall tillfälligt hävas.</w:t>
            </w:r>
          </w:p>
        </w:tc>
        <w:tc>
          <w:tcPr>
            <w:tcW w:w="1559" w:type="dxa"/>
          </w:tcPr>
          <w:p w14:paraId="25DEA9CA" w14:textId="77777777" w:rsidR="0006023C" w:rsidRDefault="0006023C" w:rsidP="00385335">
            <w:r>
              <w:t>1..1</w:t>
            </w:r>
          </w:p>
        </w:tc>
      </w:tr>
      <w:tr w:rsidR="0006023C" w14:paraId="60770B81" w14:textId="77777777" w:rsidTr="0006023C">
        <w:tc>
          <w:tcPr>
            <w:tcW w:w="2376" w:type="dxa"/>
          </w:tcPr>
          <w:p w14:paraId="14C65DD5" w14:textId="77777777" w:rsidR="0006023C" w:rsidRDefault="0006023C" w:rsidP="00385335">
            <w:proofErr w:type="spellStart"/>
            <w:r>
              <w:t>endDate</w:t>
            </w:r>
            <w:proofErr w:type="spellEnd"/>
          </w:p>
        </w:tc>
        <w:tc>
          <w:tcPr>
            <w:tcW w:w="2127" w:type="dxa"/>
          </w:tcPr>
          <w:p w14:paraId="190A6E00" w14:textId="77777777" w:rsidR="0006023C" w:rsidRDefault="0006023C" w:rsidP="00385335">
            <w:proofErr w:type="spellStart"/>
            <w:proofErr w:type="gramStart"/>
            <w:r>
              <w:t>xs:DateTime</w:t>
            </w:r>
            <w:proofErr w:type="spellEnd"/>
            <w:proofErr w:type="gramEnd"/>
          </w:p>
        </w:tc>
        <w:tc>
          <w:tcPr>
            <w:tcW w:w="4536" w:type="dxa"/>
          </w:tcPr>
          <w:p w14:paraId="402AC3A0" w14:textId="77777777" w:rsidR="0006023C" w:rsidRDefault="0006023C" w:rsidP="00385335">
            <w:r>
              <w:t>Den tillfälliga hävningens giltighetsdatum. Hävningen upphör att gälla då denna tidpunkt inträffat.</w:t>
            </w:r>
          </w:p>
        </w:tc>
        <w:tc>
          <w:tcPr>
            <w:tcW w:w="1559" w:type="dxa"/>
          </w:tcPr>
          <w:p w14:paraId="439FB1DC" w14:textId="77777777" w:rsidR="0006023C" w:rsidRDefault="0006023C" w:rsidP="00385335">
            <w:r>
              <w:t>1..1</w:t>
            </w:r>
          </w:p>
        </w:tc>
      </w:tr>
      <w:tr w:rsidR="0006023C" w14:paraId="631B78BA" w14:textId="77777777" w:rsidTr="0006023C">
        <w:tc>
          <w:tcPr>
            <w:tcW w:w="2376" w:type="dxa"/>
          </w:tcPr>
          <w:p w14:paraId="520131BF" w14:textId="77777777" w:rsidR="0006023C" w:rsidRDefault="0006023C" w:rsidP="00385335">
            <w:proofErr w:type="spellStart"/>
            <w:r>
              <w:t>revokedForCareUnitId</w:t>
            </w:r>
            <w:proofErr w:type="spellEnd"/>
          </w:p>
        </w:tc>
        <w:tc>
          <w:tcPr>
            <w:tcW w:w="2127" w:type="dxa"/>
          </w:tcPr>
          <w:p w14:paraId="12DE5D15"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:informationsecurity:authorization:blocking:4:HsaId</w:t>
            </w:r>
          </w:p>
        </w:tc>
        <w:tc>
          <w:tcPr>
            <w:tcW w:w="4536" w:type="dxa"/>
          </w:tcPr>
          <w:p w14:paraId="77A5A94B" w14:textId="77777777" w:rsidR="0006023C" w:rsidRDefault="0006023C" w:rsidP="00385335">
            <w:r>
              <w:t>Anger HSA-id för den vårdenhet hävningen gäller för.</w:t>
            </w:r>
          </w:p>
        </w:tc>
        <w:tc>
          <w:tcPr>
            <w:tcW w:w="1559" w:type="dxa"/>
          </w:tcPr>
          <w:p w14:paraId="295CAB11" w14:textId="77777777" w:rsidR="0006023C" w:rsidRDefault="0006023C" w:rsidP="00385335">
            <w:r>
              <w:t>1..1</w:t>
            </w:r>
          </w:p>
        </w:tc>
      </w:tr>
      <w:tr w:rsidR="0006023C" w14:paraId="5EBA2D20" w14:textId="77777777" w:rsidTr="0006023C">
        <w:tc>
          <w:tcPr>
            <w:tcW w:w="2376" w:type="dxa"/>
          </w:tcPr>
          <w:p w14:paraId="2FF35156" w14:textId="77777777" w:rsidR="0006023C" w:rsidRDefault="0006023C" w:rsidP="00385335">
            <w:proofErr w:type="spellStart"/>
            <w:r>
              <w:t>revokedForEmployeeId</w:t>
            </w:r>
            <w:proofErr w:type="spellEnd"/>
          </w:p>
        </w:tc>
        <w:tc>
          <w:tcPr>
            <w:tcW w:w="2127" w:type="dxa"/>
          </w:tcPr>
          <w:p w14:paraId="24841AF3"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:informationsecurity:authorization:blocking:4:HsaId</w:t>
            </w:r>
          </w:p>
        </w:tc>
        <w:tc>
          <w:tcPr>
            <w:tcW w:w="4536" w:type="dxa"/>
          </w:tcPr>
          <w:p w14:paraId="7B0A936C" w14:textId="77777777" w:rsidR="0006023C" w:rsidRDefault="0006023C" w:rsidP="00385335">
            <w:r>
              <w:t>Anger HSA-id för den medarbetare/person hävningen gäller för. Anges om hävningen skall gälla för en medarbetare/person, annars gäller hävningen för all behörig personal på vårdenheten.</w:t>
            </w:r>
          </w:p>
        </w:tc>
        <w:tc>
          <w:tcPr>
            <w:tcW w:w="1559" w:type="dxa"/>
          </w:tcPr>
          <w:p w14:paraId="5FC68A72" w14:textId="77777777" w:rsidR="0006023C" w:rsidRDefault="0006023C" w:rsidP="00385335">
            <w:r>
              <w:t>0..1</w:t>
            </w:r>
          </w:p>
        </w:tc>
      </w:tr>
      <w:tr w:rsidR="0006023C" w14:paraId="2410E361" w14:textId="77777777" w:rsidTr="0006023C">
        <w:tc>
          <w:tcPr>
            <w:tcW w:w="2376" w:type="dxa"/>
          </w:tcPr>
          <w:p w14:paraId="27620C2D" w14:textId="77777777" w:rsidR="0006023C" w:rsidRDefault="0006023C" w:rsidP="00385335">
            <w:proofErr w:type="spellStart"/>
            <w:r>
              <w:t>registerAction</w:t>
            </w:r>
            <w:proofErr w:type="spellEnd"/>
          </w:p>
        </w:tc>
        <w:tc>
          <w:tcPr>
            <w:tcW w:w="2127" w:type="dxa"/>
          </w:tcPr>
          <w:p w14:paraId="7779F53C"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:informationsecurity:authorization:blocking:4:ActionType</w:t>
            </w:r>
          </w:p>
        </w:tc>
        <w:tc>
          <w:tcPr>
            <w:tcW w:w="4536" w:type="dxa"/>
          </w:tcPr>
          <w:p w14:paraId="1CC1E54D" w14:textId="77777777" w:rsidR="0006023C" w:rsidRDefault="0006023C" w:rsidP="00385335">
            <w:r>
              <w:t>Identifierar de personer som begärt och registrerat den tillfälliga hävningen samt tidpunkter för dessa.</w:t>
            </w:r>
          </w:p>
        </w:tc>
        <w:tc>
          <w:tcPr>
            <w:tcW w:w="1559" w:type="dxa"/>
          </w:tcPr>
          <w:p w14:paraId="55868108" w14:textId="77777777" w:rsidR="0006023C" w:rsidRDefault="0006023C" w:rsidP="00385335">
            <w:r>
              <w:t>1..1</w:t>
            </w:r>
          </w:p>
        </w:tc>
      </w:tr>
      <w:tr w:rsidR="0006023C" w14:paraId="018A67C9" w14:textId="77777777" w:rsidTr="0006023C">
        <w:tc>
          <w:tcPr>
            <w:tcW w:w="2376" w:type="dxa"/>
          </w:tcPr>
          <w:p w14:paraId="36EFC10D" w14:textId="77777777" w:rsidR="0006023C" w:rsidRDefault="0006023C" w:rsidP="00385335">
            <w:proofErr w:type="spellStart"/>
            <w:r>
              <w:t>revokeReason</w:t>
            </w:r>
            <w:proofErr w:type="spellEnd"/>
          </w:p>
        </w:tc>
        <w:tc>
          <w:tcPr>
            <w:tcW w:w="2127" w:type="dxa"/>
          </w:tcPr>
          <w:p w14:paraId="26CDEE22"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:informationsecurity:authorization:blocking:4:Tempora</w:t>
            </w:r>
            <w:r w:rsidRPr="0006023C">
              <w:rPr>
                <w:lang w:val="en-US"/>
              </w:rPr>
              <w:lastRenderedPageBreak/>
              <w:t>ryRevokeReasonType</w:t>
            </w:r>
          </w:p>
        </w:tc>
        <w:tc>
          <w:tcPr>
            <w:tcW w:w="4536" w:type="dxa"/>
          </w:tcPr>
          <w:p w14:paraId="45356318" w14:textId="77777777" w:rsidR="0006023C" w:rsidRDefault="0006023C" w:rsidP="00385335">
            <w:r>
              <w:lastRenderedPageBreak/>
              <w:t>Enumerationsvärde för orsak till tillfällig hävning.</w:t>
            </w:r>
          </w:p>
        </w:tc>
        <w:tc>
          <w:tcPr>
            <w:tcW w:w="1559" w:type="dxa"/>
          </w:tcPr>
          <w:p w14:paraId="2C277A45" w14:textId="77777777" w:rsidR="0006023C" w:rsidRDefault="0006023C" w:rsidP="00385335">
            <w:r>
              <w:t>1..1</w:t>
            </w:r>
          </w:p>
        </w:tc>
      </w:tr>
      <w:tr w:rsidR="0006023C" w14:paraId="6BE432EC" w14:textId="77777777" w:rsidTr="0006023C">
        <w:tc>
          <w:tcPr>
            <w:tcW w:w="2376" w:type="dxa"/>
          </w:tcPr>
          <w:p w14:paraId="35BC3EC5" w14:textId="77777777" w:rsidR="0006023C" w:rsidRDefault="0006023C" w:rsidP="00385335">
            <w:proofErr w:type="spellStart"/>
            <w:r>
              <w:t>revokeReasonText</w:t>
            </w:r>
            <w:proofErr w:type="spellEnd"/>
          </w:p>
        </w:tc>
        <w:tc>
          <w:tcPr>
            <w:tcW w:w="2127" w:type="dxa"/>
          </w:tcPr>
          <w:p w14:paraId="11C0E09D"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:informationsecurity:authorization:blocking:4:ReasonText</w:t>
            </w:r>
          </w:p>
        </w:tc>
        <w:tc>
          <w:tcPr>
            <w:tcW w:w="4536" w:type="dxa"/>
          </w:tcPr>
          <w:p w14:paraId="2F75AC32" w14:textId="57CA3EB3" w:rsidR="0006023C" w:rsidRDefault="008549B2" w:rsidP="00385335">
            <w:r w:rsidRPr="008549B2">
              <w:t>K</w:t>
            </w:r>
            <w:r w:rsidR="0006023C" w:rsidRPr="008549B2">
              <w:t>ompletterande</w:t>
            </w:r>
            <w:r w:rsidR="0006023C">
              <w:t xml:space="preserve"> text för orsak till tillfällig hävning.</w:t>
            </w:r>
          </w:p>
        </w:tc>
        <w:tc>
          <w:tcPr>
            <w:tcW w:w="1559" w:type="dxa"/>
          </w:tcPr>
          <w:p w14:paraId="505BC6BD" w14:textId="77777777" w:rsidR="0006023C" w:rsidRDefault="0006023C" w:rsidP="00385335">
            <w:r>
              <w:t>0..1</w:t>
            </w:r>
          </w:p>
        </w:tc>
      </w:tr>
      <w:tr w:rsidR="0006023C" w14:paraId="7BAAF0E2" w14:textId="77777777" w:rsidTr="0006023C">
        <w:tc>
          <w:tcPr>
            <w:tcW w:w="2376" w:type="dxa"/>
          </w:tcPr>
          <w:p w14:paraId="2C828803" w14:textId="77777777" w:rsidR="0006023C" w:rsidRDefault="0006023C" w:rsidP="00385335">
            <w:proofErr w:type="spellStart"/>
            <w:r>
              <w:t>replicationTimeout</w:t>
            </w:r>
            <w:proofErr w:type="spellEnd"/>
          </w:p>
        </w:tc>
        <w:tc>
          <w:tcPr>
            <w:tcW w:w="2127" w:type="dxa"/>
          </w:tcPr>
          <w:p w14:paraId="26A8B3BB" w14:textId="77777777" w:rsidR="0006023C" w:rsidRDefault="0006023C" w:rsidP="00385335">
            <w:proofErr w:type="spellStart"/>
            <w:proofErr w:type="gramStart"/>
            <w:r>
              <w:t>xs:Int</w:t>
            </w:r>
            <w:proofErr w:type="spellEnd"/>
            <w:proofErr w:type="gramEnd"/>
          </w:p>
        </w:tc>
        <w:tc>
          <w:tcPr>
            <w:tcW w:w="4536" w:type="dxa"/>
          </w:tcPr>
          <w:p w14:paraId="3103E234" w14:textId="77777777" w:rsidR="0006023C" w:rsidRDefault="0006023C" w:rsidP="00385335">
            <w:r>
              <w:t xml:space="preserve">Anger hur replikering till nationell spärrtjänst ska ske. </w:t>
            </w:r>
          </w:p>
          <w:p w14:paraId="7D09B37D" w14:textId="77777777" w:rsidR="0006023C" w:rsidRDefault="0006023C" w:rsidP="00385335">
            <w:r>
              <w:t xml:space="preserve">-   Om -1 anges kommer anropet att vänta på att replikering är utförd innan det avslutas eller om </w:t>
            </w:r>
            <w:proofErr w:type="spellStart"/>
            <w:r>
              <w:t>ws</w:t>
            </w:r>
            <w:proofErr w:type="spellEnd"/>
            <w:r>
              <w:t xml:space="preserve"> anropet gör timeout. Anropet kommer då att misslyckas.</w:t>
            </w:r>
          </w:p>
          <w:p w14:paraId="7837B100" w14:textId="77777777" w:rsidR="0006023C" w:rsidRDefault="0006023C" w:rsidP="00385335">
            <w:r>
              <w:t>-   Om 0 anges kommer anropet att avslutas direkt och replikering sker asynkront så snabbt som möjligt.</w:t>
            </w:r>
          </w:p>
          <w:p w14:paraId="0B8E511A" w14:textId="77777777" w:rsidR="0006023C" w:rsidRDefault="0006023C" w:rsidP="00385335">
            <w:r>
              <w:t xml:space="preserve">-   </w:t>
            </w:r>
            <w:proofErr w:type="gramStart"/>
            <w:r>
              <w:t>Om &gt;</w:t>
            </w:r>
            <w:proofErr w:type="gramEnd"/>
            <w:r>
              <w:t xml:space="preserve"> 0 anges är det den tid, i millisekunder, som anropet väntar på att replikering ska ske innan anropet avslutas. Om anropet avslutas innan replikering är klar (</w:t>
            </w:r>
            <w:proofErr w:type="spellStart"/>
            <w:r>
              <w:t>ReplicationTimeout</w:t>
            </w:r>
            <w:proofErr w:type="spellEnd"/>
            <w:r>
              <w:t xml:space="preserve"> tiden uppnås) kommer replikeringen att ske asynkront så snabbt som möjligt.</w:t>
            </w:r>
          </w:p>
        </w:tc>
        <w:tc>
          <w:tcPr>
            <w:tcW w:w="1559" w:type="dxa"/>
          </w:tcPr>
          <w:p w14:paraId="6DCA0EE9" w14:textId="77777777" w:rsidR="0006023C" w:rsidRDefault="0006023C" w:rsidP="00385335">
            <w:r>
              <w:t>1..1</w:t>
            </w:r>
          </w:p>
        </w:tc>
      </w:tr>
      <w:tr w:rsidR="0006023C" w14:paraId="6F416DC4" w14:textId="77777777" w:rsidTr="0006023C">
        <w:tc>
          <w:tcPr>
            <w:tcW w:w="2376" w:type="dxa"/>
            <w:shd w:val="clear" w:color="auto" w:fill="F9F9F9" w:themeFill="background1" w:themeFillShade="F9"/>
            <w:vAlign w:val="bottom"/>
          </w:tcPr>
          <w:p w14:paraId="67E81233" w14:textId="77777777" w:rsidR="0006023C" w:rsidRDefault="0006023C" w:rsidP="00385335">
            <w:pPr>
              <w:rPr>
                <w:b/>
              </w:rPr>
            </w:pPr>
            <w:r>
              <w:rPr>
                <w:b/>
                <w:i/>
              </w:rPr>
              <w:t>Svar</w:t>
            </w:r>
          </w:p>
        </w:tc>
        <w:tc>
          <w:tcPr>
            <w:tcW w:w="2127" w:type="dxa"/>
            <w:shd w:val="clear" w:color="auto" w:fill="F9F9F9" w:themeFill="background1" w:themeFillShade="F9"/>
            <w:vAlign w:val="bottom"/>
          </w:tcPr>
          <w:p w14:paraId="4D0F115B" w14:textId="77777777" w:rsidR="0006023C" w:rsidRDefault="0006023C" w:rsidP="00385335">
            <w:pPr>
              <w:rPr>
                <w:b/>
              </w:rPr>
            </w:pPr>
          </w:p>
        </w:tc>
        <w:tc>
          <w:tcPr>
            <w:tcW w:w="4536" w:type="dxa"/>
            <w:shd w:val="clear" w:color="auto" w:fill="F9F9F9" w:themeFill="background1" w:themeFillShade="F9"/>
            <w:vAlign w:val="bottom"/>
          </w:tcPr>
          <w:p w14:paraId="5619C04D" w14:textId="77777777" w:rsidR="0006023C" w:rsidRDefault="0006023C" w:rsidP="00385335">
            <w:pPr>
              <w:rPr>
                <w:b/>
              </w:rPr>
            </w:pPr>
          </w:p>
        </w:tc>
        <w:tc>
          <w:tcPr>
            <w:tcW w:w="1559" w:type="dxa"/>
            <w:shd w:val="clear" w:color="auto" w:fill="F9F9F9" w:themeFill="background1" w:themeFillShade="F9"/>
            <w:vAlign w:val="bottom"/>
          </w:tcPr>
          <w:p w14:paraId="34F3278F" w14:textId="77777777" w:rsidR="0006023C" w:rsidRDefault="0006023C" w:rsidP="00385335">
            <w:pPr>
              <w:rPr>
                <w:b/>
              </w:rPr>
            </w:pPr>
          </w:p>
        </w:tc>
      </w:tr>
      <w:tr w:rsidR="0006023C" w14:paraId="4D145F7C" w14:textId="77777777" w:rsidTr="0006023C">
        <w:tc>
          <w:tcPr>
            <w:tcW w:w="2376" w:type="dxa"/>
          </w:tcPr>
          <w:p w14:paraId="3C1CE9B8" w14:textId="77777777" w:rsidR="0006023C" w:rsidRDefault="0006023C" w:rsidP="00385335">
            <w:r>
              <w:t>result</w:t>
            </w:r>
          </w:p>
        </w:tc>
        <w:tc>
          <w:tcPr>
            <w:tcW w:w="2127" w:type="dxa"/>
          </w:tcPr>
          <w:p w14:paraId="3C3F18E0" w14:textId="77777777" w:rsidR="0006023C" w:rsidRPr="0006023C" w:rsidRDefault="0006023C" w:rsidP="00385335">
            <w:pPr>
              <w:rPr>
                <w:lang w:val="en-US"/>
              </w:rPr>
            </w:pPr>
            <w:proofErr w:type="gramStart"/>
            <w:r w:rsidRPr="0006023C">
              <w:rPr>
                <w:lang w:val="en-US"/>
              </w:rPr>
              <w:t>urn:riv</w:t>
            </w:r>
            <w:proofErr w:type="gramEnd"/>
            <w:r w:rsidRPr="0006023C">
              <w:rPr>
                <w:lang w:val="en-US"/>
              </w:rPr>
              <w:t>:informationsecurity:authorization:blocking:4:ResultType</w:t>
            </w:r>
          </w:p>
        </w:tc>
        <w:tc>
          <w:tcPr>
            <w:tcW w:w="4536" w:type="dxa"/>
          </w:tcPr>
          <w:p w14:paraId="5BAA2BD4" w14:textId="77777777" w:rsidR="0006023C" w:rsidRDefault="0006023C" w:rsidP="00385335">
            <w:r>
              <w:t>Status för om operationen lyckades eller inte.</w:t>
            </w:r>
          </w:p>
        </w:tc>
        <w:tc>
          <w:tcPr>
            <w:tcW w:w="1559" w:type="dxa"/>
          </w:tcPr>
          <w:p w14:paraId="2A6057C8" w14:textId="77777777" w:rsidR="0006023C" w:rsidRDefault="0006023C" w:rsidP="00385335">
            <w:r>
              <w:t>1..1</w:t>
            </w:r>
          </w:p>
        </w:tc>
      </w:tr>
    </w:tbl>
    <w:p w14:paraId="0B41CE73" w14:textId="77777777" w:rsidR="00B85979" w:rsidRPr="00ED19D0" w:rsidRDefault="00B85979" w:rsidP="00B85979">
      <w:pPr>
        <w:pStyle w:val="Brdtext"/>
      </w:pPr>
    </w:p>
    <w:p w14:paraId="7699BA76" w14:textId="77777777" w:rsidR="00B85979" w:rsidRDefault="00B85979" w:rsidP="00B85979">
      <w:pPr>
        <w:pStyle w:val="Rubrik3"/>
      </w:pPr>
      <w:bookmarkStart w:id="154" w:name="_Toc180141842"/>
      <w:r>
        <w:t>Övriga regler</w:t>
      </w:r>
      <w:bookmarkEnd w:id="154"/>
    </w:p>
    <w:p w14:paraId="7F9A21DC" w14:textId="77777777" w:rsidR="00324267" w:rsidRDefault="008549B2" w:rsidP="00324267">
      <w:r>
        <w:t>Regel # 1</w:t>
      </w:r>
      <w:r>
        <w:br/>
      </w:r>
      <w:r w:rsidR="00324267">
        <w:t>Producent som nyttjar detta kontrakt har att hantera eventuellt uppkommen felsituation vad gäller transaktionsintegritet (</w:t>
      </w:r>
      <w:proofErr w:type="spellStart"/>
      <w:r w:rsidR="00324267">
        <w:t>Resultcode</w:t>
      </w:r>
      <w:proofErr w:type="spellEnd"/>
      <w:r w:rsidR="00324267">
        <w:t>&lt;&gt;OK).</w:t>
      </w:r>
    </w:p>
    <w:p w14:paraId="5711FC77" w14:textId="77777777" w:rsidR="00324267" w:rsidRDefault="00324267" w:rsidP="00324267">
      <w:r>
        <w:t xml:space="preserve">Felet kan betyda att begärd uppdatering ej har skett enligt förväntan. De olika scenarierna kan vara (beroende på värdet på </w:t>
      </w:r>
      <w:proofErr w:type="spellStart"/>
      <w:r>
        <w:t>replicationTimeout</w:t>
      </w:r>
      <w:proofErr w:type="spellEnd"/>
      <w:r>
        <w:t>):</w:t>
      </w:r>
    </w:p>
    <w:p w14:paraId="680F51B2" w14:textId="77777777" w:rsidR="00324267" w:rsidRDefault="00324267" w:rsidP="00324267">
      <w:pPr>
        <w:pStyle w:val="Liststycke"/>
        <w:numPr>
          <w:ilvl w:val="0"/>
          <w:numId w:val="37"/>
        </w:numPr>
      </w:pPr>
      <w:r>
        <w:t>Lagrat lokalt -ej nationellt</w:t>
      </w:r>
    </w:p>
    <w:p w14:paraId="2EBE0C28" w14:textId="77777777" w:rsidR="00324267" w:rsidRDefault="00324267" w:rsidP="00324267">
      <w:pPr>
        <w:pStyle w:val="Liststycke"/>
        <w:numPr>
          <w:ilvl w:val="0"/>
          <w:numId w:val="37"/>
        </w:numPr>
      </w:pPr>
      <w:r>
        <w:t>Ej lagrat lokalt -ej lagrat nationellt</w:t>
      </w:r>
    </w:p>
    <w:p w14:paraId="4BE522FD" w14:textId="77777777" w:rsidR="00324267" w:rsidRPr="006C3A29" w:rsidRDefault="00324267" w:rsidP="00324267">
      <w:r>
        <w:t>En producent av kontraktet ansvarar för att kunna hantera denna situation, kontraktet kan (</w:t>
      </w:r>
      <w:proofErr w:type="spellStart"/>
      <w:r>
        <w:t>f.n</w:t>
      </w:r>
      <w:proofErr w:type="spellEnd"/>
      <w:r>
        <w:t xml:space="preserve">) ej garantera en transaktionsintegritet. En konsument av kontraktet kan underlätta felhantering genom att tillhandahålla en informativ </w:t>
      </w:r>
      <w:proofErr w:type="spellStart"/>
      <w:r>
        <w:t>feltext</w:t>
      </w:r>
      <w:proofErr w:type="spellEnd"/>
      <w:r>
        <w:t xml:space="preserve"> i </w:t>
      </w:r>
      <w:proofErr w:type="spellStart"/>
      <w:r>
        <w:t>ResultText</w:t>
      </w:r>
      <w:proofErr w:type="spellEnd"/>
      <w:r>
        <w:t>.</w:t>
      </w:r>
      <w:r>
        <w:br/>
      </w:r>
      <w:r>
        <w:lastRenderedPageBreak/>
        <w:t xml:space="preserve">OBS! Om </w:t>
      </w:r>
      <w:proofErr w:type="spellStart"/>
      <w:r>
        <w:t>replicationTimeout</w:t>
      </w:r>
      <w:proofErr w:type="spellEnd"/>
      <w:r>
        <w:t xml:space="preserve"> = 0 och replikeringen till den nationella spärrtjänsten misslyckas så får ej konsumenten reda på detta. </w:t>
      </w:r>
      <w:proofErr w:type="spellStart"/>
      <w:r>
        <w:t>ResultCode</w:t>
      </w:r>
      <w:proofErr w:type="spellEnd"/>
      <w:r>
        <w:t xml:space="preserve"> blir ändå OK.</w:t>
      </w:r>
    </w:p>
    <w:p w14:paraId="54EF456A" w14:textId="6092ECFA" w:rsidR="00B85979" w:rsidRDefault="00B85979" w:rsidP="00324267">
      <w:pPr>
        <w:rPr>
          <w:color w:val="4F81BD" w:themeColor="accent1"/>
        </w:rPr>
      </w:pPr>
    </w:p>
    <w:p w14:paraId="7A46C45A" w14:textId="55B8BC25" w:rsidR="00B85979" w:rsidRDefault="00B85979" w:rsidP="00B85979">
      <w:pPr>
        <w:pStyle w:val="Rubrik4"/>
      </w:pPr>
      <w:r w:rsidRPr="00776D68">
        <w:t>Icke funktionella krav</w:t>
      </w:r>
    </w:p>
    <w:p w14:paraId="2B16BF12" w14:textId="17281E88" w:rsidR="0006023C" w:rsidRPr="0006023C" w:rsidRDefault="0006023C" w:rsidP="0006023C">
      <w:r>
        <w:t>N/A</w:t>
      </w:r>
    </w:p>
    <w:p w14:paraId="07E7B087" w14:textId="23CFC0F3" w:rsidR="00B85979" w:rsidRPr="00776D68" w:rsidRDefault="00B85979" w:rsidP="00B85979"/>
    <w:p w14:paraId="5E6BDA05" w14:textId="77777777" w:rsidR="00B85979" w:rsidRPr="00776D68" w:rsidRDefault="00B85979" w:rsidP="00B85979">
      <w:pPr>
        <w:pStyle w:val="Rubrik5"/>
      </w:pPr>
      <w:r w:rsidRPr="00776D68">
        <w:t>SLA-krav</w:t>
      </w:r>
    </w:p>
    <w:tbl>
      <w:tblPr>
        <w:tblStyle w:val="Tabellrutnt"/>
        <w:tblW w:w="9100" w:type="dxa"/>
        <w:tblLayout w:type="fixed"/>
        <w:tblLook w:val="04A0" w:firstRow="1" w:lastRow="0" w:firstColumn="1" w:lastColumn="0" w:noHBand="0" w:noVBand="1"/>
      </w:tblPr>
      <w:tblGrid>
        <w:gridCol w:w="2170"/>
        <w:gridCol w:w="5451"/>
        <w:gridCol w:w="1479"/>
      </w:tblGrid>
      <w:tr w:rsidR="00B85979" w14:paraId="73CD65A2" w14:textId="77777777" w:rsidTr="008142DE">
        <w:trPr>
          <w:trHeight w:val="384"/>
        </w:trPr>
        <w:tc>
          <w:tcPr>
            <w:tcW w:w="2170" w:type="dxa"/>
            <w:shd w:val="clear" w:color="auto" w:fill="D9D9D9" w:themeFill="background1" w:themeFillShade="D9"/>
            <w:vAlign w:val="bottom"/>
          </w:tcPr>
          <w:p w14:paraId="27CD5436" w14:textId="77777777" w:rsidR="00B85979" w:rsidRDefault="00B85979" w:rsidP="00F44B37">
            <w:pPr>
              <w:rPr>
                <w:b/>
              </w:rPr>
            </w:pPr>
            <w:r>
              <w:rPr>
                <w:b/>
              </w:rPr>
              <w:t>Kategori</w:t>
            </w:r>
          </w:p>
        </w:tc>
        <w:tc>
          <w:tcPr>
            <w:tcW w:w="5451" w:type="dxa"/>
            <w:shd w:val="clear" w:color="auto" w:fill="D9D9D9" w:themeFill="background1" w:themeFillShade="D9"/>
            <w:vAlign w:val="bottom"/>
          </w:tcPr>
          <w:p w14:paraId="0B246307" w14:textId="77777777" w:rsidR="00B85979" w:rsidRDefault="00B85979" w:rsidP="00F44B37">
            <w:pPr>
              <w:rPr>
                <w:b/>
              </w:rPr>
            </w:pPr>
            <w:r>
              <w:rPr>
                <w:b/>
              </w:rPr>
              <w:t>Värde</w:t>
            </w:r>
          </w:p>
        </w:tc>
        <w:tc>
          <w:tcPr>
            <w:tcW w:w="1479" w:type="dxa"/>
            <w:shd w:val="clear" w:color="auto" w:fill="D9D9D9" w:themeFill="background1" w:themeFillShade="D9"/>
            <w:vAlign w:val="bottom"/>
          </w:tcPr>
          <w:p w14:paraId="0DF7BAFE" w14:textId="77777777" w:rsidR="00B85979" w:rsidRDefault="00B85979" w:rsidP="00F44B37">
            <w:pPr>
              <w:rPr>
                <w:b/>
              </w:rPr>
            </w:pPr>
            <w:r>
              <w:rPr>
                <w:b/>
              </w:rPr>
              <w:t>Kommentar</w:t>
            </w:r>
          </w:p>
        </w:tc>
      </w:tr>
      <w:tr w:rsidR="00B85979" w14:paraId="410A788B" w14:textId="77777777" w:rsidTr="008142DE">
        <w:tc>
          <w:tcPr>
            <w:tcW w:w="2170" w:type="dxa"/>
          </w:tcPr>
          <w:p w14:paraId="060E2BF1" w14:textId="77777777" w:rsidR="00B85979" w:rsidRDefault="00B85979" w:rsidP="00F44B37">
            <w:r>
              <w:t>Aktualitet</w:t>
            </w:r>
          </w:p>
        </w:tc>
        <w:tc>
          <w:tcPr>
            <w:tcW w:w="5451" w:type="dxa"/>
          </w:tcPr>
          <w:p w14:paraId="68B86310" w14:textId="77777777" w:rsidR="00B85979" w:rsidRDefault="00B85979" w:rsidP="00F44B37">
            <w:r>
              <w:t>Tjänsten garanterar att registrering av den tillfälliga hävningen skett då anropet genomförts utan fel.</w:t>
            </w:r>
          </w:p>
          <w:p w14:paraId="04BD4498" w14:textId="77777777" w:rsidR="00B85979" w:rsidRDefault="00B85979" w:rsidP="00F44B37">
            <w:r>
              <w:t xml:space="preserve">Tjänsten garanterar även att registrering av den tillfälliga hävningen skett på nationell nivå då anropet genomförts utan fel om </w:t>
            </w:r>
            <w:proofErr w:type="spellStart"/>
            <w:r>
              <w:t>anroparen</w:t>
            </w:r>
            <w:proofErr w:type="spellEnd"/>
            <w:r>
              <w:t xml:space="preserve"> har begärt det. I annat fall meddelas ej </w:t>
            </w:r>
            <w:proofErr w:type="spellStart"/>
            <w:r>
              <w:t>anroparen</w:t>
            </w:r>
            <w:proofErr w:type="spellEnd"/>
            <w:r>
              <w:t xml:space="preserve"> status på nationell registrering. </w:t>
            </w:r>
          </w:p>
          <w:p w14:paraId="6BFD1E48" w14:textId="77777777" w:rsidR="00B85979" w:rsidRDefault="00B85979" w:rsidP="00F44B37"/>
          <w:p w14:paraId="687FB0A8" w14:textId="77777777" w:rsidR="00B85979" w:rsidRDefault="00B85979" w:rsidP="00F44B37">
            <w:r>
              <w:t>Det är tjänstens ansvar att förmedla registreringen vidare till den nationella instansen. Detta skall ske så snart som möjligt (synkront), eller med upprepade försök om eventuella problem uppstår.</w:t>
            </w:r>
          </w:p>
        </w:tc>
        <w:tc>
          <w:tcPr>
            <w:tcW w:w="1479" w:type="dxa"/>
          </w:tcPr>
          <w:p w14:paraId="05A90AA8" w14:textId="77777777" w:rsidR="00B85979" w:rsidRDefault="00B85979" w:rsidP="00F44B37"/>
        </w:tc>
      </w:tr>
    </w:tbl>
    <w:p w14:paraId="51DCB008" w14:textId="77777777" w:rsidR="00B85979" w:rsidRPr="008B016A" w:rsidRDefault="00B85979" w:rsidP="00B85979"/>
    <w:p w14:paraId="59AB2AF9" w14:textId="77777777" w:rsidR="003644D9" w:rsidRDefault="003644D9" w:rsidP="008142DE">
      <w:pPr>
        <w:pStyle w:val="Rubrik3"/>
      </w:pPr>
      <w:bookmarkStart w:id="155" w:name="_Toc180141843"/>
      <w:r>
        <w:t>Exempel</w:t>
      </w:r>
      <w:bookmarkEnd w:id="155"/>
    </w:p>
    <w:p w14:paraId="169C6BD9" w14:textId="52F35356" w:rsidR="003644D9" w:rsidRDefault="003644D9" w:rsidP="008142DE">
      <w:pPr>
        <w:pStyle w:val="Rubrik4"/>
      </w:pPr>
      <w:r>
        <w:t>Exempel på anrop</w:t>
      </w:r>
    </w:p>
    <w:p w14:paraId="5BD0EDD2" w14:textId="0D0E6834" w:rsidR="008142DE" w:rsidRDefault="008142DE" w:rsidP="008142DE">
      <w:r>
        <w:t>Se RegisterTemporaryExtendedRevokeRequest.xml</w:t>
      </w:r>
    </w:p>
    <w:p w14:paraId="7CC05918" w14:textId="77777777" w:rsidR="008142DE" w:rsidRPr="008142DE" w:rsidRDefault="008142DE" w:rsidP="008142DE"/>
    <w:p w14:paraId="4583F0BD" w14:textId="38342CCB" w:rsidR="003644D9" w:rsidRDefault="003644D9" w:rsidP="008142DE">
      <w:pPr>
        <w:pStyle w:val="Rubrik4"/>
      </w:pPr>
      <w:r>
        <w:t>Exempel på svar</w:t>
      </w:r>
    </w:p>
    <w:p w14:paraId="2CF5554E" w14:textId="09D165D3" w:rsidR="008142DE" w:rsidRDefault="008142DE" w:rsidP="008142DE">
      <w:r>
        <w:t>Se RegisterTemporaryExtendedRevokeResponse.xml</w:t>
      </w:r>
    </w:p>
    <w:p w14:paraId="44A73299" w14:textId="77777777" w:rsidR="008142DE" w:rsidRPr="008142DE" w:rsidRDefault="008142DE" w:rsidP="008142DE"/>
    <w:p w14:paraId="77269F57" w14:textId="56CBC060" w:rsidR="008142DE" w:rsidRDefault="008142DE">
      <w:pPr>
        <w:spacing w:line="240" w:lineRule="auto"/>
        <w:rPr>
          <w:lang w:val="en-US"/>
        </w:rPr>
      </w:pPr>
      <w:r>
        <w:rPr>
          <w:lang w:val="en-US"/>
        </w:rPr>
        <w:br w:type="page"/>
      </w:r>
    </w:p>
    <w:p w14:paraId="3B5316C4" w14:textId="4E298B94" w:rsidR="005B76C3" w:rsidRPr="00B54EA0" w:rsidRDefault="005B76C3" w:rsidP="005B76C3">
      <w:pPr>
        <w:pStyle w:val="Rubrik2"/>
      </w:pPr>
      <w:bookmarkStart w:id="156" w:name="_Toc180141844"/>
      <w:r w:rsidRPr="00B54EA0">
        <w:lastRenderedPageBreak/>
        <w:t>CancelTemporaryExtendedRevoke</w:t>
      </w:r>
      <w:bookmarkEnd w:id="156"/>
    </w:p>
    <w:p w14:paraId="2F6A5982" w14:textId="77777777" w:rsidR="002664B2" w:rsidRDefault="002664B2" w:rsidP="002664B2">
      <w:r>
        <w:t>Tjänst som återkallar en tillfällig hävning i den lokala spärrtjänsten, om den tillfälliga hävningen finns. Denna återkallning kan inte återtas.</w:t>
      </w:r>
    </w:p>
    <w:p w14:paraId="1DF891F1" w14:textId="77777777" w:rsidR="002664B2" w:rsidRDefault="002664B2" w:rsidP="002664B2"/>
    <w:p w14:paraId="6403897D" w14:textId="77777777" w:rsidR="002664B2" w:rsidRDefault="002664B2" w:rsidP="002664B2">
      <w:r>
        <w:t>Tjänsten avregistrerar även den tillfälliga hävningen på nationell nivå.</w:t>
      </w:r>
    </w:p>
    <w:p w14:paraId="0A775DD5" w14:textId="77777777" w:rsidR="00435EAB" w:rsidRDefault="00435EAB" w:rsidP="002664B2"/>
    <w:p w14:paraId="13A30F2E" w14:textId="77777777" w:rsidR="005B76C3" w:rsidRDefault="005B76C3" w:rsidP="005B76C3">
      <w:pPr>
        <w:pStyle w:val="Rubrik3"/>
      </w:pPr>
      <w:bookmarkStart w:id="157" w:name="_Toc180141845"/>
      <w:r>
        <w:t>Version</w:t>
      </w:r>
      <w:bookmarkEnd w:id="157"/>
    </w:p>
    <w:p w14:paraId="58603C29" w14:textId="12E7712F" w:rsidR="005B76C3" w:rsidRDefault="008142DE" w:rsidP="005B76C3">
      <w:r>
        <w:t>4</w:t>
      </w:r>
      <w:r w:rsidR="00435EAB">
        <w:t>.0</w:t>
      </w:r>
    </w:p>
    <w:p w14:paraId="7EF0CC87" w14:textId="77777777" w:rsidR="005B76C3" w:rsidRPr="00C55071" w:rsidRDefault="005B76C3" w:rsidP="005B76C3"/>
    <w:p w14:paraId="76E35CDD" w14:textId="6CE73EF1" w:rsidR="005B76C3" w:rsidRDefault="005B76C3" w:rsidP="005B76C3">
      <w:pPr>
        <w:pStyle w:val="Rubrik3"/>
      </w:pPr>
      <w:bookmarkStart w:id="158" w:name="_Toc180141846"/>
      <w:r>
        <w:t>Fältregler</w:t>
      </w:r>
      <w:bookmarkEnd w:id="158"/>
    </w:p>
    <w:tbl>
      <w:tblPr>
        <w:tblStyle w:val="Tabellrutnt"/>
        <w:tblW w:w="10456" w:type="dxa"/>
        <w:tblLayout w:type="fixed"/>
        <w:tblLook w:val="04A0" w:firstRow="1" w:lastRow="0" w:firstColumn="1" w:lastColumn="0" w:noHBand="0" w:noVBand="1"/>
      </w:tblPr>
      <w:tblGrid>
        <w:gridCol w:w="2093"/>
        <w:gridCol w:w="2977"/>
        <w:gridCol w:w="3827"/>
        <w:gridCol w:w="1559"/>
      </w:tblGrid>
      <w:tr w:rsidR="008142DE" w14:paraId="0D749CE7" w14:textId="77777777" w:rsidTr="008142DE">
        <w:trPr>
          <w:trHeight w:val="384"/>
        </w:trPr>
        <w:tc>
          <w:tcPr>
            <w:tcW w:w="2093" w:type="dxa"/>
            <w:shd w:val="clear" w:color="auto" w:fill="D9D9D9" w:themeFill="background1" w:themeFillShade="D9"/>
            <w:vAlign w:val="bottom"/>
          </w:tcPr>
          <w:p w14:paraId="4250B231" w14:textId="77777777" w:rsidR="008142DE" w:rsidRDefault="008142DE" w:rsidP="00385335">
            <w:pPr>
              <w:rPr>
                <w:b/>
              </w:rPr>
            </w:pPr>
            <w:r>
              <w:rPr>
                <w:b/>
              </w:rPr>
              <w:t>Namn</w:t>
            </w:r>
          </w:p>
        </w:tc>
        <w:tc>
          <w:tcPr>
            <w:tcW w:w="2977" w:type="dxa"/>
            <w:shd w:val="clear" w:color="auto" w:fill="D9D9D9" w:themeFill="background1" w:themeFillShade="D9"/>
            <w:vAlign w:val="bottom"/>
          </w:tcPr>
          <w:p w14:paraId="2CD0DE44" w14:textId="77777777" w:rsidR="008142DE" w:rsidRDefault="008142DE" w:rsidP="00385335">
            <w:pPr>
              <w:rPr>
                <w:b/>
              </w:rPr>
            </w:pPr>
            <w:proofErr w:type="spellStart"/>
            <w:r>
              <w:rPr>
                <w:b/>
              </w:rPr>
              <w:t>Datatyp</w:t>
            </w:r>
            <w:proofErr w:type="spellEnd"/>
          </w:p>
        </w:tc>
        <w:tc>
          <w:tcPr>
            <w:tcW w:w="3827" w:type="dxa"/>
            <w:shd w:val="clear" w:color="auto" w:fill="D9D9D9" w:themeFill="background1" w:themeFillShade="D9"/>
            <w:vAlign w:val="bottom"/>
          </w:tcPr>
          <w:p w14:paraId="63EB8FB9" w14:textId="77777777" w:rsidR="008142DE" w:rsidRDefault="008142DE" w:rsidP="00385335">
            <w:pPr>
              <w:rPr>
                <w:b/>
              </w:rPr>
            </w:pPr>
            <w:r>
              <w:rPr>
                <w:b/>
              </w:rPr>
              <w:t>Beskrivning</w:t>
            </w:r>
          </w:p>
        </w:tc>
        <w:tc>
          <w:tcPr>
            <w:tcW w:w="1559" w:type="dxa"/>
            <w:shd w:val="clear" w:color="auto" w:fill="D9D9D9" w:themeFill="background1" w:themeFillShade="D9"/>
            <w:vAlign w:val="bottom"/>
          </w:tcPr>
          <w:p w14:paraId="5EF58ED0" w14:textId="77777777" w:rsidR="008142DE" w:rsidRDefault="008142DE" w:rsidP="00385335">
            <w:pPr>
              <w:rPr>
                <w:b/>
              </w:rPr>
            </w:pPr>
            <w:proofErr w:type="spellStart"/>
            <w:r>
              <w:rPr>
                <w:b/>
              </w:rPr>
              <w:t>Kardinalitet</w:t>
            </w:r>
            <w:proofErr w:type="spellEnd"/>
          </w:p>
        </w:tc>
      </w:tr>
      <w:tr w:rsidR="008142DE" w14:paraId="636EB17D" w14:textId="77777777" w:rsidTr="008142DE">
        <w:tc>
          <w:tcPr>
            <w:tcW w:w="2093" w:type="dxa"/>
            <w:shd w:val="clear" w:color="auto" w:fill="F9F9F9" w:themeFill="background1" w:themeFillShade="F9"/>
            <w:vAlign w:val="bottom"/>
          </w:tcPr>
          <w:p w14:paraId="4DB40D81" w14:textId="77777777" w:rsidR="008142DE" w:rsidRDefault="008142DE" w:rsidP="00385335">
            <w:pPr>
              <w:rPr>
                <w:b/>
              </w:rPr>
            </w:pPr>
            <w:r>
              <w:rPr>
                <w:b/>
                <w:i/>
              </w:rPr>
              <w:t>Begäran</w:t>
            </w:r>
          </w:p>
        </w:tc>
        <w:tc>
          <w:tcPr>
            <w:tcW w:w="2977" w:type="dxa"/>
            <w:shd w:val="clear" w:color="auto" w:fill="F9F9F9" w:themeFill="background1" w:themeFillShade="F9"/>
            <w:vAlign w:val="bottom"/>
          </w:tcPr>
          <w:p w14:paraId="0F76E190" w14:textId="77777777" w:rsidR="008142DE" w:rsidRDefault="008142DE" w:rsidP="00385335">
            <w:pPr>
              <w:rPr>
                <w:b/>
              </w:rPr>
            </w:pPr>
          </w:p>
        </w:tc>
        <w:tc>
          <w:tcPr>
            <w:tcW w:w="3827" w:type="dxa"/>
            <w:shd w:val="clear" w:color="auto" w:fill="F9F9F9" w:themeFill="background1" w:themeFillShade="F9"/>
            <w:vAlign w:val="bottom"/>
          </w:tcPr>
          <w:p w14:paraId="5EB800AA" w14:textId="77777777" w:rsidR="008142DE" w:rsidRDefault="008142DE" w:rsidP="00385335">
            <w:pPr>
              <w:rPr>
                <w:b/>
              </w:rPr>
            </w:pPr>
          </w:p>
        </w:tc>
        <w:tc>
          <w:tcPr>
            <w:tcW w:w="1559" w:type="dxa"/>
            <w:shd w:val="clear" w:color="auto" w:fill="F9F9F9" w:themeFill="background1" w:themeFillShade="F9"/>
            <w:vAlign w:val="bottom"/>
          </w:tcPr>
          <w:p w14:paraId="53FE722B" w14:textId="77777777" w:rsidR="008142DE" w:rsidRDefault="008142DE" w:rsidP="00385335">
            <w:pPr>
              <w:rPr>
                <w:b/>
              </w:rPr>
            </w:pPr>
          </w:p>
        </w:tc>
      </w:tr>
      <w:tr w:rsidR="008142DE" w14:paraId="0724CF98" w14:textId="77777777" w:rsidTr="008142DE">
        <w:tc>
          <w:tcPr>
            <w:tcW w:w="2093" w:type="dxa"/>
          </w:tcPr>
          <w:p w14:paraId="289BE865" w14:textId="77777777" w:rsidR="008142DE" w:rsidRDefault="008142DE" w:rsidP="00385335">
            <w:proofErr w:type="spellStart"/>
            <w:r>
              <w:t>temporaryRevokeId</w:t>
            </w:r>
            <w:proofErr w:type="spellEnd"/>
          </w:p>
        </w:tc>
        <w:tc>
          <w:tcPr>
            <w:tcW w:w="2977" w:type="dxa"/>
          </w:tcPr>
          <w:p w14:paraId="002F3852" w14:textId="77777777" w:rsidR="008142DE" w:rsidRPr="008142DE" w:rsidRDefault="008142DE" w:rsidP="00385335">
            <w:pPr>
              <w:rPr>
                <w:lang w:val="en-US"/>
              </w:rPr>
            </w:pPr>
            <w:proofErr w:type="gramStart"/>
            <w:r w:rsidRPr="008142DE">
              <w:rPr>
                <w:lang w:val="en-US"/>
              </w:rPr>
              <w:t>urn:riv</w:t>
            </w:r>
            <w:proofErr w:type="gramEnd"/>
            <w:r w:rsidRPr="008142DE">
              <w:rPr>
                <w:lang w:val="en-US"/>
              </w:rPr>
              <w:t>:informationsecurity:authorization:blocking:4:Id</w:t>
            </w:r>
          </w:p>
        </w:tc>
        <w:tc>
          <w:tcPr>
            <w:tcW w:w="3827" w:type="dxa"/>
          </w:tcPr>
          <w:p w14:paraId="2E905C29" w14:textId="77777777" w:rsidR="008142DE" w:rsidRDefault="008142DE" w:rsidP="00385335">
            <w:r>
              <w:t>Identifierare för den tillfälliga hävning som skall återkallas.</w:t>
            </w:r>
          </w:p>
        </w:tc>
        <w:tc>
          <w:tcPr>
            <w:tcW w:w="1559" w:type="dxa"/>
          </w:tcPr>
          <w:p w14:paraId="732C577A" w14:textId="77777777" w:rsidR="008142DE" w:rsidRDefault="008142DE" w:rsidP="00385335">
            <w:r>
              <w:t>1..1</w:t>
            </w:r>
          </w:p>
        </w:tc>
      </w:tr>
      <w:tr w:rsidR="008142DE" w14:paraId="090F3230" w14:textId="77777777" w:rsidTr="008142DE">
        <w:tc>
          <w:tcPr>
            <w:tcW w:w="2093" w:type="dxa"/>
          </w:tcPr>
          <w:p w14:paraId="2A3CBFD4" w14:textId="77777777" w:rsidR="008142DE" w:rsidRDefault="008142DE" w:rsidP="00385335">
            <w:proofErr w:type="spellStart"/>
            <w:r>
              <w:t>cancellationInfo</w:t>
            </w:r>
            <w:proofErr w:type="spellEnd"/>
          </w:p>
        </w:tc>
        <w:tc>
          <w:tcPr>
            <w:tcW w:w="2977" w:type="dxa"/>
          </w:tcPr>
          <w:p w14:paraId="7797F809" w14:textId="77777777" w:rsidR="008142DE" w:rsidRPr="008142DE" w:rsidRDefault="008142DE" w:rsidP="00385335">
            <w:pPr>
              <w:rPr>
                <w:lang w:val="en-US"/>
              </w:rPr>
            </w:pPr>
            <w:proofErr w:type="gramStart"/>
            <w:r w:rsidRPr="008142DE">
              <w:rPr>
                <w:lang w:val="en-US"/>
              </w:rPr>
              <w:t>urn:riv</w:t>
            </w:r>
            <w:proofErr w:type="gramEnd"/>
            <w:r w:rsidRPr="008142DE">
              <w:rPr>
                <w:lang w:val="en-US"/>
              </w:rPr>
              <w:t>:informationsecurity:authorization:blocking:4:ActionType</w:t>
            </w:r>
          </w:p>
        </w:tc>
        <w:tc>
          <w:tcPr>
            <w:tcW w:w="3827" w:type="dxa"/>
          </w:tcPr>
          <w:p w14:paraId="1C13712D" w14:textId="77777777" w:rsidR="008142DE" w:rsidRDefault="008142DE" w:rsidP="00385335">
            <w:r>
              <w:t>Identifierar de personer som begärt och hävt den tillfälliga hävningen samt tidpunkter för dessa.</w:t>
            </w:r>
          </w:p>
        </w:tc>
        <w:tc>
          <w:tcPr>
            <w:tcW w:w="1559" w:type="dxa"/>
          </w:tcPr>
          <w:p w14:paraId="30E98139" w14:textId="77777777" w:rsidR="008142DE" w:rsidRDefault="008142DE" w:rsidP="00385335">
            <w:r>
              <w:t>1..1</w:t>
            </w:r>
          </w:p>
        </w:tc>
      </w:tr>
      <w:tr w:rsidR="008142DE" w14:paraId="13E2DFCC" w14:textId="77777777" w:rsidTr="008142DE">
        <w:tc>
          <w:tcPr>
            <w:tcW w:w="2093" w:type="dxa"/>
          </w:tcPr>
          <w:p w14:paraId="2705240B" w14:textId="77777777" w:rsidR="008142DE" w:rsidRDefault="008142DE" w:rsidP="00385335">
            <w:proofErr w:type="spellStart"/>
            <w:r>
              <w:t>cancelReasonText</w:t>
            </w:r>
            <w:proofErr w:type="spellEnd"/>
          </w:p>
        </w:tc>
        <w:tc>
          <w:tcPr>
            <w:tcW w:w="2977" w:type="dxa"/>
          </w:tcPr>
          <w:p w14:paraId="0B449437" w14:textId="77777777" w:rsidR="008142DE" w:rsidRPr="008142DE" w:rsidRDefault="008142DE" w:rsidP="00385335">
            <w:pPr>
              <w:rPr>
                <w:lang w:val="en-US"/>
              </w:rPr>
            </w:pPr>
            <w:proofErr w:type="gramStart"/>
            <w:r w:rsidRPr="008142DE">
              <w:rPr>
                <w:lang w:val="en-US"/>
              </w:rPr>
              <w:t>urn:riv</w:t>
            </w:r>
            <w:proofErr w:type="gramEnd"/>
            <w:r w:rsidRPr="008142DE">
              <w:rPr>
                <w:lang w:val="en-US"/>
              </w:rPr>
              <w:t>:informationsecurity:authorization:blocking:4:ReasonText</w:t>
            </w:r>
          </w:p>
        </w:tc>
        <w:tc>
          <w:tcPr>
            <w:tcW w:w="3827" w:type="dxa"/>
          </w:tcPr>
          <w:p w14:paraId="60F6A9C4" w14:textId="75DBFC90" w:rsidR="008142DE" w:rsidRDefault="008A0193" w:rsidP="00385335">
            <w:r>
              <w:t>K</w:t>
            </w:r>
            <w:r w:rsidR="008142DE">
              <w:t>ompletterande text för orsak till makuleringen.</w:t>
            </w:r>
          </w:p>
        </w:tc>
        <w:tc>
          <w:tcPr>
            <w:tcW w:w="1559" w:type="dxa"/>
          </w:tcPr>
          <w:p w14:paraId="71DBAF59" w14:textId="77777777" w:rsidR="008142DE" w:rsidRDefault="008142DE" w:rsidP="00385335">
            <w:r>
              <w:t>0..1</w:t>
            </w:r>
          </w:p>
        </w:tc>
      </w:tr>
      <w:tr w:rsidR="008142DE" w14:paraId="0B317D14" w14:textId="77777777" w:rsidTr="008142DE">
        <w:tc>
          <w:tcPr>
            <w:tcW w:w="2093" w:type="dxa"/>
          </w:tcPr>
          <w:p w14:paraId="01B04F55" w14:textId="77777777" w:rsidR="008142DE" w:rsidRDefault="008142DE" w:rsidP="00385335">
            <w:proofErr w:type="spellStart"/>
            <w:r>
              <w:t>replicationTimeout</w:t>
            </w:r>
            <w:proofErr w:type="spellEnd"/>
          </w:p>
        </w:tc>
        <w:tc>
          <w:tcPr>
            <w:tcW w:w="2977" w:type="dxa"/>
          </w:tcPr>
          <w:p w14:paraId="63E02886" w14:textId="77777777" w:rsidR="008142DE" w:rsidRDefault="008142DE" w:rsidP="00385335">
            <w:proofErr w:type="spellStart"/>
            <w:proofErr w:type="gramStart"/>
            <w:r>
              <w:t>xs:Int</w:t>
            </w:r>
            <w:proofErr w:type="spellEnd"/>
            <w:proofErr w:type="gramEnd"/>
          </w:p>
        </w:tc>
        <w:tc>
          <w:tcPr>
            <w:tcW w:w="3827" w:type="dxa"/>
          </w:tcPr>
          <w:p w14:paraId="297F82D0" w14:textId="77777777" w:rsidR="008142DE" w:rsidRDefault="008142DE" w:rsidP="00385335">
            <w:r>
              <w:t xml:space="preserve">Anger hur replikering till nationell spärrtjänst ska ske. </w:t>
            </w:r>
          </w:p>
          <w:p w14:paraId="1BCA1FC9" w14:textId="77777777" w:rsidR="008142DE" w:rsidRDefault="008142DE" w:rsidP="00385335">
            <w:r>
              <w:t xml:space="preserve">-   Om -1 anges kommer anropet att vänta på att replikering är utförd innan det avslutas eller om </w:t>
            </w:r>
            <w:proofErr w:type="spellStart"/>
            <w:r>
              <w:t>ws</w:t>
            </w:r>
            <w:proofErr w:type="spellEnd"/>
            <w:r>
              <w:t xml:space="preserve"> anropet gör timeout. Anropet kommer då att misslyckas.</w:t>
            </w:r>
          </w:p>
          <w:p w14:paraId="34321AAB" w14:textId="77777777" w:rsidR="008142DE" w:rsidRDefault="008142DE" w:rsidP="00385335">
            <w:r>
              <w:t>-   Om 0 anges kommer anropet att avslutas direkt och replikering sker asynkront så snabbt som möjligt.</w:t>
            </w:r>
          </w:p>
          <w:p w14:paraId="0135D1E4" w14:textId="77777777" w:rsidR="008142DE" w:rsidRDefault="008142DE" w:rsidP="00385335">
            <w:r>
              <w:t xml:space="preserve">-   </w:t>
            </w:r>
            <w:proofErr w:type="gramStart"/>
            <w:r>
              <w:t>Om &gt;</w:t>
            </w:r>
            <w:proofErr w:type="gramEnd"/>
            <w:r>
              <w:t xml:space="preserve"> 0 anges är det den tid, i millisekunder, som anropet väntar på att replikering ska ske innan anropet avslutas. Om anropet avslutas innan replikering är klar (</w:t>
            </w:r>
            <w:proofErr w:type="spellStart"/>
            <w:r>
              <w:t>ReplicationTimeout</w:t>
            </w:r>
            <w:proofErr w:type="spellEnd"/>
            <w:r>
              <w:t xml:space="preserve"> tiden uppnås) kommer replikeringen att ske asynkront så snabbt som möjligt.</w:t>
            </w:r>
          </w:p>
        </w:tc>
        <w:tc>
          <w:tcPr>
            <w:tcW w:w="1559" w:type="dxa"/>
          </w:tcPr>
          <w:p w14:paraId="08C1BB0C" w14:textId="77777777" w:rsidR="008142DE" w:rsidRDefault="008142DE" w:rsidP="00385335">
            <w:r>
              <w:t>1..1</w:t>
            </w:r>
          </w:p>
        </w:tc>
      </w:tr>
      <w:tr w:rsidR="008142DE" w14:paraId="684E148D" w14:textId="77777777" w:rsidTr="008142DE">
        <w:tc>
          <w:tcPr>
            <w:tcW w:w="2093" w:type="dxa"/>
            <w:shd w:val="clear" w:color="auto" w:fill="F9F9F9" w:themeFill="background1" w:themeFillShade="F9"/>
            <w:vAlign w:val="bottom"/>
          </w:tcPr>
          <w:p w14:paraId="04980C59" w14:textId="77777777" w:rsidR="008142DE" w:rsidRDefault="008142DE" w:rsidP="00385335">
            <w:pPr>
              <w:rPr>
                <w:b/>
              </w:rPr>
            </w:pPr>
            <w:r>
              <w:rPr>
                <w:b/>
                <w:i/>
              </w:rPr>
              <w:t>Svar</w:t>
            </w:r>
          </w:p>
        </w:tc>
        <w:tc>
          <w:tcPr>
            <w:tcW w:w="2977" w:type="dxa"/>
            <w:shd w:val="clear" w:color="auto" w:fill="F9F9F9" w:themeFill="background1" w:themeFillShade="F9"/>
            <w:vAlign w:val="bottom"/>
          </w:tcPr>
          <w:p w14:paraId="581E6445" w14:textId="77777777" w:rsidR="008142DE" w:rsidRDefault="008142DE" w:rsidP="00385335">
            <w:pPr>
              <w:rPr>
                <w:b/>
              </w:rPr>
            </w:pPr>
          </w:p>
        </w:tc>
        <w:tc>
          <w:tcPr>
            <w:tcW w:w="3827" w:type="dxa"/>
            <w:shd w:val="clear" w:color="auto" w:fill="F9F9F9" w:themeFill="background1" w:themeFillShade="F9"/>
            <w:vAlign w:val="bottom"/>
          </w:tcPr>
          <w:p w14:paraId="20F99A86" w14:textId="77777777" w:rsidR="008142DE" w:rsidRDefault="008142DE" w:rsidP="00385335">
            <w:pPr>
              <w:rPr>
                <w:b/>
              </w:rPr>
            </w:pPr>
          </w:p>
        </w:tc>
        <w:tc>
          <w:tcPr>
            <w:tcW w:w="1559" w:type="dxa"/>
            <w:shd w:val="clear" w:color="auto" w:fill="F9F9F9" w:themeFill="background1" w:themeFillShade="F9"/>
            <w:vAlign w:val="bottom"/>
          </w:tcPr>
          <w:p w14:paraId="22A9D49B" w14:textId="77777777" w:rsidR="008142DE" w:rsidRDefault="008142DE" w:rsidP="00385335">
            <w:pPr>
              <w:rPr>
                <w:b/>
              </w:rPr>
            </w:pPr>
          </w:p>
        </w:tc>
      </w:tr>
      <w:tr w:rsidR="008142DE" w14:paraId="440BACC0" w14:textId="77777777" w:rsidTr="008142DE">
        <w:tc>
          <w:tcPr>
            <w:tcW w:w="2093" w:type="dxa"/>
          </w:tcPr>
          <w:p w14:paraId="167741B0" w14:textId="77777777" w:rsidR="008142DE" w:rsidRDefault="008142DE" w:rsidP="00385335">
            <w:r>
              <w:lastRenderedPageBreak/>
              <w:t>result</w:t>
            </w:r>
          </w:p>
        </w:tc>
        <w:tc>
          <w:tcPr>
            <w:tcW w:w="2977" w:type="dxa"/>
          </w:tcPr>
          <w:p w14:paraId="781FB5F4" w14:textId="77777777" w:rsidR="008142DE" w:rsidRPr="008142DE" w:rsidRDefault="008142DE" w:rsidP="00385335">
            <w:pPr>
              <w:rPr>
                <w:lang w:val="en-US"/>
              </w:rPr>
            </w:pPr>
            <w:proofErr w:type="gramStart"/>
            <w:r w:rsidRPr="008142DE">
              <w:rPr>
                <w:lang w:val="en-US"/>
              </w:rPr>
              <w:t>urn:riv</w:t>
            </w:r>
            <w:proofErr w:type="gramEnd"/>
            <w:r w:rsidRPr="008142DE">
              <w:rPr>
                <w:lang w:val="en-US"/>
              </w:rPr>
              <w:t>:informationsecurity:authorization:blocking:4:ResultType</w:t>
            </w:r>
          </w:p>
        </w:tc>
        <w:tc>
          <w:tcPr>
            <w:tcW w:w="3827" w:type="dxa"/>
          </w:tcPr>
          <w:p w14:paraId="73945A9B" w14:textId="77777777" w:rsidR="008142DE" w:rsidRDefault="008142DE" w:rsidP="00385335">
            <w:r>
              <w:t>Status för om operationen lyckades eller inte.</w:t>
            </w:r>
          </w:p>
        </w:tc>
        <w:tc>
          <w:tcPr>
            <w:tcW w:w="1559" w:type="dxa"/>
          </w:tcPr>
          <w:p w14:paraId="1D64EE03" w14:textId="77777777" w:rsidR="008142DE" w:rsidRDefault="008142DE" w:rsidP="00385335">
            <w:r>
              <w:t>1..1</w:t>
            </w:r>
          </w:p>
        </w:tc>
      </w:tr>
    </w:tbl>
    <w:p w14:paraId="276555F5" w14:textId="77777777" w:rsidR="005B76C3" w:rsidRPr="00ED19D0" w:rsidRDefault="005B76C3" w:rsidP="005B76C3">
      <w:pPr>
        <w:pStyle w:val="Brdtext"/>
      </w:pPr>
    </w:p>
    <w:p w14:paraId="759F5AB0" w14:textId="77777777" w:rsidR="005B76C3" w:rsidRDefault="005B76C3" w:rsidP="005B76C3">
      <w:pPr>
        <w:pStyle w:val="Rubrik3"/>
      </w:pPr>
      <w:bookmarkStart w:id="159" w:name="_Toc180141847"/>
      <w:r>
        <w:t>Övriga regler</w:t>
      </w:r>
      <w:bookmarkEnd w:id="159"/>
    </w:p>
    <w:p w14:paraId="2285D7D5" w14:textId="77777777" w:rsidR="00324267" w:rsidRDefault="008A0193" w:rsidP="00324267">
      <w:r>
        <w:t>Regel # 1</w:t>
      </w:r>
      <w:r>
        <w:br/>
      </w:r>
      <w:r w:rsidR="00324267">
        <w:t>Producent som nyttjar detta kontrakt har att hantera eventuellt uppkommen felsituation vad gäller transaktionsintegritet (</w:t>
      </w:r>
      <w:proofErr w:type="spellStart"/>
      <w:r w:rsidR="00324267">
        <w:t>Resultcode</w:t>
      </w:r>
      <w:proofErr w:type="spellEnd"/>
      <w:r w:rsidR="00324267">
        <w:t>&lt;&gt;OK).</w:t>
      </w:r>
    </w:p>
    <w:p w14:paraId="03B5CA6B" w14:textId="77777777" w:rsidR="00324267" w:rsidRDefault="00324267" w:rsidP="00324267">
      <w:r>
        <w:t xml:space="preserve">Felet kan betyda att begärd uppdatering ej har skett enligt förväntan. De olika scenarierna kan vara (beroende på värdet på </w:t>
      </w:r>
      <w:proofErr w:type="spellStart"/>
      <w:r>
        <w:t>replicationTimeout</w:t>
      </w:r>
      <w:proofErr w:type="spellEnd"/>
      <w:r>
        <w:t>):</w:t>
      </w:r>
    </w:p>
    <w:p w14:paraId="70231BA6" w14:textId="77777777" w:rsidR="00324267" w:rsidRDefault="00324267" w:rsidP="00324267">
      <w:pPr>
        <w:pStyle w:val="Liststycke"/>
        <w:numPr>
          <w:ilvl w:val="0"/>
          <w:numId w:val="37"/>
        </w:numPr>
      </w:pPr>
      <w:r>
        <w:t>Lagrat lokalt -ej nationellt</w:t>
      </w:r>
    </w:p>
    <w:p w14:paraId="0DE892AA" w14:textId="77777777" w:rsidR="00324267" w:rsidRDefault="00324267" w:rsidP="00324267">
      <w:pPr>
        <w:pStyle w:val="Liststycke"/>
        <w:numPr>
          <w:ilvl w:val="0"/>
          <w:numId w:val="37"/>
        </w:numPr>
      </w:pPr>
      <w:r>
        <w:t>Ej lagrat lokalt -ej lagrat nationellt</w:t>
      </w:r>
    </w:p>
    <w:p w14:paraId="2E4F31D7" w14:textId="77777777" w:rsidR="00324267" w:rsidRPr="006C3A29" w:rsidRDefault="00324267" w:rsidP="00324267">
      <w:r>
        <w:t>En producent av kontraktet ansvarar för att kunna hantera denna situation, kontraktet kan (</w:t>
      </w:r>
      <w:proofErr w:type="spellStart"/>
      <w:r>
        <w:t>f.n</w:t>
      </w:r>
      <w:proofErr w:type="spellEnd"/>
      <w:r>
        <w:t xml:space="preserve">) ej garantera en transaktionsintegritet. En konsument av kontraktet kan underlätta felhantering genom att tillhandahålla en informativ </w:t>
      </w:r>
      <w:proofErr w:type="spellStart"/>
      <w:r>
        <w:t>feltext</w:t>
      </w:r>
      <w:proofErr w:type="spellEnd"/>
      <w:r>
        <w:t xml:space="preserve"> i </w:t>
      </w:r>
      <w:proofErr w:type="spellStart"/>
      <w:r>
        <w:t>ResultText</w:t>
      </w:r>
      <w:proofErr w:type="spellEnd"/>
      <w:r>
        <w:t>.</w:t>
      </w:r>
      <w:r>
        <w:br/>
        <w:t xml:space="preserve">OBS! Om </w:t>
      </w:r>
      <w:proofErr w:type="spellStart"/>
      <w:r>
        <w:t>replicationTimeout</w:t>
      </w:r>
      <w:proofErr w:type="spellEnd"/>
      <w:r>
        <w:t xml:space="preserve"> = 0 och replikeringen till den nationella spärrtjänsten misslyckas så får ej konsumenten reda på detta. </w:t>
      </w:r>
      <w:proofErr w:type="spellStart"/>
      <w:r>
        <w:t>ResultCode</w:t>
      </w:r>
      <w:proofErr w:type="spellEnd"/>
      <w:r>
        <w:t xml:space="preserve"> blir ändå OK.</w:t>
      </w:r>
    </w:p>
    <w:p w14:paraId="23737CDC" w14:textId="307C1030" w:rsidR="005B76C3" w:rsidRDefault="005B76C3" w:rsidP="00324267">
      <w:pPr>
        <w:rPr>
          <w:color w:val="4F81BD" w:themeColor="accent1"/>
        </w:rPr>
      </w:pPr>
    </w:p>
    <w:p w14:paraId="2089D1D9" w14:textId="65AB2485" w:rsidR="005B76C3" w:rsidRDefault="005B76C3" w:rsidP="005B76C3">
      <w:pPr>
        <w:pStyle w:val="Rubrik4"/>
      </w:pPr>
      <w:r w:rsidRPr="00776D68">
        <w:t>Icke funktionella krav</w:t>
      </w:r>
    </w:p>
    <w:p w14:paraId="62444813" w14:textId="0EFBD7F8" w:rsidR="005B76C3" w:rsidRPr="00776D68" w:rsidRDefault="008142DE" w:rsidP="005B76C3">
      <w:r>
        <w:t>N/A</w:t>
      </w:r>
    </w:p>
    <w:p w14:paraId="708DDD5C" w14:textId="77777777" w:rsidR="005B76C3" w:rsidRPr="00776D68" w:rsidRDefault="005B76C3" w:rsidP="005B76C3">
      <w:pPr>
        <w:pStyle w:val="Rubrik5"/>
      </w:pPr>
      <w:r w:rsidRPr="00776D68">
        <w:t>SLA-krav</w:t>
      </w:r>
    </w:p>
    <w:tbl>
      <w:tblPr>
        <w:tblStyle w:val="Tabellrutnt"/>
        <w:tblW w:w="9889" w:type="dxa"/>
        <w:tblLayout w:type="fixed"/>
        <w:tblLook w:val="04A0" w:firstRow="1" w:lastRow="0" w:firstColumn="1" w:lastColumn="0" w:noHBand="0" w:noVBand="1"/>
      </w:tblPr>
      <w:tblGrid>
        <w:gridCol w:w="1242"/>
        <w:gridCol w:w="7088"/>
        <w:gridCol w:w="1559"/>
      </w:tblGrid>
      <w:tr w:rsidR="00435EAB" w14:paraId="57ACE57A" w14:textId="77777777" w:rsidTr="008A0193">
        <w:trPr>
          <w:trHeight w:val="384"/>
        </w:trPr>
        <w:tc>
          <w:tcPr>
            <w:tcW w:w="1242" w:type="dxa"/>
            <w:shd w:val="clear" w:color="auto" w:fill="D9D9D9" w:themeFill="background1" w:themeFillShade="D9"/>
            <w:vAlign w:val="bottom"/>
          </w:tcPr>
          <w:p w14:paraId="20577D83" w14:textId="77777777" w:rsidR="00435EAB" w:rsidRDefault="00435EAB" w:rsidP="00F44B37">
            <w:pPr>
              <w:rPr>
                <w:b/>
              </w:rPr>
            </w:pPr>
            <w:r>
              <w:rPr>
                <w:b/>
              </w:rPr>
              <w:t>Kategori</w:t>
            </w:r>
          </w:p>
        </w:tc>
        <w:tc>
          <w:tcPr>
            <w:tcW w:w="7088" w:type="dxa"/>
            <w:shd w:val="clear" w:color="auto" w:fill="D9D9D9" w:themeFill="background1" w:themeFillShade="D9"/>
            <w:vAlign w:val="bottom"/>
          </w:tcPr>
          <w:p w14:paraId="5776C8DB" w14:textId="77777777" w:rsidR="00435EAB" w:rsidRDefault="00435EAB" w:rsidP="00F44B37">
            <w:pPr>
              <w:rPr>
                <w:b/>
              </w:rPr>
            </w:pPr>
            <w:r>
              <w:rPr>
                <w:b/>
              </w:rPr>
              <w:t>Värde</w:t>
            </w:r>
          </w:p>
        </w:tc>
        <w:tc>
          <w:tcPr>
            <w:tcW w:w="1559" w:type="dxa"/>
            <w:shd w:val="clear" w:color="auto" w:fill="D9D9D9" w:themeFill="background1" w:themeFillShade="D9"/>
            <w:vAlign w:val="bottom"/>
          </w:tcPr>
          <w:p w14:paraId="0304513B" w14:textId="77777777" w:rsidR="00435EAB" w:rsidRDefault="00435EAB" w:rsidP="00F44B37">
            <w:pPr>
              <w:rPr>
                <w:b/>
              </w:rPr>
            </w:pPr>
            <w:r>
              <w:rPr>
                <w:b/>
              </w:rPr>
              <w:t>Kommentar</w:t>
            </w:r>
          </w:p>
        </w:tc>
      </w:tr>
      <w:tr w:rsidR="00435EAB" w14:paraId="2F163520" w14:textId="77777777" w:rsidTr="008A0193">
        <w:tc>
          <w:tcPr>
            <w:tcW w:w="1242" w:type="dxa"/>
          </w:tcPr>
          <w:p w14:paraId="6A8CFE2B" w14:textId="77777777" w:rsidR="00435EAB" w:rsidRDefault="00435EAB" w:rsidP="00F44B37">
            <w:r>
              <w:t>Aktualitet</w:t>
            </w:r>
          </w:p>
        </w:tc>
        <w:tc>
          <w:tcPr>
            <w:tcW w:w="7088" w:type="dxa"/>
          </w:tcPr>
          <w:p w14:paraId="3DFFA0AC" w14:textId="6BBC99E8" w:rsidR="00435EAB" w:rsidRDefault="00435EAB" w:rsidP="00F44B37">
            <w:r>
              <w:t>Tjänsten garanterar att registrering av återkallan</w:t>
            </w:r>
            <w:r w:rsidR="008142DE">
              <w:t>det</w:t>
            </w:r>
            <w:r>
              <w:t xml:space="preserve"> skett då anropet genomförts utan fel.</w:t>
            </w:r>
          </w:p>
          <w:p w14:paraId="12C3B34A" w14:textId="5429317E" w:rsidR="00435EAB" w:rsidRDefault="00435EAB" w:rsidP="00F44B37">
            <w:r>
              <w:t>Tjänsten garanterar även att registrering av återkallan</w:t>
            </w:r>
            <w:r w:rsidR="008142DE">
              <w:t>det</w:t>
            </w:r>
            <w:r>
              <w:t xml:space="preserve"> skett på nationell nivå då anropet genomförts utan fel om </w:t>
            </w:r>
            <w:proofErr w:type="spellStart"/>
            <w:r>
              <w:t>anroparen</w:t>
            </w:r>
            <w:proofErr w:type="spellEnd"/>
            <w:r>
              <w:t xml:space="preserve"> har begärt det. I annat fall meddelas ej </w:t>
            </w:r>
            <w:proofErr w:type="spellStart"/>
            <w:r>
              <w:t>anroparen</w:t>
            </w:r>
            <w:proofErr w:type="spellEnd"/>
            <w:r>
              <w:t xml:space="preserve"> status på nationell registrering. </w:t>
            </w:r>
          </w:p>
          <w:p w14:paraId="78C1D853" w14:textId="77777777" w:rsidR="00435EAB" w:rsidRDefault="00435EAB" w:rsidP="00F44B37"/>
          <w:p w14:paraId="3F94DC11" w14:textId="77777777" w:rsidR="00435EAB" w:rsidRDefault="00435EAB" w:rsidP="00F44B37">
            <w:r>
              <w:t>Det är tjänstens ansvar att förmedla registreringen vidare till den nationella instansen. Detta skall ske så snart som möjligt (synkront), eller med upprepade försök om eventuella problem uppstår.</w:t>
            </w:r>
          </w:p>
        </w:tc>
        <w:tc>
          <w:tcPr>
            <w:tcW w:w="1559" w:type="dxa"/>
          </w:tcPr>
          <w:p w14:paraId="4CCB5204" w14:textId="77777777" w:rsidR="00435EAB" w:rsidRDefault="00435EAB" w:rsidP="00F44B37"/>
        </w:tc>
      </w:tr>
    </w:tbl>
    <w:p w14:paraId="01E2C848" w14:textId="77777777" w:rsidR="005B76C3" w:rsidRPr="008B016A" w:rsidRDefault="005B76C3" w:rsidP="005B76C3"/>
    <w:p w14:paraId="2DA8F52A" w14:textId="77777777" w:rsidR="003644D9" w:rsidRDefault="003644D9" w:rsidP="008142DE">
      <w:pPr>
        <w:pStyle w:val="Rubrik3"/>
      </w:pPr>
      <w:bookmarkStart w:id="160" w:name="_Toc180141848"/>
      <w:r>
        <w:t>Exempel</w:t>
      </w:r>
      <w:bookmarkEnd w:id="160"/>
    </w:p>
    <w:p w14:paraId="45D20F8B" w14:textId="4025EAD4" w:rsidR="003644D9" w:rsidRDefault="003644D9" w:rsidP="008142DE">
      <w:pPr>
        <w:pStyle w:val="Rubrik4"/>
      </w:pPr>
      <w:r>
        <w:t>Exempel på anrop</w:t>
      </w:r>
    </w:p>
    <w:p w14:paraId="09AE8B94" w14:textId="0E6440BB" w:rsidR="008142DE" w:rsidRDefault="008142DE" w:rsidP="008142DE">
      <w:r>
        <w:t xml:space="preserve">Se </w:t>
      </w:r>
      <w:r w:rsidRPr="008142DE">
        <w:t>CancelTemporaryExtendedRevoke</w:t>
      </w:r>
      <w:r>
        <w:t>Request.xml</w:t>
      </w:r>
    </w:p>
    <w:p w14:paraId="37140A6B" w14:textId="77777777" w:rsidR="008142DE" w:rsidRPr="008142DE" w:rsidRDefault="008142DE" w:rsidP="008142DE"/>
    <w:p w14:paraId="26F361F3" w14:textId="74F86F81" w:rsidR="003644D9" w:rsidRDefault="003644D9" w:rsidP="008142DE">
      <w:pPr>
        <w:pStyle w:val="Rubrik4"/>
      </w:pPr>
      <w:r>
        <w:lastRenderedPageBreak/>
        <w:t>Exempel på svar</w:t>
      </w:r>
    </w:p>
    <w:p w14:paraId="79DA9E3F" w14:textId="33EF3E20" w:rsidR="008142DE" w:rsidRDefault="008142DE" w:rsidP="008142DE">
      <w:r>
        <w:t>Se CancelTemporaryExtendedRevokeRespons.xml</w:t>
      </w:r>
    </w:p>
    <w:p w14:paraId="7C2F2A43" w14:textId="77777777" w:rsidR="008142DE" w:rsidRDefault="008142DE">
      <w:pPr>
        <w:spacing w:line="240" w:lineRule="auto"/>
      </w:pPr>
      <w:r>
        <w:br w:type="page"/>
      </w:r>
    </w:p>
    <w:p w14:paraId="75B3CA9D" w14:textId="77777777" w:rsidR="00385335" w:rsidRDefault="00385335" w:rsidP="00385335">
      <w:pPr>
        <w:pStyle w:val="Rubrik1"/>
      </w:pPr>
      <w:bookmarkStart w:id="161" w:name="_Toc180141849"/>
      <w:r>
        <w:lastRenderedPageBreak/>
        <w:t>Datatyper</w:t>
      </w:r>
      <w:bookmarkEnd w:id="161"/>
    </w:p>
    <w:p w14:paraId="0D70F2AF" w14:textId="00E04047" w:rsidR="00385335" w:rsidRDefault="00385335" w:rsidP="00385335">
      <w:proofErr w:type="spellStart"/>
      <w:r>
        <w:t>Kaptitlet</w:t>
      </w:r>
      <w:proofErr w:type="spellEnd"/>
      <w:r>
        <w:t xml:space="preserve"> beskriver alla datatyper som används av tjänsterna, version 4.0.</w:t>
      </w:r>
    </w:p>
    <w:p w14:paraId="360E9F49" w14:textId="77777777" w:rsidR="00A50C01" w:rsidRDefault="00A50C01" w:rsidP="00385335"/>
    <w:p w14:paraId="411ACA9D" w14:textId="77777777" w:rsidR="00385335" w:rsidRPr="00385335" w:rsidRDefault="00385335" w:rsidP="00385335">
      <w:pPr>
        <w:pStyle w:val="Rubrik2"/>
        <w:rPr>
          <w:lang w:val="en-US"/>
        </w:rPr>
      </w:pPr>
      <w:bookmarkStart w:id="162" w:name="_Toc180141850"/>
      <w:proofErr w:type="spellStart"/>
      <w:r w:rsidRPr="00385335">
        <w:rPr>
          <w:lang w:val="en-US"/>
        </w:rPr>
        <w:t>Datatyper</w:t>
      </w:r>
      <w:proofErr w:type="spellEnd"/>
      <w:r w:rsidRPr="00385335">
        <w:rPr>
          <w:lang w:val="en-US"/>
        </w:rPr>
        <w:t xml:space="preserve"> </w:t>
      </w:r>
      <w:proofErr w:type="spellStart"/>
      <w:r w:rsidRPr="00385335">
        <w:rPr>
          <w:lang w:val="en-US"/>
        </w:rPr>
        <w:t>från</w:t>
      </w:r>
      <w:proofErr w:type="spellEnd"/>
      <w:r w:rsidRPr="00385335">
        <w:rPr>
          <w:lang w:val="en-US"/>
        </w:rPr>
        <w:t xml:space="preserve"> </w:t>
      </w:r>
      <w:proofErr w:type="spellStart"/>
      <w:r w:rsidRPr="00385335">
        <w:rPr>
          <w:lang w:val="en-US"/>
        </w:rPr>
        <w:t>namnrymd</w:t>
      </w:r>
      <w:proofErr w:type="spellEnd"/>
      <w:r w:rsidRPr="00385335">
        <w:rPr>
          <w:lang w:val="en-US"/>
        </w:rPr>
        <w:t xml:space="preserve"> </w:t>
      </w:r>
      <w:proofErr w:type="gramStart"/>
      <w:r w:rsidRPr="00385335">
        <w:rPr>
          <w:lang w:val="en-US"/>
        </w:rPr>
        <w:t>urn:riv</w:t>
      </w:r>
      <w:proofErr w:type="gramEnd"/>
      <w:r w:rsidRPr="00385335">
        <w:rPr>
          <w:lang w:val="en-US"/>
        </w:rPr>
        <w:t>:informationsecurity:authorization:blocking:4</w:t>
      </w:r>
      <w:bookmarkEnd w:id="162"/>
    </w:p>
    <w:p w14:paraId="3BDBB4DD" w14:textId="07F86087" w:rsidR="00385335" w:rsidRDefault="00385335" w:rsidP="00385335">
      <w:r>
        <w:t xml:space="preserve">Nedan beskrivs komplexa och simpla datatyper som är deklarerade i aktuell namnrymd </w:t>
      </w:r>
      <w:proofErr w:type="gramStart"/>
      <w:r>
        <w:t>urn:riv</w:t>
      </w:r>
      <w:proofErr w:type="gramEnd"/>
      <w:r>
        <w:t>:informationsecurity:authorization:blocking:4, version 4.0. Dessa datatyper är vanligt förekommande i övriga tjänster senare i kapitlet.</w:t>
      </w:r>
    </w:p>
    <w:p w14:paraId="5E9BBEEF" w14:textId="77777777" w:rsidR="00A50C01" w:rsidRDefault="00A50C01" w:rsidP="00385335"/>
    <w:p w14:paraId="76B6553A" w14:textId="77777777" w:rsidR="00385335" w:rsidRPr="00385335" w:rsidRDefault="00385335" w:rsidP="00385335">
      <w:pPr>
        <w:pStyle w:val="Rubrik3"/>
        <w:rPr>
          <w:lang w:val="en-US"/>
        </w:rPr>
      </w:pPr>
      <w:bookmarkStart w:id="163" w:name="_Toc180141851"/>
      <w:proofErr w:type="gramStart"/>
      <w:r w:rsidRPr="00385335">
        <w:rPr>
          <w:lang w:val="en-US"/>
        </w:rPr>
        <w:t>urn:riv</w:t>
      </w:r>
      <w:proofErr w:type="gramEnd"/>
      <w:r w:rsidRPr="00385335">
        <w:rPr>
          <w:lang w:val="en-US"/>
        </w:rPr>
        <w:t>:informationsecurity:authorization:blocking:4:AccessingActorType</w:t>
      </w:r>
      <w:bookmarkEnd w:id="163"/>
    </w:p>
    <w:p w14:paraId="67987435" w14:textId="77B8EB22" w:rsidR="00385335" w:rsidRDefault="00385335" w:rsidP="00385335">
      <w:proofErr w:type="spellStart"/>
      <w:r>
        <w:t>Datatyp</w:t>
      </w:r>
      <w:proofErr w:type="spellEnd"/>
      <w:r>
        <w:t xml:space="preserve"> som identifierar en medarbetare/person som vill ha åtkomst till specifik information.</w:t>
      </w:r>
    </w:p>
    <w:p w14:paraId="5EAEF54F"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105F7F55" w14:textId="77777777" w:rsidTr="00385335">
        <w:trPr>
          <w:trHeight w:val="384"/>
        </w:trPr>
        <w:tc>
          <w:tcPr>
            <w:tcW w:w="2800" w:type="dxa"/>
            <w:shd w:val="clear" w:color="auto" w:fill="D9D9D9" w:themeFill="background1" w:themeFillShade="D9"/>
            <w:vAlign w:val="bottom"/>
          </w:tcPr>
          <w:p w14:paraId="7905D2A7" w14:textId="77777777" w:rsidR="00385335" w:rsidRDefault="00385335" w:rsidP="00385335">
            <w:pPr>
              <w:rPr>
                <w:b/>
              </w:rPr>
            </w:pPr>
            <w:r>
              <w:rPr>
                <w:b/>
              </w:rPr>
              <w:t>Namn</w:t>
            </w:r>
          </w:p>
        </w:tc>
        <w:tc>
          <w:tcPr>
            <w:tcW w:w="2000" w:type="dxa"/>
            <w:shd w:val="clear" w:color="auto" w:fill="D9D9D9" w:themeFill="background1" w:themeFillShade="D9"/>
            <w:vAlign w:val="bottom"/>
          </w:tcPr>
          <w:p w14:paraId="6F6F53A4"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1CE8A7E7"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247DFCFF" w14:textId="77777777" w:rsidR="00385335" w:rsidRDefault="00385335" w:rsidP="00385335">
            <w:pPr>
              <w:rPr>
                <w:b/>
              </w:rPr>
            </w:pPr>
            <w:proofErr w:type="spellStart"/>
            <w:r>
              <w:rPr>
                <w:b/>
              </w:rPr>
              <w:t>Kardinalitet</w:t>
            </w:r>
            <w:proofErr w:type="spellEnd"/>
          </w:p>
        </w:tc>
      </w:tr>
      <w:tr w:rsidR="00385335" w14:paraId="0E51BF59" w14:textId="77777777" w:rsidTr="00385335">
        <w:tc>
          <w:tcPr>
            <w:tcW w:w="2800" w:type="dxa"/>
          </w:tcPr>
          <w:p w14:paraId="3AA4984D" w14:textId="77777777" w:rsidR="00385335" w:rsidRDefault="00385335" w:rsidP="00385335">
            <w:proofErr w:type="spellStart"/>
            <w:r>
              <w:t>employeeId</w:t>
            </w:r>
            <w:proofErr w:type="spellEnd"/>
          </w:p>
        </w:tc>
        <w:tc>
          <w:tcPr>
            <w:tcW w:w="2000" w:type="dxa"/>
          </w:tcPr>
          <w:p w14:paraId="57739332" w14:textId="77777777" w:rsidR="00385335" w:rsidRDefault="00385335" w:rsidP="00385335">
            <w:proofErr w:type="spellStart"/>
            <w:r>
              <w:t>HsaId</w:t>
            </w:r>
            <w:proofErr w:type="spellEnd"/>
          </w:p>
        </w:tc>
        <w:tc>
          <w:tcPr>
            <w:tcW w:w="4000" w:type="dxa"/>
          </w:tcPr>
          <w:p w14:paraId="07E2BB1C" w14:textId="77777777" w:rsidR="00385335" w:rsidRDefault="00385335" w:rsidP="00385335">
            <w:r>
              <w:t>Id för medarbetaren/personen.</w:t>
            </w:r>
          </w:p>
        </w:tc>
        <w:tc>
          <w:tcPr>
            <w:tcW w:w="1300" w:type="dxa"/>
          </w:tcPr>
          <w:p w14:paraId="2030E1C3" w14:textId="77777777" w:rsidR="00385335" w:rsidRDefault="00385335" w:rsidP="00385335">
            <w:r>
              <w:t>1</w:t>
            </w:r>
          </w:p>
        </w:tc>
      </w:tr>
      <w:tr w:rsidR="00385335" w14:paraId="5115513F" w14:textId="77777777" w:rsidTr="00385335">
        <w:tc>
          <w:tcPr>
            <w:tcW w:w="2800" w:type="dxa"/>
          </w:tcPr>
          <w:p w14:paraId="71267413" w14:textId="77777777" w:rsidR="00385335" w:rsidRDefault="00385335" w:rsidP="00385335">
            <w:proofErr w:type="spellStart"/>
            <w:r>
              <w:t>careProviderId</w:t>
            </w:r>
            <w:proofErr w:type="spellEnd"/>
          </w:p>
        </w:tc>
        <w:tc>
          <w:tcPr>
            <w:tcW w:w="2000" w:type="dxa"/>
          </w:tcPr>
          <w:p w14:paraId="6B3FE653" w14:textId="77777777" w:rsidR="00385335" w:rsidRDefault="00385335" w:rsidP="00385335">
            <w:proofErr w:type="spellStart"/>
            <w:r>
              <w:t>HsaId</w:t>
            </w:r>
            <w:proofErr w:type="spellEnd"/>
          </w:p>
        </w:tc>
        <w:tc>
          <w:tcPr>
            <w:tcW w:w="4000" w:type="dxa"/>
          </w:tcPr>
          <w:p w14:paraId="0D73EDE0" w14:textId="77777777" w:rsidR="00385335" w:rsidRDefault="00385335" w:rsidP="00385335">
            <w:r>
              <w:t>Id på medarbetarens vårdgivare enligt aktuellt medarbetaruppdrag.</w:t>
            </w:r>
          </w:p>
        </w:tc>
        <w:tc>
          <w:tcPr>
            <w:tcW w:w="1300" w:type="dxa"/>
          </w:tcPr>
          <w:p w14:paraId="33795742" w14:textId="77777777" w:rsidR="00385335" w:rsidRDefault="00385335" w:rsidP="00385335">
            <w:r>
              <w:t>1</w:t>
            </w:r>
          </w:p>
        </w:tc>
      </w:tr>
      <w:tr w:rsidR="00385335" w14:paraId="7A0E44F0" w14:textId="77777777" w:rsidTr="00385335">
        <w:tc>
          <w:tcPr>
            <w:tcW w:w="2800" w:type="dxa"/>
          </w:tcPr>
          <w:p w14:paraId="39DAC8A9" w14:textId="77777777" w:rsidR="00385335" w:rsidRDefault="00385335" w:rsidP="00385335">
            <w:proofErr w:type="spellStart"/>
            <w:r>
              <w:t>careUnitId</w:t>
            </w:r>
            <w:proofErr w:type="spellEnd"/>
          </w:p>
        </w:tc>
        <w:tc>
          <w:tcPr>
            <w:tcW w:w="2000" w:type="dxa"/>
          </w:tcPr>
          <w:p w14:paraId="1950CF04" w14:textId="77777777" w:rsidR="00385335" w:rsidRDefault="00385335" w:rsidP="00385335">
            <w:proofErr w:type="spellStart"/>
            <w:r>
              <w:t>HsaId</w:t>
            </w:r>
            <w:proofErr w:type="spellEnd"/>
          </w:p>
        </w:tc>
        <w:tc>
          <w:tcPr>
            <w:tcW w:w="4000" w:type="dxa"/>
          </w:tcPr>
          <w:p w14:paraId="4C229B34" w14:textId="77777777" w:rsidR="00385335" w:rsidRDefault="00385335" w:rsidP="00385335">
            <w:r>
              <w:t>Id på medarbetarens vårdenhet enligt aktuellt medarbetaruppdrag.</w:t>
            </w:r>
          </w:p>
        </w:tc>
        <w:tc>
          <w:tcPr>
            <w:tcW w:w="1300" w:type="dxa"/>
          </w:tcPr>
          <w:p w14:paraId="66A8F00E" w14:textId="77777777" w:rsidR="00385335" w:rsidRDefault="00385335" w:rsidP="00385335">
            <w:r>
              <w:t>1</w:t>
            </w:r>
          </w:p>
        </w:tc>
      </w:tr>
    </w:tbl>
    <w:p w14:paraId="1D2A3827" w14:textId="77777777" w:rsidR="00B72773" w:rsidRDefault="00B72773" w:rsidP="00B72773">
      <w:pPr>
        <w:pStyle w:val="Rubrik3"/>
        <w:numPr>
          <w:ilvl w:val="0"/>
          <w:numId w:val="0"/>
        </w:numPr>
        <w:ind w:left="720"/>
        <w:rPr>
          <w:lang w:val="en-US"/>
        </w:rPr>
      </w:pPr>
    </w:p>
    <w:p w14:paraId="1077B50F" w14:textId="730836C6" w:rsidR="00385335" w:rsidRPr="00385335" w:rsidRDefault="00385335" w:rsidP="00385335">
      <w:pPr>
        <w:pStyle w:val="Rubrik3"/>
        <w:rPr>
          <w:lang w:val="en-US"/>
        </w:rPr>
      </w:pPr>
      <w:bookmarkStart w:id="164" w:name="_Toc180141852"/>
      <w:proofErr w:type="gramStart"/>
      <w:r w:rsidRPr="00385335">
        <w:rPr>
          <w:lang w:val="en-US"/>
        </w:rPr>
        <w:t>urn:riv</w:t>
      </w:r>
      <w:proofErr w:type="gramEnd"/>
      <w:r w:rsidRPr="00385335">
        <w:rPr>
          <w:lang w:val="en-US"/>
        </w:rPr>
        <w:t>:informationsecurity:authorization:blocking:4:ActionType</w:t>
      </w:r>
      <w:bookmarkEnd w:id="164"/>
    </w:p>
    <w:p w14:paraId="5B69BC51" w14:textId="77777777" w:rsidR="00385335" w:rsidRDefault="00385335" w:rsidP="00385335">
      <w:proofErr w:type="spellStart"/>
      <w:r>
        <w:t>Datatyp</w:t>
      </w:r>
      <w:proofErr w:type="spellEnd"/>
      <w:r>
        <w:t xml:space="preserve"> som representerar den eller de aktörer/personer som begärt och/eller utfört en åtgärd med</w:t>
      </w:r>
    </w:p>
    <w:p w14:paraId="434A1EB6" w14:textId="0C2175AF" w:rsidR="00385335" w:rsidRDefault="00385335" w:rsidP="00385335">
      <w:r>
        <w:t>en möjlig orsak/anledning angivet som fritext.</w:t>
      </w:r>
    </w:p>
    <w:p w14:paraId="0D88FDF2"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7740B41C" w14:textId="77777777" w:rsidTr="00385335">
        <w:trPr>
          <w:trHeight w:val="384"/>
        </w:trPr>
        <w:tc>
          <w:tcPr>
            <w:tcW w:w="2800" w:type="dxa"/>
            <w:shd w:val="clear" w:color="auto" w:fill="D9D9D9" w:themeFill="background1" w:themeFillShade="D9"/>
            <w:vAlign w:val="bottom"/>
          </w:tcPr>
          <w:p w14:paraId="5B82DE84" w14:textId="77777777" w:rsidR="00385335" w:rsidRDefault="00385335" w:rsidP="00385335">
            <w:pPr>
              <w:rPr>
                <w:b/>
              </w:rPr>
            </w:pPr>
            <w:r>
              <w:rPr>
                <w:b/>
              </w:rPr>
              <w:t>Namn</w:t>
            </w:r>
          </w:p>
        </w:tc>
        <w:tc>
          <w:tcPr>
            <w:tcW w:w="2000" w:type="dxa"/>
            <w:shd w:val="clear" w:color="auto" w:fill="D9D9D9" w:themeFill="background1" w:themeFillShade="D9"/>
            <w:vAlign w:val="bottom"/>
          </w:tcPr>
          <w:p w14:paraId="469F513C"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68FC381F"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2F01E87C" w14:textId="77777777" w:rsidR="00385335" w:rsidRDefault="00385335" w:rsidP="00385335">
            <w:pPr>
              <w:rPr>
                <w:b/>
              </w:rPr>
            </w:pPr>
            <w:proofErr w:type="spellStart"/>
            <w:r>
              <w:rPr>
                <w:b/>
              </w:rPr>
              <w:t>Kardinalitet</w:t>
            </w:r>
            <w:proofErr w:type="spellEnd"/>
          </w:p>
        </w:tc>
      </w:tr>
      <w:tr w:rsidR="00385335" w14:paraId="48629DD2" w14:textId="77777777" w:rsidTr="00385335">
        <w:tc>
          <w:tcPr>
            <w:tcW w:w="2800" w:type="dxa"/>
          </w:tcPr>
          <w:p w14:paraId="084A98ED" w14:textId="77777777" w:rsidR="00385335" w:rsidRDefault="00385335" w:rsidP="00385335">
            <w:proofErr w:type="spellStart"/>
            <w:r>
              <w:t>requestDate</w:t>
            </w:r>
            <w:proofErr w:type="spellEnd"/>
          </w:p>
        </w:tc>
        <w:tc>
          <w:tcPr>
            <w:tcW w:w="2000" w:type="dxa"/>
          </w:tcPr>
          <w:p w14:paraId="30D96E3A" w14:textId="77777777" w:rsidR="00385335" w:rsidRDefault="00385335" w:rsidP="00385335">
            <w:proofErr w:type="spellStart"/>
            <w:proofErr w:type="gramStart"/>
            <w:r>
              <w:t>xs:DateTime</w:t>
            </w:r>
            <w:proofErr w:type="spellEnd"/>
            <w:proofErr w:type="gramEnd"/>
          </w:p>
        </w:tc>
        <w:tc>
          <w:tcPr>
            <w:tcW w:w="4000" w:type="dxa"/>
          </w:tcPr>
          <w:p w14:paraId="20666E68" w14:textId="77777777" w:rsidR="00385335" w:rsidRDefault="00385335" w:rsidP="00385335">
            <w:r>
              <w:t>Tidpunkt då åtgärden begärdes.</w:t>
            </w:r>
          </w:p>
        </w:tc>
        <w:tc>
          <w:tcPr>
            <w:tcW w:w="1300" w:type="dxa"/>
          </w:tcPr>
          <w:p w14:paraId="14A63C43" w14:textId="77777777" w:rsidR="00385335" w:rsidRDefault="00385335" w:rsidP="00385335">
            <w:r>
              <w:t>1</w:t>
            </w:r>
          </w:p>
        </w:tc>
      </w:tr>
      <w:tr w:rsidR="00385335" w14:paraId="7D80CF82" w14:textId="77777777" w:rsidTr="00385335">
        <w:tc>
          <w:tcPr>
            <w:tcW w:w="2800" w:type="dxa"/>
          </w:tcPr>
          <w:p w14:paraId="0A4D6612" w14:textId="77777777" w:rsidR="00385335" w:rsidRDefault="00385335" w:rsidP="00385335">
            <w:proofErr w:type="spellStart"/>
            <w:r>
              <w:t>requestedBy</w:t>
            </w:r>
            <w:proofErr w:type="spellEnd"/>
          </w:p>
        </w:tc>
        <w:tc>
          <w:tcPr>
            <w:tcW w:w="2000" w:type="dxa"/>
          </w:tcPr>
          <w:p w14:paraId="56517FC7" w14:textId="77777777" w:rsidR="00385335" w:rsidRDefault="00385335" w:rsidP="00385335">
            <w:proofErr w:type="spellStart"/>
            <w:r>
              <w:t>ActorType</w:t>
            </w:r>
            <w:proofErr w:type="spellEnd"/>
          </w:p>
        </w:tc>
        <w:tc>
          <w:tcPr>
            <w:tcW w:w="4000" w:type="dxa"/>
          </w:tcPr>
          <w:p w14:paraId="0F9FDAD3" w14:textId="77777777" w:rsidR="00385335" w:rsidRDefault="00385335" w:rsidP="00385335">
            <w:r>
              <w:t>Anger vem som begärt åtgärden.</w:t>
            </w:r>
          </w:p>
        </w:tc>
        <w:tc>
          <w:tcPr>
            <w:tcW w:w="1300" w:type="dxa"/>
          </w:tcPr>
          <w:p w14:paraId="029A88DA" w14:textId="77777777" w:rsidR="00385335" w:rsidRDefault="00385335" w:rsidP="00385335">
            <w:r>
              <w:t>1</w:t>
            </w:r>
          </w:p>
        </w:tc>
      </w:tr>
      <w:tr w:rsidR="00385335" w14:paraId="2B5587A7" w14:textId="77777777" w:rsidTr="00385335">
        <w:tc>
          <w:tcPr>
            <w:tcW w:w="2800" w:type="dxa"/>
          </w:tcPr>
          <w:p w14:paraId="51A5B6E6" w14:textId="77777777" w:rsidR="00385335" w:rsidRDefault="00385335" w:rsidP="00385335">
            <w:proofErr w:type="spellStart"/>
            <w:r>
              <w:t>registrationDate</w:t>
            </w:r>
            <w:proofErr w:type="spellEnd"/>
          </w:p>
        </w:tc>
        <w:tc>
          <w:tcPr>
            <w:tcW w:w="2000" w:type="dxa"/>
          </w:tcPr>
          <w:p w14:paraId="5D666C18" w14:textId="77777777" w:rsidR="00385335" w:rsidRDefault="00385335" w:rsidP="00385335">
            <w:proofErr w:type="spellStart"/>
            <w:proofErr w:type="gramStart"/>
            <w:r>
              <w:t>xs:DateTime</w:t>
            </w:r>
            <w:proofErr w:type="spellEnd"/>
            <w:proofErr w:type="gramEnd"/>
          </w:p>
        </w:tc>
        <w:tc>
          <w:tcPr>
            <w:tcW w:w="4000" w:type="dxa"/>
          </w:tcPr>
          <w:p w14:paraId="3D4DCD0E" w14:textId="77777777" w:rsidR="00385335" w:rsidRDefault="00385335" w:rsidP="00385335">
            <w:r>
              <w:t>Tidpunkt då händelsen registrerades. Kan vara samma tidpunkt som när åtgärden begärdes.</w:t>
            </w:r>
          </w:p>
        </w:tc>
        <w:tc>
          <w:tcPr>
            <w:tcW w:w="1300" w:type="dxa"/>
          </w:tcPr>
          <w:p w14:paraId="6CC060FC" w14:textId="77777777" w:rsidR="00385335" w:rsidRDefault="00385335" w:rsidP="00385335">
            <w:r>
              <w:t>1</w:t>
            </w:r>
          </w:p>
        </w:tc>
      </w:tr>
      <w:tr w:rsidR="00385335" w14:paraId="5E9C6BB5" w14:textId="77777777" w:rsidTr="00385335">
        <w:tc>
          <w:tcPr>
            <w:tcW w:w="2800" w:type="dxa"/>
          </w:tcPr>
          <w:p w14:paraId="0B41DEEC" w14:textId="77777777" w:rsidR="00385335" w:rsidRDefault="00385335" w:rsidP="00385335">
            <w:proofErr w:type="spellStart"/>
            <w:r>
              <w:t>registeredBy</w:t>
            </w:r>
            <w:proofErr w:type="spellEnd"/>
          </w:p>
        </w:tc>
        <w:tc>
          <w:tcPr>
            <w:tcW w:w="2000" w:type="dxa"/>
          </w:tcPr>
          <w:p w14:paraId="7911C19F" w14:textId="77777777" w:rsidR="00385335" w:rsidRDefault="00385335" w:rsidP="00385335">
            <w:proofErr w:type="spellStart"/>
            <w:r>
              <w:t>ActorType</w:t>
            </w:r>
            <w:proofErr w:type="spellEnd"/>
          </w:p>
        </w:tc>
        <w:tc>
          <w:tcPr>
            <w:tcW w:w="4000" w:type="dxa"/>
          </w:tcPr>
          <w:p w14:paraId="393DF250" w14:textId="77777777" w:rsidR="00385335" w:rsidRDefault="00385335" w:rsidP="00385335">
            <w:r>
              <w:t>Anger vem som registrerat åtgärden. Detta värde kan vara samma som den som begärt åtgärden.</w:t>
            </w:r>
          </w:p>
        </w:tc>
        <w:tc>
          <w:tcPr>
            <w:tcW w:w="1300" w:type="dxa"/>
          </w:tcPr>
          <w:p w14:paraId="1885C327" w14:textId="77777777" w:rsidR="00385335" w:rsidRDefault="00385335" w:rsidP="00385335">
            <w:r>
              <w:t>1</w:t>
            </w:r>
          </w:p>
        </w:tc>
      </w:tr>
      <w:tr w:rsidR="00385335" w14:paraId="7610136F" w14:textId="77777777" w:rsidTr="00385335">
        <w:tc>
          <w:tcPr>
            <w:tcW w:w="2800" w:type="dxa"/>
          </w:tcPr>
          <w:p w14:paraId="31DCF5F7" w14:textId="77777777" w:rsidR="00385335" w:rsidRDefault="00385335" w:rsidP="00385335">
            <w:proofErr w:type="spellStart"/>
            <w:r>
              <w:t>reasonText</w:t>
            </w:r>
            <w:proofErr w:type="spellEnd"/>
          </w:p>
        </w:tc>
        <w:tc>
          <w:tcPr>
            <w:tcW w:w="2000" w:type="dxa"/>
          </w:tcPr>
          <w:p w14:paraId="04D4DE33" w14:textId="77777777" w:rsidR="00385335" w:rsidRDefault="00385335" w:rsidP="00385335">
            <w:proofErr w:type="spellStart"/>
            <w:r>
              <w:t>ReasonText</w:t>
            </w:r>
            <w:proofErr w:type="spellEnd"/>
          </w:p>
        </w:tc>
        <w:tc>
          <w:tcPr>
            <w:tcW w:w="4000" w:type="dxa"/>
          </w:tcPr>
          <w:p w14:paraId="755CF95B" w14:textId="77777777" w:rsidR="00385335" w:rsidRDefault="00385335" w:rsidP="00385335">
            <w:proofErr w:type="spellStart"/>
            <w:r>
              <w:t>Optionellt</w:t>
            </w:r>
            <w:proofErr w:type="spellEnd"/>
            <w:r>
              <w:t xml:space="preserve"> </w:t>
            </w:r>
            <w:proofErr w:type="gramStart"/>
            <w:r>
              <w:t>fritext fält</w:t>
            </w:r>
            <w:proofErr w:type="gramEnd"/>
            <w:r>
              <w:t xml:space="preserve"> som anger orsaken/anledningen till åtgärden.</w:t>
            </w:r>
          </w:p>
        </w:tc>
        <w:tc>
          <w:tcPr>
            <w:tcW w:w="1300" w:type="dxa"/>
          </w:tcPr>
          <w:p w14:paraId="0AD7060F" w14:textId="77777777" w:rsidR="00385335" w:rsidRDefault="00385335" w:rsidP="00385335">
            <w:r>
              <w:t>0..1</w:t>
            </w:r>
          </w:p>
        </w:tc>
      </w:tr>
    </w:tbl>
    <w:p w14:paraId="4576A9D7" w14:textId="77777777" w:rsidR="00B72773" w:rsidRDefault="00B72773" w:rsidP="00B72773">
      <w:pPr>
        <w:pStyle w:val="Rubrik3"/>
        <w:numPr>
          <w:ilvl w:val="0"/>
          <w:numId w:val="0"/>
        </w:numPr>
        <w:ind w:left="720"/>
        <w:rPr>
          <w:lang w:val="en-US"/>
        </w:rPr>
      </w:pPr>
    </w:p>
    <w:p w14:paraId="61C68D0C" w14:textId="7AAC77A3" w:rsidR="00385335" w:rsidRPr="00385335" w:rsidRDefault="00385335" w:rsidP="00385335">
      <w:pPr>
        <w:pStyle w:val="Rubrik3"/>
        <w:rPr>
          <w:lang w:val="en-US"/>
        </w:rPr>
      </w:pPr>
      <w:bookmarkStart w:id="165" w:name="_Toc180141853"/>
      <w:proofErr w:type="gramStart"/>
      <w:r w:rsidRPr="00385335">
        <w:rPr>
          <w:lang w:val="en-US"/>
        </w:rPr>
        <w:t>urn:riv</w:t>
      </w:r>
      <w:proofErr w:type="gramEnd"/>
      <w:r w:rsidRPr="00385335">
        <w:rPr>
          <w:lang w:val="en-US"/>
        </w:rPr>
        <w:t>:informationsecurity:authorization:blocking:4:ActorType</w:t>
      </w:r>
      <w:bookmarkEnd w:id="165"/>
    </w:p>
    <w:p w14:paraId="2BEB6379" w14:textId="745E803C" w:rsidR="00385335" w:rsidRDefault="00385335" w:rsidP="00385335">
      <w:proofErr w:type="spellStart"/>
      <w:r>
        <w:t>Datatyp</w:t>
      </w:r>
      <w:proofErr w:type="spellEnd"/>
      <w:r>
        <w:t xml:space="preserve"> som identifierar en medarbetare/person.</w:t>
      </w:r>
    </w:p>
    <w:p w14:paraId="0053F08D"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5CDD1FAD" w14:textId="77777777" w:rsidTr="00385335">
        <w:trPr>
          <w:trHeight w:val="384"/>
        </w:trPr>
        <w:tc>
          <w:tcPr>
            <w:tcW w:w="2800" w:type="dxa"/>
            <w:shd w:val="clear" w:color="auto" w:fill="D9D9D9" w:themeFill="background1" w:themeFillShade="D9"/>
            <w:vAlign w:val="bottom"/>
          </w:tcPr>
          <w:p w14:paraId="2F4011AA" w14:textId="77777777" w:rsidR="00385335" w:rsidRDefault="00385335" w:rsidP="00385335">
            <w:pPr>
              <w:rPr>
                <w:b/>
              </w:rPr>
            </w:pPr>
            <w:r>
              <w:rPr>
                <w:b/>
              </w:rPr>
              <w:t>Namn</w:t>
            </w:r>
          </w:p>
        </w:tc>
        <w:tc>
          <w:tcPr>
            <w:tcW w:w="2000" w:type="dxa"/>
            <w:shd w:val="clear" w:color="auto" w:fill="D9D9D9" w:themeFill="background1" w:themeFillShade="D9"/>
            <w:vAlign w:val="bottom"/>
          </w:tcPr>
          <w:p w14:paraId="47F26254"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38B301E3"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465C4558" w14:textId="77777777" w:rsidR="00385335" w:rsidRDefault="00385335" w:rsidP="00385335">
            <w:pPr>
              <w:rPr>
                <w:b/>
              </w:rPr>
            </w:pPr>
            <w:proofErr w:type="spellStart"/>
            <w:r>
              <w:rPr>
                <w:b/>
              </w:rPr>
              <w:t>Kardinalitet</w:t>
            </w:r>
            <w:proofErr w:type="spellEnd"/>
          </w:p>
        </w:tc>
      </w:tr>
      <w:tr w:rsidR="00385335" w14:paraId="5F66C78F" w14:textId="77777777" w:rsidTr="00385335">
        <w:tc>
          <w:tcPr>
            <w:tcW w:w="2800" w:type="dxa"/>
          </w:tcPr>
          <w:p w14:paraId="2A152077" w14:textId="77777777" w:rsidR="00385335" w:rsidRDefault="00385335" w:rsidP="00385335">
            <w:proofErr w:type="spellStart"/>
            <w:r>
              <w:t>employeeId</w:t>
            </w:r>
            <w:proofErr w:type="spellEnd"/>
          </w:p>
        </w:tc>
        <w:tc>
          <w:tcPr>
            <w:tcW w:w="2000" w:type="dxa"/>
          </w:tcPr>
          <w:p w14:paraId="078B4F4C" w14:textId="77777777" w:rsidR="00385335" w:rsidRDefault="00385335" w:rsidP="00385335">
            <w:proofErr w:type="spellStart"/>
            <w:r>
              <w:t>HsaId</w:t>
            </w:r>
            <w:proofErr w:type="spellEnd"/>
          </w:p>
        </w:tc>
        <w:tc>
          <w:tcPr>
            <w:tcW w:w="4000" w:type="dxa"/>
          </w:tcPr>
          <w:p w14:paraId="066DD6D4" w14:textId="77777777" w:rsidR="00385335" w:rsidRDefault="00385335" w:rsidP="00385335">
            <w:r>
              <w:t>Id för medarbetaren/personen.</w:t>
            </w:r>
          </w:p>
        </w:tc>
        <w:tc>
          <w:tcPr>
            <w:tcW w:w="1300" w:type="dxa"/>
          </w:tcPr>
          <w:p w14:paraId="3ED729AE" w14:textId="77777777" w:rsidR="00385335" w:rsidRDefault="00385335" w:rsidP="00385335">
            <w:r>
              <w:t>1</w:t>
            </w:r>
          </w:p>
        </w:tc>
      </w:tr>
      <w:tr w:rsidR="00385335" w14:paraId="2BB76037" w14:textId="77777777" w:rsidTr="00385335">
        <w:tc>
          <w:tcPr>
            <w:tcW w:w="2800" w:type="dxa"/>
          </w:tcPr>
          <w:p w14:paraId="0502A081" w14:textId="77777777" w:rsidR="00385335" w:rsidRDefault="00385335" w:rsidP="00385335">
            <w:proofErr w:type="spellStart"/>
            <w:r>
              <w:t>assignmentId</w:t>
            </w:r>
            <w:proofErr w:type="spellEnd"/>
          </w:p>
        </w:tc>
        <w:tc>
          <w:tcPr>
            <w:tcW w:w="2000" w:type="dxa"/>
          </w:tcPr>
          <w:p w14:paraId="50D42963" w14:textId="77777777" w:rsidR="00385335" w:rsidRDefault="00385335" w:rsidP="00385335">
            <w:proofErr w:type="spellStart"/>
            <w:r>
              <w:t>HsaId</w:t>
            </w:r>
            <w:proofErr w:type="spellEnd"/>
          </w:p>
        </w:tc>
        <w:tc>
          <w:tcPr>
            <w:tcW w:w="4000" w:type="dxa"/>
          </w:tcPr>
          <w:p w14:paraId="7644A177" w14:textId="77777777" w:rsidR="00385335" w:rsidRDefault="00385335" w:rsidP="00385335">
            <w:proofErr w:type="spellStart"/>
            <w:r>
              <w:t>Optionellt</w:t>
            </w:r>
            <w:proofErr w:type="spellEnd"/>
            <w:r>
              <w:t xml:space="preserve"> id för medarbetarens aktuella uppdrag.</w:t>
            </w:r>
          </w:p>
        </w:tc>
        <w:tc>
          <w:tcPr>
            <w:tcW w:w="1300" w:type="dxa"/>
          </w:tcPr>
          <w:p w14:paraId="41F33EA7" w14:textId="77777777" w:rsidR="00385335" w:rsidRDefault="00385335" w:rsidP="00385335">
            <w:r>
              <w:t>0..1</w:t>
            </w:r>
          </w:p>
        </w:tc>
      </w:tr>
      <w:tr w:rsidR="00385335" w14:paraId="723B5F4A" w14:textId="77777777" w:rsidTr="00385335">
        <w:tc>
          <w:tcPr>
            <w:tcW w:w="2800" w:type="dxa"/>
          </w:tcPr>
          <w:p w14:paraId="34F2E5C3" w14:textId="77777777" w:rsidR="00385335" w:rsidRDefault="00385335" w:rsidP="00385335">
            <w:proofErr w:type="spellStart"/>
            <w:r>
              <w:t>assignmentName</w:t>
            </w:r>
            <w:proofErr w:type="spellEnd"/>
          </w:p>
        </w:tc>
        <w:tc>
          <w:tcPr>
            <w:tcW w:w="2000" w:type="dxa"/>
          </w:tcPr>
          <w:p w14:paraId="65654420" w14:textId="77777777" w:rsidR="00385335" w:rsidRDefault="00385335" w:rsidP="00385335">
            <w:proofErr w:type="spellStart"/>
            <w:r>
              <w:t>AssignmentNameType</w:t>
            </w:r>
            <w:proofErr w:type="spellEnd"/>
          </w:p>
        </w:tc>
        <w:tc>
          <w:tcPr>
            <w:tcW w:w="4000" w:type="dxa"/>
          </w:tcPr>
          <w:p w14:paraId="78F37B1B" w14:textId="77777777" w:rsidR="00385335" w:rsidRDefault="00385335" w:rsidP="00385335">
            <w:proofErr w:type="spellStart"/>
            <w:r>
              <w:t>Optionellt</w:t>
            </w:r>
            <w:proofErr w:type="spellEnd"/>
            <w:r>
              <w:t xml:space="preserve"> namn på medarbetarens aktuella uppdrag.</w:t>
            </w:r>
          </w:p>
        </w:tc>
        <w:tc>
          <w:tcPr>
            <w:tcW w:w="1300" w:type="dxa"/>
          </w:tcPr>
          <w:p w14:paraId="2FC6A1D6" w14:textId="77777777" w:rsidR="00385335" w:rsidRDefault="00385335" w:rsidP="00385335">
            <w:r>
              <w:t>0..1</w:t>
            </w:r>
          </w:p>
        </w:tc>
      </w:tr>
    </w:tbl>
    <w:p w14:paraId="5479E579" w14:textId="77777777" w:rsidR="00B72773" w:rsidRDefault="00B72773" w:rsidP="00B72773">
      <w:pPr>
        <w:pStyle w:val="Rubrik3"/>
        <w:numPr>
          <w:ilvl w:val="0"/>
          <w:numId w:val="0"/>
        </w:numPr>
        <w:ind w:left="720"/>
        <w:rPr>
          <w:lang w:val="en-US"/>
        </w:rPr>
      </w:pPr>
    </w:p>
    <w:p w14:paraId="6AC37DD6" w14:textId="686A638C" w:rsidR="00385335" w:rsidRPr="00385335" w:rsidRDefault="00385335" w:rsidP="00385335">
      <w:pPr>
        <w:pStyle w:val="Rubrik3"/>
        <w:rPr>
          <w:lang w:val="en-US"/>
        </w:rPr>
      </w:pPr>
      <w:bookmarkStart w:id="166" w:name="_Toc180141854"/>
      <w:proofErr w:type="gramStart"/>
      <w:r w:rsidRPr="00385335">
        <w:rPr>
          <w:lang w:val="en-US"/>
        </w:rPr>
        <w:t>urn:riv</w:t>
      </w:r>
      <w:proofErr w:type="gramEnd"/>
      <w:r w:rsidRPr="00385335">
        <w:rPr>
          <w:lang w:val="en-US"/>
        </w:rPr>
        <w:t>:informationsecurity:authorization:blocking:4:AssignmentNameType</w:t>
      </w:r>
      <w:bookmarkEnd w:id="166"/>
    </w:p>
    <w:p w14:paraId="68BF6091" w14:textId="77777777" w:rsidR="00385335" w:rsidRDefault="00385335" w:rsidP="00385335">
      <w:proofErr w:type="spellStart"/>
      <w:r>
        <w:t>Datatyp</w:t>
      </w:r>
      <w:proofErr w:type="spellEnd"/>
      <w:r>
        <w:t xml:space="preserve"> som representerar namn på medarbetaruppdrag.</w:t>
      </w:r>
    </w:p>
    <w:p w14:paraId="10E8951D" w14:textId="77777777" w:rsidR="00385335" w:rsidRDefault="00385335" w:rsidP="00385335"/>
    <w:p w14:paraId="45AD255E" w14:textId="77777777" w:rsidR="00385335" w:rsidRDefault="00385335" w:rsidP="00385335">
      <w:r>
        <w:t xml:space="preserve">Restriktionstyp: </w:t>
      </w:r>
      <w:proofErr w:type="spellStart"/>
      <w:proofErr w:type="gramStart"/>
      <w:r>
        <w:t>xs:string</w:t>
      </w:r>
      <w:proofErr w:type="spellEnd"/>
      <w:proofErr w:type="gramEnd"/>
    </w:p>
    <w:p w14:paraId="1E7F6AF5" w14:textId="77777777" w:rsidR="00385335" w:rsidRDefault="00385335" w:rsidP="00385335">
      <w:r>
        <w:t>Maxlängd: 256</w:t>
      </w:r>
    </w:p>
    <w:p w14:paraId="1936EA62" w14:textId="77777777" w:rsidR="00385335" w:rsidRDefault="00385335" w:rsidP="00385335"/>
    <w:p w14:paraId="6ACA7FF9" w14:textId="77777777" w:rsidR="00385335" w:rsidRPr="00385335" w:rsidRDefault="00385335" w:rsidP="00385335">
      <w:pPr>
        <w:pStyle w:val="Rubrik3"/>
        <w:rPr>
          <w:lang w:val="en-US"/>
        </w:rPr>
      </w:pPr>
      <w:bookmarkStart w:id="167" w:name="_Toc180141855"/>
      <w:proofErr w:type="gramStart"/>
      <w:r w:rsidRPr="00385335">
        <w:rPr>
          <w:lang w:val="en-US"/>
        </w:rPr>
        <w:t>urn:riv</w:t>
      </w:r>
      <w:proofErr w:type="gramEnd"/>
      <w:r w:rsidRPr="00385335">
        <w:rPr>
          <w:lang w:val="en-US"/>
        </w:rPr>
        <w:t>:informationsecurity:authorization:blocking:4:BlockType</w:t>
      </w:r>
      <w:bookmarkEnd w:id="167"/>
    </w:p>
    <w:p w14:paraId="0E082C67" w14:textId="63653736" w:rsidR="00385335" w:rsidRDefault="00385335" w:rsidP="00385335">
      <w:proofErr w:type="spellStart"/>
      <w:r>
        <w:t>Datatyp</w:t>
      </w:r>
      <w:proofErr w:type="spellEnd"/>
      <w:r>
        <w:t xml:space="preserve"> som representerar en existerande spärr med alla dess attribut. Datatypen beskriver grundformatet för en spärr.</w:t>
      </w:r>
    </w:p>
    <w:p w14:paraId="6A9C2DBA"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5A527A7C" w14:textId="77777777" w:rsidTr="00385335">
        <w:trPr>
          <w:trHeight w:val="384"/>
        </w:trPr>
        <w:tc>
          <w:tcPr>
            <w:tcW w:w="2800" w:type="dxa"/>
            <w:shd w:val="clear" w:color="auto" w:fill="D9D9D9" w:themeFill="background1" w:themeFillShade="D9"/>
            <w:vAlign w:val="bottom"/>
          </w:tcPr>
          <w:p w14:paraId="04932F43" w14:textId="77777777" w:rsidR="00385335" w:rsidRDefault="00385335" w:rsidP="00385335">
            <w:pPr>
              <w:rPr>
                <w:b/>
              </w:rPr>
            </w:pPr>
            <w:r>
              <w:rPr>
                <w:b/>
              </w:rPr>
              <w:t>Namn</w:t>
            </w:r>
          </w:p>
        </w:tc>
        <w:tc>
          <w:tcPr>
            <w:tcW w:w="2000" w:type="dxa"/>
            <w:shd w:val="clear" w:color="auto" w:fill="D9D9D9" w:themeFill="background1" w:themeFillShade="D9"/>
            <w:vAlign w:val="bottom"/>
          </w:tcPr>
          <w:p w14:paraId="1D88C60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2321C639"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61BE3DB7" w14:textId="77777777" w:rsidR="00385335" w:rsidRDefault="00385335" w:rsidP="00385335">
            <w:pPr>
              <w:rPr>
                <w:b/>
              </w:rPr>
            </w:pPr>
            <w:proofErr w:type="spellStart"/>
            <w:r>
              <w:rPr>
                <w:b/>
              </w:rPr>
              <w:t>Kardinalitet</w:t>
            </w:r>
            <w:proofErr w:type="spellEnd"/>
          </w:p>
        </w:tc>
      </w:tr>
      <w:tr w:rsidR="00385335" w14:paraId="24B10CDA" w14:textId="77777777" w:rsidTr="00385335">
        <w:tc>
          <w:tcPr>
            <w:tcW w:w="2800" w:type="dxa"/>
          </w:tcPr>
          <w:p w14:paraId="2931BB31" w14:textId="77777777" w:rsidR="00385335" w:rsidRDefault="00385335" w:rsidP="00385335">
            <w:r>
              <w:t>blockId</w:t>
            </w:r>
          </w:p>
        </w:tc>
        <w:tc>
          <w:tcPr>
            <w:tcW w:w="2000" w:type="dxa"/>
          </w:tcPr>
          <w:p w14:paraId="73E71FF6" w14:textId="77777777" w:rsidR="00385335" w:rsidRDefault="00385335" w:rsidP="00385335">
            <w:r>
              <w:t>Id</w:t>
            </w:r>
          </w:p>
        </w:tc>
        <w:tc>
          <w:tcPr>
            <w:tcW w:w="4000" w:type="dxa"/>
          </w:tcPr>
          <w:p w14:paraId="04C2266B" w14:textId="77777777" w:rsidR="00385335" w:rsidRDefault="00385335" w:rsidP="00385335">
            <w:r>
              <w:t>Unik, global identifierare för spärren.</w:t>
            </w:r>
          </w:p>
        </w:tc>
        <w:tc>
          <w:tcPr>
            <w:tcW w:w="1300" w:type="dxa"/>
          </w:tcPr>
          <w:p w14:paraId="274888B3" w14:textId="77777777" w:rsidR="00385335" w:rsidRDefault="00385335" w:rsidP="00385335">
            <w:r>
              <w:t>1</w:t>
            </w:r>
          </w:p>
        </w:tc>
      </w:tr>
      <w:tr w:rsidR="00385335" w14:paraId="2AC5578A" w14:textId="77777777" w:rsidTr="00385335">
        <w:tc>
          <w:tcPr>
            <w:tcW w:w="2800" w:type="dxa"/>
          </w:tcPr>
          <w:p w14:paraId="3746C829" w14:textId="77777777" w:rsidR="00385335" w:rsidRDefault="00385335" w:rsidP="00385335">
            <w:proofErr w:type="spellStart"/>
            <w:r>
              <w:t>blockType</w:t>
            </w:r>
            <w:proofErr w:type="spellEnd"/>
          </w:p>
        </w:tc>
        <w:tc>
          <w:tcPr>
            <w:tcW w:w="2000" w:type="dxa"/>
          </w:tcPr>
          <w:p w14:paraId="317992E1" w14:textId="77777777" w:rsidR="00385335" w:rsidRDefault="00385335" w:rsidP="00385335">
            <w:proofErr w:type="spellStart"/>
            <w:r>
              <w:t>BlockTypeType</w:t>
            </w:r>
            <w:proofErr w:type="spellEnd"/>
          </w:p>
        </w:tc>
        <w:tc>
          <w:tcPr>
            <w:tcW w:w="4000" w:type="dxa"/>
          </w:tcPr>
          <w:p w14:paraId="20048E3E" w14:textId="77777777" w:rsidR="00385335" w:rsidRDefault="00385335" w:rsidP="00385335">
            <w:r>
              <w:t>Enumerationsvärde som anger om spärren är en inre (inom vårdenhet) eller yttre (inom vårdgivare) spärr.</w:t>
            </w:r>
          </w:p>
        </w:tc>
        <w:tc>
          <w:tcPr>
            <w:tcW w:w="1300" w:type="dxa"/>
          </w:tcPr>
          <w:p w14:paraId="69D1A575" w14:textId="77777777" w:rsidR="00385335" w:rsidRDefault="00385335" w:rsidP="00385335">
            <w:r>
              <w:t>1</w:t>
            </w:r>
          </w:p>
        </w:tc>
      </w:tr>
      <w:tr w:rsidR="00385335" w14:paraId="21B3CA20" w14:textId="77777777" w:rsidTr="00385335">
        <w:tc>
          <w:tcPr>
            <w:tcW w:w="2800" w:type="dxa"/>
          </w:tcPr>
          <w:p w14:paraId="6FBC2165" w14:textId="77777777" w:rsidR="00385335" w:rsidRDefault="00385335" w:rsidP="00385335">
            <w:r>
              <w:t>informationStartDate</w:t>
            </w:r>
          </w:p>
        </w:tc>
        <w:tc>
          <w:tcPr>
            <w:tcW w:w="2000" w:type="dxa"/>
          </w:tcPr>
          <w:p w14:paraId="1F5A1ED9" w14:textId="77777777" w:rsidR="00385335" w:rsidRDefault="00385335" w:rsidP="00385335">
            <w:proofErr w:type="spellStart"/>
            <w:proofErr w:type="gramStart"/>
            <w:r>
              <w:t>xs:DateTime</w:t>
            </w:r>
            <w:proofErr w:type="spellEnd"/>
            <w:proofErr w:type="gramEnd"/>
          </w:p>
        </w:tc>
        <w:tc>
          <w:tcPr>
            <w:tcW w:w="4000" w:type="dxa"/>
          </w:tcPr>
          <w:p w14:paraId="5F5E27BF" w14:textId="77777777" w:rsidR="00385335" w:rsidRDefault="00385335" w:rsidP="00385335">
            <w:r>
              <w:t>Startdatum för vilken information i tiden som spärren avser. Om angivet spärras information som registrerats på eller efter denna tidpunkt.</w:t>
            </w:r>
          </w:p>
        </w:tc>
        <w:tc>
          <w:tcPr>
            <w:tcW w:w="1300" w:type="dxa"/>
          </w:tcPr>
          <w:p w14:paraId="3A27BE14" w14:textId="77777777" w:rsidR="00385335" w:rsidRDefault="00385335" w:rsidP="00385335">
            <w:r>
              <w:t>0..1</w:t>
            </w:r>
          </w:p>
        </w:tc>
      </w:tr>
      <w:tr w:rsidR="00385335" w14:paraId="783A2732" w14:textId="77777777" w:rsidTr="00385335">
        <w:tc>
          <w:tcPr>
            <w:tcW w:w="2800" w:type="dxa"/>
          </w:tcPr>
          <w:p w14:paraId="095E04B2" w14:textId="77777777" w:rsidR="00385335" w:rsidRDefault="00385335" w:rsidP="00385335">
            <w:r>
              <w:t>informationEndDate</w:t>
            </w:r>
          </w:p>
        </w:tc>
        <w:tc>
          <w:tcPr>
            <w:tcW w:w="2000" w:type="dxa"/>
          </w:tcPr>
          <w:p w14:paraId="76E6D6AF" w14:textId="77777777" w:rsidR="00385335" w:rsidRDefault="00385335" w:rsidP="00385335">
            <w:proofErr w:type="spellStart"/>
            <w:proofErr w:type="gramStart"/>
            <w:r>
              <w:t>xs:DateTime</w:t>
            </w:r>
            <w:proofErr w:type="spellEnd"/>
            <w:proofErr w:type="gramEnd"/>
          </w:p>
        </w:tc>
        <w:tc>
          <w:tcPr>
            <w:tcW w:w="4000" w:type="dxa"/>
          </w:tcPr>
          <w:p w14:paraId="10C6F65B" w14:textId="77777777" w:rsidR="00385335" w:rsidRDefault="00385335" w:rsidP="00385335">
            <w:r>
              <w:t>Slutdatum för vilken information i tiden som spärren avser. Om angivet spärras information som registrerats på eller före denna tidpunkt.</w:t>
            </w:r>
          </w:p>
        </w:tc>
        <w:tc>
          <w:tcPr>
            <w:tcW w:w="1300" w:type="dxa"/>
          </w:tcPr>
          <w:p w14:paraId="3BE5C16C" w14:textId="77777777" w:rsidR="00385335" w:rsidRDefault="00385335" w:rsidP="00385335">
            <w:r>
              <w:t>0..1</w:t>
            </w:r>
          </w:p>
        </w:tc>
      </w:tr>
      <w:tr w:rsidR="00385335" w14:paraId="545B6465" w14:textId="77777777" w:rsidTr="00385335">
        <w:tc>
          <w:tcPr>
            <w:tcW w:w="2800" w:type="dxa"/>
          </w:tcPr>
          <w:p w14:paraId="69FE96A2" w14:textId="77777777" w:rsidR="00385335" w:rsidRDefault="00385335" w:rsidP="00385335">
            <w:r>
              <w:lastRenderedPageBreak/>
              <w:t>informationCareUnitId</w:t>
            </w:r>
          </w:p>
        </w:tc>
        <w:tc>
          <w:tcPr>
            <w:tcW w:w="2000" w:type="dxa"/>
          </w:tcPr>
          <w:p w14:paraId="66E5AD3A" w14:textId="77777777" w:rsidR="00385335" w:rsidRDefault="00385335" w:rsidP="00385335">
            <w:proofErr w:type="spellStart"/>
            <w:r>
              <w:t>HsaId</w:t>
            </w:r>
            <w:proofErr w:type="spellEnd"/>
          </w:p>
        </w:tc>
        <w:tc>
          <w:tcPr>
            <w:tcW w:w="4000" w:type="dxa"/>
          </w:tcPr>
          <w:p w14:paraId="143364E3" w14:textId="77777777" w:rsidR="00385335" w:rsidRDefault="00385335" w:rsidP="00385335">
            <w:r>
              <w:t>Anger HSA-id för den vårdenhet som informationen tillhör. Anges enbart för inre spärrar.</w:t>
            </w:r>
          </w:p>
        </w:tc>
        <w:tc>
          <w:tcPr>
            <w:tcW w:w="1300" w:type="dxa"/>
          </w:tcPr>
          <w:p w14:paraId="12B211A3" w14:textId="77777777" w:rsidR="00385335" w:rsidRDefault="00385335" w:rsidP="00385335">
            <w:r>
              <w:t>0..1</w:t>
            </w:r>
          </w:p>
        </w:tc>
      </w:tr>
      <w:tr w:rsidR="00385335" w14:paraId="734AEE63" w14:textId="77777777" w:rsidTr="00385335">
        <w:tc>
          <w:tcPr>
            <w:tcW w:w="2800" w:type="dxa"/>
          </w:tcPr>
          <w:p w14:paraId="512749C9" w14:textId="77777777" w:rsidR="00385335" w:rsidRDefault="00385335" w:rsidP="00385335">
            <w:r>
              <w:t>informationCareProviderId</w:t>
            </w:r>
          </w:p>
        </w:tc>
        <w:tc>
          <w:tcPr>
            <w:tcW w:w="2000" w:type="dxa"/>
          </w:tcPr>
          <w:p w14:paraId="6B468EB7" w14:textId="77777777" w:rsidR="00385335" w:rsidRDefault="00385335" w:rsidP="00385335">
            <w:proofErr w:type="spellStart"/>
            <w:r>
              <w:t>HsaId</w:t>
            </w:r>
            <w:proofErr w:type="spellEnd"/>
          </w:p>
        </w:tc>
        <w:tc>
          <w:tcPr>
            <w:tcW w:w="4000" w:type="dxa"/>
          </w:tcPr>
          <w:p w14:paraId="0CDDF580" w14:textId="77777777" w:rsidR="00385335" w:rsidRDefault="00385335" w:rsidP="00385335">
            <w:r>
              <w:t>Anger HSA-id för den vårdgivare som informationen tillhör.</w:t>
            </w:r>
          </w:p>
        </w:tc>
        <w:tc>
          <w:tcPr>
            <w:tcW w:w="1300" w:type="dxa"/>
          </w:tcPr>
          <w:p w14:paraId="3A1FDC15" w14:textId="77777777" w:rsidR="00385335" w:rsidRDefault="00385335" w:rsidP="00385335">
            <w:r>
              <w:t>1</w:t>
            </w:r>
          </w:p>
        </w:tc>
      </w:tr>
      <w:tr w:rsidR="00385335" w14:paraId="2D1494A7" w14:textId="77777777" w:rsidTr="00385335">
        <w:tc>
          <w:tcPr>
            <w:tcW w:w="2800" w:type="dxa"/>
          </w:tcPr>
          <w:p w14:paraId="1CA84739" w14:textId="77777777" w:rsidR="00385335" w:rsidRDefault="00385335" w:rsidP="00385335">
            <w:r>
              <w:t>patientId</w:t>
            </w:r>
          </w:p>
        </w:tc>
        <w:tc>
          <w:tcPr>
            <w:tcW w:w="2000" w:type="dxa"/>
          </w:tcPr>
          <w:p w14:paraId="7EC127E6" w14:textId="77777777" w:rsidR="00385335" w:rsidRDefault="00385335" w:rsidP="00385335">
            <w:proofErr w:type="spellStart"/>
            <w:r>
              <w:t>IIType</w:t>
            </w:r>
            <w:proofErr w:type="spellEnd"/>
          </w:p>
        </w:tc>
        <w:tc>
          <w:tcPr>
            <w:tcW w:w="4000" w:type="dxa"/>
          </w:tcPr>
          <w:p w14:paraId="5324ACB9" w14:textId="77777777" w:rsidR="00385335" w:rsidRDefault="00385335" w:rsidP="00385335">
            <w:r>
              <w:t>Identifierar den patient spärren avser.</w:t>
            </w:r>
          </w:p>
        </w:tc>
        <w:tc>
          <w:tcPr>
            <w:tcW w:w="1300" w:type="dxa"/>
          </w:tcPr>
          <w:p w14:paraId="41030CF3" w14:textId="77777777" w:rsidR="00385335" w:rsidRDefault="00385335" w:rsidP="00385335">
            <w:r>
              <w:t>1</w:t>
            </w:r>
          </w:p>
        </w:tc>
      </w:tr>
      <w:tr w:rsidR="00385335" w14:paraId="6C503C17" w14:textId="77777777" w:rsidTr="00385335">
        <w:tc>
          <w:tcPr>
            <w:tcW w:w="2800" w:type="dxa"/>
          </w:tcPr>
          <w:p w14:paraId="0997A45C" w14:textId="77777777" w:rsidR="00385335" w:rsidRDefault="00385335" w:rsidP="00385335">
            <w:r>
              <w:t>excludedInformationTypes</w:t>
            </w:r>
          </w:p>
        </w:tc>
        <w:tc>
          <w:tcPr>
            <w:tcW w:w="2000" w:type="dxa"/>
          </w:tcPr>
          <w:p w14:paraId="19892129" w14:textId="77777777" w:rsidR="00385335" w:rsidRDefault="00385335" w:rsidP="00385335">
            <w:proofErr w:type="spellStart"/>
            <w:r>
              <w:t>InformationTypeType</w:t>
            </w:r>
            <w:proofErr w:type="spellEnd"/>
          </w:p>
        </w:tc>
        <w:tc>
          <w:tcPr>
            <w:tcW w:w="4000" w:type="dxa"/>
          </w:tcPr>
          <w:p w14:paraId="3CC9DD2A" w14:textId="77777777" w:rsidR="00385335" w:rsidRDefault="00385335" w:rsidP="00385335">
            <w:r>
              <w:t>Lista med de informationstyper som är undantagna från spärren. Spärren gäller för all sorts information om inget anges.</w:t>
            </w:r>
          </w:p>
        </w:tc>
        <w:tc>
          <w:tcPr>
            <w:tcW w:w="1300" w:type="dxa"/>
          </w:tcPr>
          <w:p w14:paraId="273661BC" w14:textId="77777777" w:rsidR="00385335" w:rsidRDefault="00385335" w:rsidP="00385335">
            <w:r>
              <w:t>0..*</w:t>
            </w:r>
          </w:p>
        </w:tc>
      </w:tr>
      <w:tr w:rsidR="00385335" w14:paraId="04353F48" w14:textId="77777777" w:rsidTr="00385335">
        <w:tc>
          <w:tcPr>
            <w:tcW w:w="2800" w:type="dxa"/>
          </w:tcPr>
          <w:p w14:paraId="5D1E338B" w14:textId="77777777" w:rsidR="00385335" w:rsidRDefault="00385335" w:rsidP="00385335">
            <w:proofErr w:type="spellStart"/>
            <w:r>
              <w:t>temporaryRevokes</w:t>
            </w:r>
            <w:proofErr w:type="spellEnd"/>
          </w:p>
        </w:tc>
        <w:tc>
          <w:tcPr>
            <w:tcW w:w="2000" w:type="dxa"/>
          </w:tcPr>
          <w:p w14:paraId="6AAC38A1" w14:textId="77777777" w:rsidR="00385335" w:rsidRDefault="00385335" w:rsidP="00385335">
            <w:proofErr w:type="spellStart"/>
            <w:r>
              <w:t>TemporaryRevokeType</w:t>
            </w:r>
            <w:proofErr w:type="spellEnd"/>
          </w:p>
        </w:tc>
        <w:tc>
          <w:tcPr>
            <w:tcW w:w="4000" w:type="dxa"/>
          </w:tcPr>
          <w:p w14:paraId="6C057039" w14:textId="77777777" w:rsidR="00385335" w:rsidRDefault="00385335" w:rsidP="00385335">
            <w:r>
              <w:t>Lista med tillfälliga hävningar för denna spärr.</w:t>
            </w:r>
          </w:p>
        </w:tc>
        <w:tc>
          <w:tcPr>
            <w:tcW w:w="1300" w:type="dxa"/>
          </w:tcPr>
          <w:p w14:paraId="27AF1E97" w14:textId="77777777" w:rsidR="00385335" w:rsidRDefault="00385335" w:rsidP="00385335">
            <w:r>
              <w:t>0..*</w:t>
            </w:r>
          </w:p>
        </w:tc>
      </w:tr>
      <w:tr w:rsidR="00385335" w14:paraId="3E9CA186" w14:textId="77777777" w:rsidTr="00385335">
        <w:tc>
          <w:tcPr>
            <w:tcW w:w="2800" w:type="dxa"/>
          </w:tcPr>
          <w:p w14:paraId="09C95805" w14:textId="77777777" w:rsidR="00385335" w:rsidRDefault="00385335" w:rsidP="00385335">
            <w:proofErr w:type="spellStart"/>
            <w:r>
              <w:t>ownerId</w:t>
            </w:r>
            <w:proofErr w:type="spellEnd"/>
          </w:p>
        </w:tc>
        <w:tc>
          <w:tcPr>
            <w:tcW w:w="2000" w:type="dxa"/>
          </w:tcPr>
          <w:p w14:paraId="0C426766" w14:textId="77777777" w:rsidR="00385335" w:rsidRDefault="00385335" w:rsidP="00385335">
            <w:proofErr w:type="spellStart"/>
            <w:r>
              <w:t>OwnerId</w:t>
            </w:r>
            <w:proofErr w:type="spellEnd"/>
          </w:p>
        </w:tc>
        <w:tc>
          <w:tcPr>
            <w:tcW w:w="4000" w:type="dxa"/>
          </w:tcPr>
          <w:p w14:paraId="6A8574A4" w14:textId="77777777" w:rsidR="00385335" w:rsidRDefault="00385335" w:rsidP="00385335">
            <w:proofErr w:type="spellStart"/>
            <w:r>
              <w:t>Optionell</w:t>
            </w:r>
            <w:proofErr w:type="spellEnd"/>
            <w:r>
              <w:t xml:space="preserve"> identifierare för det system som skapade spärren. Används endast för tekniskt bruk för </w:t>
            </w:r>
            <w:proofErr w:type="gramStart"/>
            <w:r>
              <w:t>t.ex.</w:t>
            </w:r>
            <w:proofErr w:type="gramEnd"/>
            <w:r>
              <w:t xml:space="preserve"> uppföljning och spårning.</w:t>
            </w:r>
          </w:p>
        </w:tc>
        <w:tc>
          <w:tcPr>
            <w:tcW w:w="1300" w:type="dxa"/>
          </w:tcPr>
          <w:p w14:paraId="1CD8A773" w14:textId="77777777" w:rsidR="00385335" w:rsidRDefault="00385335" w:rsidP="00385335">
            <w:r>
              <w:t>0..1</w:t>
            </w:r>
          </w:p>
        </w:tc>
      </w:tr>
    </w:tbl>
    <w:p w14:paraId="5AC6D3D9" w14:textId="77777777" w:rsidR="00B72773" w:rsidRDefault="00B72773" w:rsidP="00B72773">
      <w:pPr>
        <w:pStyle w:val="Rubrik3"/>
        <w:numPr>
          <w:ilvl w:val="0"/>
          <w:numId w:val="0"/>
        </w:numPr>
        <w:ind w:left="720"/>
        <w:rPr>
          <w:lang w:val="en-US"/>
        </w:rPr>
      </w:pPr>
    </w:p>
    <w:p w14:paraId="19ED54BE" w14:textId="3D03EDCE" w:rsidR="00385335" w:rsidRPr="00385335" w:rsidRDefault="00385335" w:rsidP="00385335">
      <w:pPr>
        <w:pStyle w:val="Rubrik3"/>
        <w:rPr>
          <w:lang w:val="en-US"/>
        </w:rPr>
      </w:pPr>
      <w:bookmarkStart w:id="168" w:name="_Toc180141856"/>
      <w:proofErr w:type="gramStart"/>
      <w:r w:rsidRPr="00385335">
        <w:rPr>
          <w:lang w:val="en-US"/>
        </w:rPr>
        <w:t>urn:riv</w:t>
      </w:r>
      <w:proofErr w:type="gramEnd"/>
      <w:r w:rsidRPr="00385335">
        <w:rPr>
          <w:lang w:val="en-US"/>
        </w:rPr>
        <w:t>:informationsecurity:authorization:blocking:4:BlockHeaderType</w:t>
      </w:r>
      <w:bookmarkEnd w:id="168"/>
    </w:p>
    <w:p w14:paraId="40D8C64E" w14:textId="77777777" w:rsidR="00385335" w:rsidRDefault="00385335" w:rsidP="00385335">
      <w:proofErr w:type="spellStart"/>
      <w:r>
        <w:t>Datatyp</w:t>
      </w:r>
      <w:proofErr w:type="spellEnd"/>
      <w:r>
        <w:t xml:space="preserve"> som representerar spärrdata, antingen innehållandes endast spärrdata, eller spärrdata tillsammans med avregistrerade spärrar, beroende på hur klienten efterfrågat data.</w:t>
      </w:r>
    </w:p>
    <w:p w14:paraId="43CFFF8F" w14:textId="18BA07C6" w:rsidR="00385335" w:rsidRDefault="00385335" w:rsidP="00385335">
      <w:r>
        <w:t>Datatypen utökar datatypen Result.</w:t>
      </w:r>
    </w:p>
    <w:p w14:paraId="1D8BD91C"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1956FC18" w14:textId="77777777" w:rsidTr="00385335">
        <w:trPr>
          <w:trHeight w:val="384"/>
        </w:trPr>
        <w:tc>
          <w:tcPr>
            <w:tcW w:w="2800" w:type="dxa"/>
            <w:shd w:val="clear" w:color="auto" w:fill="D9D9D9" w:themeFill="background1" w:themeFillShade="D9"/>
            <w:vAlign w:val="bottom"/>
          </w:tcPr>
          <w:p w14:paraId="1914B794" w14:textId="77777777" w:rsidR="00385335" w:rsidRDefault="00385335" w:rsidP="00385335">
            <w:pPr>
              <w:rPr>
                <w:b/>
              </w:rPr>
            </w:pPr>
            <w:r>
              <w:rPr>
                <w:b/>
              </w:rPr>
              <w:t>Namn</w:t>
            </w:r>
          </w:p>
        </w:tc>
        <w:tc>
          <w:tcPr>
            <w:tcW w:w="2000" w:type="dxa"/>
            <w:shd w:val="clear" w:color="auto" w:fill="D9D9D9" w:themeFill="background1" w:themeFillShade="D9"/>
            <w:vAlign w:val="bottom"/>
          </w:tcPr>
          <w:p w14:paraId="4AD3694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2B7AB1B2"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1CFFB888" w14:textId="77777777" w:rsidR="00385335" w:rsidRDefault="00385335" w:rsidP="00385335">
            <w:pPr>
              <w:rPr>
                <w:b/>
              </w:rPr>
            </w:pPr>
            <w:proofErr w:type="spellStart"/>
            <w:r>
              <w:rPr>
                <w:b/>
              </w:rPr>
              <w:t>Kardinalitet</w:t>
            </w:r>
            <w:proofErr w:type="spellEnd"/>
          </w:p>
        </w:tc>
      </w:tr>
      <w:tr w:rsidR="00385335" w14:paraId="757E53BD" w14:textId="77777777" w:rsidTr="00385335">
        <w:tc>
          <w:tcPr>
            <w:tcW w:w="2800" w:type="dxa"/>
          </w:tcPr>
          <w:p w14:paraId="3911F185" w14:textId="77777777" w:rsidR="00385335" w:rsidRDefault="00385335" w:rsidP="00385335">
            <w:r>
              <w:t>result</w:t>
            </w:r>
          </w:p>
        </w:tc>
        <w:tc>
          <w:tcPr>
            <w:tcW w:w="2000" w:type="dxa"/>
          </w:tcPr>
          <w:p w14:paraId="006B5C21" w14:textId="77777777" w:rsidR="00385335" w:rsidRDefault="00385335" w:rsidP="00385335">
            <w:proofErr w:type="spellStart"/>
            <w:r>
              <w:t>ResultType</w:t>
            </w:r>
            <w:proofErr w:type="spellEnd"/>
          </w:p>
        </w:tc>
        <w:tc>
          <w:tcPr>
            <w:tcW w:w="4000" w:type="dxa"/>
          </w:tcPr>
          <w:p w14:paraId="31BA052D" w14:textId="77777777" w:rsidR="00385335" w:rsidRDefault="00385335" w:rsidP="00385335"/>
        </w:tc>
        <w:tc>
          <w:tcPr>
            <w:tcW w:w="1300" w:type="dxa"/>
          </w:tcPr>
          <w:p w14:paraId="4865691D" w14:textId="77777777" w:rsidR="00385335" w:rsidRDefault="00385335" w:rsidP="00385335">
            <w:r>
              <w:t>1</w:t>
            </w:r>
          </w:p>
        </w:tc>
      </w:tr>
      <w:tr w:rsidR="00385335" w14:paraId="7AAE1799" w14:textId="77777777" w:rsidTr="00385335">
        <w:tc>
          <w:tcPr>
            <w:tcW w:w="2800" w:type="dxa"/>
          </w:tcPr>
          <w:p w14:paraId="0A5F65DC" w14:textId="77777777" w:rsidR="00385335" w:rsidRDefault="00385335" w:rsidP="00385335">
            <w:r>
              <w:t>blocks</w:t>
            </w:r>
          </w:p>
        </w:tc>
        <w:tc>
          <w:tcPr>
            <w:tcW w:w="2000" w:type="dxa"/>
          </w:tcPr>
          <w:p w14:paraId="08D3677E" w14:textId="77777777" w:rsidR="00385335" w:rsidRDefault="00385335" w:rsidP="00385335">
            <w:r>
              <w:t>BlockType</w:t>
            </w:r>
          </w:p>
        </w:tc>
        <w:tc>
          <w:tcPr>
            <w:tcW w:w="4000" w:type="dxa"/>
          </w:tcPr>
          <w:p w14:paraId="3135F396" w14:textId="77777777" w:rsidR="00385335" w:rsidRDefault="00385335" w:rsidP="00385335">
            <w:r>
              <w:t>Lista av spärrdata.</w:t>
            </w:r>
          </w:p>
        </w:tc>
        <w:tc>
          <w:tcPr>
            <w:tcW w:w="1300" w:type="dxa"/>
          </w:tcPr>
          <w:p w14:paraId="7DCE9EC6" w14:textId="77777777" w:rsidR="00385335" w:rsidRDefault="00385335" w:rsidP="00385335">
            <w:r>
              <w:t>0..*</w:t>
            </w:r>
          </w:p>
        </w:tc>
      </w:tr>
      <w:tr w:rsidR="00385335" w14:paraId="38C41036" w14:textId="77777777" w:rsidTr="00385335">
        <w:tc>
          <w:tcPr>
            <w:tcW w:w="2800" w:type="dxa"/>
          </w:tcPr>
          <w:p w14:paraId="03CC4A96" w14:textId="77777777" w:rsidR="00385335" w:rsidRDefault="00385335" w:rsidP="00385335">
            <w:proofErr w:type="spellStart"/>
            <w:r>
              <w:t>nextCreatedOnOrAfter</w:t>
            </w:r>
            <w:proofErr w:type="spellEnd"/>
          </w:p>
        </w:tc>
        <w:tc>
          <w:tcPr>
            <w:tcW w:w="2000" w:type="dxa"/>
          </w:tcPr>
          <w:p w14:paraId="4F5615A9" w14:textId="77777777" w:rsidR="00385335" w:rsidRDefault="00385335" w:rsidP="00385335">
            <w:proofErr w:type="spellStart"/>
            <w:proofErr w:type="gramStart"/>
            <w:r>
              <w:t>xs:DateTime</w:t>
            </w:r>
            <w:proofErr w:type="spellEnd"/>
            <w:proofErr w:type="gramEnd"/>
          </w:p>
        </w:tc>
        <w:tc>
          <w:tcPr>
            <w:tcW w:w="4000" w:type="dxa"/>
          </w:tcPr>
          <w:p w14:paraId="3489E4F0" w14:textId="77777777" w:rsidR="00385335" w:rsidRDefault="00385335" w:rsidP="00385335">
            <w:r>
              <w:t xml:space="preserve">Tidpunkt som anger sluttidpunkten för det returnerade </w:t>
            </w:r>
            <w:proofErr w:type="spellStart"/>
            <w:r>
              <w:t>spärrdatat</w:t>
            </w:r>
            <w:proofErr w:type="spellEnd"/>
            <w:r>
              <w:t>. Detta datum används lämpligen i nästa anrop för att få nytt spärrdata från den tidpunkt då föregående anrop gjordes.</w:t>
            </w:r>
          </w:p>
          <w:p w14:paraId="29209E49" w14:textId="77777777" w:rsidR="00385335" w:rsidRDefault="00385335" w:rsidP="00385335">
            <w:r>
              <w:t>Tidpunkt representerar den aktuella tidpunkten i tjänsten då anropet gjordes.</w:t>
            </w:r>
          </w:p>
        </w:tc>
        <w:tc>
          <w:tcPr>
            <w:tcW w:w="1300" w:type="dxa"/>
          </w:tcPr>
          <w:p w14:paraId="63651ADA" w14:textId="77777777" w:rsidR="00385335" w:rsidRDefault="00385335" w:rsidP="00385335">
            <w:r>
              <w:t>1</w:t>
            </w:r>
          </w:p>
        </w:tc>
      </w:tr>
      <w:tr w:rsidR="00385335" w14:paraId="6CC75527" w14:textId="77777777" w:rsidTr="00385335">
        <w:tc>
          <w:tcPr>
            <w:tcW w:w="2800" w:type="dxa"/>
          </w:tcPr>
          <w:p w14:paraId="54AEBA7D" w14:textId="77777777" w:rsidR="00385335" w:rsidRDefault="00385335" w:rsidP="00385335">
            <w:proofErr w:type="spellStart"/>
            <w:r>
              <w:t>latestCancellation</w:t>
            </w:r>
            <w:proofErr w:type="spellEnd"/>
          </w:p>
        </w:tc>
        <w:tc>
          <w:tcPr>
            <w:tcW w:w="2000" w:type="dxa"/>
          </w:tcPr>
          <w:p w14:paraId="4E352334" w14:textId="77777777" w:rsidR="00385335" w:rsidRDefault="00385335" w:rsidP="00385335">
            <w:proofErr w:type="spellStart"/>
            <w:proofErr w:type="gramStart"/>
            <w:r>
              <w:t>xs:DateTime</w:t>
            </w:r>
            <w:proofErr w:type="spellEnd"/>
            <w:proofErr w:type="gramEnd"/>
          </w:p>
        </w:tc>
        <w:tc>
          <w:tcPr>
            <w:tcW w:w="4000" w:type="dxa"/>
          </w:tcPr>
          <w:p w14:paraId="67945AE7" w14:textId="77777777" w:rsidR="00385335" w:rsidRDefault="00385335" w:rsidP="00385335">
            <w:r>
              <w:t>Tidpunkt som anger när en spärr blev återkallad eller makulerad.</w:t>
            </w:r>
          </w:p>
          <w:p w14:paraId="41704807" w14:textId="77777777" w:rsidR="00385335" w:rsidRDefault="00385335" w:rsidP="00385335">
            <w:r>
              <w:t xml:space="preserve">Detta datum kan användas för att avgöra om en full synkronisering av </w:t>
            </w:r>
            <w:r>
              <w:lastRenderedPageBreak/>
              <w:t xml:space="preserve">spärrdata behöver göras får att få en aktuell bild över aktiva spärrar, då anropet i sig inte returnerar data om återkallade eller makulerade spärrar. </w:t>
            </w:r>
          </w:p>
          <w:p w14:paraId="0B8814E7" w14:textId="77777777" w:rsidR="00385335" w:rsidRDefault="00385335" w:rsidP="00385335">
            <w:r>
              <w:t xml:space="preserve">Tidpunkten representerar den tidpunkt då den senaste </w:t>
            </w:r>
            <w:proofErr w:type="spellStart"/>
            <w:r>
              <w:t>återkallan</w:t>
            </w:r>
            <w:proofErr w:type="spellEnd"/>
            <w:r>
              <w:t xml:space="preserve"> eller makulering av en spärr utfördes. En temporär hävning som återkallas ändrar ej detta datum då tillfälliga hävningar anses vara temporära ändringar.</w:t>
            </w:r>
          </w:p>
          <w:p w14:paraId="7E96AC05" w14:textId="77777777" w:rsidR="00385335" w:rsidRDefault="00385335" w:rsidP="00385335">
            <w:r>
              <w:t>På nationell nivå avses den senaste utförda avregistreringen av en spärr.</w:t>
            </w:r>
          </w:p>
        </w:tc>
        <w:tc>
          <w:tcPr>
            <w:tcW w:w="1300" w:type="dxa"/>
          </w:tcPr>
          <w:p w14:paraId="75522E4E" w14:textId="77777777" w:rsidR="00385335" w:rsidRDefault="00385335" w:rsidP="00385335">
            <w:r>
              <w:lastRenderedPageBreak/>
              <w:t>1</w:t>
            </w:r>
          </w:p>
        </w:tc>
      </w:tr>
    </w:tbl>
    <w:p w14:paraId="3D1A91DC" w14:textId="77777777" w:rsidR="00B72773" w:rsidRDefault="00B72773" w:rsidP="00B72773">
      <w:pPr>
        <w:pStyle w:val="Rubrik3"/>
        <w:numPr>
          <w:ilvl w:val="0"/>
          <w:numId w:val="0"/>
        </w:numPr>
        <w:ind w:left="720"/>
        <w:rPr>
          <w:lang w:val="en-US"/>
        </w:rPr>
      </w:pPr>
    </w:p>
    <w:p w14:paraId="361AABE2" w14:textId="33C8E589" w:rsidR="00385335" w:rsidRPr="00385335" w:rsidRDefault="00385335" w:rsidP="00385335">
      <w:pPr>
        <w:pStyle w:val="Rubrik3"/>
        <w:rPr>
          <w:lang w:val="en-US"/>
        </w:rPr>
      </w:pPr>
      <w:bookmarkStart w:id="169" w:name="_Toc180141857"/>
      <w:proofErr w:type="gramStart"/>
      <w:r w:rsidRPr="00385335">
        <w:rPr>
          <w:lang w:val="en-US"/>
        </w:rPr>
        <w:t>urn:riv</w:t>
      </w:r>
      <w:proofErr w:type="gramEnd"/>
      <w:r w:rsidRPr="00385335">
        <w:rPr>
          <w:lang w:val="en-US"/>
        </w:rPr>
        <w:t>:informationsecurity:authorization:blocking:4:BlockTypeType</w:t>
      </w:r>
      <w:bookmarkEnd w:id="169"/>
    </w:p>
    <w:p w14:paraId="2B0CA704" w14:textId="3F5A7DA3" w:rsidR="00385335" w:rsidRDefault="00385335" w:rsidP="00385335">
      <w:r>
        <w:t>Enumerationsvärde som anger typ av spärr.</w:t>
      </w:r>
    </w:p>
    <w:p w14:paraId="1F7017DA" w14:textId="77777777" w:rsidR="00385335" w:rsidRDefault="00385335" w:rsidP="00385335"/>
    <w:tbl>
      <w:tblPr>
        <w:tblStyle w:val="Tabellrutnt"/>
        <w:tblW w:w="9100" w:type="dxa"/>
        <w:tblLayout w:type="fixed"/>
        <w:tblLook w:val="04A0" w:firstRow="1" w:lastRow="0" w:firstColumn="1" w:lastColumn="0" w:noHBand="0" w:noVBand="1"/>
      </w:tblPr>
      <w:tblGrid>
        <w:gridCol w:w="2534"/>
        <w:gridCol w:w="6566"/>
      </w:tblGrid>
      <w:tr w:rsidR="00385335" w14:paraId="6B3679A0" w14:textId="77777777" w:rsidTr="00385335">
        <w:trPr>
          <w:trHeight w:val="384"/>
        </w:trPr>
        <w:tc>
          <w:tcPr>
            <w:tcW w:w="2800" w:type="dxa"/>
            <w:shd w:val="clear" w:color="auto" w:fill="D9D9D9" w:themeFill="background1" w:themeFillShade="D9"/>
            <w:vAlign w:val="bottom"/>
          </w:tcPr>
          <w:p w14:paraId="2A4FC00B" w14:textId="77777777" w:rsidR="00385335" w:rsidRDefault="00385335" w:rsidP="00385335">
            <w:pPr>
              <w:rPr>
                <w:b/>
              </w:rPr>
            </w:pPr>
            <w:r>
              <w:rPr>
                <w:b/>
              </w:rPr>
              <w:t>Värde</w:t>
            </w:r>
          </w:p>
        </w:tc>
        <w:tc>
          <w:tcPr>
            <w:tcW w:w="7300" w:type="dxa"/>
            <w:shd w:val="clear" w:color="auto" w:fill="D9D9D9" w:themeFill="background1" w:themeFillShade="D9"/>
            <w:vAlign w:val="bottom"/>
          </w:tcPr>
          <w:p w14:paraId="5087222A" w14:textId="77777777" w:rsidR="00385335" w:rsidRDefault="00385335" w:rsidP="00385335">
            <w:pPr>
              <w:rPr>
                <w:b/>
              </w:rPr>
            </w:pPr>
            <w:r>
              <w:rPr>
                <w:b/>
              </w:rPr>
              <w:t>Beskrivning</w:t>
            </w:r>
          </w:p>
        </w:tc>
      </w:tr>
      <w:tr w:rsidR="00385335" w14:paraId="7E644027" w14:textId="77777777" w:rsidTr="00385335">
        <w:tc>
          <w:tcPr>
            <w:tcW w:w="2800" w:type="dxa"/>
          </w:tcPr>
          <w:p w14:paraId="23E4DD32" w14:textId="77777777" w:rsidR="00385335" w:rsidRDefault="00385335" w:rsidP="00385335">
            <w:r>
              <w:t>"Inner"</w:t>
            </w:r>
          </w:p>
        </w:tc>
        <w:tc>
          <w:tcPr>
            <w:tcW w:w="7300" w:type="dxa"/>
          </w:tcPr>
          <w:p w14:paraId="1E069A90" w14:textId="77777777" w:rsidR="00385335" w:rsidRDefault="00385335" w:rsidP="00385335">
            <w:r>
              <w:t>Representerar en inre spärr (inom vårdenhet).</w:t>
            </w:r>
          </w:p>
        </w:tc>
      </w:tr>
      <w:tr w:rsidR="00385335" w14:paraId="4D1FADA7" w14:textId="77777777" w:rsidTr="00385335">
        <w:tc>
          <w:tcPr>
            <w:tcW w:w="2800" w:type="dxa"/>
          </w:tcPr>
          <w:p w14:paraId="66FE210F" w14:textId="77777777" w:rsidR="00385335" w:rsidRDefault="00385335" w:rsidP="00385335">
            <w:r>
              <w:t>"</w:t>
            </w:r>
            <w:proofErr w:type="spellStart"/>
            <w:r>
              <w:t>Outer</w:t>
            </w:r>
            <w:proofErr w:type="spellEnd"/>
            <w:r>
              <w:t>"</w:t>
            </w:r>
          </w:p>
        </w:tc>
        <w:tc>
          <w:tcPr>
            <w:tcW w:w="7300" w:type="dxa"/>
          </w:tcPr>
          <w:p w14:paraId="3E473742" w14:textId="77777777" w:rsidR="00385335" w:rsidRDefault="00385335" w:rsidP="00385335">
            <w:r>
              <w:t>Representerar en yttre spärr (inom vårdgivare).</w:t>
            </w:r>
          </w:p>
        </w:tc>
      </w:tr>
    </w:tbl>
    <w:p w14:paraId="4FD4D69E" w14:textId="77777777" w:rsidR="00B72773" w:rsidRPr="00B72773" w:rsidRDefault="00B72773" w:rsidP="00B72773">
      <w:pPr>
        <w:pStyle w:val="Rubrik3"/>
        <w:numPr>
          <w:ilvl w:val="0"/>
          <w:numId w:val="0"/>
        </w:numPr>
        <w:ind w:left="720"/>
      </w:pPr>
    </w:p>
    <w:p w14:paraId="5355AEDE" w14:textId="0D92B274" w:rsidR="00385335" w:rsidRPr="00385335" w:rsidRDefault="00385335" w:rsidP="00385335">
      <w:pPr>
        <w:pStyle w:val="Rubrik3"/>
        <w:rPr>
          <w:lang w:val="en-US"/>
        </w:rPr>
      </w:pPr>
      <w:bookmarkStart w:id="170" w:name="_Toc180141858"/>
      <w:proofErr w:type="gramStart"/>
      <w:r w:rsidRPr="00385335">
        <w:rPr>
          <w:lang w:val="en-US"/>
        </w:rPr>
        <w:t>urn:riv</w:t>
      </w:r>
      <w:proofErr w:type="gramEnd"/>
      <w:r w:rsidRPr="00385335">
        <w:rPr>
          <w:lang w:val="en-US"/>
        </w:rPr>
        <w:t>:informationsecurity:authorization:blocking:4:CheckBlocksResultType</w:t>
      </w:r>
      <w:bookmarkEnd w:id="170"/>
    </w:p>
    <w:p w14:paraId="19225444" w14:textId="77777777" w:rsidR="00385335" w:rsidRDefault="00385335" w:rsidP="00385335">
      <w:proofErr w:type="spellStart"/>
      <w:r>
        <w:t>Datatyp</w:t>
      </w:r>
      <w:proofErr w:type="spellEnd"/>
      <w:r>
        <w:t xml:space="preserve"> som innehåller resultatet från tjänsten CheckBlocks.</w:t>
      </w:r>
    </w:p>
    <w:p w14:paraId="1998EE59" w14:textId="333A5A5E" w:rsidR="00385335" w:rsidRDefault="00385335" w:rsidP="00385335">
      <w:r>
        <w:t>Datatypen utökar datatypen Result.</w:t>
      </w:r>
    </w:p>
    <w:p w14:paraId="1AFC9970"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6D49ADA4" w14:textId="77777777" w:rsidTr="00385335">
        <w:trPr>
          <w:trHeight w:val="384"/>
        </w:trPr>
        <w:tc>
          <w:tcPr>
            <w:tcW w:w="2800" w:type="dxa"/>
            <w:shd w:val="clear" w:color="auto" w:fill="D9D9D9" w:themeFill="background1" w:themeFillShade="D9"/>
            <w:vAlign w:val="bottom"/>
          </w:tcPr>
          <w:p w14:paraId="67970DA4" w14:textId="77777777" w:rsidR="00385335" w:rsidRDefault="00385335" w:rsidP="00385335">
            <w:pPr>
              <w:rPr>
                <w:b/>
              </w:rPr>
            </w:pPr>
            <w:r>
              <w:rPr>
                <w:b/>
              </w:rPr>
              <w:t>Namn</w:t>
            </w:r>
          </w:p>
        </w:tc>
        <w:tc>
          <w:tcPr>
            <w:tcW w:w="2000" w:type="dxa"/>
            <w:shd w:val="clear" w:color="auto" w:fill="D9D9D9" w:themeFill="background1" w:themeFillShade="D9"/>
            <w:vAlign w:val="bottom"/>
          </w:tcPr>
          <w:p w14:paraId="28F33002"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148597FE"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6424A7E3" w14:textId="77777777" w:rsidR="00385335" w:rsidRDefault="00385335" w:rsidP="00385335">
            <w:pPr>
              <w:rPr>
                <w:b/>
              </w:rPr>
            </w:pPr>
            <w:proofErr w:type="spellStart"/>
            <w:r>
              <w:rPr>
                <w:b/>
              </w:rPr>
              <w:t>Kardinalitet</w:t>
            </w:r>
            <w:proofErr w:type="spellEnd"/>
          </w:p>
        </w:tc>
      </w:tr>
      <w:tr w:rsidR="00385335" w14:paraId="59526C1E" w14:textId="77777777" w:rsidTr="00385335">
        <w:tc>
          <w:tcPr>
            <w:tcW w:w="2800" w:type="dxa"/>
          </w:tcPr>
          <w:p w14:paraId="3E976849" w14:textId="77777777" w:rsidR="00385335" w:rsidRDefault="00385335" w:rsidP="00385335">
            <w:r>
              <w:t>result</w:t>
            </w:r>
          </w:p>
        </w:tc>
        <w:tc>
          <w:tcPr>
            <w:tcW w:w="2000" w:type="dxa"/>
          </w:tcPr>
          <w:p w14:paraId="51888E29" w14:textId="77777777" w:rsidR="00385335" w:rsidRDefault="00385335" w:rsidP="00385335">
            <w:proofErr w:type="spellStart"/>
            <w:r>
              <w:t>ResultType</w:t>
            </w:r>
            <w:proofErr w:type="spellEnd"/>
          </w:p>
        </w:tc>
        <w:tc>
          <w:tcPr>
            <w:tcW w:w="4000" w:type="dxa"/>
          </w:tcPr>
          <w:p w14:paraId="7EC2AC55" w14:textId="77777777" w:rsidR="00385335" w:rsidRDefault="00385335" w:rsidP="00385335"/>
        </w:tc>
        <w:tc>
          <w:tcPr>
            <w:tcW w:w="1300" w:type="dxa"/>
          </w:tcPr>
          <w:p w14:paraId="0D5A393C" w14:textId="77777777" w:rsidR="00385335" w:rsidRDefault="00385335" w:rsidP="00385335">
            <w:r>
              <w:t>1</w:t>
            </w:r>
          </w:p>
        </w:tc>
      </w:tr>
      <w:tr w:rsidR="00385335" w14:paraId="6A7C6E82" w14:textId="77777777" w:rsidTr="00385335">
        <w:tc>
          <w:tcPr>
            <w:tcW w:w="2800" w:type="dxa"/>
          </w:tcPr>
          <w:p w14:paraId="4A0A9304" w14:textId="77777777" w:rsidR="00385335" w:rsidRDefault="00385335" w:rsidP="00385335">
            <w:proofErr w:type="spellStart"/>
            <w:r>
              <w:t>checkResults</w:t>
            </w:r>
            <w:proofErr w:type="spellEnd"/>
          </w:p>
        </w:tc>
        <w:tc>
          <w:tcPr>
            <w:tcW w:w="2000" w:type="dxa"/>
          </w:tcPr>
          <w:p w14:paraId="12B6CB4F" w14:textId="77777777" w:rsidR="00385335" w:rsidRDefault="00385335" w:rsidP="00385335">
            <w:proofErr w:type="spellStart"/>
            <w:r>
              <w:t>CheckResultType</w:t>
            </w:r>
            <w:proofErr w:type="spellEnd"/>
          </w:p>
        </w:tc>
        <w:tc>
          <w:tcPr>
            <w:tcW w:w="4000" w:type="dxa"/>
          </w:tcPr>
          <w:p w14:paraId="09A25AC9" w14:textId="77777777" w:rsidR="00385335" w:rsidRDefault="00385335" w:rsidP="00385335">
            <w:r>
              <w:t>Information om information är spärrad</w:t>
            </w:r>
          </w:p>
        </w:tc>
        <w:tc>
          <w:tcPr>
            <w:tcW w:w="1300" w:type="dxa"/>
          </w:tcPr>
          <w:p w14:paraId="348196A1" w14:textId="77777777" w:rsidR="00385335" w:rsidRDefault="00385335" w:rsidP="00385335">
            <w:r>
              <w:t>0..*</w:t>
            </w:r>
          </w:p>
        </w:tc>
      </w:tr>
    </w:tbl>
    <w:p w14:paraId="66C697EF" w14:textId="77777777" w:rsidR="00B72773" w:rsidRDefault="00B72773" w:rsidP="00B72773">
      <w:pPr>
        <w:pStyle w:val="Rubrik3"/>
        <w:numPr>
          <w:ilvl w:val="0"/>
          <w:numId w:val="0"/>
        </w:numPr>
        <w:ind w:left="720"/>
        <w:rPr>
          <w:lang w:val="en-US"/>
        </w:rPr>
      </w:pPr>
    </w:p>
    <w:p w14:paraId="42A87121" w14:textId="60A9A25C" w:rsidR="00385335" w:rsidRPr="00385335" w:rsidRDefault="00385335" w:rsidP="00385335">
      <w:pPr>
        <w:pStyle w:val="Rubrik3"/>
        <w:rPr>
          <w:lang w:val="en-US"/>
        </w:rPr>
      </w:pPr>
      <w:bookmarkStart w:id="171" w:name="_Toc180141859"/>
      <w:proofErr w:type="gramStart"/>
      <w:r w:rsidRPr="00385335">
        <w:rPr>
          <w:lang w:val="en-US"/>
        </w:rPr>
        <w:t>urn:riv</w:t>
      </w:r>
      <w:proofErr w:type="gramEnd"/>
      <w:r w:rsidRPr="00385335">
        <w:rPr>
          <w:lang w:val="en-US"/>
        </w:rPr>
        <w:t>:informationsecurity:authorization:blocking:4:CheckResultType</w:t>
      </w:r>
      <w:bookmarkEnd w:id="171"/>
    </w:p>
    <w:p w14:paraId="15CC2AAE" w14:textId="6BBF96F8" w:rsidR="00385335" w:rsidRDefault="00385335" w:rsidP="00385335">
      <w:proofErr w:type="spellStart"/>
      <w:r>
        <w:t>Datatyp</w:t>
      </w:r>
      <w:proofErr w:type="spellEnd"/>
      <w:r>
        <w:t xml:space="preserve"> som representerar ett svar från kontrollen av åtkomst till information.</w:t>
      </w:r>
    </w:p>
    <w:p w14:paraId="548E21F0"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36062732" w14:textId="77777777" w:rsidTr="00385335">
        <w:trPr>
          <w:trHeight w:val="384"/>
        </w:trPr>
        <w:tc>
          <w:tcPr>
            <w:tcW w:w="2800" w:type="dxa"/>
            <w:shd w:val="clear" w:color="auto" w:fill="D9D9D9" w:themeFill="background1" w:themeFillShade="D9"/>
            <w:vAlign w:val="bottom"/>
          </w:tcPr>
          <w:p w14:paraId="6BB8CE06" w14:textId="77777777" w:rsidR="00385335" w:rsidRDefault="00385335" w:rsidP="00385335">
            <w:pPr>
              <w:rPr>
                <w:b/>
              </w:rPr>
            </w:pPr>
            <w:r>
              <w:rPr>
                <w:b/>
              </w:rPr>
              <w:t>Namn</w:t>
            </w:r>
          </w:p>
        </w:tc>
        <w:tc>
          <w:tcPr>
            <w:tcW w:w="2000" w:type="dxa"/>
            <w:shd w:val="clear" w:color="auto" w:fill="D9D9D9" w:themeFill="background1" w:themeFillShade="D9"/>
            <w:vAlign w:val="bottom"/>
          </w:tcPr>
          <w:p w14:paraId="2BC4B43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34427B85"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7589797A" w14:textId="77777777" w:rsidR="00385335" w:rsidRDefault="00385335" w:rsidP="00385335">
            <w:pPr>
              <w:rPr>
                <w:b/>
              </w:rPr>
            </w:pPr>
            <w:proofErr w:type="spellStart"/>
            <w:r>
              <w:rPr>
                <w:b/>
              </w:rPr>
              <w:t>Kardinalitet</w:t>
            </w:r>
            <w:proofErr w:type="spellEnd"/>
          </w:p>
        </w:tc>
      </w:tr>
      <w:tr w:rsidR="00385335" w14:paraId="0CFC5E51" w14:textId="77777777" w:rsidTr="00385335">
        <w:tc>
          <w:tcPr>
            <w:tcW w:w="2800" w:type="dxa"/>
          </w:tcPr>
          <w:p w14:paraId="251A75F8" w14:textId="77777777" w:rsidR="00385335" w:rsidRDefault="00385335" w:rsidP="00385335">
            <w:r>
              <w:lastRenderedPageBreak/>
              <w:t>status</w:t>
            </w:r>
          </w:p>
        </w:tc>
        <w:tc>
          <w:tcPr>
            <w:tcW w:w="2000" w:type="dxa"/>
          </w:tcPr>
          <w:p w14:paraId="032C658B" w14:textId="77777777" w:rsidR="00385335" w:rsidRDefault="00385335" w:rsidP="00385335">
            <w:proofErr w:type="spellStart"/>
            <w:r>
              <w:t>CheckStatusType</w:t>
            </w:r>
            <w:proofErr w:type="spellEnd"/>
          </w:p>
        </w:tc>
        <w:tc>
          <w:tcPr>
            <w:tcW w:w="4000" w:type="dxa"/>
          </w:tcPr>
          <w:p w14:paraId="59402CAF" w14:textId="77777777" w:rsidR="00385335" w:rsidRDefault="00385335" w:rsidP="00385335">
            <w:r>
              <w:t>Status för om informationen är spärrad.</w:t>
            </w:r>
          </w:p>
        </w:tc>
        <w:tc>
          <w:tcPr>
            <w:tcW w:w="1300" w:type="dxa"/>
          </w:tcPr>
          <w:p w14:paraId="0DFF0F58" w14:textId="77777777" w:rsidR="00385335" w:rsidRDefault="00385335" w:rsidP="00385335">
            <w:r>
              <w:t>1</w:t>
            </w:r>
          </w:p>
        </w:tc>
      </w:tr>
      <w:tr w:rsidR="00385335" w14:paraId="17E125B9" w14:textId="77777777" w:rsidTr="00385335">
        <w:tc>
          <w:tcPr>
            <w:tcW w:w="2800" w:type="dxa"/>
          </w:tcPr>
          <w:p w14:paraId="48BAF782" w14:textId="77777777" w:rsidR="00385335" w:rsidRDefault="00385335" w:rsidP="00385335">
            <w:proofErr w:type="spellStart"/>
            <w:r>
              <w:t>rowNumber</w:t>
            </w:r>
            <w:proofErr w:type="spellEnd"/>
          </w:p>
        </w:tc>
        <w:tc>
          <w:tcPr>
            <w:tcW w:w="2000" w:type="dxa"/>
          </w:tcPr>
          <w:p w14:paraId="47B604E7" w14:textId="77777777" w:rsidR="00385335" w:rsidRDefault="00385335" w:rsidP="00385335">
            <w:proofErr w:type="spellStart"/>
            <w:proofErr w:type="gramStart"/>
            <w:r>
              <w:t>xs:Int</w:t>
            </w:r>
            <w:proofErr w:type="spellEnd"/>
            <w:proofErr w:type="gramEnd"/>
          </w:p>
        </w:tc>
        <w:tc>
          <w:tcPr>
            <w:tcW w:w="4000" w:type="dxa"/>
          </w:tcPr>
          <w:p w14:paraId="2CE6E11E" w14:textId="77777777" w:rsidR="00385335" w:rsidRDefault="00385335" w:rsidP="00385335">
            <w:r>
              <w:t xml:space="preserve">Detta nummer motsvarar samma element i den inskickade listan av informationsentiteter. Används för att klienten skall kunna </w:t>
            </w:r>
            <w:proofErr w:type="spellStart"/>
            <w:r>
              <w:t>mappa</w:t>
            </w:r>
            <w:proofErr w:type="spellEnd"/>
            <w:r>
              <w:t xml:space="preserve"> svarslistan med den inskickade informationslistan.</w:t>
            </w:r>
          </w:p>
        </w:tc>
        <w:tc>
          <w:tcPr>
            <w:tcW w:w="1300" w:type="dxa"/>
          </w:tcPr>
          <w:p w14:paraId="30571584" w14:textId="77777777" w:rsidR="00385335" w:rsidRDefault="00385335" w:rsidP="00385335">
            <w:r>
              <w:t>1</w:t>
            </w:r>
          </w:p>
        </w:tc>
      </w:tr>
    </w:tbl>
    <w:p w14:paraId="62428E2B" w14:textId="77777777" w:rsidR="00B72773" w:rsidRDefault="00B72773" w:rsidP="00B72773">
      <w:pPr>
        <w:pStyle w:val="Rubrik3"/>
        <w:numPr>
          <w:ilvl w:val="0"/>
          <w:numId w:val="0"/>
        </w:numPr>
        <w:ind w:left="720"/>
        <w:rPr>
          <w:lang w:val="en-US"/>
        </w:rPr>
      </w:pPr>
    </w:p>
    <w:p w14:paraId="3370E999" w14:textId="300F9E8F" w:rsidR="00385335" w:rsidRPr="00385335" w:rsidRDefault="00385335" w:rsidP="00385335">
      <w:pPr>
        <w:pStyle w:val="Rubrik3"/>
        <w:rPr>
          <w:lang w:val="en-US"/>
        </w:rPr>
      </w:pPr>
      <w:bookmarkStart w:id="172" w:name="_Toc180141860"/>
      <w:proofErr w:type="gramStart"/>
      <w:r w:rsidRPr="00385335">
        <w:rPr>
          <w:lang w:val="en-US"/>
        </w:rPr>
        <w:t>urn:riv</w:t>
      </w:r>
      <w:proofErr w:type="gramEnd"/>
      <w:r w:rsidRPr="00385335">
        <w:rPr>
          <w:lang w:val="en-US"/>
        </w:rPr>
        <w:t>:informationsecurity:authorization:blocking:4:CheckStatusType</w:t>
      </w:r>
      <w:bookmarkEnd w:id="172"/>
    </w:p>
    <w:p w14:paraId="5B6992E4" w14:textId="2E54E6A2" w:rsidR="00385335" w:rsidRDefault="00385335" w:rsidP="00385335">
      <w:r>
        <w:t>Enumerationsvärde som anger de svarskoder som finns.</w:t>
      </w:r>
    </w:p>
    <w:p w14:paraId="7C351841" w14:textId="77777777" w:rsidR="00385335" w:rsidRDefault="00385335" w:rsidP="00385335"/>
    <w:tbl>
      <w:tblPr>
        <w:tblStyle w:val="Tabellrutnt"/>
        <w:tblW w:w="9100" w:type="dxa"/>
        <w:tblLayout w:type="fixed"/>
        <w:tblLook w:val="04A0" w:firstRow="1" w:lastRow="0" w:firstColumn="1" w:lastColumn="0" w:noHBand="0" w:noVBand="1"/>
      </w:tblPr>
      <w:tblGrid>
        <w:gridCol w:w="2534"/>
        <w:gridCol w:w="6566"/>
      </w:tblGrid>
      <w:tr w:rsidR="00385335" w14:paraId="77CAF6A2" w14:textId="77777777" w:rsidTr="00385335">
        <w:trPr>
          <w:trHeight w:val="384"/>
        </w:trPr>
        <w:tc>
          <w:tcPr>
            <w:tcW w:w="2800" w:type="dxa"/>
            <w:shd w:val="clear" w:color="auto" w:fill="D9D9D9" w:themeFill="background1" w:themeFillShade="D9"/>
            <w:vAlign w:val="bottom"/>
          </w:tcPr>
          <w:p w14:paraId="1BF0773E" w14:textId="77777777" w:rsidR="00385335" w:rsidRDefault="00385335" w:rsidP="00385335">
            <w:pPr>
              <w:rPr>
                <w:b/>
              </w:rPr>
            </w:pPr>
            <w:r>
              <w:rPr>
                <w:b/>
              </w:rPr>
              <w:t>Värde</w:t>
            </w:r>
          </w:p>
        </w:tc>
        <w:tc>
          <w:tcPr>
            <w:tcW w:w="7300" w:type="dxa"/>
            <w:shd w:val="clear" w:color="auto" w:fill="D9D9D9" w:themeFill="background1" w:themeFillShade="D9"/>
            <w:vAlign w:val="bottom"/>
          </w:tcPr>
          <w:p w14:paraId="731B424A" w14:textId="77777777" w:rsidR="00385335" w:rsidRDefault="00385335" w:rsidP="00385335">
            <w:pPr>
              <w:rPr>
                <w:b/>
              </w:rPr>
            </w:pPr>
            <w:r>
              <w:rPr>
                <w:b/>
              </w:rPr>
              <w:t>Beskrivning</w:t>
            </w:r>
          </w:p>
        </w:tc>
      </w:tr>
      <w:tr w:rsidR="00385335" w14:paraId="3FF4DD1B" w14:textId="77777777" w:rsidTr="00385335">
        <w:tc>
          <w:tcPr>
            <w:tcW w:w="2800" w:type="dxa"/>
          </w:tcPr>
          <w:p w14:paraId="40649877" w14:textId="77777777" w:rsidR="00385335" w:rsidRDefault="00385335" w:rsidP="00385335">
            <w:r>
              <w:t>"OK"</w:t>
            </w:r>
          </w:p>
        </w:tc>
        <w:tc>
          <w:tcPr>
            <w:tcW w:w="7300" w:type="dxa"/>
          </w:tcPr>
          <w:p w14:paraId="6E39F18F" w14:textId="77777777" w:rsidR="00385335" w:rsidRDefault="00385335" w:rsidP="00385335">
            <w:r>
              <w:t>Information är ej spärrad.</w:t>
            </w:r>
          </w:p>
        </w:tc>
      </w:tr>
      <w:tr w:rsidR="00385335" w14:paraId="0154CDD7" w14:textId="77777777" w:rsidTr="00385335">
        <w:tc>
          <w:tcPr>
            <w:tcW w:w="2800" w:type="dxa"/>
          </w:tcPr>
          <w:p w14:paraId="2FD32CDA" w14:textId="77777777" w:rsidR="00385335" w:rsidRDefault="00385335" w:rsidP="00385335">
            <w:r>
              <w:t>"BLOCKED"</w:t>
            </w:r>
          </w:p>
        </w:tc>
        <w:tc>
          <w:tcPr>
            <w:tcW w:w="7300" w:type="dxa"/>
          </w:tcPr>
          <w:p w14:paraId="536C6B14" w14:textId="77777777" w:rsidR="00385335" w:rsidRDefault="00385335" w:rsidP="00385335">
            <w:r>
              <w:t>Informationen är spärrad.</w:t>
            </w:r>
          </w:p>
        </w:tc>
      </w:tr>
      <w:tr w:rsidR="00385335" w14:paraId="4B5DD26E" w14:textId="77777777" w:rsidTr="00385335">
        <w:tc>
          <w:tcPr>
            <w:tcW w:w="2800" w:type="dxa"/>
          </w:tcPr>
          <w:p w14:paraId="2D694FFA" w14:textId="77777777" w:rsidR="00385335" w:rsidRDefault="00385335" w:rsidP="00385335">
            <w:r>
              <w:t>"VALIDATIONERROR"</w:t>
            </w:r>
          </w:p>
        </w:tc>
        <w:tc>
          <w:tcPr>
            <w:tcW w:w="7300" w:type="dxa"/>
          </w:tcPr>
          <w:p w14:paraId="3C2DFD5E" w14:textId="77777777" w:rsidR="00385335" w:rsidRDefault="00385335" w:rsidP="00385335">
            <w:r>
              <w:t xml:space="preserve">En eller flera </w:t>
            </w:r>
            <w:proofErr w:type="spellStart"/>
            <w:r>
              <w:t>inparametrar</w:t>
            </w:r>
            <w:proofErr w:type="spellEnd"/>
            <w:r>
              <w:t xml:space="preserve"> innehåller felaktiga värden. Kontroll av spärr utfördes ej för denna informationsresurs.</w:t>
            </w:r>
          </w:p>
        </w:tc>
      </w:tr>
    </w:tbl>
    <w:p w14:paraId="1EF23AFB" w14:textId="77777777" w:rsidR="00B72773" w:rsidRPr="00B72773" w:rsidRDefault="00B72773" w:rsidP="00B72773">
      <w:pPr>
        <w:pStyle w:val="Rubrik3"/>
        <w:numPr>
          <w:ilvl w:val="0"/>
          <w:numId w:val="0"/>
        </w:numPr>
        <w:ind w:left="720"/>
      </w:pPr>
    </w:p>
    <w:p w14:paraId="695EAEDC" w14:textId="0A20949F" w:rsidR="00385335" w:rsidRPr="00385335" w:rsidRDefault="00385335" w:rsidP="00385335">
      <w:pPr>
        <w:pStyle w:val="Rubrik3"/>
        <w:rPr>
          <w:lang w:val="en-US"/>
        </w:rPr>
      </w:pPr>
      <w:bookmarkStart w:id="173" w:name="_Toc180141861"/>
      <w:proofErr w:type="gramStart"/>
      <w:r w:rsidRPr="00385335">
        <w:rPr>
          <w:lang w:val="en-US"/>
        </w:rPr>
        <w:t>urn:riv</w:t>
      </w:r>
      <w:proofErr w:type="gramEnd"/>
      <w:r w:rsidRPr="00385335">
        <w:rPr>
          <w:lang w:val="en-US"/>
        </w:rPr>
        <w:t>:informationsecurity:authorization:blocking:4:ExtendedBlockType</w:t>
      </w:r>
      <w:bookmarkEnd w:id="173"/>
    </w:p>
    <w:p w14:paraId="3D5681DB" w14:textId="4DCD70E5" w:rsidR="00385335" w:rsidRDefault="00385335" w:rsidP="00385335">
      <w:proofErr w:type="spellStart"/>
      <w:r>
        <w:t>Datatyp</w:t>
      </w:r>
      <w:proofErr w:type="spellEnd"/>
      <w:r>
        <w:t xml:space="preserve"> som representerar en spärr enligt det utökade formatet.</w:t>
      </w:r>
    </w:p>
    <w:p w14:paraId="3AC07B83"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1C642F87" w14:textId="77777777" w:rsidTr="00385335">
        <w:trPr>
          <w:trHeight w:val="384"/>
        </w:trPr>
        <w:tc>
          <w:tcPr>
            <w:tcW w:w="2800" w:type="dxa"/>
            <w:shd w:val="clear" w:color="auto" w:fill="D9D9D9" w:themeFill="background1" w:themeFillShade="D9"/>
            <w:vAlign w:val="bottom"/>
          </w:tcPr>
          <w:p w14:paraId="054F18F9" w14:textId="77777777" w:rsidR="00385335" w:rsidRDefault="00385335" w:rsidP="00385335">
            <w:pPr>
              <w:rPr>
                <w:b/>
              </w:rPr>
            </w:pPr>
            <w:r>
              <w:rPr>
                <w:b/>
              </w:rPr>
              <w:t>Namn</w:t>
            </w:r>
          </w:p>
        </w:tc>
        <w:tc>
          <w:tcPr>
            <w:tcW w:w="2000" w:type="dxa"/>
            <w:shd w:val="clear" w:color="auto" w:fill="D9D9D9" w:themeFill="background1" w:themeFillShade="D9"/>
            <w:vAlign w:val="bottom"/>
          </w:tcPr>
          <w:p w14:paraId="467DCDC4"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634BB2B7"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6A140080" w14:textId="77777777" w:rsidR="00385335" w:rsidRDefault="00385335" w:rsidP="00385335">
            <w:pPr>
              <w:rPr>
                <w:b/>
              </w:rPr>
            </w:pPr>
            <w:proofErr w:type="spellStart"/>
            <w:r>
              <w:rPr>
                <w:b/>
              </w:rPr>
              <w:t>Kardinalitet</w:t>
            </w:r>
            <w:proofErr w:type="spellEnd"/>
          </w:p>
        </w:tc>
      </w:tr>
      <w:tr w:rsidR="00385335" w14:paraId="4724419E" w14:textId="77777777" w:rsidTr="00385335">
        <w:tc>
          <w:tcPr>
            <w:tcW w:w="2800" w:type="dxa"/>
          </w:tcPr>
          <w:p w14:paraId="4A801FA4" w14:textId="77777777" w:rsidR="00385335" w:rsidRDefault="00385335" w:rsidP="00385335">
            <w:r>
              <w:t>blockId</w:t>
            </w:r>
          </w:p>
        </w:tc>
        <w:tc>
          <w:tcPr>
            <w:tcW w:w="2000" w:type="dxa"/>
          </w:tcPr>
          <w:p w14:paraId="304AA900" w14:textId="77777777" w:rsidR="00385335" w:rsidRDefault="00385335" w:rsidP="00385335">
            <w:r>
              <w:t>Id</w:t>
            </w:r>
          </w:p>
        </w:tc>
        <w:tc>
          <w:tcPr>
            <w:tcW w:w="4000" w:type="dxa"/>
          </w:tcPr>
          <w:p w14:paraId="3B423759" w14:textId="77777777" w:rsidR="00385335" w:rsidRDefault="00385335" w:rsidP="00385335">
            <w:r>
              <w:t>Unik, global identifierare för spärren.</w:t>
            </w:r>
          </w:p>
        </w:tc>
        <w:tc>
          <w:tcPr>
            <w:tcW w:w="1300" w:type="dxa"/>
          </w:tcPr>
          <w:p w14:paraId="76521CB5" w14:textId="77777777" w:rsidR="00385335" w:rsidRDefault="00385335" w:rsidP="00385335">
            <w:r>
              <w:t>1</w:t>
            </w:r>
          </w:p>
        </w:tc>
      </w:tr>
      <w:tr w:rsidR="00385335" w14:paraId="36C5077D" w14:textId="77777777" w:rsidTr="00385335">
        <w:tc>
          <w:tcPr>
            <w:tcW w:w="2800" w:type="dxa"/>
          </w:tcPr>
          <w:p w14:paraId="54F61999" w14:textId="77777777" w:rsidR="00385335" w:rsidRDefault="00385335" w:rsidP="00385335">
            <w:proofErr w:type="spellStart"/>
            <w:r>
              <w:t>blockType</w:t>
            </w:r>
            <w:proofErr w:type="spellEnd"/>
          </w:p>
        </w:tc>
        <w:tc>
          <w:tcPr>
            <w:tcW w:w="2000" w:type="dxa"/>
          </w:tcPr>
          <w:p w14:paraId="0040DC33" w14:textId="77777777" w:rsidR="00385335" w:rsidRDefault="00385335" w:rsidP="00385335">
            <w:proofErr w:type="spellStart"/>
            <w:r>
              <w:t>BlockTypeType</w:t>
            </w:r>
            <w:proofErr w:type="spellEnd"/>
          </w:p>
        </w:tc>
        <w:tc>
          <w:tcPr>
            <w:tcW w:w="4000" w:type="dxa"/>
          </w:tcPr>
          <w:p w14:paraId="534C4D4B" w14:textId="77777777" w:rsidR="00385335" w:rsidRDefault="00385335" w:rsidP="00385335">
            <w:r>
              <w:t>Enumerationsvärde som anger om spärren är en inre (inom vårdenhet) eller yttre (inom vårdgivare).</w:t>
            </w:r>
          </w:p>
        </w:tc>
        <w:tc>
          <w:tcPr>
            <w:tcW w:w="1300" w:type="dxa"/>
          </w:tcPr>
          <w:p w14:paraId="313E1C00" w14:textId="77777777" w:rsidR="00385335" w:rsidRDefault="00385335" w:rsidP="00385335">
            <w:r>
              <w:t>1</w:t>
            </w:r>
          </w:p>
        </w:tc>
      </w:tr>
      <w:tr w:rsidR="00385335" w14:paraId="09F800FE" w14:textId="77777777" w:rsidTr="00385335">
        <w:tc>
          <w:tcPr>
            <w:tcW w:w="2800" w:type="dxa"/>
          </w:tcPr>
          <w:p w14:paraId="3FBD17EF" w14:textId="77777777" w:rsidR="00385335" w:rsidRDefault="00385335" w:rsidP="00385335">
            <w:r>
              <w:t>informationStartDate</w:t>
            </w:r>
          </w:p>
        </w:tc>
        <w:tc>
          <w:tcPr>
            <w:tcW w:w="2000" w:type="dxa"/>
          </w:tcPr>
          <w:p w14:paraId="544BF747" w14:textId="77777777" w:rsidR="00385335" w:rsidRDefault="00385335" w:rsidP="00385335">
            <w:proofErr w:type="spellStart"/>
            <w:proofErr w:type="gramStart"/>
            <w:r>
              <w:t>xs:DateTime</w:t>
            </w:r>
            <w:proofErr w:type="spellEnd"/>
            <w:proofErr w:type="gramEnd"/>
          </w:p>
        </w:tc>
        <w:tc>
          <w:tcPr>
            <w:tcW w:w="4000" w:type="dxa"/>
          </w:tcPr>
          <w:p w14:paraId="015A3544" w14:textId="77777777" w:rsidR="00385335" w:rsidRDefault="00385335" w:rsidP="00385335">
            <w:r>
              <w:t>Startdatum för vilken information i tiden som spärren avser. Om angivet spärras information som registrerats på eller efter denna tidpunkt.</w:t>
            </w:r>
          </w:p>
        </w:tc>
        <w:tc>
          <w:tcPr>
            <w:tcW w:w="1300" w:type="dxa"/>
          </w:tcPr>
          <w:p w14:paraId="7CBA1657" w14:textId="77777777" w:rsidR="00385335" w:rsidRDefault="00385335" w:rsidP="00385335">
            <w:r>
              <w:t>0..1</w:t>
            </w:r>
          </w:p>
        </w:tc>
      </w:tr>
      <w:tr w:rsidR="00385335" w14:paraId="5BD3D9DA" w14:textId="77777777" w:rsidTr="00385335">
        <w:tc>
          <w:tcPr>
            <w:tcW w:w="2800" w:type="dxa"/>
          </w:tcPr>
          <w:p w14:paraId="0A4AD92F" w14:textId="77777777" w:rsidR="00385335" w:rsidRDefault="00385335" w:rsidP="00385335">
            <w:r>
              <w:t>informationEndDate</w:t>
            </w:r>
          </w:p>
        </w:tc>
        <w:tc>
          <w:tcPr>
            <w:tcW w:w="2000" w:type="dxa"/>
          </w:tcPr>
          <w:p w14:paraId="747A896F" w14:textId="77777777" w:rsidR="00385335" w:rsidRDefault="00385335" w:rsidP="00385335">
            <w:proofErr w:type="spellStart"/>
            <w:proofErr w:type="gramStart"/>
            <w:r>
              <w:t>xs:DateTime</w:t>
            </w:r>
            <w:proofErr w:type="spellEnd"/>
            <w:proofErr w:type="gramEnd"/>
          </w:p>
        </w:tc>
        <w:tc>
          <w:tcPr>
            <w:tcW w:w="4000" w:type="dxa"/>
          </w:tcPr>
          <w:p w14:paraId="1BF74B5B" w14:textId="77777777" w:rsidR="00385335" w:rsidRDefault="00385335" w:rsidP="00385335">
            <w:r>
              <w:t>Slutdatum för vilken information i tiden som spärren avser. Om angivet spärras information som registrerats på eller före denna tidpunkt.</w:t>
            </w:r>
          </w:p>
        </w:tc>
        <w:tc>
          <w:tcPr>
            <w:tcW w:w="1300" w:type="dxa"/>
          </w:tcPr>
          <w:p w14:paraId="7912A86A" w14:textId="77777777" w:rsidR="00385335" w:rsidRDefault="00385335" w:rsidP="00385335">
            <w:r>
              <w:t>0..1</w:t>
            </w:r>
          </w:p>
        </w:tc>
      </w:tr>
      <w:tr w:rsidR="00385335" w14:paraId="29FEC84A" w14:textId="77777777" w:rsidTr="00385335">
        <w:tc>
          <w:tcPr>
            <w:tcW w:w="2800" w:type="dxa"/>
          </w:tcPr>
          <w:p w14:paraId="69595709" w14:textId="77777777" w:rsidR="00385335" w:rsidRDefault="00385335" w:rsidP="00385335">
            <w:r>
              <w:t>informationCareUnitId</w:t>
            </w:r>
          </w:p>
        </w:tc>
        <w:tc>
          <w:tcPr>
            <w:tcW w:w="2000" w:type="dxa"/>
          </w:tcPr>
          <w:p w14:paraId="236CE21E" w14:textId="77777777" w:rsidR="00385335" w:rsidRDefault="00385335" w:rsidP="00385335">
            <w:proofErr w:type="spellStart"/>
            <w:r>
              <w:t>HsaId</w:t>
            </w:r>
            <w:proofErr w:type="spellEnd"/>
          </w:p>
        </w:tc>
        <w:tc>
          <w:tcPr>
            <w:tcW w:w="4000" w:type="dxa"/>
          </w:tcPr>
          <w:p w14:paraId="232B5751" w14:textId="77777777" w:rsidR="00385335" w:rsidRDefault="00385335" w:rsidP="00385335">
            <w:r>
              <w:t>Anger HSA-id för den vårdenhet som informationen tillhör. Anges ej för yttre spärrar.</w:t>
            </w:r>
          </w:p>
        </w:tc>
        <w:tc>
          <w:tcPr>
            <w:tcW w:w="1300" w:type="dxa"/>
          </w:tcPr>
          <w:p w14:paraId="50C17DAA" w14:textId="77777777" w:rsidR="00385335" w:rsidRDefault="00385335" w:rsidP="00385335">
            <w:r>
              <w:t>0..1</w:t>
            </w:r>
          </w:p>
        </w:tc>
      </w:tr>
      <w:tr w:rsidR="00385335" w14:paraId="77FFB00D" w14:textId="77777777" w:rsidTr="00385335">
        <w:tc>
          <w:tcPr>
            <w:tcW w:w="2800" w:type="dxa"/>
          </w:tcPr>
          <w:p w14:paraId="2E567715" w14:textId="77777777" w:rsidR="00385335" w:rsidRDefault="00385335" w:rsidP="00385335">
            <w:r>
              <w:lastRenderedPageBreak/>
              <w:t>informationCareProviderId</w:t>
            </w:r>
          </w:p>
        </w:tc>
        <w:tc>
          <w:tcPr>
            <w:tcW w:w="2000" w:type="dxa"/>
          </w:tcPr>
          <w:p w14:paraId="46231CF2" w14:textId="77777777" w:rsidR="00385335" w:rsidRDefault="00385335" w:rsidP="00385335">
            <w:proofErr w:type="spellStart"/>
            <w:r>
              <w:t>HsaId</w:t>
            </w:r>
            <w:proofErr w:type="spellEnd"/>
          </w:p>
        </w:tc>
        <w:tc>
          <w:tcPr>
            <w:tcW w:w="4000" w:type="dxa"/>
          </w:tcPr>
          <w:p w14:paraId="4C1A5238" w14:textId="77777777" w:rsidR="00385335" w:rsidRDefault="00385335" w:rsidP="00385335">
            <w:r>
              <w:t>Anger HSA-id för den vårdgivare som informationen tillhör.</w:t>
            </w:r>
          </w:p>
        </w:tc>
        <w:tc>
          <w:tcPr>
            <w:tcW w:w="1300" w:type="dxa"/>
          </w:tcPr>
          <w:p w14:paraId="28D1142C" w14:textId="77777777" w:rsidR="00385335" w:rsidRDefault="00385335" w:rsidP="00385335">
            <w:r>
              <w:t>1</w:t>
            </w:r>
          </w:p>
        </w:tc>
      </w:tr>
      <w:tr w:rsidR="00385335" w14:paraId="23926DC1" w14:textId="77777777" w:rsidTr="00385335">
        <w:tc>
          <w:tcPr>
            <w:tcW w:w="2800" w:type="dxa"/>
          </w:tcPr>
          <w:p w14:paraId="2711DB49" w14:textId="77777777" w:rsidR="00385335" w:rsidRDefault="00385335" w:rsidP="00385335">
            <w:r>
              <w:t>patientId</w:t>
            </w:r>
          </w:p>
        </w:tc>
        <w:tc>
          <w:tcPr>
            <w:tcW w:w="2000" w:type="dxa"/>
          </w:tcPr>
          <w:p w14:paraId="73163D08" w14:textId="77777777" w:rsidR="00385335" w:rsidRDefault="00385335" w:rsidP="00385335">
            <w:proofErr w:type="spellStart"/>
            <w:r>
              <w:t>IIType</w:t>
            </w:r>
            <w:proofErr w:type="spellEnd"/>
          </w:p>
        </w:tc>
        <w:tc>
          <w:tcPr>
            <w:tcW w:w="4000" w:type="dxa"/>
          </w:tcPr>
          <w:p w14:paraId="373060FB" w14:textId="77777777" w:rsidR="00385335" w:rsidRDefault="00385335" w:rsidP="00385335">
            <w:r>
              <w:t>Identifierar den patient som spärren avser.</w:t>
            </w:r>
          </w:p>
        </w:tc>
        <w:tc>
          <w:tcPr>
            <w:tcW w:w="1300" w:type="dxa"/>
          </w:tcPr>
          <w:p w14:paraId="56054770" w14:textId="38F98937" w:rsidR="00385335" w:rsidRDefault="00087F67" w:rsidP="00385335">
            <w:r>
              <w:t>1</w:t>
            </w:r>
          </w:p>
        </w:tc>
      </w:tr>
      <w:tr w:rsidR="00385335" w14:paraId="664F47B4" w14:textId="77777777" w:rsidTr="00385335">
        <w:tc>
          <w:tcPr>
            <w:tcW w:w="2800" w:type="dxa"/>
          </w:tcPr>
          <w:p w14:paraId="43894554" w14:textId="77777777" w:rsidR="00385335" w:rsidRDefault="00385335" w:rsidP="00385335">
            <w:r>
              <w:t>excludedInformationTypes</w:t>
            </w:r>
          </w:p>
        </w:tc>
        <w:tc>
          <w:tcPr>
            <w:tcW w:w="2000" w:type="dxa"/>
          </w:tcPr>
          <w:p w14:paraId="0435748C" w14:textId="77777777" w:rsidR="00385335" w:rsidRDefault="00385335" w:rsidP="00385335">
            <w:proofErr w:type="spellStart"/>
            <w:r>
              <w:t>InformationTypeType</w:t>
            </w:r>
            <w:proofErr w:type="spellEnd"/>
          </w:p>
        </w:tc>
        <w:tc>
          <w:tcPr>
            <w:tcW w:w="4000" w:type="dxa"/>
          </w:tcPr>
          <w:p w14:paraId="11C4C7D9" w14:textId="77777777" w:rsidR="00385335" w:rsidRDefault="00385335" w:rsidP="00385335">
            <w:r>
              <w:t>Lista med de informationstyper som är undantagna från spärren. Spärren gäller för all sorts information om inget anges.</w:t>
            </w:r>
          </w:p>
        </w:tc>
        <w:tc>
          <w:tcPr>
            <w:tcW w:w="1300" w:type="dxa"/>
          </w:tcPr>
          <w:p w14:paraId="45339105" w14:textId="77777777" w:rsidR="00385335" w:rsidRDefault="00385335" w:rsidP="00385335">
            <w:r>
              <w:t>0..*</w:t>
            </w:r>
          </w:p>
        </w:tc>
      </w:tr>
      <w:tr w:rsidR="00385335" w14:paraId="706B6739" w14:textId="77777777" w:rsidTr="00385335">
        <w:tc>
          <w:tcPr>
            <w:tcW w:w="2800" w:type="dxa"/>
          </w:tcPr>
          <w:p w14:paraId="0A7EAAE5" w14:textId="77777777" w:rsidR="00385335" w:rsidRDefault="00385335" w:rsidP="00385335">
            <w:proofErr w:type="spellStart"/>
            <w:r>
              <w:t>registrationInfo</w:t>
            </w:r>
            <w:proofErr w:type="spellEnd"/>
          </w:p>
        </w:tc>
        <w:tc>
          <w:tcPr>
            <w:tcW w:w="2000" w:type="dxa"/>
          </w:tcPr>
          <w:p w14:paraId="386ED940" w14:textId="77777777" w:rsidR="00385335" w:rsidRDefault="00385335" w:rsidP="00385335">
            <w:proofErr w:type="spellStart"/>
            <w:r>
              <w:t>ActionType</w:t>
            </w:r>
            <w:proofErr w:type="spellEnd"/>
          </w:p>
        </w:tc>
        <w:tc>
          <w:tcPr>
            <w:tcW w:w="4000" w:type="dxa"/>
          </w:tcPr>
          <w:p w14:paraId="0F913FB9" w14:textId="77777777" w:rsidR="00385335" w:rsidRDefault="00385335" w:rsidP="00385335">
            <w:r>
              <w:t>Identifierar den eller de aktörer som har begärt och registrerat denna spärr.</w:t>
            </w:r>
          </w:p>
        </w:tc>
        <w:tc>
          <w:tcPr>
            <w:tcW w:w="1300" w:type="dxa"/>
          </w:tcPr>
          <w:p w14:paraId="52465D05" w14:textId="77777777" w:rsidR="00385335" w:rsidRDefault="00385335" w:rsidP="00385335">
            <w:r>
              <w:t>1</w:t>
            </w:r>
          </w:p>
        </w:tc>
      </w:tr>
      <w:tr w:rsidR="00385335" w14:paraId="4713EC08" w14:textId="77777777" w:rsidTr="00385335">
        <w:tc>
          <w:tcPr>
            <w:tcW w:w="2800" w:type="dxa"/>
          </w:tcPr>
          <w:p w14:paraId="6363F0D0" w14:textId="77777777" w:rsidR="00385335" w:rsidRDefault="00385335" w:rsidP="00385335">
            <w:proofErr w:type="spellStart"/>
            <w:r>
              <w:t>permanentRevokedInfo</w:t>
            </w:r>
            <w:proofErr w:type="spellEnd"/>
          </w:p>
        </w:tc>
        <w:tc>
          <w:tcPr>
            <w:tcW w:w="2000" w:type="dxa"/>
          </w:tcPr>
          <w:p w14:paraId="0C1A4630" w14:textId="77777777" w:rsidR="00385335" w:rsidRDefault="00385335" w:rsidP="00385335">
            <w:proofErr w:type="spellStart"/>
            <w:r>
              <w:t>ActionType</w:t>
            </w:r>
            <w:proofErr w:type="spellEnd"/>
          </w:p>
        </w:tc>
        <w:tc>
          <w:tcPr>
            <w:tcW w:w="4000" w:type="dxa"/>
          </w:tcPr>
          <w:p w14:paraId="6703651E" w14:textId="77777777" w:rsidR="00385335" w:rsidRDefault="00385335" w:rsidP="00385335">
            <w:r>
              <w:t>Identifierar den eller de aktörer som har begärt och registrerat en permanent hävning av denna spärr, tillsammans med en orsak/anledning till permanent hävningen.</w:t>
            </w:r>
          </w:p>
        </w:tc>
        <w:tc>
          <w:tcPr>
            <w:tcW w:w="1300" w:type="dxa"/>
          </w:tcPr>
          <w:p w14:paraId="084B2D42" w14:textId="77777777" w:rsidR="00385335" w:rsidRDefault="00385335" w:rsidP="00385335">
            <w:r>
              <w:t>0..1</w:t>
            </w:r>
          </w:p>
        </w:tc>
      </w:tr>
      <w:tr w:rsidR="00385335" w14:paraId="02AD54EB" w14:textId="77777777" w:rsidTr="00385335">
        <w:tc>
          <w:tcPr>
            <w:tcW w:w="2800" w:type="dxa"/>
          </w:tcPr>
          <w:p w14:paraId="6252CB71" w14:textId="77777777" w:rsidR="00385335" w:rsidRDefault="00385335" w:rsidP="00385335">
            <w:proofErr w:type="spellStart"/>
            <w:r>
              <w:t>deletionInfo</w:t>
            </w:r>
            <w:proofErr w:type="spellEnd"/>
          </w:p>
        </w:tc>
        <w:tc>
          <w:tcPr>
            <w:tcW w:w="2000" w:type="dxa"/>
          </w:tcPr>
          <w:p w14:paraId="1D539468" w14:textId="77777777" w:rsidR="00385335" w:rsidRDefault="00385335" w:rsidP="00385335">
            <w:proofErr w:type="spellStart"/>
            <w:r>
              <w:t>ActionType</w:t>
            </w:r>
            <w:proofErr w:type="spellEnd"/>
          </w:p>
        </w:tc>
        <w:tc>
          <w:tcPr>
            <w:tcW w:w="4000" w:type="dxa"/>
          </w:tcPr>
          <w:p w14:paraId="2A7111E7" w14:textId="77777777" w:rsidR="00385335" w:rsidRDefault="00385335" w:rsidP="00385335">
            <w:r>
              <w:t>Identifierar den eller de aktörer som har begärt och registrerat makuleringen av denna spärr, tillsammans med en orsak/anledning till makulering.</w:t>
            </w:r>
          </w:p>
        </w:tc>
        <w:tc>
          <w:tcPr>
            <w:tcW w:w="1300" w:type="dxa"/>
          </w:tcPr>
          <w:p w14:paraId="4EC8A6A1" w14:textId="77777777" w:rsidR="00385335" w:rsidRDefault="00385335" w:rsidP="00385335">
            <w:r>
              <w:t>0..1</w:t>
            </w:r>
          </w:p>
        </w:tc>
      </w:tr>
      <w:tr w:rsidR="00385335" w14:paraId="578A7FA2" w14:textId="77777777" w:rsidTr="00385335">
        <w:tc>
          <w:tcPr>
            <w:tcW w:w="2800" w:type="dxa"/>
          </w:tcPr>
          <w:p w14:paraId="4E9F7A76" w14:textId="77777777" w:rsidR="00385335" w:rsidRDefault="00385335" w:rsidP="00385335">
            <w:proofErr w:type="spellStart"/>
            <w:r>
              <w:t>temporaryRevokes</w:t>
            </w:r>
            <w:proofErr w:type="spellEnd"/>
          </w:p>
        </w:tc>
        <w:tc>
          <w:tcPr>
            <w:tcW w:w="2000" w:type="dxa"/>
          </w:tcPr>
          <w:p w14:paraId="5729D876" w14:textId="77777777" w:rsidR="00385335" w:rsidRDefault="00385335" w:rsidP="00385335">
            <w:proofErr w:type="spellStart"/>
            <w:r>
              <w:t>ExtendedTemporaryRevokeType</w:t>
            </w:r>
            <w:proofErr w:type="spellEnd"/>
          </w:p>
        </w:tc>
        <w:tc>
          <w:tcPr>
            <w:tcW w:w="4000" w:type="dxa"/>
          </w:tcPr>
          <w:p w14:paraId="7B61FE4E" w14:textId="77777777" w:rsidR="00385335" w:rsidRDefault="00385335" w:rsidP="00385335">
            <w:r>
              <w:t>Lista med tillfälliga hävningar enligt det utökade formatet för denna spärr.</w:t>
            </w:r>
          </w:p>
        </w:tc>
        <w:tc>
          <w:tcPr>
            <w:tcW w:w="1300" w:type="dxa"/>
          </w:tcPr>
          <w:p w14:paraId="7965F590" w14:textId="77777777" w:rsidR="00385335" w:rsidRDefault="00385335" w:rsidP="00385335">
            <w:r>
              <w:t>0..*</w:t>
            </w:r>
          </w:p>
        </w:tc>
      </w:tr>
      <w:tr w:rsidR="00385335" w14:paraId="20B6AAAE" w14:textId="77777777" w:rsidTr="00385335">
        <w:tc>
          <w:tcPr>
            <w:tcW w:w="2800" w:type="dxa"/>
          </w:tcPr>
          <w:p w14:paraId="774F6076" w14:textId="77777777" w:rsidR="00385335" w:rsidRDefault="00385335" w:rsidP="00385335">
            <w:proofErr w:type="spellStart"/>
            <w:r>
              <w:t>ownerId</w:t>
            </w:r>
            <w:proofErr w:type="spellEnd"/>
          </w:p>
        </w:tc>
        <w:tc>
          <w:tcPr>
            <w:tcW w:w="2000" w:type="dxa"/>
          </w:tcPr>
          <w:p w14:paraId="3B347D50" w14:textId="77777777" w:rsidR="00385335" w:rsidRDefault="00385335" w:rsidP="00385335">
            <w:proofErr w:type="spellStart"/>
            <w:r>
              <w:t>OwnerId</w:t>
            </w:r>
            <w:proofErr w:type="spellEnd"/>
          </w:p>
        </w:tc>
        <w:tc>
          <w:tcPr>
            <w:tcW w:w="4000" w:type="dxa"/>
          </w:tcPr>
          <w:p w14:paraId="67B83602" w14:textId="77777777" w:rsidR="00385335" w:rsidRDefault="00385335" w:rsidP="00385335">
            <w:proofErr w:type="spellStart"/>
            <w:r>
              <w:t>Optionell</w:t>
            </w:r>
            <w:proofErr w:type="spellEnd"/>
            <w:r>
              <w:t xml:space="preserve"> identifierare för det system som skapade spärren. Används endast för tekniskt bruk för </w:t>
            </w:r>
            <w:proofErr w:type="gramStart"/>
            <w:r>
              <w:t>t.ex.</w:t>
            </w:r>
            <w:proofErr w:type="gramEnd"/>
            <w:r>
              <w:t xml:space="preserve"> uppföljning och spårning.</w:t>
            </w:r>
          </w:p>
        </w:tc>
        <w:tc>
          <w:tcPr>
            <w:tcW w:w="1300" w:type="dxa"/>
          </w:tcPr>
          <w:p w14:paraId="20FCE3AA" w14:textId="77777777" w:rsidR="00385335" w:rsidRDefault="00385335" w:rsidP="00385335">
            <w:r>
              <w:t>0..1</w:t>
            </w:r>
          </w:p>
        </w:tc>
      </w:tr>
      <w:tr w:rsidR="00385335" w14:paraId="76308A94" w14:textId="77777777" w:rsidTr="00385335">
        <w:tc>
          <w:tcPr>
            <w:tcW w:w="2800" w:type="dxa"/>
          </w:tcPr>
          <w:p w14:paraId="1ABE9859" w14:textId="77777777" w:rsidR="00385335" w:rsidRDefault="00385335" w:rsidP="00385335">
            <w:proofErr w:type="spellStart"/>
            <w:r>
              <w:t>locallyCreated</w:t>
            </w:r>
            <w:proofErr w:type="spellEnd"/>
          </w:p>
        </w:tc>
        <w:tc>
          <w:tcPr>
            <w:tcW w:w="2000" w:type="dxa"/>
          </w:tcPr>
          <w:p w14:paraId="1CE75E95" w14:textId="77777777" w:rsidR="00385335" w:rsidRDefault="00385335" w:rsidP="00385335">
            <w:proofErr w:type="spellStart"/>
            <w:proofErr w:type="gramStart"/>
            <w:r>
              <w:t>xs:Boolean</w:t>
            </w:r>
            <w:proofErr w:type="spellEnd"/>
            <w:proofErr w:type="gramEnd"/>
          </w:p>
        </w:tc>
        <w:tc>
          <w:tcPr>
            <w:tcW w:w="4000" w:type="dxa"/>
          </w:tcPr>
          <w:p w14:paraId="73244235" w14:textId="77777777" w:rsidR="00385335" w:rsidRDefault="00385335" w:rsidP="00385335">
            <w:r>
              <w:t>Anger om spärren är registrerad på lokal nivå eller hämtat från nationell nivå.</w:t>
            </w:r>
          </w:p>
        </w:tc>
        <w:tc>
          <w:tcPr>
            <w:tcW w:w="1300" w:type="dxa"/>
          </w:tcPr>
          <w:p w14:paraId="510CE16A" w14:textId="77777777" w:rsidR="00385335" w:rsidRDefault="00385335" w:rsidP="00385335">
            <w:r>
              <w:t>1</w:t>
            </w:r>
          </w:p>
        </w:tc>
      </w:tr>
    </w:tbl>
    <w:p w14:paraId="4F475FCA" w14:textId="77777777" w:rsidR="00B72773" w:rsidRDefault="00B72773" w:rsidP="00B72773">
      <w:pPr>
        <w:pStyle w:val="Rubrik3"/>
        <w:numPr>
          <w:ilvl w:val="0"/>
          <w:numId w:val="0"/>
        </w:numPr>
        <w:ind w:left="720"/>
        <w:rPr>
          <w:lang w:val="en-US"/>
        </w:rPr>
      </w:pPr>
    </w:p>
    <w:p w14:paraId="3F413F42" w14:textId="5D70E67E" w:rsidR="00385335" w:rsidRPr="00385335" w:rsidRDefault="00385335" w:rsidP="00385335">
      <w:pPr>
        <w:pStyle w:val="Rubrik3"/>
        <w:rPr>
          <w:lang w:val="en-US"/>
        </w:rPr>
      </w:pPr>
      <w:bookmarkStart w:id="174" w:name="_Toc180141862"/>
      <w:proofErr w:type="gramStart"/>
      <w:r w:rsidRPr="00385335">
        <w:rPr>
          <w:lang w:val="en-US"/>
        </w:rPr>
        <w:t>urn:riv</w:t>
      </w:r>
      <w:proofErr w:type="gramEnd"/>
      <w:r w:rsidRPr="00385335">
        <w:rPr>
          <w:lang w:val="en-US"/>
        </w:rPr>
        <w:t>:informationsecurity:authorization:blocking:4:ExtendedTemporaryRevokeType</w:t>
      </w:r>
      <w:bookmarkEnd w:id="174"/>
    </w:p>
    <w:p w14:paraId="2AD830FA" w14:textId="0032B76E" w:rsidR="00385335" w:rsidRDefault="00385335" w:rsidP="00385335">
      <w:proofErr w:type="spellStart"/>
      <w:r>
        <w:t>Datatyp</w:t>
      </w:r>
      <w:proofErr w:type="spellEnd"/>
      <w:r>
        <w:t xml:space="preserve"> som representerar en tillfällig hävning enligt det utökade formatet.</w:t>
      </w:r>
    </w:p>
    <w:p w14:paraId="42DBAE3A"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6F9C5EA9" w14:textId="77777777" w:rsidTr="00385335">
        <w:trPr>
          <w:trHeight w:val="384"/>
        </w:trPr>
        <w:tc>
          <w:tcPr>
            <w:tcW w:w="2800" w:type="dxa"/>
            <w:shd w:val="clear" w:color="auto" w:fill="D9D9D9" w:themeFill="background1" w:themeFillShade="D9"/>
            <w:vAlign w:val="bottom"/>
          </w:tcPr>
          <w:p w14:paraId="00B7C4E2" w14:textId="77777777" w:rsidR="00385335" w:rsidRDefault="00385335" w:rsidP="00385335">
            <w:pPr>
              <w:rPr>
                <w:b/>
              </w:rPr>
            </w:pPr>
            <w:r>
              <w:rPr>
                <w:b/>
              </w:rPr>
              <w:t>Namn</w:t>
            </w:r>
          </w:p>
        </w:tc>
        <w:tc>
          <w:tcPr>
            <w:tcW w:w="2000" w:type="dxa"/>
            <w:shd w:val="clear" w:color="auto" w:fill="D9D9D9" w:themeFill="background1" w:themeFillShade="D9"/>
            <w:vAlign w:val="bottom"/>
          </w:tcPr>
          <w:p w14:paraId="2508D57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5EF1F505"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0351AE67" w14:textId="77777777" w:rsidR="00385335" w:rsidRDefault="00385335" w:rsidP="00385335">
            <w:pPr>
              <w:rPr>
                <w:b/>
              </w:rPr>
            </w:pPr>
            <w:proofErr w:type="spellStart"/>
            <w:r>
              <w:rPr>
                <w:b/>
              </w:rPr>
              <w:t>Kardinalitet</w:t>
            </w:r>
            <w:proofErr w:type="spellEnd"/>
          </w:p>
        </w:tc>
      </w:tr>
      <w:tr w:rsidR="00385335" w14:paraId="4E4EBB0E" w14:textId="77777777" w:rsidTr="00385335">
        <w:tc>
          <w:tcPr>
            <w:tcW w:w="2800" w:type="dxa"/>
          </w:tcPr>
          <w:p w14:paraId="5CE870E8" w14:textId="77777777" w:rsidR="00385335" w:rsidRDefault="00385335" w:rsidP="00385335">
            <w:proofErr w:type="spellStart"/>
            <w:r>
              <w:t>temporaryRevokeId</w:t>
            </w:r>
            <w:proofErr w:type="spellEnd"/>
          </w:p>
        </w:tc>
        <w:tc>
          <w:tcPr>
            <w:tcW w:w="2000" w:type="dxa"/>
          </w:tcPr>
          <w:p w14:paraId="5C405A42" w14:textId="77777777" w:rsidR="00385335" w:rsidRDefault="00385335" w:rsidP="00385335">
            <w:r>
              <w:t>Id</w:t>
            </w:r>
          </w:p>
        </w:tc>
        <w:tc>
          <w:tcPr>
            <w:tcW w:w="4000" w:type="dxa"/>
          </w:tcPr>
          <w:p w14:paraId="2BD377FC" w14:textId="77777777" w:rsidR="00385335" w:rsidRDefault="00385335" w:rsidP="00385335">
            <w:r>
              <w:t>Unik, global identifierare för den tillfälliga hävningen.</w:t>
            </w:r>
          </w:p>
        </w:tc>
        <w:tc>
          <w:tcPr>
            <w:tcW w:w="1300" w:type="dxa"/>
          </w:tcPr>
          <w:p w14:paraId="6AAEC880" w14:textId="77777777" w:rsidR="00385335" w:rsidRDefault="00385335" w:rsidP="00385335">
            <w:r>
              <w:t>1</w:t>
            </w:r>
          </w:p>
        </w:tc>
      </w:tr>
      <w:tr w:rsidR="00385335" w14:paraId="08F6792C" w14:textId="77777777" w:rsidTr="00385335">
        <w:tc>
          <w:tcPr>
            <w:tcW w:w="2800" w:type="dxa"/>
          </w:tcPr>
          <w:p w14:paraId="3D6AD8C9" w14:textId="77777777" w:rsidR="00385335" w:rsidRDefault="00385335" w:rsidP="00385335">
            <w:proofErr w:type="spellStart"/>
            <w:r>
              <w:lastRenderedPageBreak/>
              <w:t>endDate</w:t>
            </w:r>
            <w:proofErr w:type="spellEnd"/>
          </w:p>
        </w:tc>
        <w:tc>
          <w:tcPr>
            <w:tcW w:w="2000" w:type="dxa"/>
          </w:tcPr>
          <w:p w14:paraId="470B628C" w14:textId="77777777" w:rsidR="00385335" w:rsidRDefault="00385335" w:rsidP="00385335">
            <w:proofErr w:type="spellStart"/>
            <w:proofErr w:type="gramStart"/>
            <w:r>
              <w:t>xs:DateTime</w:t>
            </w:r>
            <w:proofErr w:type="spellEnd"/>
            <w:proofErr w:type="gramEnd"/>
          </w:p>
        </w:tc>
        <w:tc>
          <w:tcPr>
            <w:tcW w:w="4000" w:type="dxa"/>
          </w:tcPr>
          <w:p w14:paraId="1AD0724C" w14:textId="77777777" w:rsidR="00385335" w:rsidRDefault="00385335" w:rsidP="00385335">
            <w:r>
              <w:t>Den tillfälliga hävningens giltighetsdatum. Hävningen upphör att gälla då denna tidpunkt inträffat.</w:t>
            </w:r>
          </w:p>
        </w:tc>
        <w:tc>
          <w:tcPr>
            <w:tcW w:w="1300" w:type="dxa"/>
          </w:tcPr>
          <w:p w14:paraId="49BD947E" w14:textId="77777777" w:rsidR="00385335" w:rsidRDefault="00385335" w:rsidP="00385335">
            <w:r>
              <w:t>1</w:t>
            </w:r>
          </w:p>
        </w:tc>
      </w:tr>
      <w:tr w:rsidR="00385335" w14:paraId="64E9554A" w14:textId="77777777" w:rsidTr="00385335">
        <w:tc>
          <w:tcPr>
            <w:tcW w:w="2800" w:type="dxa"/>
          </w:tcPr>
          <w:p w14:paraId="729346D4" w14:textId="77777777" w:rsidR="00385335" w:rsidRDefault="00385335" w:rsidP="00385335">
            <w:proofErr w:type="spellStart"/>
            <w:r>
              <w:t>revokedForCareUnitId</w:t>
            </w:r>
            <w:proofErr w:type="spellEnd"/>
          </w:p>
        </w:tc>
        <w:tc>
          <w:tcPr>
            <w:tcW w:w="2000" w:type="dxa"/>
          </w:tcPr>
          <w:p w14:paraId="1711158D" w14:textId="77777777" w:rsidR="00385335" w:rsidRDefault="00385335" w:rsidP="00385335">
            <w:proofErr w:type="spellStart"/>
            <w:r>
              <w:t>HsaId</w:t>
            </w:r>
            <w:proofErr w:type="spellEnd"/>
          </w:p>
        </w:tc>
        <w:tc>
          <w:tcPr>
            <w:tcW w:w="4000" w:type="dxa"/>
          </w:tcPr>
          <w:p w14:paraId="0574704F" w14:textId="77777777" w:rsidR="00385335" w:rsidRDefault="00385335" w:rsidP="00385335">
            <w:r>
              <w:t>Anger HSA-id för den vårdenhet hävningen gäller för.</w:t>
            </w:r>
          </w:p>
        </w:tc>
        <w:tc>
          <w:tcPr>
            <w:tcW w:w="1300" w:type="dxa"/>
          </w:tcPr>
          <w:p w14:paraId="5F052F02" w14:textId="77777777" w:rsidR="00385335" w:rsidRDefault="00385335" w:rsidP="00385335">
            <w:r>
              <w:t>1</w:t>
            </w:r>
          </w:p>
        </w:tc>
      </w:tr>
      <w:tr w:rsidR="00385335" w14:paraId="24E76FA1" w14:textId="77777777" w:rsidTr="00385335">
        <w:tc>
          <w:tcPr>
            <w:tcW w:w="2800" w:type="dxa"/>
          </w:tcPr>
          <w:p w14:paraId="6679D17F" w14:textId="77777777" w:rsidR="00385335" w:rsidRDefault="00385335" w:rsidP="00385335">
            <w:proofErr w:type="spellStart"/>
            <w:r>
              <w:t>revokedForEmployeeId</w:t>
            </w:r>
            <w:proofErr w:type="spellEnd"/>
          </w:p>
        </w:tc>
        <w:tc>
          <w:tcPr>
            <w:tcW w:w="2000" w:type="dxa"/>
          </w:tcPr>
          <w:p w14:paraId="6A66D844" w14:textId="77777777" w:rsidR="00385335" w:rsidRDefault="00385335" w:rsidP="00385335">
            <w:proofErr w:type="spellStart"/>
            <w:r>
              <w:t>HsaId</w:t>
            </w:r>
            <w:proofErr w:type="spellEnd"/>
          </w:p>
        </w:tc>
        <w:tc>
          <w:tcPr>
            <w:tcW w:w="4000" w:type="dxa"/>
          </w:tcPr>
          <w:p w14:paraId="06838E76" w14:textId="77777777" w:rsidR="00385335" w:rsidRDefault="00385335" w:rsidP="00385335">
            <w:r>
              <w:t>Anger HSA-id för den medarbetare/person hävningen gäller för. Anges om hävningen skall gälla för en person, annars gäller hävningen för all behörig personal på vårdenheten.</w:t>
            </w:r>
          </w:p>
        </w:tc>
        <w:tc>
          <w:tcPr>
            <w:tcW w:w="1300" w:type="dxa"/>
          </w:tcPr>
          <w:p w14:paraId="7FFCEB9A" w14:textId="77777777" w:rsidR="00385335" w:rsidRDefault="00385335" w:rsidP="00385335">
            <w:r>
              <w:t>0..1</w:t>
            </w:r>
          </w:p>
        </w:tc>
      </w:tr>
      <w:tr w:rsidR="00385335" w14:paraId="1F3F2E95" w14:textId="77777777" w:rsidTr="00385335">
        <w:tc>
          <w:tcPr>
            <w:tcW w:w="2800" w:type="dxa"/>
          </w:tcPr>
          <w:p w14:paraId="5DB2308E" w14:textId="77777777" w:rsidR="00385335" w:rsidRDefault="00385335" w:rsidP="00385335">
            <w:proofErr w:type="spellStart"/>
            <w:r>
              <w:t>revocationReason</w:t>
            </w:r>
            <w:proofErr w:type="spellEnd"/>
          </w:p>
        </w:tc>
        <w:tc>
          <w:tcPr>
            <w:tcW w:w="2000" w:type="dxa"/>
          </w:tcPr>
          <w:p w14:paraId="17FD92DA" w14:textId="77777777" w:rsidR="00385335" w:rsidRDefault="00385335" w:rsidP="00385335">
            <w:proofErr w:type="spellStart"/>
            <w:r>
              <w:t>TemporaryRevokeReasonType</w:t>
            </w:r>
            <w:proofErr w:type="spellEnd"/>
          </w:p>
        </w:tc>
        <w:tc>
          <w:tcPr>
            <w:tcW w:w="4000" w:type="dxa"/>
          </w:tcPr>
          <w:p w14:paraId="75F771CF" w14:textId="77777777" w:rsidR="00385335" w:rsidRDefault="00385335" w:rsidP="00385335">
            <w:r>
              <w:t>Enumerationsvärde som anger orsaken/anledningen till den tillfälliga hävningen.</w:t>
            </w:r>
          </w:p>
        </w:tc>
        <w:tc>
          <w:tcPr>
            <w:tcW w:w="1300" w:type="dxa"/>
          </w:tcPr>
          <w:p w14:paraId="30D61061" w14:textId="77777777" w:rsidR="00385335" w:rsidRDefault="00385335" w:rsidP="00385335">
            <w:r>
              <w:t>0..1</w:t>
            </w:r>
          </w:p>
        </w:tc>
      </w:tr>
      <w:tr w:rsidR="00385335" w14:paraId="08014023" w14:textId="77777777" w:rsidTr="00385335">
        <w:tc>
          <w:tcPr>
            <w:tcW w:w="2800" w:type="dxa"/>
          </w:tcPr>
          <w:p w14:paraId="55EADFB2" w14:textId="77777777" w:rsidR="00385335" w:rsidRDefault="00385335" w:rsidP="00385335">
            <w:proofErr w:type="spellStart"/>
            <w:r>
              <w:t>revocationReasonText</w:t>
            </w:r>
            <w:proofErr w:type="spellEnd"/>
          </w:p>
        </w:tc>
        <w:tc>
          <w:tcPr>
            <w:tcW w:w="2000" w:type="dxa"/>
          </w:tcPr>
          <w:p w14:paraId="2E949A23" w14:textId="77777777" w:rsidR="00385335" w:rsidRDefault="00385335" w:rsidP="00385335">
            <w:proofErr w:type="spellStart"/>
            <w:r>
              <w:t>ReasonText</w:t>
            </w:r>
            <w:proofErr w:type="spellEnd"/>
          </w:p>
        </w:tc>
        <w:tc>
          <w:tcPr>
            <w:tcW w:w="4000" w:type="dxa"/>
          </w:tcPr>
          <w:p w14:paraId="15EA0ED4" w14:textId="77777777" w:rsidR="00385335" w:rsidRDefault="00385335" w:rsidP="00385335">
            <w:proofErr w:type="spellStart"/>
            <w:r>
              <w:t>Optionellt</w:t>
            </w:r>
            <w:proofErr w:type="spellEnd"/>
            <w:r>
              <w:t xml:space="preserve"> </w:t>
            </w:r>
            <w:proofErr w:type="gramStart"/>
            <w:r>
              <w:t>fritext fält</w:t>
            </w:r>
            <w:proofErr w:type="gramEnd"/>
            <w:r>
              <w:t xml:space="preserve"> som anger orsaken/anledningen till den tillfälliga hävningen.</w:t>
            </w:r>
          </w:p>
        </w:tc>
        <w:tc>
          <w:tcPr>
            <w:tcW w:w="1300" w:type="dxa"/>
          </w:tcPr>
          <w:p w14:paraId="4F4793E3" w14:textId="77777777" w:rsidR="00385335" w:rsidRDefault="00385335" w:rsidP="00385335">
            <w:r>
              <w:t>0..1</w:t>
            </w:r>
          </w:p>
        </w:tc>
      </w:tr>
      <w:tr w:rsidR="00385335" w14:paraId="1AE25DAC" w14:textId="77777777" w:rsidTr="00385335">
        <w:tc>
          <w:tcPr>
            <w:tcW w:w="2800" w:type="dxa"/>
          </w:tcPr>
          <w:p w14:paraId="33063BEF" w14:textId="77777777" w:rsidR="00385335" w:rsidRDefault="00385335" w:rsidP="00385335">
            <w:proofErr w:type="spellStart"/>
            <w:r>
              <w:t>registrationInfo</w:t>
            </w:r>
            <w:proofErr w:type="spellEnd"/>
          </w:p>
        </w:tc>
        <w:tc>
          <w:tcPr>
            <w:tcW w:w="2000" w:type="dxa"/>
          </w:tcPr>
          <w:p w14:paraId="113602AA" w14:textId="77777777" w:rsidR="00385335" w:rsidRDefault="00385335" w:rsidP="00385335">
            <w:proofErr w:type="spellStart"/>
            <w:r>
              <w:t>ActionType</w:t>
            </w:r>
            <w:proofErr w:type="spellEnd"/>
          </w:p>
        </w:tc>
        <w:tc>
          <w:tcPr>
            <w:tcW w:w="4000" w:type="dxa"/>
          </w:tcPr>
          <w:p w14:paraId="6010E822" w14:textId="77777777" w:rsidR="00385335" w:rsidRDefault="00385335" w:rsidP="00385335">
            <w:r>
              <w:t>Identifierare den eller de aktörer som har begärt och registrerat den tillfälliga hävningen.</w:t>
            </w:r>
          </w:p>
        </w:tc>
        <w:tc>
          <w:tcPr>
            <w:tcW w:w="1300" w:type="dxa"/>
          </w:tcPr>
          <w:p w14:paraId="03A638EC" w14:textId="77777777" w:rsidR="00385335" w:rsidRDefault="00385335" w:rsidP="00385335">
            <w:r>
              <w:t>1</w:t>
            </w:r>
          </w:p>
        </w:tc>
      </w:tr>
      <w:tr w:rsidR="00385335" w14:paraId="1FB12E4D" w14:textId="77777777" w:rsidTr="00385335">
        <w:tc>
          <w:tcPr>
            <w:tcW w:w="2800" w:type="dxa"/>
          </w:tcPr>
          <w:p w14:paraId="79306234" w14:textId="77777777" w:rsidR="00385335" w:rsidRDefault="00385335" w:rsidP="00385335">
            <w:proofErr w:type="spellStart"/>
            <w:r>
              <w:t>cancellationInfo</w:t>
            </w:r>
            <w:proofErr w:type="spellEnd"/>
          </w:p>
        </w:tc>
        <w:tc>
          <w:tcPr>
            <w:tcW w:w="2000" w:type="dxa"/>
          </w:tcPr>
          <w:p w14:paraId="5034531C" w14:textId="77777777" w:rsidR="00385335" w:rsidRDefault="00385335" w:rsidP="00385335">
            <w:proofErr w:type="spellStart"/>
            <w:r>
              <w:t>ActionType</w:t>
            </w:r>
            <w:proofErr w:type="spellEnd"/>
          </w:p>
        </w:tc>
        <w:tc>
          <w:tcPr>
            <w:tcW w:w="4000" w:type="dxa"/>
          </w:tcPr>
          <w:p w14:paraId="02653A82" w14:textId="77777777" w:rsidR="00385335" w:rsidRDefault="00385335" w:rsidP="00385335">
            <w:r>
              <w:t>Identifierare den eller de aktörer som har begärt och makulerat den tillfälliga hävningen.</w:t>
            </w:r>
          </w:p>
        </w:tc>
        <w:tc>
          <w:tcPr>
            <w:tcW w:w="1300" w:type="dxa"/>
          </w:tcPr>
          <w:p w14:paraId="00823ED5" w14:textId="77777777" w:rsidR="00385335" w:rsidRDefault="00385335" w:rsidP="00385335">
            <w:r>
              <w:t>0..1</w:t>
            </w:r>
          </w:p>
        </w:tc>
      </w:tr>
      <w:tr w:rsidR="00385335" w14:paraId="0A9C4776" w14:textId="77777777" w:rsidTr="00385335">
        <w:tc>
          <w:tcPr>
            <w:tcW w:w="2800" w:type="dxa"/>
          </w:tcPr>
          <w:p w14:paraId="6B49FDEE" w14:textId="77777777" w:rsidR="00385335" w:rsidRDefault="00385335" w:rsidP="00385335">
            <w:proofErr w:type="spellStart"/>
            <w:r>
              <w:t>ownerId</w:t>
            </w:r>
            <w:proofErr w:type="spellEnd"/>
          </w:p>
        </w:tc>
        <w:tc>
          <w:tcPr>
            <w:tcW w:w="2000" w:type="dxa"/>
          </w:tcPr>
          <w:p w14:paraId="109F88D7" w14:textId="77777777" w:rsidR="00385335" w:rsidRDefault="00385335" w:rsidP="00385335">
            <w:proofErr w:type="spellStart"/>
            <w:r>
              <w:t>OwnerId</w:t>
            </w:r>
            <w:proofErr w:type="spellEnd"/>
          </w:p>
        </w:tc>
        <w:tc>
          <w:tcPr>
            <w:tcW w:w="4000" w:type="dxa"/>
          </w:tcPr>
          <w:p w14:paraId="5351553B" w14:textId="77777777" w:rsidR="00385335" w:rsidRDefault="00385335" w:rsidP="00385335">
            <w:proofErr w:type="spellStart"/>
            <w:r>
              <w:t>Optionell</w:t>
            </w:r>
            <w:proofErr w:type="spellEnd"/>
            <w:r>
              <w:t xml:space="preserve"> identifierare för det system som skapade hävningen. Används endast för tekniskt bruk för </w:t>
            </w:r>
            <w:proofErr w:type="gramStart"/>
            <w:r>
              <w:t>t.ex.</w:t>
            </w:r>
            <w:proofErr w:type="gramEnd"/>
            <w:r>
              <w:t xml:space="preserve"> uppföljning och spårning.</w:t>
            </w:r>
          </w:p>
        </w:tc>
        <w:tc>
          <w:tcPr>
            <w:tcW w:w="1300" w:type="dxa"/>
          </w:tcPr>
          <w:p w14:paraId="723F89F4" w14:textId="77777777" w:rsidR="00385335" w:rsidRDefault="00385335" w:rsidP="00385335">
            <w:r>
              <w:t>0..1</w:t>
            </w:r>
          </w:p>
        </w:tc>
      </w:tr>
    </w:tbl>
    <w:p w14:paraId="6CB80FAF" w14:textId="77777777" w:rsidR="00B72773" w:rsidRDefault="00B72773" w:rsidP="00B72773">
      <w:pPr>
        <w:pStyle w:val="Rubrik3"/>
        <w:numPr>
          <w:ilvl w:val="0"/>
          <w:numId w:val="0"/>
        </w:numPr>
        <w:ind w:left="720"/>
        <w:rPr>
          <w:lang w:val="en-US"/>
        </w:rPr>
      </w:pPr>
    </w:p>
    <w:p w14:paraId="286E2A0C" w14:textId="34B3B1C8" w:rsidR="00385335" w:rsidRPr="00385335" w:rsidRDefault="00385335" w:rsidP="00385335">
      <w:pPr>
        <w:pStyle w:val="Rubrik3"/>
        <w:rPr>
          <w:lang w:val="en-US"/>
        </w:rPr>
      </w:pPr>
      <w:bookmarkStart w:id="175" w:name="_Toc180141863"/>
      <w:proofErr w:type="gramStart"/>
      <w:r w:rsidRPr="00385335">
        <w:rPr>
          <w:lang w:val="en-US"/>
        </w:rPr>
        <w:t>urn:riv</w:t>
      </w:r>
      <w:proofErr w:type="gramEnd"/>
      <w:r w:rsidRPr="00385335">
        <w:rPr>
          <w:lang w:val="en-US"/>
        </w:rPr>
        <w:t>:informationsecurity:authorization:blocking:4:GetExtendedBlocksResultType</w:t>
      </w:r>
      <w:bookmarkEnd w:id="175"/>
    </w:p>
    <w:p w14:paraId="254FE055" w14:textId="77777777" w:rsidR="00385335" w:rsidRDefault="00385335" w:rsidP="00385335">
      <w:proofErr w:type="spellStart"/>
      <w:r>
        <w:t>Datatyp</w:t>
      </w:r>
      <w:proofErr w:type="spellEnd"/>
      <w:r>
        <w:t xml:space="preserve"> som innehåller resultatet från tjänsten GetExtendedBlocksForPatient. </w:t>
      </w:r>
    </w:p>
    <w:p w14:paraId="222B1566" w14:textId="6C3EA67B" w:rsidR="00385335" w:rsidRDefault="00385335" w:rsidP="00385335">
      <w:r>
        <w:t>Datatypen utökar datatypen Result.</w:t>
      </w:r>
    </w:p>
    <w:p w14:paraId="69E0B74E"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281DFD9E" w14:textId="77777777" w:rsidTr="00385335">
        <w:trPr>
          <w:trHeight w:val="384"/>
        </w:trPr>
        <w:tc>
          <w:tcPr>
            <w:tcW w:w="2800" w:type="dxa"/>
            <w:shd w:val="clear" w:color="auto" w:fill="D9D9D9" w:themeFill="background1" w:themeFillShade="D9"/>
            <w:vAlign w:val="bottom"/>
          </w:tcPr>
          <w:p w14:paraId="6CE50F96" w14:textId="77777777" w:rsidR="00385335" w:rsidRDefault="00385335" w:rsidP="00385335">
            <w:pPr>
              <w:rPr>
                <w:b/>
              </w:rPr>
            </w:pPr>
            <w:r>
              <w:rPr>
                <w:b/>
              </w:rPr>
              <w:t>Namn</w:t>
            </w:r>
          </w:p>
        </w:tc>
        <w:tc>
          <w:tcPr>
            <w:tcW w:w="2000" w:type="dxa"/>
            <w:shd w:val="clear" w:color="auto" w:fill="D9D9D9" w:themeFill="background1" w:themeFillShade="D9"/>
            <w:vAlign w:val="bottom"/>
          </w:tcPr>
          <w:p w14:paraId="2A93EF0B"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08465516"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0D3AE98A" w14:textId="77777777" w:rsidR="00385335" w:rsidRDefault="00385335" w:rsidP="00385335">
            <w:pPr>
              <w:rPr>
                <w:b/>
              </w:rPr>
            </w:pPr>
            <w:proofErr w:type="spellStart"/>
            <w:r>
              <w:rPr>
                <w:b/>
              </w:rPr>
              <w:t>Kardinalitet</w:t>
            </w:r>
            <w:proofErr w:type="spellEnd"/>
          </w:p>
        </w:tc>
      </w:tr>
      <w:tr w:rsidR="00385335" w14:paraId="381B46A8" w14:textId="77777777" w:rsidTr="00385335">
        <w:tc>
          <w:tcPr>
            <w:tcW w:w="2800" w:type="dxa"/>
          </w:tcPr>
          <w:p w14:paraId="21976FDD" w14:textId="77777777" w:rsidR="00385335" w:rsidRDefault="00385335" w:rsidP="00385335">
            <w:r>
              <w:t>result</w:t>
            </w:r>
          </w:p>
        </w:tc>
        <w:tc>
          <w:tcPr>
            <w:tcW w:w="2000" w:type="dxa"/>
          </w:tcPr>
          <w:p w14:paraId="49AB467A" w14:textId="77777777" w:rsidR="00385335" w:rsidRDefault="00385335" w:rsidP="00385335">
            <w:proofErr w:type="spellStart"/>
            <w:r>
              <w:t>ResultType</w:t>
            </w:r>
            <w:proofErr w:type="spellEnd"/>
          </w:p>
        </w:tc>
        <w:tc>
          <w:tcPr>
            <w:tcW w:w="4000" w:type="dxa"/>
          </w:tcPr>
          <w:p w14:paraId="4ABBA451" w14:textId="77777777" w:rsidR="00385335" w:rsidRDefault="00385335" w:rsidP="00385335"/>
        </w:tc>
        <w:tc>
          <w:tcPr>
            <w:tcW w:w="1300" w:type="dxa"/>
          </w:tcPr>
          <w:p w14:paraId="1B9B83C8" w14:textId="77777777" w:rsidR="00385335" w:rsidRDefault="00385335" w:rsidP="00385335">
            <w:r>
              <w:t>1</w:t>
            </w:r>
          </w:p>
        </w:tc>
      </w:tr>
      <w:tr w:rsidR="00385335" w14:paraId="61C87316" w14:textId="77777777" w:rsidTr="00385335">
        <w:tc>
          <w:tcPr>
            <w:tcW w:w="2800" w:type="dxa"/>
          </w:tcPr>
          <w:p w14:paraId="09725AF3" w14:textId="77777777" w:rsidR="00385335" w:rsidRDefault="00385335" w:rsidP="00385335">
            <w:r>
              <w:t>blocks</w:t>
            </w:r>
          </w:p>
        </w:tc>
        <w:tc>
          <w:tcPr>
            <w:tcW w:w="2000" w:type="dxa"/>
          </w:tcPr>
          <w:p w14:paraId="0317CD6F" w14:textId="77777777" w:rsidR="00385335" w:rsidRDefault="00385335" w:rsidP="00385335">
            <w:proofErr w:type="spellStart"/>
            <w:r>
              <w:t>ExtendedBlockType</w:t>
            </w:r>
            <w:proofErr w:type="spellEnd"/>
          </w:p>
        </w:tc>
        <w:tc>
          <w:tcPr>
            <w:tcW w:w="4000" w:type="dxa"/>
          </w:tcPr>
          <w:p w14:paraId="4330D4CB" w14:textId="77777777" w:rsidR="00385335" w:rsidRDefault="00385335" w:rsidP="00385335"/>
        </w:tc>
        <w:tc>
          <w:tcPr>
            <w:tcW w:w="1300" w:type="dxa"/>
          </w:tcPr>
          <w:p w14:paraId="436055CD" w14:textId="77777777" w:rsidR="00385335" w:rsidRDefault="00385335" w:rsidP="00385335">
            <w:r>
              <w:t>0..*</w:t>
            </w:r>
          </w:p>
        </w:tc>
      </w:tr>
    </w:tbl>
    <w:p w14:paraId="34FA4140" w14:textId="77777777" w:rsidR="00B72773" w:rsidRDefault="00B72773" w:rsidP="00B72773">
      <w:pPr>
        <w:pStyle w:val="Rubrik3"/>
        <w:numPr>
          <w:ilvl w:val="0"/>
          <w:numId w:val="0"/>
        </w:numPr>
        <w:ind w:left="720"/>
        <w:rPr>
          <w:lang w:val="en-US"/>
        </w:rPr>
      </w:pPr>
    </w:p>
    <w:p w14:paraId="61F3F61F" w14:textId="3A85AAE7" w:rsidR="00385335" w:rsidRPr="00385335" w:rsidRDefault="00385335" w:rsidP="00385335">
      <w:pPr>
        <w:pStyle w:val="Rubrik3"/>
        <w:rPr>
          <w:lang w:val="en-US"/>
        </w:rPr>
      </w:pPr>
      <w:bookmarkStart w:id="176" w:name="_Toc180141864"/>
      <w:proofErr w:type="gramStart"/>
      <w:r w:rsidRPr="00385335">
        <w:rPr>
          <w:lang w:val="en-US"/>
        </w:rPr>
        <w:t>urn:riv</w:t>
      </w:r>
      <w:proofErr w:type="gramEnd"/>
      <w:r w:rsidRPr="00385335">
        <w:rPr>
          <w:lang w:val="en-US"/>
        </w:rPr>
        <w:t>:informationsecurity:authorization:blocking:4:GetPatientIdResultType</w:t>
      </w:r>
      <w:bookmarkEnd w:id="176"/>
    </w:p>
    <w:p w14:paraId="6735E903" w14:textId="77777777" w:rsidR="00385335" w:rsidRDefault="00385335" w:rsidP="00385335">
      <w:proofErr w:type="spellStart"/>
      <w:r>
        <w:t>Datatyp</w:t>
      </w:r>
      <w:proofErr w:type="spellEnd"/>
      <w:r>
        <w:t xml:space="preserve"> som innehåller resultatet från tjänsten </w:t>
      </w:r>
      <w:proofErr w:type="spellStart"/>
      <w:r>
        <w:t>GetPatientIdsForCareProvider</w:t>
      </w:r>
      <w:proofErr w:type="spellEnd"/>
      <w:r>
        <w:t>.</w:t>
      </w:r>
    </w:p>
    <w:p w14:paraId="1A390B8F" w14:textId="77777777" w:rsidR="00385335" w:rsidRDefault="00385335" w:rsidP="00385335">
      <w:r>
        <w:t>Datatypen utökar datatypen Result.</w:t>
      </w:r>
    </w:p>
    <w:p w14:paraId="197D1CE8" w14:textId="77777777" w:rsidR="00385335" w:rsidRDefault="00385335" w:rsidP="00385335"/>
    <w:p w14:paraId="6FCAAD58"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75CE1C08" w14:textId="77777777" w:rsidTr="00385335">
        <w:trPr>
          <w:trHeight w:val="384"/>
        </w:trPr>
        <w:tc>
          <w:tcPr>
            <w:tcW w:w="2800" w:type="dxa"/>
            <w:shd w:val="clear" w:color="auto" w:fill="D9D9D9" w:themeFill="background1" w:themeFillShade="D9"/>
            <w:vAlign w:val="bottom"/>
          </w:tcPr>
          <w:p w14:paraId="4D690A98" w14:textId="77777777" w:rsidR="00385335" w:rsidRDefault="00385335" w:rsidP="00385335">
            <w:pPr>
              <w:rPr>
                <w:b/>
              </w:rPr>
            </w:pPr>
            <w:r>
              <w:rPr>
                <w:b/>
              </w:rPr>
              <w:t>Namn</w:t>
            </w:r>
          </w:p>
        </w:tc>
        <w:tc>
          <w:tcPr>
            <w:tcW w:w="2000" w:type="dxa"/>
            <w:shd w:val="clear" w:color="auto" w:fill="D9D9D9" w:themeFill="background1" w:themeFillShade="D9"/>
            <w:vAlign w:val="bottom"/>
          </w:tcPr>
          <w:p w14:paraId="51C84C59"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0C25D817"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22DF9118" w14:textId="77777777" w:rsidR="00385335" w:rsidRDefault="00385335" w:rsidP="00385335">
            <w:pPr>
              <w:rPr>
                <w:b/>
              </w:rPr>
            </w:pPr>
            <w:proofErr w:type="spellStart"/>
            <w:r>
              <w:rPr>
                <w:b/>
              </w:rPr>
              <w:t>Kardinalitet</w:t>
            </w:r>
            <w:proofErr w:type="spellEnd"/>
          </w:p>
        </w:tc>
      </w:tr>
      <w:tr w:rsidR="00385335" w14:paraId="355AA1E2" w14:textId="77777777" w:rsidTr="00385335">
        <w:tc>
          <w:tcPr>
            <w:tcW w:w="2800" w:type="dxa"/>
          </w:tcPr>
          <w:p w14:paraId="7F1668B2" w14:textId="77777777" w:rsidR="00385335" w:rsidRDefault="00385335" w:rsidP="00385335">
            <w:r>
              <w:t>result</w:t>
            </w:r>
          </w:p>
        </w:tc>
        <w:tc>
          <w:tcPr>
            <w:tcW w:w="2000" w:type="dxa"/>
          </w:tcPr>
          <w:p w14:paraId="19BB765E" w14:textId="77777777" w:rsidR="00385335" w:rsidRDefault="00385335" w:rsidP="00385335">
            <w:proofErr w:type="spellStart"/>
            <w:r>
              <w:t>ResultType</w:t>
            </w:r>
            <w:proofErr w:type="spellEnd"/>
          </w:p>
        </w:tc>
        <w:tc>
          <w:tcPr>
            <w:tcW w:w="4000" w:type="dxa"/>
          </w:tcPr>
          <w:p w14:paraId="47B8B7CF" w14:textId="77777777" w:rsidR="00385335" w:rsidRDefault="00385335" w:rsidP="00385335"/>
        </w:tc>
        <w:tc>
          <w:tcPr>
            <w:tcW w:w="1300" w:type="dxa"/>
          </w:tcPr>
          <w:p w14:paraId="14705ADE" w14:textId="77777777" w:rsidR="00385335" w:rsidRDefault="00385335" w:rsidP="00385335">
            <w:r>
              <w:t>1</w:t>
            </w:r>
          </w:p>
        </w:tc>
      </w:tr>
      <w:tr w:rsidR="00385335" w14:paraId="6B509ECF" w14:textId="77777777" w:rsidTr="00385335">
        <w:tc>
          <w:tcPr>
            <w:tcW w:w="2800" w:type="dxa"/>
          </w:tcPr>
          <w:p w14:paraId="71012D85" w14:textId="1BD38352" w:rsidR="00385335" w:rsidRDefault="00385335" w:rsidP="00385335">
            <w:proofErr w:type="spellStart"/>
            <w:r>
              <w:t>patientId</w:t>
            </w:r>
            <w:r w:rsidR="00087F67">
              <w:t>s</w:t>
            </w:r>
            <w:proofErr w:type="spellEnd"/>
          </w:p>
        </w:tc>
        <w:tc>
          <w:tcPr>
            <w:tcW w:w="2000" w:type="dxa"/>
          </w:tcPr>
          <w:p w14:paraId="553C4006" w14:textId="77777777" w:rsidR="00385335" w:rsidRDefault="00385335" w:rsidP="00385335">
            <w:proofErr w:type="spellStart"/>
            <w:r>
              <w:t>IIType</w:t>
            </w:r>
            <w:proofErr w:type="spellEnd"/>
          </w:p>
        </w:tc>
        <w:tc>
          <w:tcPr>
            <w:tcW w:w="4000" w:type="dxa"/>
          </w:tcPr>
          <w:p w14:paraId="03711800" w14:textId="77777777" w:rsidR="00385335" w:rsidRDefault="00385335" w:rsidP="00385335">
            <w:r>
              <w:t>Lista med unika personnummer.</w:t>
            </w:r>
          </w:p>
        </w:tc>
        <w:tc>
          <w:tcPr>
            <w:tcW w:w="1300" w:type="dxa"/>
          </w:tcPr>
          <w:p w14:paraId="24B2681B" w14:textId="77777777" w:rsidR="00385335" w:rsidRDefault="00385335" w:rsidP="00385335">
            <w:r>
              <w:t>0..*</w:t>
            </w:r>
          </w:p>
        </w:tc>
      </w:tr>
    </w:tbl>
    <w:p w14:paraId="202F7D43" w14:textId="77777777" w:rsidR="00B72773" w:rsidRDefault="00B72773" w:rsidP="00B72773">
      <w:pPr>
        <w:pStyle w:val="Rubrik3"/>
        <w:numPr>
          <w:ilvl w:val="0"/>
          <w:numId w:val="0"/>
        </w:numPr>
        <w:ind w:left="720"/>
        <w:rPr>
          <w:lang w:val="en-US"/>
        </w:rPr>
      </w:pPr>
    </w:p>
    <w:p w14:paraId="0EE96496" w14:textId="7FA60C36" w:rsidR="00385335" w:rsidRPr="00385335" w:rsidRDefault="00385335" w:rsidP="00385335">
      <w:pPr>
        <w:pStyle w:val="Rubrik3"/>
        <w:rPr>
          <w:lang w:val="en-US"/>
        </w:rPr>
      </w:pPr>
      <w:bookmarkStart w:id="177" w:name="_Toc180141865"/>
      <w:proofErr w:type="gramStart"/>
      <w:r w:rsidRPr="00385335">
        <w:rPr>
          <w:lang w:val="en-US"/>
        </w:rPr>
        <w:t>urn:riv</w:t>
      </w:r>
      <w:proofErr w:type="gramEnd"/>
      <w:r w:rsidRPr="00385335">
        <w:rPr>
          <w:lang w:val="en-US"/>
        </w:rPr>
        <w:t>:informationsecurity:authorization:blocking:4:HsaId</w:t>
      </w:r>
      <w:bookmarkEnd w:id="177"/>
    </w:p>
    <w:p w14:paraId="2AC48BDC" w14:textId="77777777" w:rsidR="00385335" w:rsidRDefault="00385335" w:rsidP="00385335">
      <w:proofErr w:type="spellStart"/>
      <w:r>
        <w:t>Datatyp</w:t>
      </w:r>
      <w:proofErr w:type="spellEnd"/>
      <w:r>
        <w:t xml:space="preserve"> som representerar det unika nummer som identifierar en anställd, uppdragstagare, strukturenhet eller en HCC funktion (HSA-id).</w:t>
      </w:r>
    </w:p>
    <w:p w14:paraId="513647B2" w14:textId="77777777" w:rsidR="00385335" w:rsidRDefault="00385335" w:rsidP="00385335">
      <w:r>
        <w:t>Specificerat enligt HSA-schema tjänsteträdet version 3.9.</w:t>
      </w:r>
    </w:p>
    <w:p w14:paraId="2A694A29" w14:textId="77777777" w:rsidR="00385335" w:rsidRDefault="00385335" w:rsidP="00385335"/>
    <w:p w14:paraId="244EE036" w14:textId="77777777" w:rsidR="00385335" w:rsidRDefault="00385335" w:rsidP="00385335">
      <w:r>
        <w:t xml:space="preserve">Restriktionstyp: </w:t>
      </w:r>
      <w:proofErr w:type="spellStart"/>
      <w:proofErr w:type="gramStart"/>
      <w:r>
        <w:t>xs:string</w:t>
      </w:r>
      <w:proofErr w:type="spellEnd"/>
      <w:proofErr w:type="gramEnd"/>
    </w:p>
    <w:p w14:paraId="00FC3EE1" w14:textId="77777777" w:rsidR="00385335" w:rsidRDefault="00385335" w:rsidP="00385335">
      <w:r>
        <w:t>Maxlängd: 32</w:t>
      </w:r>
    </w:p>
    <w:p w14:paraId="6804E73F" w14:textId="77777777" w:rsidR="00385335" w:rsidRDefault="00385335" w:rsidP="00385335"/>
    <w:p w14:paraId="1F284DDB" w14:textId="77777777" w:rsidR="00385335" w:rsidRPr="00385335" w:rsidRDefault="00385335" w:rsidP="00385335">
      <w:pPr>
        <w:pStyle w:val="Rubrik3"/>
        <w:rPr>
          <w:lang w:val="en-US"/>
        </w:rPr>
      </w:pPr>
      <w:bookmarkStart w:id="178" w:name="_Toc180141866"/>
      <w:proofErr w:type="gramStart"/>
      <w:r w:rsidRPr="00385335">
        <w:rPr>
          <w:lang w:val="en-US"/>
        </w:rPr>
        <w:t>urn:riv</w:t>
      </w:r>
      <w:proofErr w:type="gramEnd"/>
      <w:r w:rsidRPr="00385335">
        <w:rPr>
          <w:lang w:val="en-US"/>
        </w:rPr>
        <w:t>:informationsecurity:authorization:blocking:4:IIType</w:t>
      </w:r>
      <w:bookmarkEnd w:id="178"/>
    </w:p>
    <w:p w14:paraId="6A200AEB" w14:textId="58E540BD" w:rsidR="00385335" w:rsidRDefault="00385335" w:rsidP="00385335">
      <w:r>
        <w:t>En universellt unik identifierare.</w:t>
      </w:r>
    </w:p>
    <w:p w14:paraId="6A4FC2CB"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288AF98B" w14:textId="77777777" w:rsidTr="00385335">
        <w:trPr>
          <w:trHeight w:val="384"/>
        </w:trPr>
        <w:tc>
          <w:tcPr>
            <w:tcW w:w="2800" w:type="dxa"/>
            <w:shd w:val="clear" w:color="auto" w:fill="D9D9D9" w:themeFill="background1" w:themeFillShade="D9"/>
            <w:vAlign w:val="bottom"/>
          </w:tcPr>
          <w:p w14:paraId="10F0D564" w14:textId="77777777" w:rsidR="00385335" w:rsidRDefault="00385335" w:rsidP="00385335">
            <w:pPr>
              <w:rPr>
                <w:b/>
              </w:rPr>
            </w:pPr>
            <w:r>
              <w:rPr>
                <w:b/>
              </w:rPr>
              <w:t>Namn</w:t>
            </w:r>
          </w:p>
        </w:tc>
        <w:tc>
          <w:tcPr>
            <w:tcW w:w="2000" w:type="dxa"/>
            <w:shd w:val="clear" w:color="auto" w:fill="D9D9D9" w:themeFill="background1" w:themeFillShade="D9"/>
            <w:vAlign w:val="bottom"/>
          </w:tcPr>
          <w:p w14:paraId="02372989"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194115D5"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70EF5489" w14:textId="77777777" w:rsidR="00385335" w:rsidRDefault="00385335" w:rsidP="00385335">
            <w:pPr>
              <w:rPr>
                <w:b/>
              </w:rPr>
            </w:pPr>
            <w:proofErr w:type="spellStart"/>
            <w:r>
              <w:rPr>
                <w:b/>
              </w:rPr>
              <w:t>Kardinalitet</w:t>
            </w:r>
            <w:proofErr w:type="spellEnd"/>
          </w:p>
        </w:tc>
      </w:tr>
      <w:tr w:rsidR="00385335" w14:paraId="41F42079" w14:textId="77777777" w:rsidTr="00385335">
        <w:tc>
          <w:tcPr>
            <w:tcW w:w="2800" w:type="dxa"/>
          </w:tcPr>
          <w:p w14:paraId="76940104" w14:textId="77777777" w:rsidR="00385335" w:rsidRDefault="00385335" w:rsidP="00385335">
            <w:proofErr w:type="spellStart"/>
            <w:r>
              <w:t>root</w:t>
            </w:r>
            <w:proofErr w:type="spellEnd"/>
          </w:p>
        </w:tc>
        <w:tc>
          <w:tcPr>
            <w:tcW w:w="2000" w:type="dxa"/>
          </w:tcPr>
          <w:p w14:paraId="26F7E726" w14:textId="77777777" w:rsidR="00385335" w:rsidRDefault="00385335" w:rsidP="00385335">
            <w:proofErr w:type="spellStart"/>
            <w:proofErr w:type="gramStart"/>
            <w:r>
              <w:t>xs:String</w:t>
            </w:r>
            <w:proofErr w:type="spellEnd"/>
            <w:proofErr w:type="gramEnd"/>
          </w:p>
        </w:tc>
        <w:tc>
          <w:tcPr>
            <w:tcW w:w="4000" w:type="dxa"/>
          </w:tcPr>
          <w:p w14:paraId="0F6B577A" w14:textId="77777777" w:rsidR="00385335" w:rsidRDefault="00385335" w:rsidP="00385335">
            <w:r>
              <w:t xml:space="preserve">Fältet </w:t>
            </w:r>
            <w:proofErr w:type="spellStart"/>
            <w:r>
              <w:t>root</w:t>
            </w:r>
            <w:proofErr w:type="spellEnd"/>
            <w:r>
              <w:t xml:space="preserve"> sätts till OID för kodverket för identifieraren (extension)</w:t>
            </w:r>
          </w:p>
          <w:p w14:paraId="24079F6A" w14:textId="77777777" w:rsidR="00385335" w:rsidRDefault="00385335" w:rsidP="00385335">
            <w:r>
              <w:t>Som exempel för svenskt personnummer skall Skatteverkets OID för personnummer (</w:t>
            </w:r>
            <w:proofErr w:type="gramStart"/>
            <w:r>
              <w:t>1.2.752.129</w:t>
            </w:r>
            <w:proofErr w:type="gramEnd"/>
            <w:r>
              <w:t>.2.1.3.1) användas.</w:t>
            </w:r>
          </w:p>
        </w:tc>
        <w:tc>
          <w:tcPr>
            <w:tcW w:w="1300" w:type="dxa"/>
          </w:tcPr>
          <w:p w14:paraId="537B72E8" w14:textId="77777777" w:rsidR="00385335" w:rsidRDefault="00385335" w:rsidP="00385335">
            <w:r>
              <w:t>1</w:t>
            </w:r>
          </w:p>
        </w:tc>
      </w:tr>
      <w:tr w:rsidR="00385335" w14:paraId="70260E2A" w14:textId="77777777" w:rsidTr="00385335">
        <w:tc>
          <w:tcPr>
            <w:tcW w:w="2800" w:type="dxa"/>
          </w:tcPr>
          <w:p w14:paraId="4D8E94E7" w14:textId="77777777" w:rsidR="00385335" w:rsidRDefault="00385335" w:rsidP="00385335">
            <w:r>
              <w:t>extension</w:t>
            </w:r>
          </w:p>
        </w:tc>
        <w:tc>
          <w:tcPr>
            <w:tcW w:w="2000" w:type="dxa"/>
          </w:tcPr>
          <w:p w14:paraId="71F33EAD" w14:textId="77777777" w:rsidR="00385335" w:rsidRDefault="00385335" w:rsidP="00385335">
            <w:proofErr w:type="spellStart"/>
            <w:proofErr w:type="gramStart"/>
            <w:r>
              <w:t>xs:String</w:t>
            </w:r>
            <w:proofErr w:type="spellEnd"/>
            <w:proofErr w:type="gramEnd"/>
          </w:p>
        </w:tc>
        <w:tc>
          <w:tcPr>
            <w:tcW w:w="4000" w:type="dxa"/>
          </w:tcPr>
          <w:p w14:paraId="1BB86E1B" w14:textId="77777777" w:rsidR="00385335" w:rsidRDefault="00385335" w:rsidP="00385335">
            <w:proofErr w:type="gramStart"/>
            <w:r>
              <w:t>Ett id</w:t>
            </w:r>
            <w:proofErr w:type="gramEnd"/>
            <w:r>
              <w:t xml:space="preserve"> som tillsammans med värdet i </w:t>
            </w:r>
            <w:proofErr w:type="spellStart"/>
            <w:r>
              <w:t>root</w:t>
            </w:r>
            <w:proofErr w:type="spellEnd"/>
            <w:r>
              <w:t xml:space="preserve"> är unikt. Som exempel för svensk personidentitet så är extension lika med personnummer.</w:t>
            </w:r>
          </w:p>
        </w:tc>
        <w:tc>
          <w:tcPr>
            <w:tcW w:w="1300" w:type="dxa"/>
          </w:tcPr>
          <w:p w14:paraId="0D64D402" w14:textId="77777777" w:rsidR="00385335" w:rsidRDefault="00385335" w:rsidP="00385335">
            <w:r>
              <w:t>0..1</w:t>
            </w:r>
          </w:p>
        </w:tc>
      </w:tr>
    </w:tbl>
    <w:p w14:paraId="65827224" w14:textId="77777777" w:rsidR="00B72773" w:rsidRDefault="00B72773" w:rsidP="00B72773">
      <w:pPr>
        <w:pStyle w:val="Rubrik3"/>
        <w:numPr>
          <w:ilvl w:val="0"/>
          <w:numId w:val="0"/>
        </w:numPr>
        <w:ind w:left="720"/>
        <w:rPr>
          <w:lang w:val="en-US"/>
        </w:rPr>
      </w:pPr>
    </w:p>
    <w:p w14:paraId="7EFA5F5C" w14:textId="6DF184D9" w:rsidR="00385335" w:rsidRPr="00385335" w:rsidRDefault="00385335" w:rsidP="00385335">
      <w:pPr>
        <w:pStyle w:val="Rubrik3"/>
        <w:rPr>
          <w:lang w:val="en-US"/>
        </w:rPr>
      </w:pPr>
      <w:bookmarkStart w:id="179" w:name="_Toc180141867"/>
      <w:proofErr w:type="gramStart"/>
      <w:r w:rsidRPr="00385335">
        <w:rPr>
          <w:lang w:val="en-US"/>
        </w:rPr>
        <w:t>urn:riv</w:t>
      </w:r>
      <w:proofErr w:type="gramEnd"/>
      <w:r w:rsidRPr="00385335">
        <w:rPr>
          <w:lang w:val="en-US"/>
        </w:rPr>
        <w:t>:informationsecurity:authorization:blocking:4:Id</w:t>
      </w:r>
      <w:bookmarkEnd w:id="179"/>
    </w:p>
    <w:p w14:paraId="6629413C" w14:textId="77777777" w:rsidR="00385335" w:rsidRDefault="00385335" w:rsidP="00385335">
      <w:proofErr w:type="spellStart"/>
      <w:r>
        <w:t>Datatyp</w:t>
      </w:r>
      <w:proofErr w:type="spellEnd"/>
      <w:r>
        <w:t xml:space="preserve"> som representerar ett unikt identifikationsnummer enligt formatet för UUID (</w:t>
      </w:r>
      <w:proofErr w:type="spellStart"/>
      <w:r>
        <w:t>Universally</w:t>
      </w:r>
      <w:proofErr w:type="spellEnd"/>
      <w:r>
        <w:t xml:space="preserve"> </w:t>
      </w:r>
      <w:proofErr w:type="spellStart"/>
      <w:r>
        <w:t>Unique</w:t>
      </w:r>
      <w:proofErr w:type="spellEnd"/>
      <w:r>
        <w:t xml:space="preserve"> </w:t>
      </w:r>
      <w:proofErr w:type="spellStart"/>
      <w:r>
        <w:t>Identifier</w:t>
      </w:r>
      <w:proofErr w:type="spellEnd"/>
      <w:r>
        <w:t>).</w:t>
      </w:r>
    </w:p>
    <w:p w14:paraId="57B87B87" w14:textId="77777777" w:rsidR="00385335" w:rsidRDefault="00385335" w:rsidP="00385335"/>
    <w:p w14:paraId="5B67D6FD" w14:textId="77777777" w:rsidR="00385335" w:rsidRDefault="00385335" w:rsidP="00385335">
      <w:r>
        <w:t xml:space="preserve">Restriktionstyp: </w:t>
      </w:r>
      <w:proofErr w:type="spellStart"/>
      <w:proofErr w:type="gramStart"/>
      <w:r>
        <w:t>xs:string</w:t>
      </w:r>
      <w:proofErr w:type="spellEnd"/>
      <w:proofErr w:type="gramEnd"/>
    </w:p>
    <w:p w14:paraId="39AF85CC" w14:textId="77777777" w:rsidR="00385335" w:rsidRDefault="00385335" w:rsidP="00385335">
      <w:r>
        <w:t>Maxlängd: 36</w:t>
      </w:r>
    </w:p>
    <w:p w14:paraId="1DACAD71" w14:textId="77777777" w:rsidR="00385335" w:rsidRDefault="00385335" w:rsidP="00385335"/>
    <w:p w14:paraId="048682B9" w14:textId="77777777" w:rsidR="00385335" w:rsidRPr="00385335" w:rsidRDefault="00385335" w:rsidP="00385335">
      <w:pPr>
        <w:pStyle w:val="Rubrik3"/>
        <w:rPr>
          <w:lang w:val="en-US"/>
        </w:rPr>
      </w:pPr>
      <w:bookmarkStart w:id="180" w:name="_Toc180141868"/>
      <w:proofErr w:type="gramStart"/>
      <w:r w:rsidRPr="00385335">
        <w:rPr>
          <w:lang w:val="en-US"/>
        </w:rPr>
        <w:t>urn:riv</w:t>
      </w:r>
      <w:proofErr w:type="gramEnd"/>
      <w:r w:rsidRPr="00385335">
        <w:rPr>
          <w:lang w:val="en-US"/>
        </w:rPr>
        <w:t>:informationsecurity:authorization:blocking:4:InformationEntityType</w:t>
      </w:r>
      <w:bookmarkEnd w:id="180"/>
    </w:p>
    <w:p w14:paraId="3751AF4D" w14:textId="77777777" w:rsidR="00385335" w:rsidRDefault="00385335" w:rsidP="00385335">
      <w:proofErr w:type="spellStart"/>
      <w:r>
        <w:t>Datatyp</w:t>
      </w:r>
      <w:proofErr w:type="spellEnd"/>
      <w:r>
        <w:t xml:space="preserve"> som representerar den information som behövs vid en kontroll om spärr föreligger.</w:t>
      </w:r>
    </w:p>
    <w:p w14:paraId="53BEEA5F" w14:textId="77777777" w:rsidR="00385335" w:rsidRDefault="00385335" w:rsidP="00385335"/>
    <w:p w14:paraId="5E3230B3"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2C9D88EB" w14:textId="77777777" w:rsidTr="00385335">
        <w:trPr>
          <w:trHeight w:val="384"/>
        </w:trPr>
        <w:tc>
          <w:tcPr>
            <w:tcW w:w="2800" w:type="dxa"/>
            <w:shd w:val="clear" w:color="auto" w:fill="D9D9D9" w:themeFill="background1" w:themeFillShade="D9"/>
            <w:vAlign w:val="bottom"/>
          </w:tcPr>
          <w:p w14:paraId="46833C56" w14:textId="77777777" w:rsidR="00385335" w:rsidRDefault="00385335" w:rsidP="00385335">
            <w:pPr>
              <w:rPr>
                <w:b/>
              </w:rPr>
            </w:pPr>
            <w:r>
              <w:rPr>
                <w:b/>
              </w:rPr>
              <w:t>Namn</w:t>
            </w:r>
          </w:p>
        </w:tc>
        <w:tc>
          <w:tcPr>
            <w:tcW w:w="2000" w:type="dxa"/>
            <w:shd w:val="clear" w:color="auto" w:fill="D9D9D9" w:themeFill="background1" w:themeFillShade="D9"/>
            <w:vAlign w:val="bottom"/>
          </w:tcPr>
          <w:p w14:paraId="33AE8C01"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4A3DD742"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4177D119" w14:textId="77777777" w:rsidR="00385335" w:rsidRDefault="00385335" w:rsidP="00385335">
            <w:pPr>
              <w:rPr>
                <w:b/>
              </w:rPr>
            </w:pPr>
            <w:proofErr w:type="spellStart"/>
            <w:r>
              <w:rPr>
                <w:b/>
              </w:rPr>
              <w:t>Kardinalitet</w:t>
            </w:r>
            <w:proofErr w:type="spellEnd"/>
          </w:p>
        </w:tc>
      </w:tr>
      <w:tr w:rsidR="00385335" w14:paraId="1BECB4C0" w14:textId="77777777" w:rsidTr="00385335">
        <w:tc>
          <w:tcPr>
            <w:tcW w:w="2800" w:type="dxa"/>
          </w:tcPr>
          <w:p w14:paraId="329A7B3C" w14:textId="77777777" w:rsidR="00385335" w:rsidRDefault="00385335" w:rsidP="00385335">
            <w:r>
              <w:t>informationStartDate</w:t>
            </w:r>
          </w:p>
        </w:tc>
        <w:tc>
          <w:tcPr>
            <w:tcW w:w="2000" w:type="dxa"/>
          </w:tcPr>
          <w:p w14:paraId="6B767ACB" w14:textId="77777777" w:rsidR="00385335" w:rsidRDefault="00385335" w:rsidP="00385335">
            <w:proofErr w:type="spellStart"/>
            <w:proofErr w:type="gramStart"/>
            <w:r>
              <w:t>xs:DateTime</w:t>
            </w:r>
            <w:proofErr w:type="spellEnd"/>
            <w:proofErr w:type="gramEnd"/>
          </w:p>
        </w:tc>
        <w:tc>
          <w:tcPr>
            <w:tcW w:w="4000" w:type="dxa"/>
          </w:tcPr>
          <w:p w14:paraId="3B51C152" w14:textId="77777777" w:rsidR="00385335" w:rsidRDefault="00385335" w:rsidP="00385335">
            <w:r>
              <w:t>Startdatum för vilken information i tiden som avses, dvs. när information som skall kontrolleras har registrerats.</w:t>
            </w:r>
          </w:p>
        </w:tc>
        <w:tc>
          <w:tcPr>
            <w:tcW w:w="1300" w:type="dxa"/>
          </w:tcPr>
          <w:p w14:paraId="4A723F21" w14:textId="77777777" w:rsidR="00385335" w:rsidRDefault="00385335" w:rsidP="00385335">
            <w:r>
              <w:t>1</w:t>
            </w:r>
          </w:p>
        </w:tc>
      </w:tr>
      <w:tr w:rsidR="00385335" w14:paraId="078424E2" w14:textId="77777777" w:rsidTr="00385335">
        <w:tc>
          <w:tcPr>
            <w:tcW w:w="2800" w:type="dxa"/>
          </w:tcPr>
          <w:p w14:paraId="62DEE278" w14:textId="77777777" w:rsidR="00385335" w:rsidRDefault="00385335" w:rsidP="00385335">
            <w:r>
              <w:t>informationEndDate</w:t>
            </w:r>
          </w:p>
        </w:tc>
        <w:tc>
          <w:tcPr>
            <w:tcW w:w="2000" w:type="dxa"/>
          </w:tcPr>
          <w:p w14:paraId="1BA302B1" w14:textId="77777777" w:rsidR="00385335" w:rsidRDefault="00385335" w:rsidP="00385335">
            <w:proofErr w:type="spellStart"/>
            <w:proofErr w:type="gramStart"/>
            <w:r>
              <w:t>xs:DateTime</w:t>
            </w:r>
            <w:proofErr w:type="spellEnd"/>
            <w:proofErr w:type="gramEnd"/>
          </w:p>
        </w:tc>
        <w:tc>
          <w:tcPr>
            <w:tcW w:w="4000" w:type="dxa"/>
          </w:tcPr>
          <w:p w14:paraId="57AB05C2" w14:textId="77777777" w:rsidR="00385335" w:rsidRDefault="00385335" w:rsidP="00385335">
            <w:r>
              <w:t>Slutdatum för vilken information i tiden som avses, dvs. när information som skall kontrolleras har registrerats.</w:t>
            </w:r>
          </w:p>
        </w:tc>
        <w:tc>
          <w:tcPr>
            <w:tcW w:w="1300" w:type="dxa"/>
          </w:tcPr>
          <w:p w14:paraId="5708CBED" w14:textId="77777777" w:rsidR="00385335" w:rsidRDefault="00385335" w:rsidP="00385335">
            <w:r>
              <w:t>1</w:t>
            </w:r>
          </w:p>
        </w:tc>
      </w:tr>
      <w:tr w:rsidR="00385335" w14:paraId="5BA91D2A" w14:textId="77777777" w:rsidTr="00385335">
        <w:tc>
          <w:tcPr>
            <w:tcW w:w="2800" w:type="dxa"/>
          </w:tcPr>
          <w:p w14:paraId="7387A726" w14:textId="77777777" w:rsidR="00385335" w:rsidRDefault="00385335" w:rsidP="00385335">
            <w:r>
              <w:t>informationCareUnitId</w:t>
            </w:r>
          </w:p>
        </w:tc>
        <w:tc>
          <w:tcPr>
            <w:tcW w:w="2000" w:type="dxa"/>
          </w:tcPr>
          <w:p w14:paraId="36244DB9" w14:textId="77777777" w:rsidR="00385335" w:rsidRDefault="00385335" w:rsidP="00385335">
            <w:proofErr w:type="spellStart"/>
            <w:r>
              <w:t>HsaId</w:t>
            </w:r>
            <w:proofErr w:type="spellEnd"/>
          </w:p>
        </w:tc>
        <w:tc>
          <w:tcPr>
            <w:tcW w:w="4000" w:type="dxa"/>
          </w:tcPr>
          <w:p w14:paraId="29C681DC" w14:textId="77777777" w:rsidR="00385335" w:rsidRDefault="00385335" w:rsidP="00385335">
            <w:r>
              <w:t>Anger HSA-id för den vårdenhet som informationen tillhör.</w:t>
            </w:r>
          </w:p>
        </w:tc>
        <w:tc>
          <w:tcPr>
            <w:tcW w:w="1300" w:type="dxa"/>
          </w:tcPr>
          <w:p w14:paraId="3F708B9F" w14:textId="77777777" w:rsidR="00385335" w:rsidRDefault="00385335" w:rsidP="00385335">
            <w:r>
              <w:t>1</w:t>
            </w:r>
          </w:p>
        </w:tc>
      </w:tr>
      <w:tr w:rsidR="00385335" w14:paraId="218FF926" w14:textId="77777777" w:rsidTr="00385335">
        <w:tc>
          <w:tcPr>
            <w:tcW w:w="2800" w:type="dxa"/>
          </w:tcPr>
          <w:p w14:paraId="01D0BC43" w14:textId="77777777" w:rsidR="00385335" w:rsidRDefault="00385335" w:rsidP="00385335">
            <w:r>
              <w:t>informationCareProviderId</w:t>
            </w:r>
          </w:p>
        </w:tc>
        <w:tc>
          <w:tcPr>
            <w:tcW w:w="2000" w:type="dxa"/>
          </w:tcPr>
          <w:p w14:paraId="3FD30E50" w14:textId="77777777" w:rsidR="00385335" w:rsidRDefault="00385335" w:rsidP="00385335">
            <w:proofErr w:type="spellStart"/>
            <w:r>
              <w:t>HsaId</w:t>
            </w:r>
            <w:proofErr w:type="spellEnd"/>
          </w:p>
        </w:tc>
        <w:tc>
          <w:tcPr>
            <w:tcW w:w="4000" w:type="dxa"/>
          </w:tcPr>
          <w:p w14:paraId="1ED8E0D8" w14:textId="77777777" w:rsidR="00385335" w:rsidRDefault="00385335" w:rsidP="00385335">
            <w:r>
              <w:t>Anger HSA-id för den vårdgivare som informationen tillhör.</w:t>
            </w:r>
          </w:p>
        </w:tc>
        <w:tc>
          <w:tcPr>
            <w:tcW w:w="1300" w:type="dxa"/>
          </w:tcPr>
          <w:p w14:paraId="0136776B" w14:textId="77777777" w:rsidR="00385335" w:rsidRDefault="00385335" w:rsidP="00385335">
            <w:r>
              <w:t>1</w:t>
            </w:r>
          </w:p>
        </w:tc>
      </w:tr>
      <w:tr w:rsidR="00385335" w14:paraId="1F8077F3" w14:textId="77777777" w:rsidTr="00385335">
        <w:tc>
          <w:tcPr>
            <w:tcW w:w="2800" w:type="dxa"/>
          </w:tcPr>
          <w:p w14:paraId="2B55DFE7" w14:textId="77777777" w:rsidR="00385335" w:rsidRDefault="00385335" w:rsidP="00385335">
            <w:proofErr w:type="spellStart"/>
            <w:r>
              <w:t>informationType</w:t>
            </w:r>
            <w:proofErr w:type="spellEnd"/>
          </w:p>
        </w:tc>
        <w:tc>
          <w:tcPr>
            <w:tcW w:w="2000" w:type="dxa"/>
          </w:tcPr>
          <w:p w14:paraId="187B6FA2" w14:textId="77777777" w:rsidR="00385335" w:rsidRDefault="00385335" w:rsidP="00385335">
            <w:proofErr w:type="spellStart"/>
            <w:r>
              <w:t>InformationTypeIdValue</w:t>
            </w:r>
            <w:proofErr w:type="spellEnd"/>
          </w:p>
        </w:tc>
        <w:tc>
          <w:tcPr>
            <w:tcW w:w="4000" w:type="dxa"/>
          </w:tcPr>
          <w:p w14:paraId="5276595A" w14:textId="77777777" w:rsidR="00385335" w:rsidRDefault="00385335" w:rsidP="00385335">
            <w:r>
              <w:t xml:space="preserve">Anger </w:t>
            </w:r>
            <w:proofErr w:type="spellStart"/>
            <w:r>
              <w:t>informationtypen</w:t>
            </w:r>
            <w:proofErr w:type="spellEnd"/>
            <w:r>
              <w:t xml:space="preserve"> för den entitet som skall kontrolleras. </w:t>
            </w:r>
          </w:p>
          <w:p w14:paraId="214EBC6F" w14:textId="77777777" w:rsidR="00385335" w:rsidRDefault="00385335" w:rsidP="00385335">
            <w:r>
              <w:t>Giltiga värden är endast '</w:t>
            </w:r>
            <w:proofErr w:type="spellStart"/>
            <w:r>
              <w:t>lak</w:t>
            </w:r>
            <w:proofErr w:type="spellEnd"/>
            <w:r>
              <w:t xml:space="preserve">' och 'upp'. Övriga </w:t>
            </w:r>
            <w:proofErr w:type="spellStart"/>
            <w:r>
              <w:t>informationtyper</w:t>
            </w:r>
            <w:proofErr w:type="spellEnd"/>
            <w:r>
              <w:t xml:space="preserve"> anges med att inte ange något värde.</w:t>
            </w:r>
          </w:p>
          <w:p w14:paraId="649FAB50" w14:textId="77777777" w:rsidR="00385335" w:rsidRDefault="00385335" w:rsidP="00385335">
            <w:r>
              <w:t xml:space="preserve">Se även </w:t>
            </w:r>
            <w:proofErr w:type="spellStart"/>
            <w:r>
              <w:t>InformationTypeIdValue</w:t>
            </w:r>
            <w:proofErr w:type="spellEnd"/>
            <w:r>
              <w:t>.</w:t>
            </w:r>
          </w:p>
        </w:tc>
        <w:tc>
          <w:tcPr>
            <w:tcW w:w="1300" w:type="dxa"/>
          </w:tcPr>
          <w:p w14:paraId="5C7C16B8" w14:textId="77777777" w:rsidR="00385335" w:rsidRDefault="00385335" w:rsidP="00385335">
            <w:r>
              <w:t>0..1</w:t>
            </w:r>
          </w:p>
        </w:tc>
      </w:tr>
      <w:tr w:rsidR="00385335" w14:paraId="563D7F75" w14:textId="77777777" w:rsidTr="00385335">
        <w:tc>
          <w:tcPr>
            <w:tcW w:w="2800" w:type="dxa"/>
          </w:tcPr>
          <w:p w14:paraId="1E86565C" w14:textId="77777777" w:rsidR="00385335" w:rsidRDefault="00385335" w:rsidP="00385335">
            <w:proofErr w:type="spellStart"/>
            <w:r>
              <w:t>rowNumber</w:t>
            </w:r>
            <w:proofErr w:type="spellEnd"/>
          </w:p>
        </w:tc>
        <w:tc>
          <w:tcPr>
            <w:tcW w:w="2000" w:type="dxa"/>
          </w:tcPr>
          <w:p w14:paraId="22ABB9ED" w14:textId="77777777" w:rsidR="00385335" w:rsidRDefault="00385335" w:rsidP="00385335">
            <w:proofErr w:type="spellStart"/>
            <w:proofErr w:type="gramStart"/>
            <w:r>
              <w:t>xs:Int</w:t>
            </w:r>
            <w:proofErr w:type="spellEnd"/>
            <w:proofErr w:type="gramEnd"/>
          </w:p>
        </w:tc>
        <w:tc>
          <w:tcPr>
            <w:tcW w:w="4000" w:type="dxa"/>
          </w:tcPr>
          <w:p w14:paraId="31087CE9" w14:textId="77777777" w:rsidR="00385335" w:rsidRDefault="00385335" w:rsidP="00385335">
            <w:r>
              <w:t xml:space="preserve">Detta nummer motsvarar ett element i den inskickade listan av informationsentiteter. Används för att klienten skall kunna </w:t>
            </w:r>
            <w:proofErr w:type="spellStart"/>
            <w:r>
              <w:t>mappa</w:t>
            </w:r>
            <w:proofErr w:type="spellEnd"/>
            <w:r>
              <w:t xml:space="preserve"> svarslistan med den inskickade informationslistan.</w:t>
            </w:r>
          </w:p>
        </w:tc>
        <w:tc>
          <w:tcPr>
            <w:tcW w:w="1300" w:type="dxa"/>
          </w:tcPr>
          <w:p w14:paraId="2DACB8E2" w14:textId="77777777" w:rsidR="00385335" w:rsidRDefault="00385335" w:rsidP="00385335">
            <w:r>
              <w:t>1</w:t>
            </w:r>
          </w:p>
        </w:tc>
      </w:tr>
    </w:tbl>
    <w:p w14:paraId="360D0BDF" w14:textId="77777777" w:rsidR="00B72773" w:rsidRDefault="00B72773" w:rsidP="00B72773">
      <w:pPr>
        <w:pStyle w:val="Rubrik3"/>
        <w:numPr>
          <w:ilvl w:val="0"/>
          <w:numId w:val="0"/>
        </w:numPr>
        <w:ind w:left="720"/>
        <w:rPr>
          <w:lang w:val="en-US"/>
        </w:rPr>
      </w:pPr>
    </w:p>
    <w:p w14:paraId="104F7EAD" w14:textId="5861ABEA" w:rsidR="00385335" w:rsidRPr="00385335" w:rsidRDefault="00385335" w:rsidP="00385335">
      <w:pPr>
        <w:pStyle w:val="Rubrik3"/>
        <w:rPr>
          <w:lang w:val="en-US"/>
        </w:rPr>
      </w:pPr>
      <w:bookmarkStart w:id="181" w:name="_Toc180141869"/>
      <w:proofErr w:type="gramStart"/>
      <w:r w:rsidRPr="00385335">
        <w:rPr>
          <w:lang w:val="en-US"/>
        </w:rPr>
        <w:t>urn:riv</w:t>
      </w:r>
      <w:proofErr w:type="gramEnd"/>
      <w:r w:rsidRPr="00385335">
        <w:rPr>
          <w:lang w:val="en-US"/>
        </w:rPr>
        <w:t>:informationsecurity:authorization:blocking:4:InformationTypeType</w:t>
      </w:r>
      <w:bookmarkEnd w:id="181"/>
    </w:p>
    <w:p w14:paraId="54BB7E26" w14:textId="77777777" w:rsidR="00385335" w:rsidRDefault="00385335" w:rsidP="00385335">
      <w:proofErr w:type="spellStart"/>
      <w:r>
        <w:t>Datatyp</w:t>
      </w:r>
      <w:proofErr w:type="spellEnd"/>
      <w:r>
        <w:t xml:space="preserve"> som representerar de Informationstyper som kan undantas från att spärras.</w:t>
      </w:r>
    </w:p>
    <w:p w14:paraId="37E366B3" w14:textId="77777777" w:rsidR="00385335" w:rsidRDefault="00385335" w:rsidP="00385335">
      <w:r>
        <w:t>En spärr gäller normalt alla informationstyper.</w:t>
      </w:r>
    </w:p>
    <w:p w14:paraId="29E7B446" w14:textId="77777777" w:rsidR="00385335" w:rsidRDefault="00385335" w:rsidP="00385335"/>
    <w:p w14:paraId="38FBB3B4" w14:textId="77777777" w:rsidR="00385335" w:rsidRDefault="00385335" w:rsidP="00385335">
      <w:r>
        <w:lastRenderedPageBreak/>
        <w:t xml:space="preserve">Denna lista utgör de informationstyper som kan undantas från att spärras. </w:t>
      </w:r>
    </w:p>
    <w:p w14:paraId="2B29C4CD" w14:textId="77777777" w:rsidR="00385335" w:rsidRDefault="00385335" w:rsidP="00385335">
      <w:r>
        <w:t>Om försök görs att registrera en spärr innehållandes en okänd informationstyp skall spärrtjänsten att neka detta.</w:t>
      </w:r>
    </w:p>
    <w:p w14:paraId="7C6FC017" w14:textId="77777777" w:rsidR="00385335" w:rsidRDefault="00385335" w:rsidP="00385335">
      <w:proofErr w:type="spellStart"/>
      <w:r>
        <w:t>lak</w:t>
      </w:r>
      <w:proofErr w:type="spellEnd"/>
      <w:r>
        <w:t xml:space="preserve">     Läkemedel - Ordination/förskrivning</w:t>
      </w:r>
    </w:p>
    <w:p w14:paraId="66292777" w14:textId="77777777" w:rsidR="00385335" w:rsidRDefault="00385335" w:rsidP="00385335">
      <w:r>
        <w:t>upp     Uppmärksamhetsinformation</w:t>
      </w:r>
    </w:p>
    <w:p w14:paraId="53DBFCD6" w14:textId="77777777" w:rsidR="00385335" w:rsidRDefault="00385335" w:rsidP="00385335"/>
    <w:p w14:paraId="397F7A34"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36703BAC" w14:textId="77777777" w:rsidTr="00385335">
        <w:trPr>
          <w:trHeight w:val="384"/>
        </w:trPr>
        <w:tc>
          <w:tcPr>
            <w:tcW w:w="2800" w:type="dxa"/>
            <w:shd w:val="clear" w:color="auto" w:fill="D9D9D9" w:themeFill="background1" w:themeFillShade="D9"/>
            <w:vAlign w:val="bottom"/>
          </w:tcPr>
          <w:p w14:paraId="6A7FFC46" w14:textId="77777777" w:rsidR="00385335" w:rsidRDefault="00385335" w:rsidP="00385335">
            <w:pPr>
              <w:rPr>
                <w:b/>
              </w:rPr>
            </w:pPr>
            <w:r>
              <w:rPr>
                <w:b/>
              </w:rPr>
              <w:t>Namn</w:t>
            </w:r>
          </w:p>
        </w:tc>
        <w:tc>
          <w:tcPr>
            <w:tcW w:w="2000" w:type="dxa"/>
            <w:shd w:val="clear" w:color="auto" w:fill="D9D9D9" w:themeFill="background1" w:themeFillShade="D9"/>
            <w:vAlign w:val="bottom"/>
          </w:tcPr>
          <w:p w14:paraId="4AFDEC09"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0A54F09C"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779F5441" w14:textId="77777777" w:rsidR="00385335" w:rsidRDefault="00385335" w:rsidP="00385335">
            <w:pPr>
              <w:rPr>
                <w:b/>
              </w:rPr>
            </w:pPr>
            <w:proofErr w:type="spellStart"/>
            <w:r>
              <w:rPr>
                <w:b/>
              </w:rPr>
              <w:t>Kardinalitet</w:t>
            </w:r>
            <w:proofErr w:type="spellEnd"/>
          </w:p>
        </w:tc>
      </w:tr>
      <w:tr w:rsidR="00385335" w14:paraId="568BC888" w14:textId="77777777" w:rsidTr="00385335">
        <w:tc>
          <w:tcPr>
            <w:tcW w:w="2800" w:type="dxa"/>
          </w:tcPr>
          <w:p w14:paraId="0AAE0B48" w14:textId="77777777" w:rsidR="00385335" w:rsidRDefault="00385335" w:rsidP="00385335">
            <w:proofErr w:type="spellStart"/>
            <w:r>
              <w:t>infoTypeId</w:t>
            </w:r>
            <w:proofErr w:type="spellEnd"/>
          </w:p>
        </w:tc>
        <w:tc>
          <w:tcPr>
            <w:tcW w:w="2000" w:type="dxa"/>
          </w:tcPr>
          <w:p w14:paraId="51F37BCF" w14:textId="77777777" w:rsidR="00385335" w:rsidRDefault="00385335" w:rsidP="00385335">
            <w:proofErr w:type="spellStart"/>
            <w:r>
              <w:t>InformationTypeIdValue</w:t>
            </w:r>
            <w:proofErr w:type="spellEnd"/>
          </w:p>
        </w:tc>
        <w:tc>
          <w:tcPr>
            <w:tcW w:w="4000" w:type="dxa"/>
          </w:tcPr>
          <w:p w14:paraId="04E185F3" w14:textId="77777777" w:rsidR="00385335" w:rsidRDefault="00385335" w:rsidP="00385335">
            <w:r>
              <w:t>Förkortning av informationstyp enligt ovan tabell.</w:t>
            </w:r>
          </w:p>
        </w:tc>
        <w:tc>
          <w:tcPr>
            <w:tcW w:w="1300" w:type="dxa"/>
          </w:tcPr>
          <w:p w14:paraId="5ADC7545" w14:textId="77777777" w:rsidR="00385335" w:rsidRDefault="00385335" w:rsidP="00385335">
            <w:r>
              <w:t>1</w:t>
            </w:r>
          </w:p>
        </w:tc>
      </w:tr>
      <w:tr w:rsidR="00385335" w14:paraId="4FA8F688" w14:textId="77777777" w:rsidTr="00385335">
        <w:tc>
          <w:tcPr>
            <w:tcW w:w="2800" w:type="dxa"/>
          </w:tcPr>
          <w:p w14:paraId="4B98FBE5" w14:textId="77777777" w:rsidR="00385335" w:rsidRDefault="00385335" w:rsidP="00385335">
            <w:proofErr w:type="spellStart"/>
            <w:r>
              <w:t>infoTypeDescription</w:t>
            </w:r>
            <w:proofErr w:type="spellEnd"/>
          </w:p>
        </w:tc>
        <w:tc>
          <w:tcPr>
            <w:tcW w:w="2000" w:type="dxa"/>
          </w:tcPr>
          <w:p w14:paraId="47046F03" w14:textId="77777777" w:rsidR="00385335" w:rsidRDefault="00385335" w:rsidP="00385335">
            <w:proofErr w:type="spellStart"/>
            <w:r>
              <w:t>InformationTypeDescription</w:t>
            </w:r>
            <w:proofErr w:type="spellEnd"/>
          </w:p>
        </w:tc>
        <w:tc>
          <w:tcPr>
            <w:tcW w:w="4000" w:type="dxa"/>
          </w:tcPr>
          <w:p w14:paraId="1023925F" w14:textId="77777777" w:rsidR="00385335" w:rsidRDefault="00385335" w:rsidP="00385335">
            <w:r>
              <w:t>Beskrivning av informationstyp enligt ovan tabell.</w:t>
            </w:r>
          </w:p>
        </w:tc>
        <w:tc>
          <w:tcPr>
            <w:tcW w:w="1300" w:type="dxa"/>
          </w:tcPr>
          <w:p w14:paraId="3FB2F68B" w14:textId="77777777" w:rsidR="00385335" w:rsidRDefault="00385335" w:rsidP="00385335">
            <w:r>
              <w:t>1</w:t>
            </w:r>
          </w:p>
        </w:tc>
      </w:tr>
    </w:tbl>
    <w:p w14:paraId="1DAAA84E" w14:textId="77777777" w:rsidR="00B72773" w:rsidRDefault="00B72773" w:rsidP="00B72773">
      <w:pPr>
        <w:pStyle w:val="Rubrik3"/>
        <w:numPr>
          <w:ilvl w:val="0"/>
          <w:numId w:val="0"/>
        </w:numPr>
        <w:ind w:left="720"/>
        <w:rPr>
          <w:lang w:val="en-US"/>
        </w:rPr>
      </w:pPr>
    </w:p>
    <w:p w14:paraId="2006968D" w14:textId="2D8D3803" w:rsidR="00385335" w:rsidRPr="00385335" w:rsidRDefault="00385335" w:rsidP="00385335">
      <w:pPr>
        <w:pStyle w:val="Rubrik3"/>
        <w:rPr>
          <w:lang w:val="en-US"/>
        </w:rPr>
      </w:pPr>
      <w:bookmarkStart w:id="182" w:name="_Toc180141870"/>
      <w:proofErr w:type="gramStart"/>
      <w:r w:rsidRPr="00385335">
        <w:rPr>
          <w:lang w:val="en-US"/>
        </w:rPr>
        <w:t>urn:riv</w:t>
      </w:r>
      <w:proofErr w:type="gramEnd"/>
      <w:r w:rsidRPr="00385335">
        <w:rPr>
          <w:lang w:val="en-US"/>
        </w:rPr>
        <w:t>:informationsecurity:authorization:blocking:4:InformationTypeDescription</w:t>
      </w:r>
      <w:bookmarkEnd w:id="182"/>
    </w:p>
    <w:p w14:paraId="37CA5C37" w14:textId="77777777" w:rsidR="00385335" w:rsidRDefault="00385335" w:rsidP="00385335">
      <w:proofErr w:type="spellStart"/>
      <w:r>
        <w:t>Datatyp</w:t>
      </w:r>
      <w:proofErr w:type="spellEnd"/>
      <w:r>
        <w:t xml:space="preserve"> som används för att ange en beskrivning på en informationstyp.</w:t>
      </w:r>
    </w:p>
    <w:p w14:paraId="69407E46" w14:textId="77777777" w:rsidR="00385335" w:rsidRDefault="00385335" w:rsidP="00385335"/>
    <w:p w14:paraId="6A392A87" w14:textId="77777777" w:rsidR="00385335" w:rsidRDefault="00385335" w:rsidP="00385335">
      <w:r>
        <w:t xml:space="preserve">Restriktionstyp: </w:t>
      </w:r>
      <w:proofErr w:type="spellStart"/>
      <w:proofErr w:type="gramStart"/>
      <w:r>
        <w:t>xs:string</w:t>
      </w:r>
      <w:proofErr w:type="spellEnd"/>
      <w:proofErr w:type="gramEnd"/>
    </w:p>
    <w:p w14:paraId="2E217AD9" w14:textId="77777777" w:rsidR="00385335" w:rsidRDefault="00385335" w:rsidP="00385335">
      <w:r>
        <w:t>Maxlängd: 64</w:t>
      </w:r>
    </w:p>
    <w:p w14:paraId="5572AFB2" w14:textId="77777777" w:rsidR="00385335" w:rsidRDefault="00385335" w:rsidP="00385335"/>
    <w:p w14:paraId="2BCB29D7" w14:textId="77777777" w:rsidR="00385335" w:rsidRPr="00385335" w:rsidRDefault="00385335" w:rsidP="00385335">
      <w:pPr>
        <w:pStyle w:val="Rubrik3"/>
        <w:rPr>
          <w:lang w:val="en-US"/>
        </w:rPr>
      </w:pPr>
      <w:bookmarkStart w:id="183" w:name="_Toc180141871"/>
      <w:proofErr w:type="gramStart"/>
      <w:r w:rsidRPr="00385335">
        <w:rPr>
          <w:lang w:val="en-US"/>
        </w:rPr>
        <w:t>urn:riv</w:t>
      </w:r>
      <w:proofErr w:type="gramEnd"/>
      <w:r w:rsidRPr="00385335">
        <w:rPr>
          <w:lang w:val="en-US"/>
        </w:rPr>
        <w:t>:informationsecurity:authorization:blocking:4:InformationTypeIdValue</w:t>
      </w:r>
      <w:bookmarkEnd w:id="183"/>
    </w:p>
    <w:p w14:paraId="2C10DF58" w14:textId="77777777" w:rsidR="00385335" w:rsidRDefault="00385335" w:rsidP="00385335">
      <w:proofErr w:type="spellStart"/>
      <w:r>
        <w:t>Datatyp</w:t>
      </w:r>
      <w:proofErr w:type="spellEnd"/>
      <w:r>
        <w:t xml:space="preserve"> som används för att ange informationstyper.</w:t>
      </w:r>
    </w:p>
    <w:p w14:paraId="1E54FC53" w14:textId="77777777" w:rsidR="00385335" w:rsidRDefault="00385335" w:rsidP="00385335">
      <w:r>
        <w:t>Giltiga värden är endast:</w:t>
      </w:r>
    </w:p>
    <w:p w14:paraId="3D60CF53" w14:textId="77777777" w:rsidR="00385335" w:rsidRDefault="00385335" w:rsidP="00385335"/>
    <w:p w14:paraId="45FE6E75" w14:textId="77777777" w:rsidR="00385335" w:rsidRDefault="00385335" w:rsidP="00385335">
      <w:r>
        <w:t>Typ     Beskrivning</w:t>
      </w:r>
    </w:p>
    <w:p w14:paraId="4CE04709" w14:textId="77777777" w:rsidR="00385335" w:rsidRDefault="00385335" w:rsidP="00385335">
      <w:proofErr w:type="spellStart"/>
      <w:r>
        <w:t>lak</w:t>
      </w:r>
      <w:proofErr w:type="spellEnd"/>
      <w:r>
        <w:t xml:space="preserve">     Läkemedel - Ordination/förskrivning</w:t>
      </w:r>
    </w:p>
    <w:p w14:paraId="5311F784" w14:textId="77777777" w:rsidR="00385335" w:rsidRDefault="00385335" w:rsidP="00385335">
      <w:r>
        <w:t>upp     Uppmärksamhetsinformation</w:t>
      </w:r>
    </w:p>
    <w:p w14:paraId="73515539" w14:textId="77777777" w:rsidR="00385335" w:rsidRDefault="00385335" w:rsidP="00385335"/>
    <w:p w14:paraId="123F567C" w14:textId="77777777" w:rsidR="00385335" w:rsidRDefault="00385335" w:rsidP="00385335">
      <w:r>
        <w:t xml:space="preserve">Restriktionstyp: </w:t>
      </w:r>
      <w:proofErr w:type="spellStart"/>
      <w:proofErr w:type="gramStart"/>
      <w:r>
        <w:t>xs:string</w:t>
      </w:r>
      <w:proofErr w:type="spellEnd"/>
      <w:proofErr w:type="gramEnd"/>
    </w:p>
    <w:p w14:paraId="22E58061" w14:textId="77777777" w:rsidR="00385335" w:rsidRDefault="00385335" w:rsidP="00385335">
      <w:r>
        <w:t>Maxlängd: 6</w:t>
      </w:r>
    </w:p>
    <w:p w14:paraId="597ADEF4" w14:textId="77777777" w:rsidR="00385335" w:rsidRDefault="00385335" w:rsidP="00385335"/>
    <w:p w14:paraId="59C82F0D" w14:textId="77777777" w:rsidR="00385335" w:rsidRPr="00385335" w:rsidRDefault="00385335" w:rsidP="00385335">
      <w:pPr>
        <w:pStyle w:val="Rubrik3"/>
        <w:rPr>
          <w:lang w:val="en-US"/>
        </w:rPr>
      </w:pPr>
      <w:bookmarkStart w:id="184" w:name="_Toc180141872"/>
      <w:proofErr w:type="gramStart"/>
      <w:r w:rsidRPr="00385335">
        <w:rPr>
          <w:lang w:val="en-US"/>
        </w:rPr>
        <w:t>urn:riv</w:t>
      </w:r>
      <w:proofErr w:type="gramEnd"/>
      <w:r w:rsidRPr="00385335">
        <w:rPr>
          <w:lang w:val="en-US"/>
        </w:rPr>
        <w:t>:informationsecurity:authorization:blocking:4:OwnerId</w:t>
      </w:r>
      <w:bookmarkEnd w:id="184"/>
    </w:p>
    <w:p w14:paraId="6FC1DB96" w14:textId="77777777" w:rsidR="00385335" w:rsidRDefault="00385335" w:rsidP="00385335">
      <w:proofErr w:type="spellStart"/>
      <w:r>
        <w:t>Datatyp</w:t>
      </w:r>
      <w:proofErr w:type="spellEnd"/>
      <w:r>
        <w:t xml:space="preserve"> som identifierar systemet som registrerade/skapade </w:t>
      </w:r>
      <w:proofErr w:type="spellStart"/>
      <w:r>
        <w:t>artifakten</w:t>
      </w:r>
      <w:proofErr w:type="spellEnd"/>
      <w:r>
        <w:t xml:space="preserve">. Används endast för tekniskt bruk för </w:t>
      </w:r>
      <w:proofErr w:type="gramStart"/>
      <w:r>
        <w:t>t.ex.</w:t>
      </w:r>
      <w:proofErr w:type="gramEnd"/>
      <w:r>
        <w:t xml:space="preserve"> uppföljning och spårning.</w:t>
      </w:r>
    </w:p>
    <w:p w14:paraId="7B120FD6" w14:textId="77777777" w:rsidR="00385335" w:rsidRDefault="00385335" w:rsidP="00385335"/>
    <w:p w14:paraId="7EF678CD" w14:textId="77777777" w:rsidR="00385335" w:rsidRDefault="00385335" w:rsidP="00385335">
      <w:r>
        <w:t xml:space="preserve">Restriktionstyp: </w:t>
      </w:r>
      <w:proofErr w:type="spellStart"/>
      <w:proofErr w:type="gramStart"/>
      <w:r>
        <w:t>xs:string</w:t>
      </w:r>
      <w:proofErr w:type="spellEnd"/>
      <w:proofErr w:type="gramEnd"/>
    </w:p>
    <w:p w14:paraId="50855E9C" w14:textId="77777777" w:rsidR="00385335" w:rsidRDefault="00385335" w:rsidP="00385335">
      <w:r>
        <w:t>Maxlängd: 512</w:t>
      </w:r>
    </w:p>
    <w:p w14:paraId="278B768B" w14:textId="77777777" w:rsidR="00385335" w:rsidRDefault="00385335" w:rsidP="00385335"/>
    <w:p w14:paraId="2C4F6D3E" w14:textId="77777777" w:rsidR="00385335" w:rsidRPr="00385335" w:rsidRDefault="00385335" w:rsidP="00385335">
      <w:pPr>
        <w:pStyle w:val="Rubrik3"/>
        <w:rPr>
          <w:lang w:val="en-US"/>
        </w:rPr>
      </w:pPr>
      <w:bookmarkStart w:id="185" w:name="_Toc180141873"/>
      <w:proofErr w:type="gramStart"/>
      <w:r w:rsidRPr="00385335">
        <w:rPr>
          <w:lang w:val="en-US"/>
        </w:rPr>
        <w:lastRenderedPageBreak/>
        <w:t>urn:riv</w:t>
      </w:r>
      <w:proofErr w:type="gramEnd"/>
      <w:r w:rsidRPr="00385335">
        <w:rPr>
          <w:lang w:val="en-US"/>
        </w:rPr>
        <w:t>:informationsecurity:authorization:blocking:4:ReasonText</w:t>
      </w:r>
      <w:bookmarkEnd w:id="185"/>
    </w:p>
    <w:p w14:paraId="7E1EA695" w14:textId="77777777" w:rsidR="00385335" w:rsidRDefault="00385335" w:rsidP="00385335">
      <w:proofErr w:type="spellStart"/>
      <w:r>
        <w:t>Datatyp</w:t>
      </w:r>
      <w:proofErr w:type="spellEnd"/>
      <w:r>
        <w:t xml:space="preserve"> som representerar en orsak eller anledning till en viss åtgärd.</w:t>
      </w:r>
    </w:p>
    <w:p w14:paraId="78E991C5" w14:textId="77777777" w:rsidR="00385335" w:rsidRDefault="00385335" w:rsidP="00385335"/>
    <w:p w14:paraId="338A2548" w14:textId="77777777" w:rsidR="00385335" w:rsidRDefault="00385335" w:rsidP="00385335">
      <w:r>
        <w:t xml:space="preserve">Restriktionstyp: </w:t>
      </w:r>
      <w:proofErr w:type="spellStart"/>
      <w:proofErr w:type="gramStart"/>
      <w:r>
        <w:t>xs:string</w:t>
      </w:r>
      <w:proofErr w:type="spellEnd"/>
      <w:proofErr w:type="gramEnd"/>
    </w:p>
    <w:p w14:paraId="55C51897" w14:textId="77777777" w:rsidR="00385335" w:rsidRDefault="00385335" w:rsidP="00385335">
      <w:r>
        <w:t>Maxlängd: 1024</w:t>
      </w:r>
    </w:p>
    <w:p w14:paraId="054D461B" w14:textId="2C0BBFD6" w:rsidR="00D837EF" w:rsidRDefault="00D837EF">
      <w:pPr>
        <w:spacing w:line="240" w:lineRule="auto"/>
      </w:pPr>
      <w:r>
        <w:br w:type="page"/>
      </w:r>
    </w:p>
    <w:p w14:paraId="008726D8" w14:textId="77777777" w:rsidR="00385335" w:rsidRPr="00385335" w:rsidRDefault="00385335" w:rsidP="00385335">
      <w:pPr>
        <w:pStyle w:val="Rubrik3"/>
        <w:rPr>
          <w:lang w:val="en-US"/>
        </w:rPr>
      </w:pPr>
      <w:bookmarkStart w:id="186" w:name="_Toc180141874"/>
      <w:proofErr w:type="gramStart"/>
      <w:r w:rsidRPr="00385335">
        <w:rPr>
          <w:lang w:val="en-US"/>
        </w:rPr>
        <w:lastRenderedPageBreak/>
        <w:t>urn:riv</w:t>
      </w:r>
      <w:proofErr w:type="gramEnd"/>
      <w:r w:rsidRPr="00385335">
        <w:rPr>
          <w:lang w:val="en-US"/>
        </w:rPr>
        <w:t>:informationsecurity:authorization:blocking:4:ResultType</w:t>
      </w:r>
      <w:bookmarkEnd w:id="186"/>
    </w:p>
    <w:p w14:paraId="5BE9E650" w14:textId="77777777" w:rsidR="00385335" w:rsidRDefault="00385335" w:rsidP="00385335">
      <w:proofErr w:type="spellStart"/>
      <w:r>
        <w:t>Datatyp</w:t>
      </w:r>
      <w:proofErr w:type="spellEnd"/>
      <w:r>
        <w:t xml:space="preserve"> som returneras som ett generellt svar från alla förändrande tjänster, </w:t>
      </w:r>
      <w:proofErr w:type="gramStart"/>
      <w:r>
        <w:t>t.ex.</w:t>
      </w:r>
      <w:proofErr w:type="gramEnd"/>
      <w:r>
        <w:t xml:space="preserve"> skapa, radera, etc. </w:t>
      </w:r>
    </w:p>
    <w:p w14:paraId="37356D98" w14:textId="77777777" w:rsidR="00385335" w:rsidRDefault="00385335" w:rsidP="00385335">
      <w:r>
        <w:t xml:space="preserve">En tjänstekonsument skall alltid kontrollera att resultatkoden inte innehåller fel för att på så sätt veta om anropet lyckades. </w:t>
      </w:r>
    </w:p>
    <w:p w14:paraId="5F3818C6" w14:textId="37076A50" w:rsidR="00385335" w:rsidRDefault="00385335" w:rsidP="00385335">
      <w:r>
        <w:t>Alla svarskoder förutom OK och INFO betyder att åtgärden inte genomfördes.</w:t>
      </w:r>
    </w:p>
    <w:p w14:paraId="061B4CE8"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27879B90" w14:textId="77777777" w:rsidTr="00385335">
        <w:trPr>
          <w:trHeight w:val="384"/>
        </w:trPr>
        <w:tc>
          <w:tcPr>
            <w:tcW w:w="2800" w:type="dxa"/>
            <w:shd w:val="clear" w:color="auto" w:fill="D9D9D9" w:themeFill="background1" w:themeFillShade="D9"/>
            <w:vAlign w:val="bottom"/>
          </w:tcPr>
          <w:p w14:paraId="6062261D" w14:textId="77777777" w:rsidR="00385335" w:rsidRDefault="00385335" w:rsidP="00385335">
            <w:pPr>
              <w:rPr>
                <w:b/>
              </w:rPr>
            </w:pPr>
            <w:r>
              <w:rPr>
                <w:b/>
              </w:rPr>
              <w:t>Namn</w:t>
            </w:r>
          </w:p>
        </w:tc>
        <w:tc>
          <w:tcPr>
            <w:tcW w:w="2000" w:type="dxa"/>
            <w:shd w:val="clear" w:color="auto" w:fill="D9D9D9" w:themeFill="background1" w:themeFillShade="D9"/>
            <w:vAlign w:val="bottom"/>
          </w:tcPr>
          <w:p w14:paraId="305D0B7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7C8DA167"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6075F011" w14:textId="77777777" w:rsidR="00385335" w:rsidRDefault="00385335" w:rsidP="00385335">
            <w:pPr>
              <w:rPr>
                <w:b/>
              </w:rPr>
            </w:pPr>
            <w:proofErr w:type="spellStart"/>
            <w:r>
              <w:rPr>
                <w:b/>
              </w:rPr>
              <w:t>Kardinalitet</w:t>
            </w:r>
            <w:proofErr w:type="spellEnd"/>
          </w:p>
        </w:tc>
      </w:tr>
      <w:tr w:rsidR="00385335" w14:paraId="70541DC8" w14:textId="77777777" w:rsidTr="00385335">
        <w:tc>
          <w:tcPr>
            <w:tcW w:w="2800" w:type="dxa"/>
          </w:tcPr>
          <w:p w14:paraId="18679F8F" w14:textId="77777777" w:rsidR="00385335" w:rsidRDefault="00385335" w:rsidP="00385335">
            <w:proofErr w:type="spellStart"/>
            <w:r>
              <w:t>resultCode</w:t>
            </w:r>
            <w:proofErr w:type="spellEnd"/>
          </w:p>
        </w:tc>
        <w:tc>
          <w:tcPr>
            <w:tcW w:w="2000" w:type="dxa"/>
          </w:tcPr>
          <w:p w14:paraId="5A60E5EC" w14:textId="77777777" w:rsidR="00385335" w:rsidRDefault="00385335" w:rsidP="00385335">
            <w:proofErr w:type="spellStart"/>
            <w:r>
              <w:t>ResultCodeType</w:t>
            </w:r>
            <w:proofErr w:type="spellEnd"/>
          </w:p>
        </w:tc>
        <w:tc>
          <w:tcPr>
            <w:tcW w:w="4000" w:type="dxa"/>
          </w:tcPr>
          <w:p w14:paraId="526178AF" w14:textId="77777777" w:rsidR="00385335" w:rsidRDefault="00385335" w:rsidP="00385335">
            <w:r>
              <w:t>Anger svarskod för åtgärden.</w:t>
            </w:r>
          </w:p>
        </w:tc>
        <w:tc>
          <w:tcPr>
            <w:tcW w:w="1300" w:type="dxa"/>
          </w:tcPr>
          <w:p w14:paraId="005FA546" w14:textId="77777777" w:rsidR="00385335" w:rsidRDefault="00385335" w:rsidP="00385335">
            <w:r>
              <w:t>1</w:t>
            </w:r>
          </w:p>
        </w:tc>
      </w:tr>
      <w:tr w:rsidR="00385335" w14:paraId="0665D012" w14:textId="77777777" w:rsidTr="00385335">
        <w:tc>
          <w:tcPr>
            <w:tcW w:w="2800" w:type="dxa"/>
          </w:tcPr>
          <w:p w14:paraId="66077A11" w14:textId="77777777" w:rsidR="00385335" w:rsidRDefault="00385335" w:rsidP="00385335">
            <w:proofErr w:type="spellStart"/>
            <w:r>
              <w:t>resultText</w:t>
            </w:r>
            <w:proofErr w:type="spellEnd"/>
          </w:p>
        </w:tc>
        <w:tc>
          <w:tcPr>
            <w:tcW w:w="2000" w:type="dxa"/>
          </w:tcPr>
          <w:p w14:paraId="47E2C281" w14:textId="77777777" w:rsidR="00385335" w:rsidRDefault="00385335" w:rsidP="00385335">
            <w:proofErr w:type="spellStart"/>
            <w:proofErr w:type="gramStart"/>
            <w:r>
              <w:t>xs:String</w:t>
            </w:r>
            <w:proofErr w:type="spellEnd"/>
            <w:proofErr w:type="gramEnd"/>
          </w:p>
        </w:tc>
        <w:tc>
          <w:tcPr>
            <w:tcW w:w="4000" w:type="dxa"/>
          </w:tcPr>
          <w:p w14:paraId="614CB105" w14:textId="77777777" w:rsidR="00385335" w:rsidRDefault="00385335" w:rsidP="00385335">
            <w:proofErr w:type="spellStart"/>
            <w:r>
              <w:t>Optionellt</w:t>
            </w:r>
            <w:proofErr w:type="spellEnd"/>
            <w:r>
              <w:t xml:space="preserve"> felmeddelande som innehåller information om felet som uppstod. Fältet är tomt om resultatkoden är "OK".</w:t>
            </w:r>
          </w:p>
        </w:tc>
        <w:tc>
          <w:tcPr>
            <w:tcW w:w="1300" w:type="dxa"/>
          </w:tcPr>
          <w:p w14:paraId="562FE4B5" w14:textId="0D8EC1A5" w:rsidR="00385335" w:rsidRDefault="00D837EF" w:rsidP="00385335">
            <w:r>
              <w:t>0..1</w:t>
            </w:r>
          </w:p>
        </w:tc>
      </w:tr>
    </w:tbl>
    <w:p w14:paraId="67F07D5F" w14:textId="77777777" w:rsidR="00B72773" w:rsidRDefault="00B72773" w:rsidP="00B72773">
      <w:pPr>
        <w:pStyle w:val="Rubrik3"/>
        <w:numPr>
          <w:ilvl w:val="0"/>
          <w:numId w:val="0"/>
        </w:numPr>
        <w:ind w:left="720"/>
        <w:rPr>
          <w:lang w:val="en-US"/>
        </w:rPr>
      </w:pPr>
    </w:p>
    <w:p w14:paraId="0AEBEDA0" w14:textId="32865ED2" w:rsidR="00385335" w:rsidRPr="00385335" w:rsidRDefault="00385335" w:rsidP="00385335">
      <w:pPr>
        <w:pStyle w:val="Rubrik3"/>
        <w:rPr>
          <w:lang w:val="en-US"/>
        </w:rPr>
      </w:pPr>
      <w:bookmarkStart w:id="187" w:name="_Toc180141875"/>
      <w:proofErr w:type="gramStart"/>
      <w:r w:rsidRPr="00385335">
        <w:rPr>
          <w:lang w:val="en-US"/>
        </w:rPr>
        <w:t>urn:riv</w:t>
      </w:r>
      <w:proofErr w:type="gramEnd"/>
      <w:r w:rsidRPr="00385335">
        <w:rPr>
          <w:lang w:val="en-US"/>
        </w:rPr>
        <w:t>:informationsecurity:authorization:blocking:4:ResultCodeType</w:t>
      </w:r>
      <w:bookmarkEnd w:id="187"/>
    </w:p>
    <w:p w14:paraId="7FE75642" w14:textId="1006929C" w:rsidR="00385335" w:rsidRDefault="00385335" w:rsidP="00385335">
      <w:r>
        <w:t>Enumerationsvärde som anger de svarskoder som finns.</w:t>
      </w:r>
    </w:p>
    <w:p w14:paraId="68E512F7" w14:textId="77777777" w:rsidR="00385335" w:rsidRDefault="00385335" w:rsidP="00385335"/>
    <w:tbl>
      <w:tblPr>
        <w:tblStyle w:val="Tabellrutnt"/>
        <w:tblW w:w="9100" w:type="dxa"/>
        <w:tblLayout w:type="fixed"/>
        <w:tblLook w:val="04A0" w:firstRow="1" w:lastRow="0" w:firstColumn="1" w:lastColumn="0" w:noHBand="0" w:noVBand="1"/>
      </w:tblPr>
      <w:tblGrid>
        <w:gridCol w:w="2534"/>
        <w:gridCol w:w="6566"/>
      </w:tblGrid>
      <w:tr w:rsidR="00385335" w14:paraId="1BC13D57" w14:textId="77777777" w:rsidTr="00385335">
        <w:trPr>
          <w:trHeight w:val="384"/>
        </w:trPr>
        <w:tc>
          <w:tcPr>
            <w:tcW w:w="2800" w:type="dxa"/>
            <w:shd w:val="clear" w:color="auto" w:fill="D9D9D9" w:themeFill="background1" w:themeFillShade="D9"/>
            <w:vAlign w:val="bottom"/>
          </w:tcPr>
          <w:p w14:paraId="37158AA3" w14:textId="77777777" w:rsidR="00385335" w:rsidRDefault="00385335" w:rsidP="00385335">
            <w:pPr>
              <w:rPr>
                <w:b/>
              </w:rPr>
            </w:pPr>
            <w:r>
              <w:rPr>
                <w:b/>
              </w:rPr>
              <w:t>Värde</w:t>
            </w:r>
          </w:p>
        </w:tc>
        <w:tc>
          <w:tcPr>
            <w:tcW w:w="7300" w:type="dxa"/>
            <w:shd w:val="clear" w:color="auto" w:fill="D9D9D9" w:themeFill="background1" w:themeFillShade="D9"/>
            <w:vAlign w:val="bottom"/>
          </w:tcPr>
          <w:p w14:paraId="50746130" w14:textId="77777777" w:rsidR="00385335" w:rsidRDefault="00385335" w:rsidP="00385335">
            <w:pPr>
              <w:rPr>
                <w:b/>
              </w:rPr>
            </w:pPr>
            <w:r>
              <w:rPr>
                <w:b/>
              </w:rPr>
              <w:t>Beskrivning</w:t>
            </w:r>
          </w:p>
        </w:tc>
      </w:tr>
      <w:tr w:rsidR="00385335" w14:paraId="666A5F62" w14:textId="77777777" w:rsidTr="00385335">
        <w:tc>
          <w:tcPr>
            <w:tcW w:w="2800" w:type="dxa"/>
          </w:tcPr>
          <w:p w14:paraId="5F5AF058" w14:textId="77777777" w:rsidR="00385335" w:rsidRDefault="00385335" w:rsidP="00385335">
            <w:r>
              <w:t>"OK"</w:t>
            </w:r>
          </w:p>
        </w:tc>
        <w:tc>
          <w:tcPr>
            <w:tcW w:w="7300" w:type="dxa"/>
          </w:tcPr>
          <w:p w14:paraId="3EC35395" w14:textId="77777777" w:rsidR="00385335" w:rsidRDefault="00385335" w:rsidP="00385335">
            <w:r>
              <w:t>Transaktionen har utförts enligt uppdraget.</w:t>
            </w:r>
          </w:p>
        </w:tc>
      </w:tr>
      <w:tr w:rsidR="00385335" w14:paraId="5B7A30A1" w14:textId="77777777" w:rsidTr="00385335">
        <w:tc>
          <w:tcPr>
            <w:tcW w:w="2800" w:type="dxa"/>
          </w:tcPr>
          <w:p w14:paraId="19DA0DCB" w14:textId="77777777" w:rsidR="00385335" w:rsidRDefault="00385335" w:rsidP="00385335">
            <w:r>
              <w:t>"INFO"</w:t>
            </w:r>
          </w:p>
        </w:tc>
        <w:tc>
          <w:tcPr>
            <w:tcW w:w="7300" w:type="dxa"/>
          </w:tcPr>
          <w:p w14:paraId="5D4FDA65" w14:textId="77777777" w:rsidR="00385335" w:rsidRDefault="00385335" w:rsidP="00385335">
            <w:r>
              <w:t>Transaktionen har utförts enligt begäran, men det finns ett meddelande som konsumenten måste visa upp för användaren (om tillämpbart). Exempel på detta kan vara "kom fastande".</w:t>
            </w:r>
          </w:p>
        </w:tc>
      </w:tr>
      <w:tr w:rsidR="00385335" w14:paraId="2A5B2A03" w14:textId="77777777" w:rsidTr="00385335">
        <w:tc>
          <w:tcPr>
            <w:tcW w:w="2800" w:type="dxa"/>
          </w:tcPr>
          <w:p w14:paraId="79A86574" w14:textId="77777777" w:rsidR="00385335" w:rsidRDefault="00385335" w:rsidP="00385335">
            <w:r>
              <w:t>"ERROR"</w:t>
            </w:r>
          </w:p>
        </w:tc>
        <w:tc>
          <w:tcPr>
            <w:tcW w:w="7300" w:type="dxa"/>
          </w:tcPr>
          <w:p w14:paraId="4C491298" w14:textId="77777777" w:rsidR="00385335" w:rsidRDefault="00385335" w:rsidP="00385335">
            <w:r>
              <w:t xml:space="preserve">Transaktionen har INTE kunnat utföras </w:t>
            </w:r>
            <w:proofErr w:type="spellStart"/>
            <w:r>
              <w:t>p.g.a</w:t>
            </w:r>
            <w:proofErr w:type="spellEnd"/>
            <w:r>
              <w:t xml:space="preserve"> ett logiskt fel. Det finns ett meddelande som konsumenten måste visa upp. Exempel på detta kan vara "tiden har bokats av annan patient".</w:t>
            </w:r>
          </w:p>
        </w:tc>
      </w:tr>
      <w:tr w:rsidR="00385335" w14:paraId="66C9680D" w14:textId="77777777" w:rsidTr="00385335">
        <w:tc>
          <w:tcPr>
            <w:tcW w:w="2800" w:type="dxa"/>
          </w:tcPr>
          <w:p w14:paraId="066771EF" w14:textId="77777777" w:rsidR="00385335" w:rsidRDefault="00385335" w:rsidP="00385335">
            <w:r>
              <w:t>"VALIDATIONERROR"</w:t>
            </w:r>
          </w:p>
        </w:tc>
        <w:tc>
          <w:tcPr>
            <w:tcW w:w="7300" w:type="dxa"/>
          </w:tcPr>
          <w:p w14:paraId="498AA42E" w14:textId="77777777" w:rsidR="00385335" w:rsidRDefault="00385335" w:rsidP="00385335">
            <w:r>
              <w:t xml:space="preserve">En eller flera </w:t>
            </w:r>
            <w:proofErr w:type="spellStart"/>
            <w:r>
              <w:t>inparametrar</w:t>
            </w:r>
            <w:proofErr w:type="spellEnd"/>
            <w:r>
              <w:t xml:space="preserve"> innehåller felaktiga värden. Angiven tjänst utfördes ej.</w:t>
            </w:r>
          </w:p>
        </w:tc>
      </w:tr>
      <w:tr w:rsidR="00385335" w14:paraId="795EEA8B" w14:textId="77777777" w:rsidTr="00385335">
        <w:tc>
          <w:tcPr>
            <w:tcW w:w="2800" w:type="dxa"/>
          </w:tcPr>
          <w:p w14:paraId="57A9B7C7" w14:textId="77777777" w:rsidR="00385335" w:rsidRDefault="00385335" w:rsidP="00385335">
            <w:r>
              <w:t>"ACCESSDENIED"</w:t>
            </w:r>
          </w:p>
        </w:tc>
        <w:tc>
          <w:tcPr>
            <w:tcW w:w="7300" w:type="dxa"/>
          </w:tcPr>
          <w:p w14:paraId="24FC2D34" w14:textId="77777777" w:rsidR="00385335" w:rsidRDefault="00385335" w:rsidP="00385335">
            <w:r>
              <w:t>Behörighet saknas för att utföra begärd tjänst. Angiven tjänst utfördes ej.</w:t>
            </w:r>
          </w:p>
        </w:tc>
      </w:tr>
      <w:tr w:rsidR="00385335" w14:paraId="0418D417" w14:textId="77777777" w:rsidTr="00385335">
        <w:tc>
          <w:tcPr>
            <w:tcW w:w="2800" w:type="dxa"/>
          </w:tcPr>
          <w:p w14:paraId="4958E1B6" w14:textId="77777777" w:rsidR="00385335" w:rsidRDefault="00385335" w:rsidP="00385335">
            <w:r>
              <w:t>"NOTFOUND"</w:t>
            </w:r>
          </w:p>
        </w:tc>
        <w:tc>
          <w:tcPr>
            <w:tcW w:w="7300" w:type="dxa"/>
          </w:tcPr>
          <w:p w14:paraId="71D7EFD6" w14:textId="77777777" w:rsidR="00385335" w:rsidRDefault="00385335" w:rsidP="00385335">
            <w:r>
              <w:t xml:space="preserve">Angiven </w:t>
            </w:r>
            <w:proofErr w:type="spellStart"/>
            <w:r>
              <w:t>artifakt</w:t>
            </w:r>
            <w:proofErr w:type="spellEnd"/>
            <w:r>
              <w:t xml:space="preserve"> finns ej. Angiven tjänst utfördes ej.</w:t>
            </w:r>
          </w:p>
        </w:tc>
      </w:tr>
      <w:tr w:rsidR="00385335" w14:paraId="5F771A7C" w14:textId="77777777" w:rsidTr="00385335">
        <w:tc>
          <w:tcPr>
            <w:tcW w:w="2800" w:type="dxa"/>
          </w:tcPr>
          <w:p w14:paraId="478D26D5" w14:textId="77777777" w:rsidR="00385335" w:rsidRDefault="00385335" w:rsidP="00385335">
            <w:r>
              <w:t>"ALREADYEXISTS"</w:t>
            </w:r>
          </w:p>
        </w:tc>
        <w:tc>
          <w:tcPr>
            <w:tcW w:w="7300" w:type="dxa"/>
          </w:tcPr>
          <w:p w14:paraId="0D17A73A" w14:textId="77777777" w:rsidR="00385335" w:rsidRDefault="00385335" w:rsidP="00385335">
            <w:r>
              <w:t xml:space="preserve">Angiven </w:t>
            </w:r>
            <w:proofErr w:type="spellStart"/>
            <w:r>
              <w:t>artifakt</w:t>
            </w:r>
            <w:proofErr w:type="spellEnd"/>
            <w:r>
              <w:t xml:space="preserve"> finns redan. Angiven tjänst utfördes ej.</w:t>
            </w:r>
          </w:p>
        </w:tc>
      </w:tr>
      <w:tr w:rsidR="00385335" w14:paraId="798FA703" w14:textId="77777777" w:rsidTr="00385335">
        <w:tc>
          <w:tcPr>
            <w:tcW w:w="2800" w:type="dxa"/>
          </w:tcPr>
          <w:p w14:paraId="773FECA6" w14:textId="77777777" w:rsidR="00385335" w:rsidRDefault="00385335" w:rsidP="00385335">
            <w:r>
              <w:t>"INVALIDSTATE"</w:t>
            </w:r>
          </w:p>
        </w:tc>
        <w:tc>
          <w:tcPr>
            <w:tcW w:w="7300" w:type="dxa"/>
          </w:tcPr>
          <w:p w14:paraId="6A6681D5" w14:textId="77777777" w:rsidR="00385335" w:rsidRDefault="00385335" w:rsidP="00385335">
            <w:r>
              <w:t xml:space="preserve">Angiven tjänst utfördes ej då tjänsten eller </w:t>
            </w:r>
            <w:proofErr w:type="spellStart"/>
            <w:r>
              <w:t>artifakten</w:t>
            </w:r>
            <w:proofErr w:type="spellEnd"/>
            <w:r>
              <w:t xml:space="preserve"> var i ett felaktigt tillstånd.</w:t>
            </w:r>
          </w:p>
        </w:tc>
      </w:tr>
    </w:tbl>
    <w:p w14:paraId="3FD37ADA" w14:textId="77777777" w:rsidR="00D837EF" w:rsidRPr="00D837EF" w:rsidRDefault="00D837EF" w:rsidP="00D837EF"/>
    <w:p w14:paraId="7EA65AA1" w14:textId="77777777" w:rsidR="00D837EF" w:rsidRPr="00D837EF" w:rsidRDefault="00D837EF">
      <w:pPr>
        <w:spacing w:line="240" w:lineRule="auto"/>
        <w:rPr>
          <w:rFonts w:eastAsia="Times New Roman"/>
          <w:bCs/>
          <w:sz w:val="24"/>
        </w:rPr>
      </w:pPr>
      <w:r w:rsidRPr="00D837EF">
        <w:br w:type="page"/>
      </w:r>
    </w:p>
    <w:p w14:paraId="170707BE" w14:textId="2F1CCB0C" w:rsidR="00385335" w:rsidRPr="00385335" w:rsidRDefault="00385335" w:rsidP="00385335">
      <w:pPr>
        <w:pStyle w:val="Rubrik3"/>
        <w:rPr>
          <w:lang w:val="en-US"/>
        </w:rPr>
      </w:pPr>
      <w:bookmarkStart w:id="188" w:name="_Toc180141876"/>
      <w:proofErr w:type="gramStart"/>
      <w:r w:rsidRPr="00385335">
        <w:rPr>
          <w:lang w:val="en-US"/>
        </w:rPr>
        <w:lastRenderedPageBreak/>
        <w:t>urn:riv</w:t>
      </w:r>
      <w:proofErr w:type="gramEnd"/>
      <w:r w:rsidRPr="00385335">
        <w:rPr>
          <w:lang w:val="en-US"/>
        </w:rPr>
        <w:t>:informationsecurity:authorization:blocking:4:TemporaryRevokeType</w:t>
      </w:r>
      <w:bookmarkEnd w:id="188"/>
    </w:p>
    <w:p w14:paraId="03C0BC00" w14:textId="77777777" w:rsidR="00385335" w:rsidRDefault="00385335" w:rsidP="00385335">
      <w:proofErr w:type="spellStart"/>
      <w:r>
        <w:t>Datatyp</w:t>
      </w:r>
      <w:proofErr w:type="spellEnd"/>
      <w:r>
        <w:t xml:space="preserve"> som representerar en tillfällig hävning för en spärr med alla dess attribut. En tillfällig hävning tillhör alltid en spärr. </w:t>
      </w:r>
    </w:p>
    <w:p w14:paraId="509EF1D0" w14:textId="67333021" w:rsidR="00385335" w:rsidRDefault="00385335" w:rsidP="00385335">
      <w:r>
        <w:t>Datatypen beskriver grundformatet för en tillfällig hävning.</w:t>
      </w:r>
    </w:p>
    <w:p w14:paraId="7CAF9D43"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57EAC1E3" w14:textId="77777777" w:rsidTr="00385335">
        <w:trPr>
          <w:trHeight w:val="384"/>
        </w:trPr>
        <w:tc>
          <w:tcPr>
            <w:tcW w:w="2800" w:type="dxa"/>
            <w:shd w:val="clear" w:color="auto" w:fill="D9D9D9" w:themeFill="background1" w:themeFillShade="D9"/>
            <w:vAlign w:val="bottom"/>
          </w:tcPr>
          <w:p w14:paraId="78311856" w14:textId="77777777" w:rsidR="00385335" w:rsidRDefault="00385335" w:rsidP="00385335">
            <w:pPr>
              <w:rPr>
                <w:b/>
              </w:rPr>
            </w:pPr>
            <w:r>
              <w:rPr>
                <w:b/>
              </w:rPr>
              <w:t>Namn</w:t>
            </w:r>
          </w:p>
        </w:tc>
        <w:tc>
          <w:tcPr>
            <w:tcW w:w="2000" w:type="dxa"/>
            <w:shd w:val="clear" w:color="auto" w:fill="D9D9D9" w:themeFill="background1" w:themeFillShade="D9"/>
            <w:vAlign w:val="bottom"/>
          </w:tcPr>
          <w:p w14:paraId="0E7F84F8"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4D1CDCF5"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67558C0D" w14:textId="77777777" w:rsidR="00385335" w:rsidRDefault="00385335" w:rsidP="00385335">
            <w:pPr>
              <w:rPr>
                <w:b/>
              </w:rPr>
            </w:pPr>
            <w:proofErr w:type="spellStart"/>
            <w:r>
              <w:rPr>
                <w:b/>
              </w:rPr>
              <w:t>Kardinalitet</w:t>
            </w:r>
            <w:proofErr w:type="spellEnd"/>
          </w:p>
        </w:tc>
      </w:tr>
      <w:tr w:rsidR="00385335" w14:paraId="4E4818C5" w14:textId="77777777" w:rsidTr="00385335">
        <w:tc>
          <w:tcPr>
            <w:tcW w:w="2800" w:type="dxa"/>
          </w:tcPr>
          <w:p w14:paraId="641D0245" w14:textId="77777777" w:rsidR="00385335" w:rsidRDefault="00385335" w:rsidP="00385335">
            <w:proofErr w:type="spellStart"/>
            <w:r>
              <w:t>temporaryRevokeId</w:t>
            </w:r>
            <w:proofErr w:type="spellEnd"/>
          </w:p>
        </w:tc>
        <w:tc>
          <w:tcPr>
            <w:tcW w:w="2000" w:type="dxa"/>
          </w:tcPr>
          <w:p w14:paraId="47ED04FB" w14:textId="77777777" w:rsidR="00385335" w:rsidRDefault="00385335" w:rsidP="00385335">
            <w:r>
              <w:t>Id</w:t>
            </w:r>
          </w:p>
        </w:tc>
        <w:tc>
          <w:tcPr>
            <w:tcW w:w="4000" w:type="dxa"/>
          </w:tcPr>
          <w:p w14:paraId="6AE4EAF2" w14:textId="77777777" w:rsidR="00385335" w:rsidRDefault="00385335" w:rsidP="00385335">
            <w:r>
              <w:t>Unik, global identifierare för den tillfälliga hävningen. Följer formatet för UUID.</w:t>
            </w:r>
          </w:p>
        </w:tc>
        <w:tc>
          <w:tcPr>
            <w:tcW w:w="1300" w:type="dxa"/>
          </w:tcPr>
          <w:p w14:paraId="6B1636FB" w14:textId="77777777" w:rsidR="00385335" w:rsidRDefault="00385335" w:rsidP="00385335">
            <w:r>
              <w:t>1</w:t>
            </w:r>
          </w:p>
        </w:tc>
      </w:tr>
      <w:tr w:rsidR="00385335" w14:paraId="4035BC40" w14:textId="77777777" w:rsidTr="00385335">
        <w:tc>
          <w:tcPr>
            <w:tcW w:w="2800" w:type="dxa"/>
          </w:tcPr>
          <w:p w14:paraId="3EEB1276" w14:textId="77777777" w:rsidR="00385335" w:rsidRDefault="00385335" w:rsidP="00385335">
            <w:proofErr w:type="spellStart"/>
            <w:r>
              <w:t>endDate</w:t>
            </w:r>
            <w:proofErr w:type="spellEnd"/>
          </w:p>
        </w:tc>
        <w:tc>
          <w:tcPr>
            <w:tcW w:w="2000" w:type="dxa"/>
          </w:tcPr>
          <w:p w14:paraId="5B300AFD" w14:textId="77777777" w:rsidR="00385335" w:rsidRDefault="00385335" w:rsidP="00385335">
            <w:proofErr w:type="spellStart"/>
            <w:proofErr w:type="gramStart"/>
            <w:r>
              <w:t>xs:DateTime</w:t>
            </w:r>
            <w:proofErr w:type="spellEnd"/>
            <w:proofErr w:type="gramEnd"/>
          </w:p>
        </w:tc>
        <w:tc>
          <w:tcPr>
            <w:tcW w:w="4000" w:type="dxa"/>
          </w:tcPr>
          <w:p w14:paraId="5D2268BF" w14:textId="77777777" w:rsidR="00385335" w:rsidRDefault="00385335" w:rsidP="00385335">
            <w:r>
              <w:t>Den tillfälliga hävningens giltighetsdatum. Hävningen upphör att gälla då denna tidpunkt inträffat.</w:t>
            </w:r>
          </w:p>
        </w:tc>
        <w:tc>
          <w:tcPr>
            <w:tcW w:w="1300" w:type="dxa"/>
          </w:tcPr>
          <w:p w14:paraId="0C194341" w14:textId="77777777" w:rsidR="00385335" w:rsidRDefault="00385335" w:rsidP="00385335">
            <w:r>
              <w:t>1</w:t>
            </w:r>
          </w:p>
        </w:tc>
      </w:tr>
      <w:tr w:rsidR="00385335" w14:paraId="759BCB14" w14:textId="77777777" w:rsidTr="00385335">
        <w:tc>
          <w:tcPr>
            <w:tcW w:w="2800" w:type="dxa"/>
          </w:tcPr>
          <w:p w14:paraId="6883C075" w14:textId="77777777" w:rsidR="00385335" w:rsidRDefault="00385335" w:rsidP="00385335">
            <w:proofErr w:type="spellStart"/>
            <w:r>
              <w:t>revokedForCareUnitId</w:t>
            </w:r>
            <w:proofErr w:type="spellEnd"/>
          </w:p>
        </w:tc>
        <w:tc>
          <w:tcPr>
            <w:tcW w:w="2000" w:type="dxa"/>
          </w:tcPr>
          <w:p w14:paraId="217B4736" w14:textId="77777777" w:rsidR="00385335" w:rsidRDefault="00385335" w:rsidP="00385335">
            <w:proofErr w:type="spellStart"/>
            <w:r>
              <w:t>HsaId</w:t>
            </w:r>
            <w:proofErr w:type="spellEnd"/>
          </w:p>
        </w:tc>
        <w:tc>
          <w:tcPr>
            <w:tcW w:w="4000" w:type="dxa"/>
          </w:tcPr>
          <w:p w14:paraId="11679C04" w14:textId="77777777" w:rsidR="00385335" w:rsidRDefault="00385335" w:rsidP="00385335">
            <w:r>
              <w:t>Anger HSA-id för den vårdenhet hävningen gäller för.</w:t>
            </w:r>
          </w:p>
        </w:tc>
        <w:tc>
          <w:tcPr>
            <w:tcW w:w="1300" w:type="dxa"/>
          </w:tcPr>
          <w:p w14:paraId="4ED8FE2C" w14:textId="77777777" w:rsidR="00385335" w:rsidRDefault="00385335" w:rsidP="00385335">
            <w:r>
              <w:t>1</w:t>
            </w:r>
          </w:p>
        </w:tc>
      </w:tr>
      <w:tr w:rsidR="00385335" w14:paraId="3E29FC65" w14:textId="77777777" w:rsidTr="00385335">
        <w:tc>
          <w:tcPr>
            <w:tcW w:w="2800" w:type="dxa"/>
          </w:tcPr>
          <w:p w14:paraId="74CAAA16" w14:textId="77777777" w:rsidR="00385335" w:rsidRDefault="00385335" w:rsidP="00385335">
            <w:proofErr w:type="spellStart"/>
            <w:r>
              <w:t>revokedForEmployeeId</w:t>
            </w:r>
            <w:proofErr w:type="spellEnd"/>
          </w:p>
        </w:tc>
        <w:tc>
          <w:tcPr>
            <w:tcW w:w="2000" w:type="dxa"/>
          </w:tcPr>
          <w:p w14:paraId="1DEBF685" w14:textId="77777777" w:rsidR="00385335" w:rsidRDefault="00385335" w:rsidP="00385335">
            <w:proofErr w:type="spellStart"/>
            <w:r>
              <w:t>HsaId</w:t>
            </w:r>
            <w:proofErr w:type="spellEnd"/>
          </w:p>
        </w:tc>
        <w:tc>
          <w:tcPr>
            <w:tcW w:w="4000" w:type="dxa"/>
          </w:tcPr>
          <w:p w14:paraId="005D0EC8" w14:textId="77777777" w:rsidR="00385335" w:rsidRDefault="00385335" w:rsidP="00385335">
            <w:r>
              <w:t>Anger HSA-id för den medarbetare/person hävningen gäller för. Anges om hävningen skall gälla för en person, annars gäller hävningen för all personal på angiven vårdenhet.</w:t>
            </w:r>
          </w:p>
        </w:tc>
        <w:tc>
          <w:tcPr>
            <w:tcW w:w="1300" w:type="dxa"/>
          </w:tcPr>
          <w:p w14:paraId="0D0CC68E" w14:textId="77777777" w:rsidR="00385335" w:rsidRDefault="00385335" w:rsidP="00385335">
            <w:r>
              <w:t>0..1</w:t>
            </w:r>
          </w:p>
        </w:tc>
      </w:tr>
      <w:tr w:rsidR="00385335" w14:paraId="3619FE4B" w14:textId="77777777" w:rsidTr="00385335">
        <w:tc>
          <w:tcPr>
            <w:tcW w:w="2800" w:type="dxa"/>
          </w:tcPr>
          <w:p w14:paraId="6BC4897E" w14:textId="77777777" w:rsidR="00385335" w:rsidRDefault="00385335" w:rsidP="00385335">
            <w:proofErr w:type="spellStart"/>
            <w:r>
              <w:t>ownerId</w:t>
            </w:r>
            <w:proofErr w:type="spellEnd"/>
          </w:p>
        </w:tc>
        <w:tc>
          <w:tcPr>
            <w:tcW w:w="2000" w:type="dxa"/>
          </w:tcPr>
          <w:p w14:paraId="6DDB9D62" w14:textId="77777777" w:rsidR="00385335" w:rsidRDefault="00385335" w:rsidP="00385335">
            <w:proofErr w:type="spellStart"/>
            <w:r>
              <w:t>OwnerId</w:t>
            </w:r>
            <w:proofErr w:type="spellEnd"/>
          </w:p>
        </w:tc>
        <w:tc>
          <w:tcPr>
            <w:tcW w:w="4000" w:type="dxa"/>
          </w:tcPr>
          <w:p w14:paraId="1D31A720" w14:textId="77777777" w:rsidR="00385335" w:rsidRDefault="00385335" w:rsidP="00385335">
            <w:proofErr w:type="spellStart"/>
            <w:r>
              <w:t>Optionell</w:t>
            </w:r>
            <w:proofErr w:type="spellEnd"/>
            <w:r>
              <w:t xml:space="preserve"> identifierare för det system som skapade hävningen. Används endast för tekniskt bruk för </w:t>
            </w:r>
            <w:proofErr w:type="gramStart"/>
            <w:r>
              <w:t>t.ex.</w:t>
            </w:r>
            <w:proofErr w:type="gramEnd"/>
            <w:r>
              <w:t xml:space="preserve"> uppföljning och spårning.</w:t>
            </w:r>
          </w:p>
        </w:tc>
        <w:tc>
          <w:tcPr>
            <w:tcW w:w="1300" w:type="dxa"/>
          </w:tcPr>
          <w:p w14:paraId="14E5271B" w14:textId="77777777" w:rsidR="00385335" w:rsidRDefault="00385335" w:rsidP="00385335">
            <w:r>
              <w:t>0..1</w:t>
            </w:r>
          </w:p>
        </w:tc>
      </w:tr>
    </w:tbl>
    <w:p w14:paraId="1A712EB5" w14:textId="77777777" w:rsidR="00D837EF" w:rsidRDefault="00D837EF" w:rsidP="00D837EF">
      <w:pPr>
        <w:rPr>
          <w:lang w:val="en-US"/>
        </w:rPr>
      </w:pPr>
    </w:p>
    <w:p w14:paraId="06AF62BB" w14:textId="77777777" w:rsidR="00D837EF" w:rsidRDefault="00D837EF">
      <w:pPr>
        <w:spacing w:line="240" w:lineRule="auto"/>
        <w:rPr>
          <w:rFonts w:eastAsia="Times New Roman"/>
          <w:bCs/>
          <w:sz w:val="24"/>
          <w:lang w:val="en-US"/>
        </w:rPr>
      </w:pPr>
      <w:r>
        <w:rPr>
          <w:lang w:val="en-US"/>
        </w:rPr>
        <w:br w:type="page"/>
      </w:r>
    </w:p>
    <w:p w14:paraId="1E3D41AA" w14:textId="03198FD4" w:rsidR="00385335" w:rsidRPr="00385335" w:rsidRDefault="00385335" w:rsidP="00385335">
      <w:pPr>
        <w:pStyle w:val="Rubrik3"/>
        <w:rPr>
          <w:lang w:val="en-US"/>
        </w:rPr>
      </w:pPr>
      <w:bookmarkStart w:id="189" w:name="_Toc180141877"/>
      <w:proofErr w:type="gramStart"/>
      <w:r w:rsidRPr="00385335">
        <w:rPr>
          <w:lang w:val="en-US"/>
        </w:rPr>
        <w:lastRenderedPageBreak/>
        <w:t>urn:riv</w:t>
      </w:r>
      <w:proofErr w:type="gramEnd"/>
      <w:r w:rsidRPr="00385335">
        <w:rPr>
          <w:lang w:val="en-US"/>
        </w:rPr>
        <w:t>:informationsecurity:authorization:blocking:4:TemporaryRevokeReasonType</w:t>
      </w:r>
      <w:bookmarkEnd w:id="189"/>
    </w:p>
    <w:p w14:paraId="2F0CD600" w14:textId="77777777" w:rsidR="00385335" w:rsidRDefault="00385335" w:rsidP="00385335">
      <w:r>
        <w:t>Enumerationsvärde som anger orsaken/anledningen till en tillfällig hävning.</w:t>
      </w:r>
    </w:p>
    <w:p w14:paraId="1A7A7D2B" w14:textId="77777777" w:rsidR="00385335" w:rsidRDefault="00385335" w:rsidP="00385335"/>
    <w:p w14:paraId="682092D1" w14:textId="77777777" w:rsidR="00385335" w:rsidRDefault="00385335" w:rsidP="00385335"/>
    <w:tbl>
      <w:tblPr>
        <w:tblStyle w:val="Tabellrutnt"/>
        <w:tblW w:w="9100" w:type="dxa"/>
        <w:tblLayout w:type="fixed"/>
        <w:tblLook w:val="04A0" w:firstRow="1" w:lastRow="0" w:firstColumn="1" w:lastColumn="0" w:noHBand="0" w:noVBand="1"/>
      </w:tblPr>
      <w:tblGrid>
        <w:gridCol w:w="2534"/>
        <w:gridCol w:w="6566"/>
      </w:tblGrid>
      <w:tr w:rsidR="00385335" w14:paraId="683646DC" w14:textId="77777777" w:rsidTr="00385335">
        <w:trPr>
          <w:trHeight w:val="384"/>
        </w:trPr>
        <w:tc>
          <w:tcPr>
            <w:tcW w:w="2800" w:type="dxa"/>
            <w:shd w:val="clear" w:color="auto" w:fill="D9D9D9" w:themeFill="background1" w:themeFillShade="D9"/>
            <w:vAlign w:val="bottom"/>
          </w:tcPr>
          <w:p w14:paraId="44AD3E9B" w14:textId="77777777" w:rsidR="00385335" w:rsidRDefault="00385335" w:rsidP="00385335">
            <w:pPr>
              <w:rPr>
                <w:b/>
              </w:rPr>
            </w:pPr>
            <w:r>
              <w:rPr>
                <w:b/>
              </w:rPr>
              <w:t>Värde</w:t>
            </w:r>
          </w:p>
        </w:tc>
        <w:tc>
          <w:tcPr>
            <w:tcW w:w="7300" w:type="dxa"/>
            <w:shd w:val="clear" w:color="auto" w:fill="D9D9D9" w:themeFill="background1" w:themeFillShade="D9"/>
            <w:vAlign w:val="bottom"/>
          </w:tcPr>
          <w:p w14:paraId="4547A29D" w14:textId="77777777" w:rsidR="00385335" w:rsidRDefault="00385335" w:rsidP="00385335">
            <w:pPr>
              <w:rPr>
                <w:b/>
              </w:rPr>
            </w:pPr>
            <w:r>
              <w:rPr>
                <w:b/>
              </w:rPr>
              <w:t>Beskrivning</w:t>
            </w:r>
          </w:p>
        </w:tc>
      </w:tr>
      <w:tr w:rsidR="00385335" w14:paraId="538D826B" w14:textId="77777777" w:rsidTr="00385335">
        <w:tc>
          <w:tcPr>
            <w:tcW w:w="2800" w:type="dxa"/>
          </w:tcPr>
          <w:p w14:paraId="0549605C" w14:textId="77777777" w:rsidR="00385335" w:rsidRDefault="00385335" w:rsidP="00385335">
            <w:r>
              <w:t>"</w:t>
            </w:r>
            <w:proofErr w:type="spellStart"/>
            <w:r>
              <w:t>PatientsConsent</w:t>
            </w:r>
            <w:proofErr w:type="spellEnd"/>
            <w:r>
              <w:t>"</w:t>
            </w:r>
          </w:p>
        </w:tc>
        <w:tc>
          <w:tcPr>
            <w:tcW w:w="7300" w:type="dxa"/>
          </w:tcPr>
          <w:p w14:paraId="6B025541" w14:textId="77777777" w:rsidR="00385335" w:rsidRDefault="00385335" w:rsidP="00385335">
            <w:r>
              <w:t>Patienten har givit sitt samtycke till en tillfällig hävning.</w:t>
            </w:r>
          </w:p>
        </w:tc>
      </w:tr>
      <w:tr w:rsidR="00385335" w14:paraId="6C4CE0FB" w14:textId="77777777" w:rsidTr="00385335">
        <w:tc>
          <w:tcPr>
            <w:tcW w:w="2800" w:type="dxa"/>
          </w:tcPr>
          <w:p w14:paraId="76D11A9C" w14:textId="77777777" w:rsidR="00385335" w:rsidRDefault="00385335" w:rsidP="00385335">
            <w:r>
              <w:t>"</w:t>
            </w:r>
            <w:proofErr w:type="spellStart"/>
            <w:r>
              <w:t>Emergency</w:t>
            </w:r>
            <w:proofErr w:type="spellEnd"/>
            <w:r>
              <w:t>"</w:t>
            </w:r>
          </w:p>
        </w:tc>
        <w:tc>
          <w:tcPr>
            <w:tcW w:w="7300" w:type="dxa"/>
          </w:tcPr>
          <w:p w14:paraId="4EF6C769" w14:textId="77777777" w:rsidR="00385335" w:rsidRDefault="00385335" w:rsidP="00385335">
            <w:r>
              <w:t>Nödsituation föreligger. Patientens samtycke för en tillfällig hävning kunde ej inhämtas.</w:t>
            </w:r>
          </w:p>
        </w:tc>
      </w:tr>
    </w:tbl>
    <w:p w14:paraId="38968C78" w14:textId="77777777" w:rsidR="00B72773" w:rsidRPr="00FD3D96" w:rsidRDefault="00B72773" w:rsidP="00B72773">
      <w:pPr>
        <w:pStyle w:val="Rubrik3"/>
        <w:numPr>
          <w:ilvl w:val="0"/>
          <w:numId w:val="0"/>
        </w:numPr>
        <w:ind w:left="720"/>
      </w:pPr>
    </w:p>
    <w:p w14:paraId="5C5FF538" w14:textId="31CA4A71" w:rsidR="00385335" w:rsidRPr="00385335" w:rsidRDefault="00385335" w:rsidP="00385335">
      <w:pPr>
        <w:pStyle w:val="Rubrik3"/>
        <w:rPr>
          <w:lang w:val="en-US"/>
        </w:rPr>
      </w:pPr>
      <w:bookmarkStart w:id="190" w:name="_Toc180141878"/>
      <w:proofErr w:type="gramStart"/>
      <w:r w:rsidRPr="00385335">
        <w:rPr>
          <w:lang w:val="en-US"/>
        </w:rPr>
        <w:t>urn:riv</w:t>
      </w:r>
      <w:proofErr w:type="gramEnd"/>
      <w:r w:rsidRPr="00385335">
        <w:rPr>
          <w:lang w:val="en-US"/>
        </w:rPr>
        <w:t>:informationsecurity:authorization:blocking:4:TemporaryRevokeRegistrationType</w:t>
      </w:r>
      <w:bookmarkEnd w:id="190"/>
    </w:p>
    <w:p w14:paraId="432C4043" w14:textId="0297B303" w:rsidR="00385335" w:rsidRDefault="00385335" w:rsidP="00385335">
      <w:proofErr w:type="spellStart"/>
      <w:r>
        <w:t>Datatyp</w:t>
      </w:r>
      <w:proofErr w:type="spellEnd"/>
      <w:r>
        <w:t xml:space="preserve"> som representerar en registrering av en tillfällig hävning med de attribut som behövs.</w:t>
      </w:r>
    </w:p>
    <w:p w14:paraId="13AA3437" w14:textId="77777777" w:rsidR="00385335" w:rsidRDefault="00385335" w:rsidP="00385335"/>
    <w:tbl>
      <w:tblPr>
        <w:tblStyle w:val="Tabellrutnt"/>
        <w:tblW w:w="9100" w:type="dxa"/>
        <w:tblLayout w:type="fixed"/>
        <w:tblLook w:val="04A0" w:firstRow="1" w:lastRow="0" w:firstColumn="1" w:lastColumn="0" w:noHBand="0" w:noVBand="1"/>
      </w:tblPr>
      <w:tblGrid>
        <w:gridCol w:w="2520"/>
        <w:gridCol w:w="1807"/>
        <w:gridCol w:w="3589"/>
        <w:gridCol w:w="1184"/>
      </w:tblGrid>
      <w:tr w:rsidR="00385335" w14:paraId="4F36E94F" w14:textId="77777777" w:rsidTr="00385335">
        <w:trPr>
          <w:trHeight w:val="384"/>
        </w:trPr>
        <w:tc>
          <w:tcPr>
            <w:tcW w:w="2800" w:type="dxa"/>
            <w:shd w:val="clear" w:color="auto" w:fill="D9D9D9" w:themeFill="background1" w:themeFillShade="D9"/>
            <w:vAlign w:val="bottom"/>
          </w:tcPr>
          <w:p w14:paraId="03A1EEB6" w14:textId="77777777" w:rsidR="00385335" w:rsidRDefault="00385335" w:rsidP="00385335">
            <w:pPr>
              <w:rPr>
                <w:b/>
              </w:rPr>
            </w:pPr>
            <w:r>
              <w:rPr>
                <w:b/>
              </w:rPr>
              <w:t>Namn</w:t>
            </w:r>
          </w:p>
        </w:tc>
        <w:tc>
          <w:tcPr>
            <w:tcW w:w="2000" w:type="dxa"/>
            <w:shd w:val="clear" w:color="auto" w:fill="D9D9D9" w:themeFill="background1" w:themeFillShade="D9"/>
            <w:vAlign w:val="bottom"/>
          </w:tcPr>
          <w:p w14:paraId="764F6F97" w14:textId="77777777" w:rsidR="00385335" w:rsidRDefault="00385335" w:rsidP="00385335">
            <w:pPr>
              <w:rPr>
                <w:b/>
              </w:rPr>
            </w:pPr>
            <w:proofErr w:type="spellStart"/>
            <w:r>
              <w:rPr>
                <w:b/>
              </w:rPr>
              <w:t>Datatyp</w:t>
            </w:r>
            <w:proofErr w:type="spellEnd"/>
          </w:p>
        </w:tc>
        <w:tc>
          <w:tcPr>
            <w:tcW w:w="4000" w:type="dxa"/>
            <w:shd w:val="clear" w:color="auto" w:fill="D9D9D9" w:themeFill="background1" w:themeFillShade="D9"/>
            <w:vAlign w:val="bottom"/>
          </w:tcPr>
          <w:p w14:paraId="6078EBE4" w14:textId="77777777" w:rsidR="00385335" w:rsidRDefault="00385335" w:rsidP="00385335">
            <w:pPr>
              <w:rPr>
                <w:b/>
              </w:rPr>
            </w:pPr>
            <w:r>
              <w:rPr>
                <w:b/>
              </w:rPr>
              <w:t>Beskrivning</w:t>
            </w:r>
          </w:p>
        </w:tc>
        <w:tc>
          <w:tcPr>
            <w:tcW w:w="1300" w:type="dxa"/>
            <w:shd w:val="clear" w:color="auto" w:fill="D9D9D9" w:themeFill="background1" w:themeFillShade="D9"/>
            <w:vAlign w:val="bottom"/>
          </w:tcPr>
          <w:p w14:paraId="19FE635F" w14:textId="77777777" w:rsidR="00385335" w:rsidRDefault="00385335" w:rsidP="00385335">
            <w:pPr>
              <w:rPr>
                <w:b/>
              </w:rPr>
            </w:pPr>
            <w:proofErr w:type="spellStart"/>
            <w:r>
              <w:rPr>
                <w:b/>
              </w:rPr>
              <w:t>Kardinalitet</w:t>
            </w:r>
            <w:proofErr w:type="spellEnd"/>
          </w:p>
        </w:tc>
      </w:tr>
      <w:tr w:rsidR="00385335" w14:paraId="0629B37B" w14:textId="77777777" w:rsidTr="00385335">
        <w:tc>
          <w:tcPr>
            <w:tcW w:w="2800" w:type="dxa"/>
          </w:tcPr>
          <w:p w14:paraId="08A16594" w14:textId="77777777" w:rsidR="00385335" w:rsidRDefault="00385335" w:rsidP="00385335">
            <w:proofErr w:type="spellStart"/>
            <w:r>
              <w:t>temporaryRevokeId</w:t>
            </w:r>
            <w:proofErr w:type="spellEnd"/>
          </w:p>
        </w:tc>
        <w:tc>
          <w:tcPr>
            <w:tcW w:w="2000" w:type="dxa"/>
          </w:tcPr>
          <w:p w14:paraId="32C28521" w14:textId="77777777" w:rsidR="00385335" w:rsidRDefault="00385335" w:rsidP="00385335">
            <w:r>
              <w:t>Id</w:t>
            </w:r>
          </w:p>
        </w:tc>
        <w:tc>
          <w:tcPr>
            <w:tcW w:w="4000" w:type="dxa"/>
          </w:tcPr>
          <w:p w14:paraId="6B7A1CD3" w14:textId="77777777" w:rsidR="00385335" w:rsidRDefault="00385335" w:rsidP="00385335">
            <w:r>
              <w:t>Unik, global identifierare för den tillfälliga hävningen. Följer formatet för UUID.</w:t>
            </w:r>
          </w:p>
        </w:tc>
        <w:tc>
          <w:tcPr>
            <w:tcW w:w="1300" w:type="dxa"/>
          </w:tcPr>
          <w:p w14:paraId="46B0C2B0" w14:textId="77777777" w:rsidR="00385335" w:rsidRDefault="00385335" w:rsidP="00385335">
            <w:r>
              <w:t>1</w:t>
            </w:r>
          </w:p>
        </w:tc>
      </w:tr>
      <w:tr w:rsidR="00385335" w14:paraId="48A67CAF" w14:textId="77777777" w:rsidTr="00385335">
        <w:tc>
          <w:tcPr>
            <w:tcW w:w="2800" w:type="dxa"/>
          </w:tcPr>
          <w:p w14:paraId="08D72B7C" w14:textId="77777777" w:rsidR="00385335" w:rsidRDefault="00385335" w:rsidP="00385335">
            <w:r>
              <w:t>blockId</w:t>
            </w:r>
          </w:p>
        </w:tc>
        <w:tc>
          <w:tcPr>
            <w:tcW w:w="2000" w:type="dxa"/>
          </w:tcPr>
          <w:p w14:paraId="41ABF78F" w14:textId="77777777" w:rsidR="00385335" w:rsidRDefault="00385335" w:rsidP="00385335">
            <w:r>
              <w:t>Id</w:t>
            </w:r>
          </w:p>
        </w:tc>
        <w:tc>
          <w:tcPr>
            <w:tcW w:w="4000" w:type="dxa"/>
          </w:tcPr>
          <w:p w14:paraId="7D44F5AC" w14:textId="77777777" w:rsidR="00385335" w:rsidRDefault="00385335" w:rsidP="00385335">
            <w:r>
              <w:t>Unik, global identifierare som anger den spärr som den tillfälliga hävningen avser. Följer formatet för UUID.</w:t>
            </w:r>
          </w:p>
        </w:tc>
        <w:tc>
          <w:tcPr>
            <w:tcW w:w="1300" w:type="dxa"/>
          </w:tcPr>
          <w:p w14:paraId="5991C7AF" w14:textId="77777777" w:rsidR="00385335" w:rsidRDefault="00385335" w:rsidP="00385335">
            <w:r>
              <w:t>1</w:t>
            </w:r>
          </w:p>
        </w:tc>
      </w:tr>
      <w:tr w:rsidR="00385335" w14:paraId="2424CB57" w14:textId="77777777" w:rsidTr="00385335">
        <w:tc>
          <w:tcPr>
            <w:tcW w:w="2800" w:type="dxa"/>
          </w:tcPr>
          <w:p w14:paraId="360A25EF" w14:textId="77777777" w:rsidR="00385335" w:rsidRDefault="00385335" w:rsidP="00385335">
            <w:proofErr w:type="spellStart"/>
            <w:r>
              <w:t>endDate</w:t>
            </w:r>
            <w:proofErr w:type="spellEnd"/>
          </w:p>
        </w:tc>
        <w:tc>
          <w:tcPr>
            <w:tcW w:w="2000" w:type="dxa"/>
          </w:tcPr>
          <w:p w14:paraId="3E5E0BEE" w14:textId="77777777" w:rsidR="00385335" w:rsidRDefault="00385335" w:rsidP="00385335">
            <w:proofErr w:type="spellStart"/>
            <w:proofErr w:type="gramStart"/>
            <w:r>
              <w:t>xs:DateTime</w:t>
            </w:r>
            <w:proofErr w:type="spellEnd"/>
            <w:proofErr w:type="gramEnd"/>
          </w:p>
        </w:tc>
        <w:tc>
          <w:tcPr>
            <w:tcW w:w="4000" w:type="dxa"/>
          </w:tcPr>
          <w:p w14:paraId="38FC7597" w14:textId="77777777" w:rsidR="00385335" w:rsidRDefault="00385335" w:rsidP="00385335">
            <w:r>
              <w:t>Den tillfälliga hävningens giltighetsdatum. Hävningen upphör att gälla då denna tidpunkt inträffat.</w:t>
            </w:r>
          </w:p>
        </w:tc>
        <w:tc>
          <w:tcPr>
            <w:tcW w:w="1300" w:type="dxa"/>
          </w:tcPr>
          <w:p w14:paraId="4837EA50" w14:textId="77777777" w:rsidR="00385335" w:rsidRDefault="00385335" w:rsidP="00385335">
            <w:r>
              <w:t>1</w:t>
            </w:r>
          </w:p>
        </w:tc>
      </w:tr>
      <w:tr w:rsidR="00385335" w14:paraId="467718CB" w14:textId="77777777" w:rsidTr="00385335">
        <w:tc>
          <w:tcPr>
            <w:tcW w:w="2800" w:type="dxa"/>
          </w:tcPr>
          <w:p w14:paraId="32999F00" w14:textId="77777777" w:rsidR="00385335" w:rsidRDefault="00385335" w:rsidP="00385335">
            <w:proofErr w:type="spellStart"/>
            <w:r>
              <w:t>revokedForCareUnitId</w:t>
            </w:r>
            <w:proofErr w:type="spellEnd"/>
          </w:p>
        </w:tc>
        <w:tc>
          <w:tcPr>
            <w:tcW w:w="2000" w:type="dxa"/>
          </w:tcPr>
          <w:p w14:paraId="4A758709" w14:textId="77777777" w:rsidR="00385335" w:rsidRDefault="00385335" w:rsidP="00385335">
            <w:proofErr w:type="spellStart"/>
            <w:r>
              <w:t>HsaId</w:t>
            </w:r>
            <w:proofErr w:type="spellEnd"/>
          </w:p>
        </w:tc>
        <w:tc>
          <w:tcPr>
            <w:tcW w:w="4000" w:type="dxa"/>
          </w:tcPr>
          <w:p w14:paraId="19CA3B6A" w14:textId="77777777" w:rsidR="00385335" w:rsidRDefault="00385335" w:rsidP="00385335">
            <w:r>
              <w:t>Anger HSA-id för den vårdenhet hävningen gäller för.</w:t>
            </w:r>
          </w:p>
        </w:tc>
        <w:tc>
          <w:tcPr>
            <w:tcW w:w="1300" w:type="dxa"/>
          </w:tcPr>
          <w:p w14:paraId="7E560E7F" w14:textId="77777777" w:rsidR="00385335" w:rsidRDefault="00385335" w:rsidP="00385335">
            <w:r>
              <w:t>1</w:t>
            </w:r>
          </w:p>
        </w:tc>
      </w:tr>
      <w:tr w:rsidR="00385335" w14:paraId="631E6FD7" w14:textId="77777777" w:rsidTr="00385335">
        <w:tc>
          <w:tcPr>
            <w:tcW w:w="2800" w:type="dxa"/>
          </w:tcPr>
          <w:p w14:paraId="61FF0AEC" w14:textId="77777777" w:rsidR="00385335" w:rsidRDefault="00385335" w:rsidP="00385335">
            <w:proofErr w:type="spellStart"/>
            <w:r>
              <w:t>revokedForEmployeeId</w:t>
            </w:r>
            <w:proofErr w:type="spellEnd"/>
          </w:p>
        </w:tc>
        <w:tc>
          <w:tcPr>
            <w:tcW w:w="2000" w:type="dxa"/>
          </w:tcPr>
          <w:p w14:paraId="1052DE26" w14:textId="77777777" w:rsidR="00385335" w:rsidRDefault="00385335" w:rsidP="00385335">
            <w:proofErr w:type="spellStart"/>
            <w:r>
              <w:t>HsaId</w:t>
            </w:r>
            <w:proofErr w:type="spellEnd"/>
          </w:p>
        </w:tc>
        <w:tc>
          <w:tcPr>
            <w:tcW w:w="4000" w:type="dxa"/>
          </w:tcPr>
          <w:p w14:paraId="5621062F" w14:textId="77777777" w:rsidR="00385335" w:rsidRDefault="00385335" w:rsidP="00385335">
            <w:r>
              <w:t>Anger HSA-id för den medarbetare/person hävningen gäller för. Anges om hävningen skall gälla för en person, annars gäller hävningen för all behörig personal på angiven vårdenhet.</w:t>
            </w:r>
          </w:p>
        </w:tc>
        <w:tc>
          <w:tcPr>
            <w:tcW w:w="1300" w:type="dxa"/>
          </w:tcPr>
          <w:p w14:paraId="4BF7239F" w14:textId="77777777" w:rsidR="00385335" w:rsidRDefault="00385335" w:rsidP="00385335">
            <w:r>
              <w:t>0..1</w:t>
            </w:r>
          </w:p>
        </w:tc>
      </w:tr>
    </w:tbl>
    <w:p w14:paraId="21B56638" w14:textId="77777777" w:rsidR="00385335" w:rsidRDefault="00385335" w:rsidP="00385335"/>
    <w:p w14:paraId="068C2E7A" w14:textId="77777777" w:rsidR="007E33D7" w:rsidRPr="0085005D" w:rsidRDefault="007E33D7" w:rsidP="0085005D"/>
    <w:sectPr w:rsidR="007E33D7" w:rsidRPr="0085005D" w:rsidSect="000A531A">
      <w:headerReference w:type="default" r:id="rId35"/>
      <w:footerReference w:type="default" r:id="rId36"/>
      <w:headerReference w:type="first" r:id="rId37"/>
      <w:footerReference w:type="first" r:id="rId38"/>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BA7DE" w14:textId="77777777" w:rsidR="00690B67" w:rsidRDefault="00690B67" w:rsidP="00C72B17">
      <w:pPr>
        <w:spacing w:line="240" w:lineRule="auto"/>
      </w:pPr>
      <w:r>
        <w:separator/>
      </w:r>
    </w:p>
  </w:endnote>
  <w:endnote w:type="continuationSeparator" w:id="0">
    <w:p w14:paraId="163B055C" w14:textId="77777777" w:rsidR="00690B67" w:rsidRDefault="00690B67"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Mincho"/>
    <w:charset w:val="80"/>
    <w:family w:val="auto"/>
    <w:pitch w:val="variable"/>
    <w:sig w:usb0="00000000"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48801" w14:textId="77777777" w:rsidR="005E7C4F" w:rsidRDefault="005E7C4F"/>
  <w:p w14:paraId="1FC233E8" w14:textId="77777777" w:rsidR="005E7C4F" w:rsidRDefault="005E7C4F"/>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E7C4F" w:rsidRPr="004A7C1C" w14:paraId="3C5A492F" w14:textId="77777777" w:rsidTr="00095A0D">
      <w:trPr>
        <w:trHeight w:val="629"/>
      </w:trPr>
      <w:tc>
        <w:tcPr>
          <w:tcW w:w="1559" w:type="dxa"/>
        </w:tcPr>
        <w:p w14:paraId="784DFED4" w14:textId="77777777" w:rsidR="005E7C4F" w:rsidRPr="001304B6" w:rsidRDefault="005E7C4F"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17ECFA4D" w14:textId="4ED069A1" w:rsidR="00391D79" w:rsidRDefault="00391D79" w:rsidP="00095A0D">
          <w:pPr>
            <w:pStyle w:val="Sidfot"/>
            <w:ind w:left="0"/>
            <w:rPr>
              <w:rFonts w:ascii="Arial" w:eastAsia="Times New Roman" w:hAnsi="Arial"/>
              <w:color w:val="00A9A7"/>
              <w:sz w:val="14"/>
              <w:szCs w:val="24"/>
              <w:lang w:eastAsia="en-GB"/>
            </w:rPr>
          </w:pPr>
          <w:r w:rsidRPr="00391D79">
            <w:rPr>
              <w:rFonts w:ascii="Arial" w:eastAsia="Times New Roman" w:hAnsi="Arial"/>
              <w:color w:val="00A9A7"/>
              <w:sz w:val="14"/>
              <w:szCs w:val="24"/>
              <w:lang w:eastAsia="en-GB"/>
            </w:rPr>
            <w:t>Hornsgatan 20</w:t>
          </w:r>
        </w:p>
        <w:p w14:paraId="33EFF577" w14:textId="2C92D473" w:rsidR="005E7C4F" w:rsidRPr="001304B6" w:rsidRDefault="00391D79" w:rsidP="00095A0D">
          <w:pPr>
            <w:pStyle w:val="Sidfot"/>
            <w:ind w:left="0"/>
            <w:rPr>
              <w:rFonts w:ascii="Arial" w:eastAsia="Times New Roman" w:hAnsi="Arial"/>
              <w:color w:val="00A9A7"/>
              <w:sz w:val="14"/>
              <w:szCs w:val="24"/>
              <w:lang w:eastAsia="en-GB"/>
            </w:rPr>
          </w:pPr>
          <w:r w:rsidRPr="00391D79">
            <w:rPr>
              <w:rFonts w:ascii="Arial" w:eastAsia="Times New Roman" w:hAnsi="Arial"/>
              <w:color w:val="00A9A7"/>
              <w:sz w:val="14"/>
              <w:szCs w:val="24"/>
              <w:lang w:eastAsia="en-GB"/>
            </w:rPr>
            <w:t>118 82 Stockholm</w:t>
          </w:r>
        </w:p>
      </w:tc>
      <w:tc>
        <w:tcPr>
          <w:tcW w:w="2268" w:type="dxa"/>
        </w:tcPr>
        <w:p w14:paraId="17A89A58" w14:textId="669D2199" w:rsidR="005E7C4F" w:rsidRPr="002D75CA" w:rsidRDefault="005E7C4F"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 xml:space="preserve">Tel </w:t>
          </w:r>
          <w:r w:rsidR="00391D79" w:rsidRPr="00391D79">
            <w:rPr>
              <w:rFonts w:ascii="Arial" w:eastAsia="Times New Roman" w:hAnsi="Arial"/>
              <w:color w:val="00A9A7"/>
              <w:sz w:val="14"/>
              <w:szCs w:val="24"/>
              <w:lang w:eastAsia="en-GB"/>
            </w:rPr>
            <w:t>0771–25 10 10</w:t>
          </w:r>
        </w:p>
        <w:p w14:paraId="3A35D9B7" w14:textId="77777777" w:rsidR="005E7C4F" w:rsidRPr="002D75CA" w:rsidRDefault="005E7C4F" w:rsidP="00095A0D">
          <w:pPr>
            <w:pStyle w:val="Sidfot"/>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5E7C4F" w:rsidRPr="0091623E" w:rsidRDefault="005E7C4F" w:rsidP="00095A0D">
          <w:pPr>
            <w:pStyle w:val="Sidfot"/>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5E7C4F" w:rsidRPr="001304B6" w:rsidRDefault="005E7C4F" w:rsidP="00095A0D">
          <w:pPr>
            <w:pStyle w:val="Sidfot"/>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5E7C4F" w:rsidRPr="001304B6" w:rsidRDefault="005E7C4F" w:rsidP="00095A0D">
          <w:pPr>
            <w:pStyle w:val="Sidfot"/>
            <w:ind w:left="0"/>
            <w:rPr>
              <w:rFonts w:ascii="Arial" w:eastAsia="Times New Roman" w:hAnsi="Arial"/>
              <w:color w:val="00A9A7"/>
              <w:sz w:val="14"/>
              <w:szCs w:val="24"/>
              <w:lang w:eastAsia="en-GB"/>
            </w:rPr>
          </w:pPr>
          <w:proofErr w:type="gramStart"/>
          <w:r w:rsidRPr="001304B6">
            <w:rPr>
              <w:rFonts w:ascii="Arial" w:eastAsia="Times New Roman" w:hAnsi="Arial"/>
              <w:color w:val="00A9A7"/>
              <w:sz w:val="14"/>
              <w:szCs w:val="24"/>
              <w:lang w:eastAsia="en-GB"/>
            </w:rPr>
            <w:t>556559-4230</w:t>
          </w:r>
          <w:proofErr w:type="gramEnd"/>
        </w:p>
        <w:p w14:paraId="603862CD" w14:textId="77777777" w:rsidR="005E7C4F" w:rsidRPr="004A7C1C" w:rsidRDefault="005E7C4F" w:rsidP="001304B6">
          <w:pPr>
            <w:pStyle w:val="Sidfot"/>
          </w:pPr>
        </w:p>
      </w:tc>
      <w:tc>
        <w:tcPr>
          <w:tcW w:w="709" w:type="dxa"/>
        </w:tcPr>
        <w:p w14:paraId="6E332D35" w14:textId="15A980D1" w:rsidR="005E7C4F" w:rsidRPr="004A7C1C" w:rsidRDefault="005E7C4F" w:rsidP="00095A0D">
          <w:pPr>
            <w:pStyle w:val="Sidfot"/>
            <w:ind w:left="0"/>
            <w:rPr>
              <w:rStyle w:val="Sidnummer"/>
            </w:rPr>
          </w:pP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2</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68</w:t>
          </w:r>
          <w:r w:rsidRPr="004A7C1C">
            <w:rPr>
              <w:rStyle w:val="Sidnummer"/>
            </w:rPr>
            <w:fldChar w:fldCharType="end"/>
          </w:r>
        </w:p>
      </w:tc>
    </w:tr>
  </w:tbl>
  <w:p w14:paraId="6EB65E86" w14:textId="77777777" w:rsidR="005E7C4F" w:rsidRDefault="005E7C4F" w:rsidP="001304B6">
    <w:pPr>
      <w:pStyle w:val="Sidfot"/>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491F8" w14:textId="77777777" w:rsidR="005E7C4F" w:rsidRDefault="005E7C4F">
    <w:pPr>
      <w:pStyle w:val="Sidfot"/>
    </w:pPr>
  </w:p>
  <w:p w14:paraId="36E0CB75" w14:textId="77777777" w:rsidR="005E7C4F" w:rsidRDefault="005E7C4F">
    <w:pPr>
      <w:pStyle w:val="Sidfot"/>
    </w:pPr>
  </w:p>
  <w:p w14:paraId="68EA24B6" w14:textId="77777777" w:rsidR="005E7C4F" w:rsidRDefault="005E7C4F">
    <w:pPr>
      <w:pStyle w:val="Sidfot"/>
    </w:pPr>
  </w:p>
  <w:p w14:paraId="798F58D1" w14:textId="77777777" w:rsidR="005E7C4F" w:rsidRDefault="005E7C4F">
    <w:pPr>
      <w:pStyle w:val="Sidfot"/>
    </w:pPr>
  </w:p>
  <w:p w14:paraId="0B4F500D" w14:textId="77777777" w:rsidR="005E7C4F" w:rsidRDefault="005E7C4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D1E98" w14:textId="77777777" w:rsidR="00690B67" w:rsidRDefault="00690B67" w:rsidP="00C72B17">
      <w:pPr>
        <w:spacing w:line="240" w:lineRule="auto"/>
      </w:pPr>
      <w:r>
        <w:separator/>
      </w:r>
    </w:p>
  </w:footnote>
  <w:footnote w:type="continuationSeparator" w:id="0">
    <w:p w14:paraId="51814FE8" w14:textId="77777777" w:rsidR="00690B67" w:rsidRDefault="00690B67"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2D9D9" w14:textId="77777777" w:rsidR="005E7C4F" w:rsidRDefault="005E7C4F"/>
  <w:p w14:paraId="69BC34DE" w14:textId="77777777" w:rsidR="005E7C4F" w:rsidRDefault="005E7C4F"/>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E7C4F" w:rsidRPr="00333716" w14:paraId="38E1EC6E" w14:textId="77777777" w:rsidTr="000A531A">
      <w:trPr>
        <w:trHeight w:hRule="exact" w:val="539"/>
      </w:trPr>
      <w:tc>
        <w:tcPr>
          <w:tcW w:w="3168" w:type="dxa"/>
          <w:tcBorders>
            <w:top w:val="nil"/>
            <w:bottom w:val="nil"/>
          </w:tcBorders>
        </w:tcPr>
        <w:p w14:paraId="74451D16" w14:textId="77777777" w:rsidR="005E7C4F" w:rsidRPr="00095A0D" w:rsidRDefault="005E7C4F" w:rsidP="00095A0D">
          <w:pPr>
            <w:pStyle w:val="Sidfot"/>
            <w:rPr>
              <w:rFonts w:ascii="Arial" w:eastAsia="Times New Roman" w:hAnsi="Arial"/>
              <w:color w:val="00A9A7"/>
              <w:sz w:val="14"/>
              <w:szCs w:val="24"/>
              <w:lang w:eastAsia="en-GB"/>
            </w:rPr>
          </w:pPr>
          <w:bookmarkStart w:id="191" w:name="LDnr1"/>
          <w:bookmarkEnd w:id="191"/>
        </w:p>
        <w:p w14:paraId="1A79B92D" w14:textId="77777777" w:rsidR="005E7C4F" w:rsidRPr="00095A0D" w:rsidRDefault="005E7C4F" w:rsidP="00095A0D">
          <w:pPr>
            <w:pStyle w:val="Sidfot"/>
            <w:rPr>
              <w:rFonts w:ascii="Arial" w:eastAsia="Times New Roman" w:hAnsi="Arial"/>
              <w:color w:val="00A9A7"/>
              <w:sz w:val="14"/>
              <w:szCs w:val="24"/>
              <w:lang w:eastAsia="en-GB"/>
            </w:rPr>
          </w:pPr>
        </w:p>
      </w:tc>
      <w:tc>
        <w:tcPr>
          <w:tcW w:w="4111" w:type="dxa"/>
          <w:tcBorders>
            <w:top w:val="nil"/>
            <w:bottom w:val="nil"/>
          </w:tcBorders>
        </w:tcPr>
        <w:p w14:paraId="4AC1A147" w14:textId="47C6422E" w:rsidR="005E7C4F" w:rsidRDefault="005E7C4F" w:rsidP="000A531A">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Spärr</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TITLE  \* MERGEFORMAT </w:instrText>
          </w:r>
          <w:r w:rsidRPr="007D7250">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Spärr</w:t>
          </w:r>
          <w:r w:rsidRPr="007D7250">
            <w:rPr>
              <w:rFonts w:ascii="Arial" w:eastAsia="Times New Roman" w:hAnsi="Arial"/>
              <w:color w:val="008000"/>
              <w:sz w:val="14"/>
              <w:szCs w:val="24"/>
              <w:lang w:eastAsia="en-GB"/>
            </w:rPr>
            <w:fldChar w:fldCharType="end"/>
          </w:r>
        </w:p>
        <w:p w14:paraId="015507E6" w14:textId="2DD0EA4B" w:rsidR="005E7C4F" w:rsidRDefault="005E7C4F"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DOCPROPERTY "version" \* MERGEFORMAT </w:instrText>
          </w:r>
          <w:r w:rsidRPr="007D7250">
            <w:rPr>
              <w:rFonts w:ascii="Arial" w:eastAsia="Times New Roman" w:hAnsi="Arial"/>
              <w:color w:val="008000"/>
              <w:sz w:val="14"/>
              <w:szCs w:val="24"/>
              <w:lang w:eastAsia="en-GB"/>
            </w:rPr>
            <w:fldChar w:fldCharType="separate"/>
          </w:r>
          <w:r w:rsidR="00391D79">
            <w:rPr>
              <w:rFonts w:ascii="Arial" w:eastAsia="Times New Roman" w:hAnsi="Arial"/>
              <w:color w:val="008000"/>
              <w:sz w:val="14"/>
              <w:szCs w:val="24"/>
              <w:lang w:eastAsia="en-GB"/>
            </w:rPr>
            <w:t>4.0.4</w:t>
          </w:r>
          <w:r w:rsidRPr="007D7250">
            <w:rPr>
              <w:rFonts w:ascii="Arial" w:eastAsia="Times New Roman" w:hAnsi="Arial"/>
              <w:color w:val="008000"/>
              <w:sz w:val="14"/>
              <w:szCs w:val="24"/>
              <w:lang w:eastAsia="en-GB"/>
            </w:rPr>
            <w:fldChar w:fldCharType="end"/>
          </w:r>
        </w:p>
        <w:p w14:paraId="361CB3A2" w14:textId="77777777" w:rsidR="005E7C4F" w:rsidRPr="00095A0D" w:rsidRDefault="005E7C4F" w:rsidP="00932401">
          <w:pPr>
            <w:pStyle w:val="Sidfot"/>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403B6131" w:rsidR="005E7C4F" w:rsidRDefault="005E7C4F" w:rsidP="000A531A">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5E7C4F" w:rsidRPr="00095A0D" w:rsidRDefault="005E7C4F" w:rsidP="007D7250">
          <w:pPr>
            <w:pStyle w:val="Sidfot"/>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5E7C4F" w:rsidRPr="00095A0D" w:rsidRDefault="005E7C4F" w:rsidP="000A531A">
          <w:pPr>
            <w:pStyle w:val="Sidfot"/>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15DA8036" w:rsidR="005E7C4F" w:rsidRPr="000A531A" w:rsidRDefault="005E7C4F" w:rsidP="00932401">
          <w:pPr>
            <w:pStyle w:val="Sidfot"/>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MERGEFORMAT </w:instrText>
          </w:r>
          <w:r>
            <w:rPr>
              <w:rFonts w:ascii="Arial" w:eastAsia="Times New Roman" w:hAnsi="Arial"/>
              <w:color w:val="00A9A7"/>
              <w:sz w:val="14"/>
              <w:szCs w:val="24"/>
              <w:lang w:eastAsia="en-GB"/>
            </w:rPr>
            <w:fldChar w:fldCharType="separate"/>
          </w:r>
          <w:r w:rsidR="00391D79">
            <w:rPr>
              <w:rFonts w:ascii="Arial" w:eastAsia="Times New Roman" w:hAnsi="Arial"/>
              <w:noProof/>
              <w:color w:val="00A9A7"/>
              <w:sz w:val="14"/>
              <w:szCs w:val="24"/>
              <w:lang w:eastAsia="en-GB"/>
            </w:rPr>
            <w:t xml:space="preserve">2024-10-18 </w:t>
          </w:r>
          <w:r>
            <w:rPr>
              <w:rFonts w:ascii="Arial" w:eastAsia="Times New Roman" w:hAnsi="Arial"/>
              <w:color w:val="00A9A7"/>
              <w:sz w:val="14"/>
              <w:szCs w:val="24"/>
              <w:lang w:eastAsia="en-GB"/>
            </w:rPr>
            <w:fldChar w:fldCharType="end"/>
          </w:r>
        </w:p>
      </w:tc>
    </w:tr>
    <w:tr w:rsidR="005E7C4F"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5E7C4F" w:rsidRPr="00095A0D" w:rsidRDefault="005E7C4F" w:rsidP="00095A0D">
          <w:pPr>
            <w:pStyle w:val="Sidfot"/>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5E7C4F" w:rsidRPr="00095A0D" w:rsidRDefault="005E7C4F" w:rsidP="00095A0D">
          <w:pPr>
            <w:pStyle w:val="Sidfot"/>
            <w:rPr>
              <w:rFonts w:ascii="Arial" w:eastAsia="Times New Roman" w:hAnsi="Arial"/>
              <w:color w:val="00A9A7"/>
              <w:sz w:val="14"/>
              <w:szCs w:val="24"/>
              <w:lang w:eastAsia="en-GB"/>
            </w:rPr>
          </w:pPr>
        </w:p>
      </w:tc>
    </w:tr>
  </w:tbl>
  <w:p w14:paraId="2AC110CF" w14:textId="77777777" w:rsidR="005E7C4F" w:rsidRDefault="005E7C4F" w:rsidP="008303EF">
    <w:pPr>
      <w:tabs>
        <w:tab w:val="left" w:pos="6237"/>
      </w:tabs>
    </w:pPr>
    <w:r>
      <w:t xml:space="preserve"> </w:t>
    </w:r>
    <w:bookmarkStart w:id="192" w:name="Dnr1"/>
    <w:bookmarkEnd w:id="19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6985F" w14:textId="77777777" w:rsidR="005E7C4F" w:rsidRDefault="005E7C4F" w:rsidP="00D774BC">
    <w:pPr>
      <w:tabs>
        <w:tab w:val="left" w:pos="6237"/>
      </w:tabs>
    </w:pPr>
  </w:p>
  <w:p w14:paraId="51103E17" w14:textId="77777777" w:rsidR="005E7C4F" w:rsidRDefault="005E7C4F" w:rsidP="00D774BC">
    <w:pPr>
      <w:tabs>
        <w:tab w:val="left" w:pos="6237"/>
      </w:tabs>
    </w:pPr>
  </w:p>
  <w:p w14:paraId="772AE06E" w14:textId="77777777" w:rsidR="005E7C4F" w:rsidRDefault="005E7C4F" w:rsidP="00D774BC">
    <w:pPr>
      <w:tabs>
        <w:tab w:val="left" w:pos="6237"/>
      </w:tabs>
    </w:pPr>
  </w:p>
  <w:p w14:paraId="42F0C144" w14:textId="77777777" w:rsidR="005E7C4F" w:rsidRDefault="005E7C4F"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93" w:name="LDnr"/>
    <w:bookmarkEnd w:id="193"/>
    <w:r>
      <w:t xml:space="preserve"> </w:t>
    </w:r>
    <w:bookmarkStart w:id="194" w:name="Dnr"/>
    <w:bookmarkEnd w:id="194"/>
  </w:p>
  <w:tbl>
    <w:tblPr>
      <w:tblW w:w="9180" w:type="dxa"/>
      <w:tblLayout w:type="fixed"/>
      <w:tblLook w:val="04A0" w:firstRow="1" w:lastRow="0" w:firstColumn="1" w:lastColumn="0" w:noHBand="0" w:noVBand="1"/>
    </w:tblPr>
    <w:tblGrid>
      <w:gridCol w:w="956"/>
      <w:gridCol w:w="1199"/>
      <w:gridCol w:w="4049"/>
      <w:gridCol w:w="2976"/>
    </w:tblGrid>
    <w:tr w:rsidR="005E7C4F" w:rsidRPr="0024387D" w14:paraId="6E3EED84" w14:textId="77777777" w:rsidTr="00364AE6">
      <w:tc>
        <w:tcPr>
          <w:tcW w:w="2155" w:type="dxa"/>
          <w:gridSpan w:val="2"/>
        </w:tcPr>
        <w:p w14:paraId="2933175C" w14:textId="77777777" w:rsidR="005E7C4F" w:rsidRPr="0024387D" w:rsidRDefault="005E7C4F" w:rsidP="002A2120">
          <w:pPr>
            <w:pStyle w:val="Sidhuvud"/>
            <w:rPr>
              <w:rFonts w:cs="Georgia"/>
              <w:sz w:val="12"/>
              <w:szCs w:val="12"/>
            </w:rPr>
          </w:pPr>
        </w:p>
      </w:tc>
      <w:tc>
        <w:tcPr>
          <w:tcW w:w="4049" w:type="dxa"/>
        </w:tcPr>
        <w:p w14:paraId="2813ED1B" w14:textId="77777777" w:rsidR="005E7C4F" w:rsidRPr="0024387D" w:rsidRDefault="005E7C4F" w:rsidP="00DE4030">
          <w:pPr>
            <w:pStyle w:val="Sidhuvud"/>
            <w:rPr>
              <w:rFonts w:cs="Georgia"/>
              <w:sz w:val="14"/>
              <w:szCs w:val="14"/>
            </w:rPr>
          </w:pPr>
        </w:p>
      </w:tc>
      <w:tc>
        <w:tcPr>
          <w:tcW w:w="2976" w:type="dxa"/>
        </w:tcPr>
        <w:p w14:paraId="1F7BDFA1" w14:textId="77777777" w:rsidR="005E7C4F" w:rsidRDefault="005E7C4F" w:rsidP="00DE4030">
          <w:r>
            <w:t xml:space="preserve"> </w:t>
          </w:r>
          <w:bookmarkStart w:id="195" w:name="slask"/>
          <w:bookmarkStart w:id="196" w:name="Addressee"/>
          <w:bookmarkEnd w:id="195"/>
          <w:bookmarkEnd w:id="196"/>
        </w:p>
      </w:tc>
    </w:tr>
    <w:tr w:rsidR="005E7C4F" w:rsidRPr="00F456CC" w14:paraId="7817C09A" w14:textId="77777777" w:rsidTr="00364AE6">
      <w:tc>
        <w:tcPr>
          <w:tcW w:w="956" w:type="dxa"/>
          <w:tcBorders>
            <w:right w:val="single" w:sz="4" w:space="0" w:color="auto"/>
          </w:tcBorders>
        </w:tcPr>
        <w:p w14:paraId="7F2ACC79" w14:textId="77777777" w:rsidR="005E7C4F" w:rsidRPr="00F456CC" w:rsidRDefault="005E7C4F" w:rsidP="00025527">
          <w:pPr>
            <w:pStyle w:val="Sidhuvud"/>
            <w:rPr>
              <w:rFonts w:cs="Georgia"/>
              <w:sz w:val="12"/>
              <w:szCs w:val="12"/>
            </w:rPr>
          </w:pPr>
        </w:p>
      </w:tc>
      <w:tc>
        <w:tcPr>
          <w:tcW w:w="1199" w:type="dxa"/>
          <w:tcBorders>
            <w:left w:val="single" w:sz="4" w:space="0" w:color="auto"/>
          </w:tcBorders>
        </w:tcPr>
        <w:p w14:paraId="27F330F9" w14:textId="77777777" w:rsidR="005E7C4F" w:rsidRPr="00F456CC" w:rsidRDefault="005E7C4F" w:rsidP="00DE4030">
          <w:pPr>
            <w:pStyle w:val="Sidhuvud"/>
            <w:rPr>
              <w:rFonts w:cs="Georgia"/>
              <w:sz w:val="12"/>
              <w:szCs w:val="12"/>
            </w:rPr>
          </w:pPr>
        </w:p>
      </w:tc>
      <w:tc>
        <w:tcPr>
          <w:tcW w:w="4049" w:type="dxa"/>
        </w:tcPr>
        <w:p w14:paraId="37AA9367" w14:textId="77777777" w:rsidR="005E7C4F" w:rsidRPr="002C11AF" w:rsidRDefault="005E7C4F" w:rsidP="00DE4030">
          <w:pPr>
            <w:pStyle w:val="Sidhuvud"/>
            <w:rPr>
              <w:rFonts w:cs="Georgia"/>
              <w:sz w:val="12"/>
              <w:szCs w:val="12"/>
            </w:rPr>
          </w:pPr>
        </w:p>
      </w:tc>
      <w:tc>
        <w:tcPr>
          <w:tcW w:w="2976" w:type="dxa"/>
        </w:tcPr>
        <w:p w14:paraId="25E5B32E" w14:textId="77777777" w:rsidR="005E7C4F" w:rsidRPr="002C11AF" w:rsidRDefault="005E7C4F" w:rsidP="00DE4030">
          <w:pPr>
            <w:pStyle w:val="Sidhuvud"/>
            <w:rPr>
              <w:rFonts w:cs="Georgia"/>
              <w:sz w:val="12"/>
              <w:szCs w:val="12"/>
            </w:rPr>
          </w:pPr>
        </w:p>
      </w:tc>
    </w:tr>
  </w:tbl>
  <w:p w14:paraId="4244CC6E" w14:textId="77777777" w:rsidR="005E7C4F" w:rsidRPr="003755FD" w:rsidRDefault="005E7C4F" w:rsidP="008866A6">
    <w:bookmarkStart w:id="197" w:name="Radera2"/>
    <w:bookmarkEnd w:id="19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5251917"/>
    <w:multiLevelType w:val="hybridMultilevel"/>
    <w:tmpl w:val="388A60B2"/>
    <w:lvl w:ilvl="0" w:tplc="5970866A">
      <w:numFmt w:val="bullet"/>
      <w:lvlText w:val=""/>
      <w:lvlJc w:val="left"/>
      <w:pPr>
        <w:ind w:left="720" w:hanging="360"/>
      </w:pPr>
      <w:rPr>
        <w:rFonts w:ascii="Symbol" w:eastAsia="Calibri"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A1442F"/>
    <w:multiLevelType w:val="multilevel"/>
    <w:tmpl w:val="5BC4CF2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rPr>
        <w:color w:val="auto"/>
      </w:r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2"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15D7DEE"/>
    <w:multiLevelType w:val="hybridMultilevel"/>
    <w:tmpl w:val="ECB2FC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6"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A45E6"/>
    <w:multiLevelType w:val="multilevel"/>
    <w:tmpl w:val="50846754"/>
    <w:numStyleLink w:val="111111"/>
  </w:abstractNum>
  <w:abstractNum w:abstractNumId="22"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3"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FD0365E"/>
    <w:multiLevelType w:val="hybridMultilevel"/>
    <w:tmpl w:val="D924EE78"/>
    <w:lvl w:ilvl="0" w:tplc="BF78DB76">
      <w:start w:val="3"/>
      <w:numFmt w:val="bullet"/>
      <w:lvlText w:val="-"/>
      <w:lvlJc w:val="left"/>
      <w:pPr>
        <w:ind w:left="720" w:hanging="360"/>
      </w:pPr>
      <w:rPr>
        <w:rFonts w:ascii="Times New Roman" w:eastAsia="ヒラギノ角ゴ Pro W3"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0"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25B4FDE"/>
    <w:multiLevelType w:val="hybridMultilevel"/>
    <w:tmpl w:val="D3448594"/>
    <w:lvl w:ilvl="0" w:tplc="ECA8888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F5C40FE"/>
    <w:multiLevelType w:val="multilevel"/>
    <w:tmpl w:val="A31293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53815731">
    <w:abstractNumId w:val="1"/>
  </w:num>
  <w:num w:numId="2" w16cid:durableId="1918900128">
    <w:abstractNumId w:val="0"/>
  </w:num>
  <w:num w:numId="3" w16cid:durableId="1529753463">
    <w:abstractNumId w:val="13"/>
  </w:num>
  <w:num w:numId="4" w16cid:durableId="422068490">
    <w:abstractNumId w:val="6"/>
  </w:num>
  <w:num w:numId="5" w16cid:durableId="2015690755">
    <w:abstractNumId w:val="26"/>
  </w:num>
  <w:num w:numId="6" w16cid:durableId="1261375931">
    <w:abstractNumId w:val="17"/>
  </w:num>
  <w:num w:numId="7" w16cid:durableId="1666006615">
    <w:abstractNumId w:val="28"/>
  </w:num>
  <w:num w:numId="8" w16cid:durableId="2141724963">
    <w:abstractNumId w:val="29"/>
  </w:num>
  <w:num w:numId="9" w16cid:durableId="718482969">
    <w:abstractNumId w:val="19"/>
  </w:num>
  <w:num w:numId="10" w16cid:durableId="168909350">
    <w:abstractNumId w:val="18"/>
  </w:num>
  <w:num w:numId="11" w16cid:durableId="365524924">
    <w:abstractNumId w:val="12"/>
  </w:num>
  <w:num w:numId="12" w16cid:durableId="2121876379">
    <w:abstractNumId w:val="30"/>
  </w:num>
  <w:num w:numId="13" w16cid:durableId="673411532">
    <w:abstractNumId w:val="15"/>
  </w:num>
  <w:num w:numId="14" w16cid:durableId="162859726">
    <w:abstractNumId w:val="4"/>
  </w:num>
  <w:num w:numId="15" w16cid:durableId="522985302">
    <w:abstractNumId w:val="23"/>
  </w:num>
  <w:num w:numId="16" w16cid:durableId="1377781884">
    <w:abstractNumId w:val="27"/>
  </w:num>
  <w:num w:numId="17" w16cid:durableId="1483548553">
    <w:abstractNumId w:val="33"/>
  </w:num>
  <w:num w:numId="18" w16cid:durableId="1778134917">
    <w:abstractNumId w:val="24"/>
  </w:num>
  <w:num w:numId="19" w16cid:durableId="587037316">
    <w:abstractNumId w:val="5"/>
  </w:num>
  <w:num w:numId="20" w16cid:durableId="1240553792">
    <w:abstractNumId w:val="8"/>
  </w:num>
  <w:num w:numId="21" w16cid:durableId="819151760">
    <w:abstractNumId w:val="7"/>
  </w:num>
  <w:num w:numId="22" w16cid:durableId="1822304163">
    <w:abstractNumId w:val="3"/>
  </w:num>
  <w:num w:numId="23" w16cid:durableId="112722145">
    <w:abstractNumId w:val="22"/>
  </w:num>
  <w:num w:numId="24" w16cid:durableId="1061488128">
    <w:abstractNumId w:val="10"/>
  </w:num>
  <w:num w:numId="25" w16cid:durableId="1283534383">
    <w:abstractNumId w:val="11"/>
  </w:num>
  <w:num w:numId="26" w16cid:durableId="747651086">
    <w:abstractNumId w:val="31"/>
  </w:num>
  <w:num w:numId="27" w16cid:durableId="1546914580">
    <w:abstractNumId w:val="32"/>
  </w:num>
  <w:num w:numId="28" w16cid:durableId="1641569882">
    <w:abstractNumId w:val="9"/>
  </w:num>
  <w:num w:numId="29" w16cid:durableId="1073628676">
    <w:abstractNumId w:val="20"/>
  </w:num>
  <w:num w:numId="30" w16cid:durableId="506940270">
    <w:abstractNumId w:val="34"/>
  </w:num>
  <w:num w:numId="31" w16cid:durableId="492185105">
    <w:abstractNumId w:val="25"/>
  </w:num>
  <w:num w:numId="32" w16cid:durableId="2144082623">
    <w:abstractNumId w:val="35"/>
  </w:num>
  <w:num w:numId="33" w16cid:durableId="14032887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0473628">
    <w:abstractNumId w:val="16"/>
  </w:num>
  <w:num w:numId="35" w16cid:durableId="839589570">
    <w:abstractNumId w:val="21"/>
  </w:num>
  <w:num w:numId="36" w16cid:durableId="1046873360">
    <w:abstractNumId w:val="2"/>
  </w:num>
  <w:num w:numId="37" w16cid:durableId="3415160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0976"/>
    <w:rsid w:val="00003FF5"/>
    <w:rsid w:val="000065DE"/>
    <w:rsid w:val="000113BE"/>
    <w:rsid w:val="000130C8"/>
    <w:rsid w:val="00013301"/>
    <w:rsid w:val="0001564D"/>
    <w:rsid w:val="000161E7"/>
    <w:rsid w:val="000218B7"/>
    <w:rsid w:val="0002328A"/>
    <w:rsid w:val="00025527"/>
    <w:rsid w:val="000308E4"/>
    <w:rsid w:val="00036FF1"/>
    <w:rsid w:val="00037EA1"/>
    <w:rsid w:val="00046D6C"/>
    <w:rsid w:val="00047E25"/>
    <w:rsid w:val="000507E1"/>
    <w:rsid w:val="000512A9"/>
    <w:rsid w:val="000515E2"/>
    <w:rsid w:val="00052F3A"/>
    <w:rsid w:val="00053977"/>
    <w:rsid w:val="0006023C"/>
    <w:rsid w:val="00063996"/>
    <w:rsid w:val="00072559"/>
    <w:rsid w:val="0008100A"/>
    <w:rsid w:val="000844ED"/>
    <w:rsid w:val="00087F67"/>
    <w:rsid w:val="000954B2"/>
    <w:rsid w:val="00095A0D"/>
    <w:rsid w:val="000A531A"/>
    <w:rsid w:val="000A69BD"/>
    <w:rsid w:val="000B09B2"/>
    <w:rsid w:val="000B78B9"/>
    <w:rsid w:val="000C0B84"/>
    <w:rsid w:val="000C1ACF"/>
    <w:rsid w:val="000C2908"/>
    <w:rsid w:val="000C689A"/>
    <w:rsid w:val="000C776C"/>
    <w:rsid w:val="000D4323"/>
    <w:rsid w:val="000D4E05"/>
    <w:rsid w:val="000D685C"/>
    <w:rsid w:val="000E020A"/>
    <w:rsid w:val="000E1232"/>
    <w:rsid w:val="000E190F"/>
    <w:rsid w:val="000E3184"/>
    <w:rsid w:val="000E38E3"/>
    <w:rsid w:val="000E7B1B"/>
    <w:rsid w:val="000F1176"/>
    <w:rsid w:val="000F22E3"/>
    <w:rsid w:val="000F72A4"/>
    <w:rsid w:val="00100B52"/>
    <w:rsid w:val="00114082"/>
    <w:rsid w:val="00116504"/>
    <w:rsid w:val="001233FB"/>
    <w:rsid w:val="00124A35"/>
    <w:rsid w:val="00125EDF"/>
    <w:rsid w:val="001304B6"/>
    <w:rsid w:val="001502F9"/>
    <w:rsid w:val="00150D51"/>
    <w:rsid w:val="00160052"/>
    <w:rsid w:val="00160E63"/>
    <w:rsid w:val="0016591B"/>
    <w:rsid w:val="001714C5"/>
    <w:rsid w:val="001752B9"/>
    <w:rsid w:val="00176FAF"/>
    <w:rsid w:val="00183401"/>
    <w:rsid w:val="00184750"/>
    <w:rsid w:val="0018654E"/>
    <w:rsid w:val="00191B2C"/>
    <w:rsid w:val="0019277E"/>
    <w:rsid w:val="00192C0C"/>
    <w:rsid w:val="001B2C00"/>
    <w:rsid w:val="001B6C20"/>
    <w:rsid w:val="001B7292"/>
    <w:rsid w:val="001C00D3"/>
    <w:rsid w:val="001C046C"/>
    <w:rsid w:val="001C1E6E"/>
    <w:rsid w:val="001C4DC4"/>
    <w:rsid w:val="001C7D35"/>
    <w:rsid w:val="001F3085"/>
    <w:rsid w:val="0020201C"/>
    <w:rsid w:val="00204733"/>
    <w:rsid w:val="002047F2"/>
    <w:rsid w:val="00211367"/>
    <w:rsid w:val="00212825"/>
    <w:rsid w:val="002139CA"/>
    <w:rsid w:val="00224476"/>
    <w:rsid w:val="00226F03"/>
    <w:rsid w:val="002409CD"/>
    <w:rsid w:val="0024387D"/>
    <w:rsid w:val="00245433"/>
    <w:rsid w:val="00246426"/>
    <w:rsid w:val="00250628"/>
    <w:rsid w:val="00255492"/>
    <w:rsid w:val="00265403"/>
    <w:rsid w:val="002664B2"/>
    <w:rsid w:val="00267208"/>
    <w:rsid w:val="00273190"/>
    <w:rsid w:val="00275A95"/>
    <w:rsid w:val="00277ADB"/>
    <w:rsid w:val="002850F2"/>
    <w:rsid w:val="0028759B"/>
    <w:rsid w:val="0029087A"/>
    <w:rsid w:val="00292FFB"/>
    <w:rsid w:val="002A205F"/>
    <w:rsid w:val="002A2120"/>
    <w:rsid w:val="002A4372"/>
    <w:rsid w:val="002A4597"/>
    <w:rsid w:val="002A59E4"/>
    <w:rsid w:val="002A77D2"/>
    <w:rsid w:val="002B1C88"/>
    <w:rsid w:val="002C11AF"/>
    <w:rsid w:val="002C24A6"/>
    <w:rsid w:val="002C41D0"/>
    <w:rsid w:val="002D4870"/>
    <w:rsid w:val="002D5B10"/>
    <w:rsid w:val="002D75CA"/>
    <w:rsid w:val="002E1E9D"/>
    <w:rsid w:val="002E6023"/>
    <w:rsid w:val="002E6348"/>
    <w:rsid w:val="002E77DE"/>
    <w:rsid w:val="002F00A2"/>
    <w:rsid w:val="002F4525"/>
    <w:rsid w:val="002F521C"/>
    <w:rsid w:val="002F7E28"/>
    <w:rsid w:val="0030710D"/>
    <w:rsid w:val="00322A41"/>
    <w:rsid w:val="00324267"/>
    <w:rsid w:val="00325EBF"/>
    <w:rsid w:val="00326916"/>
    <w:rsid w:val="00327D20"/>
    <w:rsid w:val="003310B5"/>
    <w:rsid w:val="00332BF2"/>
    <w:rsid w:val="00337395"/>
    <w:rsid w:val="00343249"/>
    <w:rsid w:val="0034437F"/>
    <w:rsid w:val="0035770E"/>
    <w:rsid w:val="00357747"/>
    <w:rsid w:val="00360CAD"/>
    <w:rsid w:val="00362731"/>
    <w:rsid w:val="003644D9"/>
    <w:rsid w:val="00364AE6"/>
    <w:rsid w:val="00364D31"/>
    <w:rsid w:val="00364DEE"/>
    <w:rsid w:val="003750F4"/>
    <w:rsid w:val="003755FD"/>
    <w:rsid w:val="00385335"/>
    <w:rsid w:val="00390030"/>
    <w:rsid w:val="00391D79"/>
    <w:rsid w:val="0039481C"/>
    <w:rsid w:val="00394F76"/>
    <w:rsid w:val="003975B7"/>
    <w:rsid w:val="003A1F89"/>
    <w:rsid w:val="003B01AB"/>
    <w:rsid w:val="003C2D14"/>
    <w:rsid w:val="003C5BBA"/>
    <w:rsid w:val="003C7F3D"/>
    <w:rsid w:val="003D21E1"/>
    <w:rsid w:val="003D2E45"/>
    <w:rsid w:val="003D44EB"/>
    <w:rsid w:val="003D6708"/>
    <w:rsid w:val="003E6B12"/>
    <w:rsid w:val="003F5F5D"/>
    <w:rsid w:val="004018BD"/>
    <w:rsid w:val="00405057"/>
    <w:rsid w:val="00413266"/>
    <w:rsid w:val="00415214"/>
    <w:rsid w:val="00415791"/>
    <w:rsid w:val="00416F4D"/>
    <w:rsid w:val="0042027B"/>
    <w:rsid w:val="0042402C"/>
    <w:rsid w:val="00435EAB"/>
    <w:rsid w:val="004375C9"/>
    <w:rsid w:val="0044025A"/>
    <w:rsid w:val="0044305B"/>
    <w:rsid w:val="004433BE"/>
    <w:rsid w:val="00444C74"/>
    <w:rsid w:val="004603A9"/>
    <w:rsid w:val="00460900"/>
    <w:rsid w:val="00460BEE"/>
    <w:rsid w:val="004664CB"/>
    <w:rsid w:val="00473095"/>
    <w:rsid w:val="00482B99"/>
    <w:rsid w:val="00491FA2"/>
    <w:rsid w:val="0049416E"/>
    <w:rsid w:val="004A530D"/>
    <w:rsid w:val="004B0B17"/>
    <w:rsid w:val="004B0F2C"/>
    <w:rsid w:val="004B347C"/>
    <w:rsid w:val="004B5728"/>
    <w:rsid w:val="004C2C46"/>
    <w:rsid w:val="004C349F"/>
    <w:rsid w:val="004C39DB"/>
    <w:rsid w:val="004D3B45"/>
    <w:rsid w:val="004D3C1A"/>
    <w:rsid w:val="004D3EB7"/>
    <w:rsid w:val="004D5589"/>
    <w:rsid w:val="004E1130"/>
    <w:rsid w:val="004E152C"/>
    <w:rsid w:val="004E2BA2"/>
    <w:rsid w:val="004E69EF"/>
    <w:rsid w:val="004F2686"/>
    <w:rsid w:val="004F39E1"/>
    <w:rsid w:val="00504058"/>
    <w:rsid w:val="00504BFC"/>
    <w:rsid w:val="00510507"/>
    <w:rsid w:val="00520292"/>
    <w:rsid w:val="00520999"/>
    <w:rsid w:val="00525CF4"/>
    <w:rsid w:val="00526BE7"/>
    <w:rsid w:val="00526C02"/>
    <w:rsid w:val="00531335"/>
    <w:rsid w:val="005336D9"/>
    <w:rsid w:val="00536D36"/>
    <w:rsid w:val="00536F29"/>
    <w:rsid w:val="005408F3"/>
    <w:rsid w:val="005477ED"/>
    <w:rsid w:val="005521B0"/>
    <w:rsid w:val="005578D3"/>
    <w:rsid w:val="005634F9"/>
    <w:rsid w:val="0056497A"/>
    <w:rsid w:val="00566ACF"/>
    <w:rsid w:val="0057032F"/>
    <w:rsid w:val="0057273D"/>
    <w:rsid w:val="0059544B"/>
    <w:rsid w:val="005957FC"/>
    <w:rsid w:val="00595ADE"/>
    <w:rsid w:val="005A0069"/>
    <w:rsid w:val="005A11F9"/>
    <w:rsid w:val="005A2DFC"/>
    <w:rsid w:val="005A4819"/>
    <w:rsid w:val="005A6077"/>
    <w:rsid w:val="005A6380"/>
    <w:rsid w:val="005B5439"/>
    <w:rsid w:val="005B6762"/>
    <w:rsid w:val="005B76C3"/>
    <w:rsid w:val="005C1E7F"/>
    <w:rsid w:val="005C5369"/>
    <w:rsid w:val="005C7E1B"/>
    <w:rsid w:val="005C7F07"/>
    <w:rsid w:val="005D1663"/>
    <w:rsid w:val="005D4A3F"/>
    <w:rsid w:val="005D655F"/>
    <w:rsid w:val="005D6C3E"/>
    <w:rsid w:val="005E710A"/>
    <w:rsid w:val="005E7C4F"/>
    <w:rsid w:val="005F7E0A"/>
    <w:rsid w:val="00602874"/>
    <w:rsid w:val="00606311"/>
    <w:rsid w:val="00614EF1"/>
    <w:rsid w:val="006217E0"/>
    <w:rsid w:val="006247CF"/>
    <w:rsid w:val="00625270"/>
    <w:rsid w:val="00626518"/>
    <w:rsid w:val="0063383D"/>
    <w:rsid w:val="00633EAD"/>
    <w:rsid w:val="00635161"/>
    <w:rsid w:val="00641A3D"/>
    <w:rsid w:val="00647090"/>
    <w:rsid w:val="00650709"/>
    <w:rsid w:val="00653081"/>
    <w:rsid w:val="006533CB"/>
    <w:rsid w:val="00661F2C"/>
    <w:rsid w:val="0066319E"/>
    <w:rsid w:val="006648CB"/>
    <w:rsid w:val="00680827"/>
    <w:rsid w:val="00686189"/>
    <w:rsid w:val="00690B67"/>
    <w:rsid w:val="00692FA5"/>
    <w:rsid w:val="0069359C"/>
    <w:rsid w:val="006A4A7F"/>
    <w:rsid w:val="006A4E14"/>
    <w:rsid w:val="006B24E9"/>
    <w:rsid w:val="006B6443"/>
    <w:rsid w:val="006C0C9A"/>
    <w:rsid w:val="006C3A29"/>
    <w:rsid w:val="006D1719"/>
    <w:rsid w:val="006D3B2D"/>
    <w:rsid w:val="006D5C7B"/>
    <w:rsid w:val="006D633F"/>
    <w:rsid w:val="006D6DF5"/>
    <w:rsid w:val="006E7C71"/>
    <w:rsid w:val="006F228A"/>
    <w:rsid w:val="00702AFD"/>
    <w:rsid w:val="00703ECB"/>
    <w:rsid w:val="0070694F"/>
    <w:rsid w:val="00707704"/>
    <w:rsid w:val="00714301"/>
    <w:rsid w:val="0071764B"/>
    <w:rsid w:val="0072035C"/>
    <w:rsid w:val="007231DB"/>
    <w:rsid w:val="00727057"/>
    <w:rsid w:val="007306AD"/>
    <w:rsid w:val="00730F75"/>
    <w:rsid w:val="0074058D"/>
    <w:rsid w:val="007542C4"/>
    <w:rsid w:val="00763445"/>
    <w:rsid w:val="007738F1"/>
    <w:rsid w:val="007755FE"/>
    <w:rsid w:val="007804CB"/>
    <w:rsid w:val="00783B49"/>
    <w:rsid w:val="007860C3"/>
    <w:rsid w:val="007871FB"/>
    <w:rsid w:val="00793064"/>
    <w:rsid w:val="007A0162"/>
    <w:rsid w:val="007A2939"/>
    <w:rsid w:val="007A5291"/>
    <w:rsid w:val="007B025E"/>
    <w:rsid w:val="007B0FBC"/>
    <w:rsid w:val="007B24E7"/>
    <w:rsid w:val="007B2DED"/>
    <w:rsid w:val="007C2A05"/>
    <w:rsid w:val="007C34B3"/>
    <w:rsid w:val="007C7D7A"/>
    <w:rsid w:val="007D4D17"/>
    <w:rsid w:val="007D7250"/>
    <w:rsid w:val="007E33D7"/>
    <w:rsid w:val="007E3B73"/>
    <w:rsid w:val="007E3F3B"/>
    <w:rsid w:val="007E481B"/>
    <w:rsid w:val="007F0F3A"/>
    <w:rsid w:val="007F0F45"/>
    <w:rsid w:val="007F1914"/>
    <w:rsid w:val="00805333"/>
    <w:rsid w:val="008055D7"/>
    <w:rsid w:val="00812654"/>
    <w:rsid w:val="008142DE"/>
    <w:rsid w:val="00817886"/>
    <w:rsid w:val="008220A0"/>
    <w:rsid w:val="00827B88"/>
    <w:rsid w:val="008303EF"/>
    <w:rsid w:val="00832F02"/>
    <w:rsid w:val="00835DE6"/>
    <w:rsid w:val="00836964"/>
    <w:rsid w:val="008409C3"/>
    <w:rsid w:val="00841A1F"/>
    <w:rsid w:val="00843310"/>
    <w:rsid w:val="008465AF"/>
    <w:rsid w:val="0085005D"/>
    <w:rsid w:val="00853934"/>
    <w:rsid w:val="008549B2"/>
    <w:rsid w:val="008574CF"/>
    <w:rsid w:val="00861B28"/>
    <w:rsid w:val="008654B8"/>
    <w:rsid w:val="0086593E"/>
    <w:rsid w:val="008753E2"/>
    <w:rsid w:val="00885707"/>
    <w:rsid w:val="008866A6"/>
    <w:rsid w:val="00886DA5"/>
    <w:rsid w:val="00890432"/>
    <w:rsid w:val="00890D7D"/>
    <w:rsid w:val="00892362"/>
    <w:rsid w:val="008962E0"/>
    <w:rsid w:val="008977F7"/>
    <w:rsid w:val="008A0193"/>
    <w:rsid w:val="008A1277"/>
    <w:rsid w:val="008A1AE8"/>
    <w:rsid w:val="008A1F80"/>
    <w:rsid w:val="008A22F4"/>
    <w:rsid w:val="008A569D"/>
    <w:rsid w:val="008B046C"/>
    <w:rsid w:val="008B23F2"/>
    <w:rsid w:val="008B34A4"/>
    <w:rsid w:val="008C400C"/>
    <w:rsid w:val="008C453F"/>
    <w:rsid w:val="008C7C3E"/>
    <w:rsid w:val="008D2B45"/>
    <w:rsid w:val="008D66BE"/>
    <w:rsid w:val="008D7540"/>
    <w:rsid w:val="008D797D"/>
    <w:rsid w:val="008E1E19"/>
    <w:rsid w:val="008E5265"/>
    <w:rsid w:val="008E73EF"/>
    <w:rsid w:val="008F38AA"/>
    <w:rsid w:val="008F3B3F"/>
    <w:rsid w:val="008F6ADA"/>
    <w:rsid w:val="009036DE"/>
    <w:rsid w:val="00903F11"/>
    <w:rsid w:val="009061ED"/>
    <w:rsid w:val="0091270F"/>
    <w:rsid w:val="00917621"/>
    <w:rsid w:val="00917AF8"/>
    <w:rsid w:val="00922E32"/>
    <w:rsid w:val="00924F8B"/>
    <w:rsid w:val="00927F9E"/>
    <w:rsid w:val="009305AB"/>
    <w:rsid w:val="00931664"/>
    <w:rsid w:val="00932401"/>
    <w:rsid w:val="00932F28"/>
    <w:rsid w:val="00934DF5"/>
    <w:rsid w:val="00943264"/>
    <w:rsid w:val="009562C6"/>
    <w:rsid w:val="00956547"/>
    <w:rsid w:val="00963192"/>
    <w:rsid w:val="009769EE"/>
    <w:rsid w:val="00984B50"/>
    <w:rsid w:val="00987592"/>
    <w:rsid w:val="009973FA"/>
    <w:rsid w:val="009A056B"/>
    <w:rsid w:val="009A24FD"/>
    <w:rsid w:val="009A70FF"/>
    <w:rsid w:val="009A7229"/>
    <w:rsid w:val="009A7917"/>
    <w:rsid w:val="009B1690"/>
    <w:rsid w:val="009B473C"/>
    <w:rsid w:val="009B5AA8"/>
    <w:rsid w:val="009C153D"/>
    <w:rsid w:val="009C589B"/>
    <w:rsid w:val="009C5E05"/>
    <w:rsid w:val="009D07E0"/>
    <w:rsid w:val="009D393B"/>
    <w:rsid w:val="009D5269"/>
    <w:rsid w:val="009E057D"/>
    <w:rsid w:val="009E2F3A"/>
    <w:rsid w:val="009E508B"/>
    <w:rsid w:val="009F1D5A"/>
    <w:rsid w:val="009F3594"/>
    <w:rsid w:val="00A03D94"/>
    <w:rsid w:val="00A107B6"/>
    <w:rsid w:val="00A14582"/>
    <w:rsid w:val="00A35D2A"/>
    <w:rsid w:val="00A42E93"/>
    <w:rsid w:val="00A438CC"/>
    <w:rsid w:val="00A462B3"/>
    <w:rsid w:val="00A50C01"/>
    <w:rsid w:val="00A50E40"/>
    <w:rsid w:val="00A51258"/>
    <w:rsid w:val="00A64464"/>
    <w:rsid w:val="00A7347F"/>
    <w:rsid w:val="00A75003"/>
    <w:rsid w:val="00A80E12"/>
    <w:rsid w:val="00A81BE1"/>
    <w:rsid w:val="00A81C96"/>
    <w:rsid w:val="00A82407"/>
    <w:rsid w:val="00A859BC"/>
    <w:rsid w:val="00A8749F"/>
    <w:rsid w:val="00A92E84"/>
    <w:rsid w:val="00AA3E23"/>
    <w:rsid w:val="00AA504F"/>
    <w:rsid w:val="00AA6260"/>
    <w:rsid w:val="00AB48F3"/>
    <w:rsid w:val="00AB63BF"/>
    <w:rsid w:val="00AC00FF"/>
    <w:rsid w:val="00AD6D79"/>
    <w:rsid w:val="00AF1559"/>
    <w:rsid w:val="00AF1FE3"/>
    <w:rsid w:val="00AF3B49"/>
    <w:rsid w:val="00AF7B2A"/>
    <w:rsid w:val="00B07037"/>
    <w:rsid w:val="00B10EEB"/>
    <w:rsid w:val="00B1310A"/>
    <w:rsid w:val="00B14DBA"/>
    <w:rsid w:val="00B212A3"/>
    <w:rsid w:val="00B30B7A"/>
    <w:rsid w:val="00B40E03"/>
    <w:rsid w:val="00B5202A"/>
    <w:rsid w:val="00B5323F"/>
    <w:rsid w:val="00B54EA0"/>
    <w:rsid w:val="00B6227B"/>
    <w:rsid w:val="00B667FA"/>
    <w:rsid w:val="00B70A74"/>
    <w:rsid w:val="00B712DA"/>
    <w:rsid w:val="00B71926"/>
    <w:rsid w:val="00B720CB"/>
    <w:rsid w:val="00B72189"/>
    <w:rsid w:val="00B72773"/>
    <w:rsid w:val="00B74ED8"/>
    <w:rsid w:val="00B77D5E"/>
    <w:rsid w:val="00B85979"/>
    <w:rsid w:val="00B86215"/>
    <w:rsid w:val="00B90A42"/>
    <w:rsid w:val="00B925FB"/>
    <w:rsid w:val="00BA191C"/>
    <w:rsid w:val="00BB02BA"/>
    <w:rsid w:val="00BB64FA"/>
    <w:rsid w:val="00BB6DD4"/>
    <w:rsid w:val="00BC000D"/>
    <w:rsid w:val="00BC53A9"/>
    <w:rsid w:val="00BD3476"/>
    <w:rsid w:val="00BD3720"/>
    <w:rsid w:val="00BD68EB"/>
    <w:rsid w:val="00BF63A8"/>
    <w:rsid w:val="00C00D40"/>
    <w:rsid w:val="00C024A6"/>
    <w:rsid w:val="00C02DBA"/>
    <w:rsid w:val="00C04B41"/>
    <w:rsid w:val="00C10D6D"/>
    <w:rsid w:val="00C14894"/>
    <w:rsid w:val="00C14D25"/>
    <w:rsid w:val="00C20DBF"/>
    <w:rsid w:val="00C26EAC"/>
    <w:rsid w:val="00C31071"/>
    <w:rsid w:val="00C35A2C"/>
    <w:rsid w:val="00C35EEF"/>
    <w:rsid w:val="00C368E1"/>
    <w:rsid w:val="00C375AB"/>
    <w:rsid w:val="00C427B8"/>
    <w:rsid w:val="00C478D1"/>
    <w:rsid w:val="00C50293"/>
    <w:rsid w:val="00C52D77"/>
    <w:rsid w:val="00C5331E"/>
    <w:rsid w:val="00C54788"/>
    <w:rsid w:val="00C66377"/>
    <w:rsid w:val="00C71635"/>
    <w:rsid w:val="00C72B17"/>
    <w:rsid w:val="00C72FDC"/>
    <w:rsid w:val="00C875DE"/>
    <w:rsid w:val="00C92C1A"/>
    <w:rsid w:val="00C95A87"/>
    <w:rsid w:val="00C95C38"/>
    <w:rsid w:val="00C9798A"/>
    <w:rsid w:val="00CA6970"/>
    <w:rsid w:val="00CB162C"/>
    <w:rsid w:val="00CB7E41"/>
    <w:rsid w:val="00CC270E"/>
    <w:rsid w:val="00CC5A95"/>
    <w:rsid w:val="00CC7016"/>
    <w:rsid w:val="00CC70DA"/>
    <w:rsid w:val="00CD0BDD"/>
    <w:rsid w:val="00CD5830"/>
    <w:rsid w:val="00CE0FA6"/>
    <w:rsid w:val="00CE1031"/>
    <w:rsid w:val="00CE7DFC"/>
    <w:rsid w:val="00CF2565"/>
    <w:rsid w:val="00CF4460"/>
    <w:rsid w:val="00CF47A0"/>
    <w:rsid w:val="00CF52A6"/>
    <w:rsid w:val="00D00987"/>
    <w:rsid w:val="00D037DF"/>
    <w:rsid w:val="00D046AA"/>
    <w:rsid w:val="00D21C11"/>
    <w:rsid w:val="00D53A9A"/>
    <w:rsid w:val="00D54417"/>
    <w:rsid w:val="00D66E46"/>
    <w:rsid w:val="00D720D4"/>
    <w:rsid w:val="00D774BC"/>
    <w:rsid w:val="00D834E7"/>
    <w:rsid w:val="00D837EF"/>
    <w:rsid w:val="00D84096"/>
    <w:rsid w:val="00D91240"/>
    <w:rsid w:val="00D93512"/>
    <w:rsid w:val="00D9652C"/>
    <w:rsid w:val="00D966E5"/>
    <w:rsid w:val="00DA1759"/>
    <w:rsid w:val="00DA4CC2"/>
    <w:rsid w:val="00DA5D2D"/>
    <w:rsid w:val="00DB2A48"/>
    <w:rsid w:val="00DB36AC"/>
    <w:rsid w:val="00DB56E2"/>
    <w:rsid w:val="00DB7005"/>
    <w:rsid w:val="00DC38CC"/>
    <w:rsid w:val="00DC3968"/>
    <w:rsid w:val="00DC3E5B"/>
    <w:rsid w:val="00DD729C"/>
    <w:rsid w:val="00DE4030"/>
    <w:rsid w:val="00E003C7"/>
    <w:rsid w:val="00E00B1A"/>
    <w:rsid w:val="00E01C5B"/>
    <w:rsid w:val="00E03F6E"/>
    <w:rsid w:val="00E07342"/>
    <w:rsid w:val="00E1012B"/>
    <w:rsid w:val="00E11AE9"/>
    <w:rsid w:val="00E127E3"/>
    <w:rsid w:val="00E12C4A"/>
    <w:rsid w:val="00E14151"/>
    <w:rsid w:val="00E1501B"/>
    <w:rsid w:val="00E16015"/>
    <w:rsid w:val="00E2029C"/>
    <w:rsid w:val="00E2294E"/>
    <w:rsid w:val="00E25A26"/>
    <w:rsid w:val="00E37815"/>
    <w:rsid w:val="00E41BAB"/>
    <w:rsid w:val="00E46C51"/>
    <w:rsid w:val="00E53BB8"/>
    <w:rsid w:val="00E54D2D"/>
    <w:rsid w:val="00E57C71"/>
    <w:rsid w:val="00E738E4"/>
    <w:rsid w:val="00E768B1"/>
    <w:rsid w:val="00E777F6"/>
    <w:rsid w:val="00E809F3"/>
    <w:rsid w:val="00E83D14"/>
    <w:rsid w:val="00E856AE"/>
    <w:rsid w:val="00E92950"/>
    <w:rsid w:val="00E95719"/>
    <w:rsid w:val="00E95955"/>
    <w:rsid w:val="00E9789B"/>
    <w:rsid w:val="00EA137C"/>
    <w:rsid w:val="00EA50B3"/>
    <w:rsid w:val="00EA7761"/>
    <w:rsid w:val="00EB1451"/>
    <w:rsid w:val="00EB1E88"/>
    <w:rsid w:val="00EB3EAB"/>
    <w:rsid w:val="00EB40B8"/>
    <w:rsid w:val="00EB43AA"/>
    <w:rsid w:val="00EB63D6"/>
    <w:rsid w:val="00EC320A"/>
    <w:rsid w:val="00EC3FBC"/>
    <w:rsid w:val="00EC5E28"/>
    <w:rsid w:val="00ED2EB3"/>
    <w:rsid w:val="00ED3446"/>
    <w:rsid w:val="00EE04DB"/>
    <w:rsid w:val="00EE0737"/>
    <w:rsid w:val="00EE4669"/>
    <w:rsid w:val="00EE64E3"/>
    <w:rsid w:val="00EE7FE7"/>
    <w:rsid w:val="00F0300C"/>
    <w:rsid w:val="00F03056"/>
    <w:rsid w:val="00F07598"/>
    <w:rsid w:val="00F23942"/>
    <w:rsid w:val="00F23DB2"/>
    <w:rsid w:val="00F25F5B"/>
    <w:rsid w:val="00F34EBF"/>
    <w:rsid w:val="00F35278"/>
    <w:rsid w:val="00F44B37"/>
    <w:rsid w:val="00F456CC"/>
    <w:rsid w:val="00F46893"/>
    <w:rsid w:val="00F6242C"/>
    <w:rsid w:val="00F838C6"/>
    <w:rsid w:val="00F85F1F"/>
    <w:rsid w:val="00FB1144"/>
    <w:rsid w:val="00FB20B9"/>
    <w:rsid w:val="00FB3539"/>
    <w:rsid w:val="00FB69C9"/>
    <w:rsid w:val="00FD2E7E"/>
    <w:rsid w:val="00FD3D96"/>
    <w:rsid w:val="00FD4E8C"/>
    <w:rsid w:val="00FE15CD"/>
    <w:rsid w:val="00FE29F5"/>
    <w:rsid w:val="00FF01F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56CD35D5-B79F-44E0-BA57-1D5D7111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EF"/>
    <w:pPr>
      <w:spacing w:line="280" w:lineRule="atLeast"/>
    </w:pPr>
    <w:rPr>
      <w:rFonts w:ascii="Georgia" w:hAnsi="Georgia"/>
      <w:szCs w:val="22"/>
      <w:lang w:eastAsia="en-US"/>
    </w:rPr>
  </w:style>
  <w:style w:type="paragraph" w:styleId="Rubrik1">
    <w:name w:val="heading 1"/>
    <w:basedOn w:val="Normal"/>
    <w:next w:val="Normal"/>
    <w:link w:val="Rubrik1Char"/>
    <w:qFormat/>
    <w:rsid w:val="007B025E"/>
    <w:pPr>
      <w:keepNext/>
      <w:keepLines/>
      <w:numPr>
        <w:numId w:val="25"/>
      </w:numPr>
      <w:spacing w:before="360" w:after="120" w:line="400" w:lineRule="atLeast"/>
      <w:outlineLvl w:val="0"/>
    </w:pPr>
    <w:rPr>
      <w:rFonts w:eastAsia="Times New Roman"/>
      <w:bCs/>
      <w:sz w:val="30"/>
      <w:szCs w:val="28"/>
    </w:rPr>
  </w:style>
  <w:style w:type="paragraph" w:styleId="Rubrik2">
    <w:name w:val="heading 2"/>
    <w:basedOn w:val="Normal"/>
    <w:next w:val="Normal"/>
    <w:link w:val="Rubrik2Char"/>
    <w:qFormat/>
    <w:rsid w:val="002A59E4"/>
    <w:pPr>
      <w:keepNext/>
      <w:keepLines/>
      <w:numPr>
        <w:ilvl w:val="1"/>
        <w:numId w:val="25"/>
      </w:numPr>
      <w:spacing w:after="80"/>
      <w:outlineLvl w:val="1"/>
    </w:pPr>
    <w:rPr>
      <w:rFonts w:eastAsia="Times New Roman"/>
      <w:bCs/>
      <w:sz w:val="24"/>
      <w:szCs w:val="26"/>
    </w:rPr>
  </w:style>
  <w:style w:type="paragraph" w:styleId="Rubrik3">
    <w:name w:val="heading 3"/>
    <w:basedOn w:val="Normal"/>
    <w:next w:val="Normal"/>
    <w:link w:val="Rubrik3Char"/>
    <w:qFormat/>
    <w:rsid w:val="00793064"/>
    <w:pPr>
      <w:keepNext/>
      <w:keepLines/>
      <w:numPr>
        <w:ilvl w:val="2"/>
        <w:numId w:val="25"/>
      </w:numPr>
      <w:spacing w:after="80" w:line="300" w:lineRule="atLeast"/>
      <w:outlineLvl w:val="2"/>
    </w:pPr>
    <w:rPr>
      <w:rFonts w:eastAsia="Times New Roman"/>
      <w:bCs/>
      <w:sz w:val="24"/>
    </w:rPr>
  </w:style>
  <w:style w:type="paragraph" w:styleId="Rubrik4">
    <w:name w:val="heading 4"/>
    <w:basedOn w:val="Normal"/>
    <w:next w:val="Normal"/>
    <w:link w:val="Rubrik4Char"/>
    <w:qFormat/>
    <w:rsid w:val="005A0069"/>
    <w:pPr>
      <w:keepNext/>
      <w:keepLines/>
      <w:numPr>
        <w:ilvl w:val="3"/>
        <w:numId w:val="25"/>
      </w:numPr>
      <w:spacing w:after="80"/>
      <w:outlineLvl w:val="3"/>
    </w:pPr>
    <w:rPr>
      <w:rFonts w:eastAsia="Times New Roman"/>
      <w:bCs/>
      <w:iCs/>
      <w:sz w:val="24"/>
    </w:rPr>
  </w:style>
  <w:style w:type="paragraph" w:styleId="Rubrik5">
    <w:name w:val="heading 5"/>
    <w:basedOn w:val="Normal"/>
    <w:next w:val="Normal"/>
    <w:link w:val="Rubrik5Char"/>
    <w:qFormat/>
    <w:rsid w:val="00793064"/>
    <w:pPr>
      <w:keepNext/>
      <w:keepLines/>
      <w:numPr>
        <w:ilvl w:val="4"/>
        <w:numId w:val="25"/>
      </w:numPr>
      <w:spacing w:before="200"/>
      <w:outlineLvl w:val="4"/>
    </w:pPr>
    <w:rPr>
      <w:rFonts w:ascii="Cambria" w:eastAsia="Times New Roman" w:hAnsi="Cambria"/>
      <w:color w:val="001522"/>
      <w:sz w:val="24"/>
    </w:rPr>
  </w:style>
  <w:style w:type="paragraph" w:styleId="Rubrik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Rubrik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Rubrik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Rubrik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B025E"/>
    <w:rPr>
      <w:rFonts w:ascii="Georgia" w:eastAsia="Times New Roman" w:hAnsi="Georgia"/>
      <w:bCs/>
      <w:sz w:val="30"/>
      <w:szCs w:val="28"/>
      <w:lang w:eastAsia="en-US"/>
    </w:rPr>
  </w:style>
  <w:style w:type="character" w:customStyle="1" w:styleId="Rubrik2Char">
    <w:name w:val="Rubrik 2 Char"/>
    <w:basedOn w:val="Standardstycketeckensnitt"/>
    <w:link w:val="Rubrik2"/>
    <w:uiPriority w:val="9"/>
    <w:rsid w:val="002A59E4"/>
    <w:rPr>
      <w:rFonts w:ascii="Georgia" w:eastAsia="Times New Roman" w:hAnsi="Georgia"/>
      <w:bCs/>
      <w:sz w:val="24"/>
      <w:szCs w:val="26"/>
      <w:lang w:eastAsia="en-US"/>
    </w:rPr>
  </w:style>
  <w:style w:type="character" w:customStyle="1" w:styleId="Rubrik3Char">
    <w:name w:val="Rubrik 3 Char"/>
    <w:basedOn w:val="Standardstycketeckensnitt"/>
    <w:link w:val="Rubrik3"/>
    <w:uiPriority w:val="9"/>
    <w:rsid w:val="00793064"/>
    <w:rPr>
      <w:rFonts w:ascii="Georgia" w:eastAsia="Times New Roman" w:hAnsi="Georgia"/>
      <w:bCs/>
      <w:sz w:val="24"/>
      <w:szCs w:val="22"/>
      <w:lang w:eastAsia="en-US"/>
    </w:rPr>
  </w:style>
  <w:style w:type="character" w:customStyle="1" w:styleId="Rubrik4Char">
    <w:name w:val="Rubrik 4 Char"/>
    <w:basedOn w:val="Standardstycketeckensnitt"/>
    <w:link w:val="Rubrik4"/>
    <w:uiPriority w:val="9"/>
    <w:rsid w:val="00415214"/>
    <w:rPr>
      <w:rFonts w:ascii="Georgia" w:eastAsia="Times New Roman" w:hAnsi="Georgia"/>
      <w:bCs/>
      <w:iCs/>
      <w:sz w:val="24"/>
      <w:szCs w:val="22"/>
      <w:lang w:eastAsia="en-US"/>
    </w:rPr>
  </w:style>
  <w:style w:type="character" w:customStyle="1" w:styleId="Rubrik5Char">
    <w:name w:val="Rubrik 5 Char"/>
    <w:basedOn w:val="Standardstycketeckensnitt"/>
    <w:link w:val="Rubrik5"/>
    <w:uiPriority w:val="9"/>
    <w:rsid w:val="00793064"/>
    <w:rPr>
      <w:rFonts w:ascii="Cambria" w:eastAsia="Times New Roman" w:hAnsi="Cambria"/>
      <w:color w:val="001522"/>
      <w:sz w:val="24"/>
      <w:szCs w:val="22"/>
      <w:lang w:eastAsia="en-US"/>
    </w:rPr>
  </w:style>
  <w:style w:type="paragraph" w:styleId="Sidhuvud">
    <w:name w:val="header"/>
    <w:basedOn w:val="Normal"/>
    <w:link w:val="SidhuvudChar"/>
    <w:unhideWhenUsed/>
    <w:rsid w:val="00C72B17"/>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C72B17"/>
    <w:rPr>
      <w:rFonts w:ascii="Georgia" w:hAnsi="Georgia"/>
      <w:sz w:val="20"/>
    </w:rPr>
  </w:style>
  <w:style w:type="character" w:styleId="AnvndHyperlnk">
    <w:name w:val="FollowedHyperlink"/>
    <w:basedOn w:val="Standardstycketeckensnitt"/>
    <w:uiPriority w:val="99"/>
    <w:semiHidden/>
    <w:unhideWhenUsed/>
    <w:rsid w:val="00A03D94"/>
    <w:rPr>
      <w:color w:val="772059"/>
      <w:u w:val="single"/>
    </w:rPr>
  </w:style>
  <w:style w:type="paragraph" w:styleId="Sidfot">
    <w:name w:val="footer"/>
    <w:basedOn w:val="Normal"/>
    <w:link w:val="SidfotChar"/>
    <w:unhideWhenUsed/>
    <w:rsid w:val="00CF47A0"/>
    <w:pPr>
      <w:tabs>
        <w:tab w:val="center" w:pos="4309"/>
        <w:tab w:val="right" w:pos="8618"/>
      </w:tabs>
      <w:spacing w:line="160" w:lineRule="atLeast"/>
      <w:ind w:left="567"/>
    </w:pPr>
    <w:rPr>
      <w:sz w:val="12"/>
    </w:rPr>
  </w:style>
  <w:style w:type="character" w:customStyle="1" w:styleId="SidfotChar">
    <w:name w:val="Sidfot Char"/>
    <w:basedOn w:val="Standardstycketeckensnitt"/>
    <w:link w:val="Sidfot"/>
    <w:rsid w:val="00CF47A0"/>
    <w:rPr>
      <w:rFonts w:ascii="Georgia" w:hAnsi="Georgia"/>
      <w:sz w:val="12"/>
      <w:szCs w:val="22"/>
      <w:lang w:eastAsia="en-US"/>
    </w:rPr>
  </w:style>
  <w:style w:type="paragraph" w:styleId="Liststycke">
    <w:name w:val="List Paragraph"/>
    <w:basedOn w:val="Normal"/>
    <w:link w:val="ListstyckeChar"/>
    <w:uiPriority w:val="34"/>
    <w:qFormat/>
    <w:rsid w:val="008F38AA"/>
    <w:pPr>
      <w:ind w:left="720" w:hanging="360"/>
      <w:contextualSpacing/>
    </w:pPr>
  </w:style>
  <w:style w:type="character" w:customStyle="1" w:styleId="ListstyckeChar">
    <w:name w:val="Liststycke Char"/>
    <w:basedOn w:val="Standardstycketeckensnitt"/>
    <w:link w:val="Liststycke"/>
    <w:uiPriority w:val="34"/>
    <w:rsid w:val="008F38AA"/>
    <w:rPr>
      <w:rFonts w:ascii="Georgia" w:hAnsi="Georgia"/>
      <w:sz w:val="20"/>
    </w:rPr>
  </w:style>
  <w:style w:type="paragraph" w:styleId="Punktlista">
    <w:name w:val="List Bullet"/>
    <w:basedOn w:val="Normal"/>
    <w:uiPriority w:val="99"/>
    <w:semiHidden/>
    <w:unhideWhenUsed/>
    <w:rsid w:val="00633EAD"/>
    <w:pPr>
      <w:ind w:left="360" w:hanging="360"/>
      <w:contextualSpacing/>
    </w:pPr>
  </w:style>
  <w:style w:type="table" w:styleId="Tabellrutnt">
    <w:name w:val="Table Grid"/>
    <w:basedOn w:val="Normaltabel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ngtext">
    <w:name w:val="Balloon Text"/>
    <w:basedOn w:val="Normal"/>
    <w:link w:val="BallongtextChar"/>
    <w:uiPriority w:val="99"/>
    <w:semiHidden/>
    <w:unhideWhenUsed/>
    <w:rsid w:val="00F46893"/>
    <w:pPr>
      <w:spacing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F46893"/>
    <w:rPr>
      <w:rFonts w:ascii="Tahoma" w:hAnsi="Tahoma" w:cs="Tahoma"/>
      <w:sz w:val="16"/>
      <w:szCs w:val="16"/>
    </w:rPr>
  </w:style>
  <w:style w:type="paragraph" w:styleId="Underrubrik">
    <w:name w:val="Subtitle"/>
    <w:basedOn w:val="Normal"/>
    <w:next w:val="Normal"/>
    <w:link w:val="UnderrubrikChar"/>
    <w:uiPriority w:val="11"/>
    <w:rsid w:val="00415214"/>
    <w:pPr>
      <w:numPr>
        <w:ilvl w:val="1"/>
      </w:numPr>
      <w:spacing w:after="80"/>
    </w:pPr>
    <w:rPr>
      <w:rFonts w:eastAsia="Times New Roman"/>
      <w:iCs/>
      <w:color w:val="002B45"/>
      <w:spacing w:val="15"/>
      <w:sz w:val="24"/>
      <w:szCs w:val="24"/>
    </w:rPr>
  </w:style>
  <w:style w:type="character" w:customStyle="1" w:styleId="UnderrubrikChar">
    <w:name w:val="Underrubrik Char"/>
    <w:basedOn w:val="Standardstycketeckensnitt"/>
    <w:link w:val="Underrubrik"/>
    <w:uiPriority w:val="11"/>
    <w:rsid w:val="00415214"/>
    <w:rPr>
      <w:rFonts w:ascii="Georgia" w:eastAsia="Times New Roman" w:hAnsi="Georgia" w:cs="Times New Roman"/>
      <w:iCs/>
      <w:color w:val="002B45"/>
      <w:spacing w:val="15"/>
      <w:sz w:val="24"/>
      <w:szCs w:val="24"/>
    </w:rPr>
  </w:style>
  <w:style w:type="character" w:styleId="Hyperlnk">
    <w:name w:val="Hyperlink"/>
    <w:basedOn w:val="Standardstycketeckensnitt"/>
    <w:uiPriority w:val="99"/>
    <w:rsid w:val="00F456CC"/>
    <w:rPr>
      <w:color w:val="0000FF"/>
      <w:u w:val="single"/>
    </w:rPr>
  </w:style>
  <w:style w:type="paragraph" w:styleId="Innehllsfrteckningsrubrik">
    <w:name w:val="TOC Heading"/>
    <w:basedOn w:val="Rubrik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Innehll1">
    <w:name w:val="toc 1"/>
    <w:basedOn w:val="Normal"/>
    <w:next w:val="Normal"/>
    <w:autoRedefine/>
    <w:uiPriority w:val="39"/>
    <w:unhideWhenUsed/>
    <w:rsid w:val="00793064"/>
    <w:pPr>
      <w:spacing w:after="100"/>
    </w:pPr>
  </w:style>
  <w:style w:type="paragraph" w:styleId="Innehll2">
    <w:name w:val="toc 2"/>
    <w:basedOn w:val="Normal"/>
    <w:next w:val="Normal"/>
    <w:autoRedefine/>
    <w:uiPriority w:val="39"/>
    <w:unhideWhenUsed/>
    <w:rsid w:val="00793064"/>
    <w:pPr>
      <w:spacing w:after="100"/>
      <w:ind w:left="200"/>
    </w:pPr>
  </w:style>
  <w:style w:type="paragraph" w:styleId="Innehll3">
    <w:name w:val="toc 3"/>
    <w:basedOn w:val="Normal"/>
    <w:next w:val="Normal"/>
    <w:autoRedefine/>
    <w:uiPriority w:val="39"/>
    <w:unhideWhenUsed/>
    <w:rsid w:val="00793064"/>
    <w:pPr>
      <w:spacing w:after="100"/>
      <w:ind w:left="400"/>
    </w:pPr>
  </w:style>
  <w:style w:type="character" w:styleId="Sidnummer">
    <w:name w:val="page number"/>
    <w:semiHidden/>
    <w:rsid w:val="001304B6"/>
    <w:rPr>
      <w:rFonts w:ascii="Arial" w:hAnsi="Arial"/>
      <w:b/>
      <w:color w:val="1C1C1C"/>
      <w:sz w:val="14"/>
    </w:rPr>
  </w:style>
  <w:style w:type="paragraph" w:styleId="Brdtext">
    <w:name w:val="Body Text"/>
    <w:basedOn w:val="Normal"/>
    <w:link w:val="BrdtextChar"/>
    <w:rsid w:val="008866A6"/>
    <w:pPr>
      <w:spacing w:before="20" w:after="100" w:line="240" w:lineRule="auto"/>
    </w:pPr>
    <w:rPr>
      <w:rFonts w:ascii="Times New Roman" w:eastAsia="Times New Roman" w:hAnsi="Times New Roman"/>
      <w:sz w:val="22"/>
      <w:szCs w:val="24"/>
      <w:lang w:eastAsia="en-GB"/>
    </w:rPr>
  </w:style>
  <w:style w:type="character" w:customStyle="1" w:styleId="BrdtextChar">
    <w:name w:val="Brödtext Char"/>
    <w:basedOn w:val="Standardstycketeckensnitt"/>
    <w:link w:val="Brd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rd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Rubrik">
    <w:name w:val="Title"/>
    <w:aliases w:val="Försättsblad Rubrik"/>
    <w:basedOn w:val="Normal"/>
    <w:next w:val="Normal"/>
    <w:link w:val="RubrikChar"/>
    <w:qFormat/>
    <w:rsid w:val="008866A6"/>
    <w:pPr>
      <w:spacing w:after="120" w:line="240" w:lineRule="auto"/>
    </w:pPr>
    <w:rPr>
      <w:rFonts w:ascii="Arial" w:eastAsia="Times New Roman" w:hAnsi="Arial" w:cs="Arial"/>
      <w:b/>
      <w:color w:val="00A9A7"/>
      <w:sz w:val="56"/>
      <w:szCs w:val="56"/>
      <w:lang w:eastAsia="en-GB"/>
    </w:rPr>
  </w:style>
  <w:style w:type="character" w:customStyle="1" w:styleId="RubrikChar">
    <w:name w:val="Rubrik Char"/>
    <w:aliases w:val="Försättsblad Rubrik Char"/>
    <w:basedOn w:val="Standardstycketeckensnitt"/>
    <w:link w:val="Rubrik"/>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rd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Standardstycketeckensnitt"/>
    <w:rsid w:val="00CA6970"/>
  </w:style>
  <w:style w:type="paragraph" w:styleId="Innehll4">
    <w:name w:val="toc 4"/>
    <w:basedOn w:val="Normal"/>
    <w:next w:val="Normal"/>
    <w:autoRedefine/>
    <w:uiPriority w:val="39"/>
    <w:unhideWhenUsed/>
    <w:rsid w:val="002A4372"/>
    <w:pPr>
      <w:spacing w:after="100" w:line="276" w:lineRule="auto"/>
      <w:ind w:left="660"/>
    </w:pPr>
    <w:rPr>
      <w:rFonts w:asciiTheme="minorHAnsi" w:eastAsiaTheme="minorEastAsia" w:hAnsiTheme="minorHAnsi" w:cstheme="minorBidi"/>
      <w:sz w:val="22"/>
      <w:lang w:eastAsia="sv-SE"/>
    </w:rPr>
  </w:style>
  <w:style w:type="paragraph" w:styleId="Innehll5">
    <w:name w:val="toc 5"/>
    <w:basedOn w:val="Normal"/>
    <w:next w:val="Normal"/>
    <w:autoRedefine/>
    <w:uiPriority w:val="39"/>
    <w:unhideWhenUsed/>
    <w:rsid w:val="002A4372"/>
    <w:pPr>
      <w:spacing w:after="100" w:line="276" w:lineRule="auto"/>
      <w:ind w:left="880"/>
    </w:pPr>
    <w:rPr>
      <w:rFonts w:asciiTheme="minorHAnsi" w:eastAsiaTheme="minorEastAsia" w:hAnsiTheme="minorHAnsi" w:cstheme="minorBidi"/>
      <w:sz w:val="22"/>
      <w:lang w:eastAsia="sv-SE"/>
    </w:rPr>
  </w:style>
  <w:style w:type="paragraph" w:styleId="Innehll6">
    <w:name w:val="toc 6"/>
    <w:basedOn w:val="Normal"/>
    <w:next w:val="Normal"/>
    <w:autoRedefine/>
    <w:uiPriority w:val="39"/>
    <w:unhideWhenUsed/>
    <w:rsid w:val="002A4372"/>
    <w:pPr>
      <w:spacing w:after="100" w:line="276" w:lineRule="auto"/>
      <w:ind w:left="1100"/>
    </w:pPr>
    <w:rPr>
      <w:rFonts w:asciiTheme="minorHAnsi" w:eastAsiaTheme="minorEastAsia" w:hAnsiTheme="minorHAnsi" w:cstheme="minorBidi"/>
      <w:sz w:val="22"/>
      <w:lang w:eastAsia="sv-SE"/>
    </w:rPr>
  </w:style>
  <w:style w:type="paragraph" w:styleId="Innehll7">
    <w:name w:val="toc 7"/>
    <w:basedOn w:val="Normal"/>
    <w:next w:val="Normal"/>
    <w:autoRedefine/>
    <w:uiPriority w:val="39"/>
    <w:unhideWhenUsed/>
    <w:rsid w:val="002A4372"/>
    <w:pPr>
      <w:spacing w:after="100" w:line="276" w:lineRule="auto"/>
      <w:ind w:left="1320"/>
    </w:pPr>
    <w:rPr>
      <w:rFonts w:asciiTheme="minorHAnsi" w:eastAsiaTheme="minorEastAsia" w:hAnsiTheme="minorHAnsi" w:cstheme="minorBidi"/>
      <w:sz w:val="22"/>
      <w:lang w:eastAsia="sv-SE"/>
    </w:rPr>
  </w:style>
  <w:style w:type="paragraph" w:styleId="Innehll8">
    <w:name w:val="toc 8"/>
    <w:basedOn w:val="Normal"/>
    <w:next w:val="Normal"/>
    <w:autoRedefine/>
    <w:uiPriority w:val="39"/>
    <w:unhideWhenUsed/>
    <w:rsid w:val="002A4372"/>
    <w:pPr>
      <w:spacing w:after="100" w:line="276" w:lineRule="auto"/>
      <w:ind w:left="1540"/>
    </w:pPr>
    <w:rPr>
      <w:rFonts w:asciiTheme="minorHAnsi" w:eastAsiaTheme="minorEastAsia" w:hAnsiTheme="minorHAnsi" w:cstheme="minorBidi"/>
      <w:sz w:val="22"/>
      <w:lang w:eastAsia="sv-SE"/>
    </w:rPr>
  </w:style>
  <w:style w:type="paragraph" w:styleId="Innehll9">
    <w:name w:val="toc 9"/>
    <w:basedOn w:val="Normal"/>
    <w:next w:val="Normal"/>
    <w:autoRedefine/>
    <w:uiPriority w:val="39"/>
    <w:unhideWhenUsed/>
    <w:rsid w:val="002A4372"/>
    <w:pPr>
      <w:spacing w:after="100" w:line="276" w:lineRule="auto"/>
      <w:ind w:left="1760"/>
    </w:pPr>
    <w:rPr>
      <w:rFonts w:asciiTheme="minorHAnsi" w:eastAsiaTheme="minorEastAsia" w:hAnsiTheme="minorHAnsi" w:cstheme="minorBidi"/>
      <w:sz w:val="22"/>
      <w:lang w:eastAsia="sv-SE"/>
    </w:rPr>
  </w:style>
  <w:style w:type="numbering" w:styleId="111111">
    <w:name w:val="Outline List 2"/>
    <w:basedOn w:val="Ingenlista"/>
    <w:semiHidden/>
    <w:rsid w:val="0086593E"/>
    <w:pPr>
      <w:numPr>
        <w:numId w:val="34"/>
      </w:numPr>
    </w:pPr>
  </w:style>
  <w:style w:type="paragraph" w:customStyle="1" w:styleId="Rubrik1Nr">
    <w:name w:val="Rubrik 1 Nr"/>
    <w:next w:val="Normal"/>
    <w:qFormat/>
    <w:rsid w:val="0086593E"/>
    <w:pPr>
      <w:numPr>
        <w:numId w:val="35"/>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qFormat/>
    <w:rsid w:val="0086593E"/>
    <w:pPr>
      <w:numPr>
        <w:ilvl w:val="1"/>
        <w:numId w:val="35"/>
      </w:numPr>
      <w:spacing w:before="480" w:after="120"/>
      <w:outlineLvl w:val="1"/>
    </w:pPr>
    <w:rPr>
      <w:rFonts w:ascii="Arial" w:eastAsia="Times New Roman" w:hAnsi="Arial" w:cs="Arial"/>
      <w:bCs/>
      <w:iCs/>
      <w:sz w:val="28"/>
      <w:szCs w:val="28"/>
    </w:rPr>
  </w:style>
  <w:style w:type="paragraph" w:customStyle="1" w:styleId="Rubrik3Nr">
    <w:name w:val="Rubrik 3 Nr"/>
    <w:basedOn w:val="Rubrik3"/>
    <w:next w:val="Normal"/>
    <w:qFormat/>
    <w:rsid w:val="0086593E"/>
    <w:pPr>
      <w:keepLines w:val="0"/>
      <w:numPr>
        <w:numId w:val="35"/>
      </w:numPr>
      <w:spacing w:before="400" w:after="0" w:line="240" w:lineRule="auto"/>
    </w:pPr>
    <w:rPr>
      <w:rFonts w:ascii="Arial" w:hAnsi="Arial" w:cs="Arial"/>
      <w:b/>
      <w:bCs w:val="0"/>
      <w:iCs/>
      <w:sz w:val="22"/>
      <w:szCs w:val="26"/>
      <w:lang w:eastAsia="sv-SE"/>
    </w:rPr>
  </w:style>
  <w:style w:type="character" w:styleId="Kommentarsreferens">
    <w:name w:val="annotation reference"/>
    <w:basedOn w:val="Standardstycketeckensnitt"/>
    <w:uiPriority w:val="99"/>
    <w:semiHidden/>
    <w:unhideWhenUsed/>
    <w:rsid w:val="00A75003"/>
    <w:rPr>
      <w:sz w:val="16"/>
      <w:szCs w:val="16"/>
    </w:rPr>
  </w:style>
  <w:style w:type="paragraph" w:styleId="Kommentarer">
    <w:name w:val="annotation text"/>
    <w:basedOn w:val="Normal"/>
    <w:link w:val="KommentarerChar"/>
    <w:uiPriority w:val="99"/>
    <w:semiHidden/>
    <w:unhideWhenUsed/>
    <w:rsid w:val="00A75003"/>
    <w:pPr>
      <w:spacing w:line="240" w:lineRule="auto"/>
    </w:pPr>
    <w:rPr>
      <w:szCs w:val="20"/>
    </w:rPr>
  </w:style>
  <w:style w:type="character" w:customStyle="1" w:styleId="KommentarerChar">
    <w:name w:val="Kommentarer Char"/>
    <w:basedOn w:val="Standardstycketeckensnitt"/>
    <w:link w:val="Kommentarer"/>
    <w:uiPriority w:val="99"/>
    <w:semiHidden/>
    <w:rsid w:val="00A75003"/>
    <w:rPr>
      <w:rFonts w:ascii="Georgia" w:hAnsi="Georgia"/>
      <w:lang w:eastAsia="en-US"/>
    </w:rPr>
  </w:style>
  <w:style w:type="paragraph" w:styleId="Kommentarsmne">
    <w:name w:val="annotation subject"/>
    <w:basedOn w:val="Kommentarer"/>
    <w:next w:val="Kommentarer"/>
    <w:link w:val="KommentarsmneChar"/>
    <w:uiPriority w:val="99"/>
    <w:semiHidden/>
    <w:unhideWhenUsed/>
    <w:rsid w:val="00A75003"/>
    <w:rPr>
      <w:b/>
      <w:bCs/>
    </w:rPr>
  </w:style>
  <w:style w:type="character" w:customStyle="1" w:styleId="KommentarsmneChar">
    <w:name w:val="Kommentarsämne Char"/>
    <w:basedOn w:val="KommentarerChar"/>
    <w:link w:val="Kommentarsmne"/>
    <w:uiPriority w:val="99"/>
    <w:semiHidden/>
    <w:rsid w:val="00A75003"/>
    <w:rPr>
      <w:rFonts w:ascii="Georgia" w:hAnsi="Georgia"/>
      <w:b/>
      <w:bCs/>
      <w:lang w:eastAsia="en-US"/>
    </w:rPr>
  </w:style>
  <w:style w:type="character" w:styleId="Olstomnmnande">
    <w:name w:val="Unresolved Mention"/>
    <w:basedOn w:val="Standardstycketeckensnitt"/>
    <w:uiPriority w:val="99"/>
    <w:semiHidden/>
    <w:unhideWhenUsed/>
    <w:rsid w:val="00B72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emf"/><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yperlink" Target="http://rivta.se/documents/" TargetMode="External"/><Relationship Id="rId17" Type="http://schemas.openxmlformats.org/officeDocument/2006/relationships/image" Target="media/image5.jpg"/><Relationship Id="rId25" Type="http://schemas.openxmlformats.org/officeDocument/2006/relationships/package" Target="embeddings/Microsoft_Visio_Drawing1.vsdx"/><Relationship Id="rId33" Type="http://schemas.openxmlformats.org/officeDocument/2006/relationships/package" Target="embeddings/Microsoft_Visio_Drawing4.vsdx"/><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ivta.se/documents/ARK_0005/" TargetMode="External"/><Relationship Id="rId24" Type="http://schemas.openxmlformats.org/officeDocument/2006/relationships/image" Target="media/image11.emf"/><Relationship Id="rId32" Type="http://schemas.openxmlformats.org/officeDocument/2006/relationships/image" Target="media/image16.emf"/><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png"/><Relationship Id="rId28" Type="http://schemas.openxmlformats.org/officeDocument/2006/relationships/package" Target="embeddings/Microsoft_Visio_Drawing2.vsdx"/><Relationship Id="rId36" Type="http://schemas.openxmlformats.org/officeDocument/2006/relationships/footer" Target="footer1.xml"/><Relationship Id="rId10" Type="http://schemas.openxmlformats.org/officeDocument/2006/relationships/hyperlink" Target="http://rivta.se/documents/ARK_0036/" TargetMode="External"/><Relationship Id="rId19" Type="http://schemas.openxmlformats.org/officeDocument/2006/relationships/image" Target="media/image7.jpg"/><Relationship Id="rId31" Type="http://schemas.openxmlformats.org/officeDocument/2006/relationships/package" Target="embeddings/Microsoft_Visio_Drawing3.vsdx"/><Relationship Id="rId4" Type="http://schemas.openxmlformats.org/officeDocument/2006/relationships/settings" Target="settings.xml"/><Relationship Id="rId9" Type="http://schemas.openxmlformats.org/officeDocument/2006/relationships/hyperlink" Target="https://www.socialstyrelsen.se/regler-och-riktlinjer/foreskrifter-och-allmanna-rad/konsoliderade-foreskrifter/201640-om-journalforing-och-behandling-av-personuppgifter-i-halso--och-sjukvarden/" TargetMode="External"/><Relationship Id="rId14" Type="http://schemas.openxmlformats.org/officeDocument/2006/relationships/image" Target="media/image2.jpg"/><Relationship Id="rId22" Type="http://schemas.openxmlformats.org/officeDocument/2006/relationships/package" Target="embeddings/Microsoft_Visio_Drawing.vsdx"/><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header" Target="header1.xml"/><Relationship Id="rId8" Type="http://schemas.openxmlformats.org/officeDocument/2006/relationships/hyperlink" Target="http://rivta.se/documents/ARK_0031/PDLiP_RIV_1.0.pdf"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5969A5-C8C8-4B54-B736-9BEF992BF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12</TotalTime>
  <Pages>72</Pages>
  <Words>11307</Words>
  <Characters>77794</Characters>
  <Application>Microsoft Office Word</Application>
  <DocSecurity>0</DocSecurity>
  <Lines>3536</Lines>
  <Paragraphs>1936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Spärr</vt:lpstr>
      <vt:lpstr>Dokumentnamn(Title)</vt:lpstr>
    </vt:vector>
  </TitlesOfParts>
  <Company>Inera AB</Company>
  <LinksUpToDate>false</LinksUpToDate>
  <CharactersWithSpaces>87165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Spärr</dc:title>
  <dc:subject>Arkitektur</dc:subject>
  <dc:creator>Inera AR</dc:creator>
  <cp:keywords>TKB,Arkitektur, Krav</cp:keywords>
  <cp:lastModifiedBy>Fridén Emma</cp:lastModifiedBy>
  <cp:revision>10</cp:revision>
  <cp:lastPrinted>2017-02-17T15:59:00Z</cp:lastPrinted>
  <dcterms:created xsi:type="dcterms:W3CDTF">2020-02-12T16:46:00Z</dcterms:created>
  <dcterms:modified xsi:type="dcterms:W3CDTF">2024-10-18T09:02:00Z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ARK_0015</vt:lpwstr>
  </property>
  <property fmtid="{D5CDD505-2E9C-101B-9397-08002B2CF9AE}" pid="3" name="svekortnamn">
    <vt:lpwstr>spärrhantering</vt:lpwstr>
  </property>
  <property fmtid="{D5CDD505-2E9C-101B-9397-08002B2CF9AE}" pid="4" name="domain_2">
    <vt:lpwstr>authorization</vt:lpwstr>
  </property>
  <property fmtid="{D5CDD505-2E9C-101B-9397-08002B2CF9AE}" pid="5" name="domain_1">
    <vt:lpwstr>informationsecurity</vt:lpwstr>
  </property>
  <property fmtid="{D5CDD505-2E9C-101B-9397-08002B2CF9AE}" pid="6" name="svenamn">
    <vt:lpwstr>infrastruktur:säkerhetstjänster:spärrhantering</vt:lpwstr>
  </property>
  <property fmtid="{D5CDD505-2E9C-101B-9397-08002B2CF9AE}" pid="7" name="datumpubliserad">
    <vt:lpwstr>2024-10-18</vt:lpwstr>
  </property>
  <property fmtid="{D5CDD505-2E9C-101B-9397-08002B2CF9AE}" pid="8" name="domain_3">
    <vt:lpwstr>blocking</vt:lpwstr>
  </property>
  <property fmtid="{D5CDD505-2E9C-101B-9397-08002B2CF9AE}" pid="9" name="version">
    <vt:lpwstr>4.0.4</vt:lpwstr>
  </property>
</Properties>
</file>